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08BB6B8F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396B5AEB" wp14:editId="668BAA42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91A13AF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1871E609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6492A95B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170F8B5B" wp14:editId="4A61F2AE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C4C596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2AA7E823" wp14:editId="068141E9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EA948BF724A94C5AA9D76F8F5B5B988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3712D0" w14:textId="705C9C3F" w:rsidR="00D05700" w:rsidRPr="001F0974" w:rsidRDefault="00FE545F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Desarrollo</w:t>
                                    </w:r>
                                    <w:r w:rsidR="009015C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de</w:t>
                                    </w:r>
                                    <w:r w:rsidR="009015C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aplicaciones</w:t>
                                    </w:r>
                                    <w:r w:rsidR="009015C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web</w:t>
                                    </w:r>
                                    <w:r w:rsidR="009015C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con</w:t>
                                    </w:r>
                                    <w:r w:rsidR="009015CA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PHP</w:t>
                                    </w:r>
                                  </w:p>
                                </w:sdtContent>
                              </w:sdt>
                              <w:p w14:paraId="28D98D88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53714A0" w14:textId="77777777" w:rsidR="00D05700" w:rsidRPr="00FE545F" w:rsidRDefault="00D05700" w:rsidP="00D05700">
                                <w:pPr>
                                  <w:rPr>
                                    <w:color w:val="0F6FC6" w:themeColor="accent1"/>
                                    <w:sz w:val="2"/>
                                    <w:szCs w:val="2"/>
                                  </w:rPr>
                                </w:pPr>
                              </w:p>
                              <w:p w14:paraId="6D1F29B8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64E051A238C64A3FB5467315DAAABE9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9071C0" w14:textId="1FFA2A1A" w:rsidR="00D05700" w:rsidRDefault="00FE545F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Desarrollo</w:t>
                                    </w:r>
                                    <w:r w:rsidR="009015CA"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Web</w:t>
                                    </w:r>
                                    <w:r w:rsidR="009015CA"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en</w:t>
                                    </w:r>
                                    <w:r w:rsidR="009015CA"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Entorno</w:t>
                                    </w:r>
                                    <w:r w:rsidR="009015CA"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A7E82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EA948BF724A94C5AA9D76F8F5B5B9887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13712D0" w14:textId="705C9C3F" w:rsidR="00D05700" w:rsidRPr="001F0974" w:rsidRDefault="00FE545F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Desarrollo</w:t>
                              </w:r>
                              <w:r w:rsidR="009015C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de</w:t>
                              </w:r>
                              <w:r w:rsidR="009015C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aplicaciones</w:t>
                              </w:r>
                              <w:r w:rsidR="009015C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web</w:t>
                              </w:r>
                              <w:r w:rsidR="009015C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con</w:t>
                              </w:r>
                              <w:r w:rsidR="009015CA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PHP</w:t>
                              </w:r>
                            </w:p>
                          </w:sdtContent>
                        </w:sdt>
                        <w:p w14:paraId="28D98D88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453714A0" w14:textId="77777777" w:rsidR="00D05700" w:rsidRPr="00FE545F" w:rsidRDefault="00D05700" w:rsidP="00D05700">
                          <w:pPr>
                            <w:rPr>
                              <w:color w:val="0F6FC6" w:themeColor="accent1"/>
                              <w:sz w:val="2"/>
                              <w:szCs w:val="2"/>
                            </w:rPr>
                          </w:pPr>
                        </w:p>
                        <w:p w14:paraId="6D1F29B8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64E051A238C64A3FB5467315DAAABE9E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9071C0" w14:textId="1FFA2A1A" w:rsidR="00D05700" w:rsidRDefault="00FE545F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Desarrollo</w:t>
                              </w:r>
                              <w:r w:rsidR="009015CA"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Web</w:t>
                              </w:r>
                              <w:r w:rsidR="009015CA"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en</w:t>
                              </w:r>
                              <w:r w:rsidR="009015CA"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Entorno</w:t>
                              </w:r>
                              <w:r w:rsidR="009015CA"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Servidor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27CA4E27" wp14:editId="17250516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240EB72" wp14:editId="0F952EB6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92DBBBB" wp14:editId="1A87EDF2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BFCB5A" w14:textId="3091457D" w:rsidR="00D05700" w:rsidRPr="00D05700" w:rsidRDefault="00FE545F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de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diciembre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de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  <w:p w14:paraId="6CE90CB1" w14:textId="0FE04C9C" w:rsidR="00D05700" w:rsidRPr="00D05700" w:rsidRDefault="00872AD5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Carlos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III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-</w:t>
                                    </w:r>
                                    <w:r w:rsidR="009015CA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98C9B4" w14:textId="5616A25E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</w:t>
                                    </w:r>
                                    <w:r w:rsidR="009015CA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Francisco</w:t>
                                    </w:r>
                                    <w:r w:rsidR="009015CA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</w:t>
                                    </w:r>
                                    <w:r w:rsidR="009015CA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Pablo</w:t>
                                    </w:r>
                                    <w:r w:rsidR="009015CA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Raposo</w:t>
                                    </w:r>
                                  </w:p>
                                </w:sdtContent>
                              </w:sdt>
                              <w:p w14:paraId="577ECB57" w14:textId="2A13739D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9015CA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curso</w:t>
                                </w:r>
                                <w:r w:rsidR="009015CA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2DBBBB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BFCB5A" w14:textId="3091457D" w:rsidR="00D05700" w:rsidRPr="00D05700" w:rsidRDefault="00FE545F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de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diciembre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de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2022</w:t>
                              </w:r>
                            </w:p>
                          </w:sdtContent>
                        </w:sdt>
                        <w:p w14:paraId="6CE90CB1" w14:textId="0FE04C9C" w:rsidR="00D05700" w:rsidRPr="00D05700" w:rsidRDefault="005650A4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Carlos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III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-</w:t>
                              </w:r>
                              <w:r w:rsidR="009015CA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398C9B4" w14:textId="5616A25E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</w:t>
                              </w:r>
                              <w:r w:rsidR="009015CA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Francisco</w:t>
                              </w:r>
                              <w:r w:rsidR="009015CA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</w:t>
                              </w:r>
                              <w:r w:rsidR="009015CA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Pablo</w:t>
                              </w:r>
                              <w:r w:rsidR="009015CA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Raposo</w:t>
                              </w:r>
                            </w:p>
                          </w:sdtContent>
                        </w:sdt>
                        <w:p w14:paraId="577ECB57" w14:textId="2A13739D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9015CA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curso</w:t>
                          </w:r>
                          <w:r w:rsidR="009015CA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6977E9D6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3852B885" w14:textId="77777777" w:rsidR="00D05700" w:rsidRDefault="00872AD5"/>
      </w:sdtContent>
    </w:sdt>
    <w:p w14:paraId="587D90DE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642B8A95" w14:textId="77777777" w:rsidR="00A71A02" w:rsidRDefault="00A71A02">
          <w:pPr>
            <w:pStyle w:val="TtuloTDC"/>
          </w:pPr>
          <w:r>
            <w:t>Contenido</w:t>
          </w:r>
        </w:p>
        <w:p w14:paraId="75707295" w14:textId="214C99EA" w:rsidR="00A71A02" w:rsidRDefault="00872AD5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71A02">
            <w:rPr>
              <w:b/>
              <w:bCs/>
              <w:noProof/>
            </w:rPr>
            <w:t>No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se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encontraron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entradas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de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tabla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de</w:t>
          </w:r>
          <w:r w:rsidR="009015CA">
            <w:rPr>
              <w:b/>
              <w:bCs/>
              <w:noProof/>
            </w:rPr>
            <w:t xml:space="preserve"> </w:t>
          </w:r>
          <w:r w:rsidR="00A71A02">
            <w:rPr>
              <w:b/>
              <w:bCs/>
              <w:noProof/>
            </w:rPr>
            <w:t>contenido.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75E8B304" w14:textId="306C742F" w:rsidR="00FA1FE8" w:rsidRDefault="00FA1FE8" w:rsidP="00FA1FE8">
      <w:pPr>
        <w:pStyle w:val="Ttulo1"/>
      </w:pPr>
      <w:r>
        <w:t>Índice</w:t>
      </w:r>
      <w:r w:rsidR="009015CA">
        <w:t xml:space="preserve"> </w:t>
      </w:r>
      <w:r>
        <w:t>de</w:t>
      </w:r>
      <w:r w:rsidR="009015CA">
        <w:t xml:space="preserve"> </w:t>
      </w:r>
      <w:r>
        <w:t>ilustraciones.</w:t>
      </w:r>
    </w:p>
    <w:p w14:paraId="7B288813" w14:textId="2DA5CAE6" w:rsidR="00FA1FE8" w:rsidRDefault="00872AD5" w:rsidP="00FA1FE8">
      <w:r>
        <w:fldChar w:fldCharType="begin"/>
      </w:r>
      <w:r>
        <w:instrText xml:space="preserve"> TOC \h \z \c "Ilustración" </w:instrText>
      </w:r>
      <w:r>
        <w:fldChar w:fldCharType="separate"/>
      </w:r>
      <w:r w:rsidR="00FA1FE8">
        <w:rPr>
          <w:b/>
          <w:bCs/>
          <w:noProof/>
        </w:rPr>
        <w:t>No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se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encuentran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elementos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de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tabla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de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ilustraciones.</w:t>
      </w:r>
      <w:r>
        <w:rPr>
          <w:b/>
          <w:bCs/>
          <w:noProof/>
        </w:rPr>
        <w:fldChar w:fldCharType="end"/>
      </w:r>
    </w:p>
    <w:p w14:paraId="5CF94932" w14:textId="67F3B58C" w:rsidR="00FA1FE8" w:rsidRDefault="00FA1FE8" w:rsidP="00FA1FE8">
      <w:pPr>
        <w:pStyle w:val="Ttulo1"/>
      </w:pPr>
      <w:r>
        <w:t>Índice</w:t>
      </w:r>
      <w:r w:rsidR="009015CA">
        <w:t xml:space="preserve"> </w:t>
      </w:r>
      <w:r>
        <w:t>de</w:t>
      </w:r>
      <w:r w:rsidR="009015CA">
        <w:t xml:space="preserve"> </w:t>
      </w:r>
      <w:r>
        <w:t>tablas.</w:t>
      </w:r>
    </w:p>
    <w:p w14:paraId="6279EC96" w14:textId="7DF4FDEB" w:rsidR="00FA1FE8" w:rsidRPr="00FA1FE8" w:rsidRDefault="00872AD5" w:rsidP="00FA1FE8">
      <w:r>
        <w:fldChar w:fldCharType="begin"/>
      </w:r>
      <w:r>
        <w:instrText xml:space="preserve"> TOC \h \z \c "Tabla" </w:instrText>
      </w:r>
      <w:r>
        <w:fldChar w:fldCharType="separate"/>
      </w:r>
      <w:r w:rsidR="00FA1FE8">
        <w:rPr>
          <w:b/>
          <w:bCs/>
          <w:noProof/>
        </w:rPr>
        <w:t>No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se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encuentran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elementos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de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tabla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de</w:t>
      </w:r>
      <w:r w:rsidR="009015CA">
        <w:rPr>
          <w:b/>
          <w:bCs/>
          <w:noProof/>
        </w:rPr>
        <w:t xml:space="preserve"> </w:t>
      </w:r>
      <w:r w:rsidR="00FA1FE8">
        <w:rPr>
          <w:b/>
          <w:bCs/>
          <w:noProof/>
        </w:rPr>
        <w:t>ilustraciones.</w:t>
      </w:r>
      <w:r>
        <w:rPr>
          <w:b/>
          <w:bCs/>
          <w:noProof/>
        </w:rPr>
        <w:fldChar w:fldCharType="end"/>
      </w:r>
    </w:p>
    <w:p w14:paraId="7A762622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1A1D8EB" w14:textId="7BF680CB" w:rsidR="00183A13" w:rsidRDefault="00FE545F" w:rsidP="00183A13">
      <w:pPr>
        <w:pStyle w:val="Ttulo"/>
        <w:spacing w:after="240"/>
      </w:pPr>
      <w:r>
        <w:lastRenderedPageBreak/>
        <w:t>Desarrollo</w:t>
      </w:r>
      <w:r w:rsidR="009015CA">
        <w:t xml:space="preserve"> </w:t>
      </w:r>
      <w:r>
        <w:t>de</w:t>
      </w:r>
      <w:r w:rsidR="009015CA">
        <w:t xml:space="preserve"> </w:t>
      </w:r>
      <w:r>
        <w:t>aplicaciones</w:t>
      </w:r>
      <w:r w:rsidR="009015CA">
        <w:t xml:space="preserve"> </w:t>
      </w:r>
      <w:r>
        <w:t>web</w:t>
      </w:r>
      <w:r w:rsidR="009015CA">
        <w:t xml:space="preserve"> </w:t>
      </w:r>
      <w:r>
        <w:t>con</w:t>
      </w:r>
      <w:r w:rsidR="009015CA">
        <w:t xml:space="preserve"> </w:t>
      </w:r>
      <w:r>
        <w:t>PHP.</w:t>
      </w:r>
    </w:p>
    <w:p w14:paraId="590B7EDE" w14:textId="119811EA" w:rsidR="00183A13" w:rsidRDefault="00183A13" w:rsidP="00E87859">
      <w:pPr>
        <w:pStyle w:val="Ttulo1"/>
        <w:spacing w:before="0"/>
      </w:pPr>
      <w:r>
        <w:t>1.-</w:t>
      </w:r>
      <w:r w:rsidR="009015CA">
        <w:t xml:space="preserve"> </w:t>
      </w:r>
      <w:r w:rsidR="00FE545F">
        <w:t>Autentificación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usuarios</w:t>
      </w:r>
      <w:r w:rsidR="009015CA">
        <w:t xml:space="preserve"> </w:t>
      </w:r>
      <w:r w:rsidR="00FE545F">
        <w:t>y</w:t>
      </w:r>
      <w:r w:rsidR="009015CA">
        <w:t xml:space="preserve"> </w:t>
      </w:r>
      <w:r w:rsidR="00FE545F">
        <w:t>control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acceso.</w:t>
      </w:r>
    </w:p>
    <w:p w14:paraId="5A700694" w14:textId="3FC66B01" w:rsidR="00114361" w:rsidRPr="00114361" w:rsidRDefault="00FD580C" w:rsidP="00114361">
      <w:r>
        <w:t>Muchas</w:t>
      </w:r>
      <w:r w:rsidR="009015CA">
        <w:t xml:space="preserve"> </w:t>
      </w:r>
      <w:r>
        <w:t>veces</w:t>
      </w:r>
      <w:r w:rsidR="009015CA">
        <w:t xml:space="preserve"> </w:t>
      </w:r>
      <w:r>
        <w:t>es</w:t>
      </w:r>
      <w:r w:rsidR="009015CA">
        <w:t xml:space="preserve"> </w:t>
      </w:r>
      <w:r>
        <w:t>importante</w:t>
      </w:r>
      <w:r w:rsidR="009015CA">
        <w:t xml:space="preserve"> </w:t>
      </w:r>
      <w:r>
        <w:t>verificar</w:t>
      </w:r>
      <w:r w:rsidR="009015CA">
        <w:t xml:space="preserve"> </w:t>
      </w:r>
      <w:r>
        <w:t>la</w:t>
      </w:r>
      <w:r w:rsidR="009015CA">
        <w:t xml:space="preserve"> </w:t>
      </w:r>
      <w:r>
        <w:t>identidad</w:t>
      </w:r>
      <w:r w:rsidR="009015CA">
        <w:t xml:space="preserve"> </w:t>
      </w:r>
      <w:r>
        <w:t>de</w:t>
      </w:r>
      <w:r w:rsidR="009015CA">
        <w:t xml:space="preserve"> </w:t>
      </w:r>
      <w:r>
        <w:t>los</w:t>
      </w:r>
      <w:r w:rsidR="009015CA">
        <w:t xml:space="preserve"> </w:t>
      </w:r>
      <w:r>
        <w:t>dos</w:t>
      </w:r>
      <w:r w:rsidR="009015CA">
        <w:t xml:space="preserve"> </w:t>
      </w:r>
      <w:r>
        <w:t>extremos</w:t>
      </w:r>
      <w:r w:rsidR="009015CA">
        <w:t xml:space="preserve"> </w:t>
      </w:r>
      <w:r>
        <w:t>de</w:t>
      </w:r>
      <w:r w:rsidR="009015CA">
        <w:t xml:space="preserve"> </w:t>
      </w:r>
      <w:r>
        <w:t>una</w:t>
      </w:r>
      <w:r w:rsidR="009015CA">
        <w:t xml:space="preserve"> </w:t>
      </w:r>
      <w:r>
        <w:t>comunicación.</w:t>
      </w:r>
      <w:r w:rsidR="009015CA">
        <w:t xml:space="preserve"> </w:t>
      </w:r>
      <w:r>
        <w:t>En</w:t>
      </w:r>
      <w:r w:rsidR="009015CA">
        <w:t xml:space="preserve"> </w:t>
      </w:r>
      <w:r>
        <w:t>el</w:t>
      </w:r>
      <w:r w:rsidR="009015CA">
        <w:t xml:space="preserve"> </w:t>
      </w:r>
      <w:r>
        <w:t>caso</w:t>
      </w:r>
      <w:r w:rsidR="009015CA">
        <w:t xml:space="preserve"> </w:t>
      </w:r>
      <w:r>
        <w:t>de</w:t>
      </w:r>
      <w:r w:rsidR="009015CA">
        <w:t xml:space="preserve"> </w:t>
      </w:r>
      <w:r>
        <w:t>una</w:t>
      </w:r>
      <w:r w:rsidR="009015CA">
        <w:t xml:space="preserve"> </w:t>
      </w:r>
      <w:r>
        <w:t>comunicación</w:t>
      </w:r>
      <w:r w:rsidR="009015CA">
        <w:t xml:space="preserve"> </w:t>
      </w:r>
      <w:r>
        <w:t>web,</w:t>
      </w:r>
      <w:r w:rsidR="009015CA">
        <w:t xml:space="preserve"> </w:t>
      </w:r>
      <w:r>
        <w:t>existen</w:t>
      </w:r>
      <w:r w:rsidR="009015CA">
        <w:t xml:space="preserve"> </w:t>
      </w:r>
      <w:r>
        <w:t>métodos</w:t>
      </w:r>
      <w:r w:rsidR="009015CA">
        <w:t xml:space="preserve"> </w:t>
      </w:r>
      <w:r>
        <w:t>para</w:t>
      </w:r>
      <w:r w:rsidR="009015CA">
        <w:t xml:space="preserve"> </w:t>
      </w:r>
      <w:r>
        <w:t>identificar</w:t>
      </w:r>
      <w:r w:rsidR="009015CA">
        <w:t xml:space="preserve"> </w:t>
      </w:r>
      <w:r>
        <w:t>tanto</w:t>
      </w:r>
      <w:r w:rsidR="009015CA">
        <w:t xml:space="preserve"> </w:t>
      </w:r>
      <w:r>
        <w:t>al</w:t>
      </w:r>
      <w:r w:rsidR="009015CA">
        <w:t xml:space="preserve"> </w:t>
      </w:r>
      <w:r>
        <w:t>servidor</w:t>
      </w:r>
      <w:r w:rsidR="009015CA">
        <w:t xml:space="preserve"> </w:t>
      </w:r>
      <w:r>
        <w:t>en</w:t>
      </w:r>
      <w:r w:rsidR="009015CA">
        <w:t xml:space="preserve"> </w:t>
      </w:r>
      <w:r>
        <w:t>el</w:t>
      </w:r>
      <w:r w:rsidR="009015CA">
        <w:t xml:space="preserve"> </w:t>
      </w:r>
      <w:r>
        <w:t>que</w:t>
      </w:r>
      <w:r w:rsidR="009015CA">
        <w:t xml:space="preserve"> </w:t>
      </w:r>
      <w:r>
        <w:t>se</w:t>
      </w:r>
      <w:r w:rsidR="009015CA">
        <w:t xml:space="preserve"> </w:t>
      </w:r>
      <w:r>
        <w:t>aloja</w:t>
      </w:r>
      <w:r w:rsidR="009015CA">
        <w:t xml:space="preserve"> </w:t>
      </w:r>
      <w:r>
        <w:t>el</w:t>
      </w:r>
      <w:r w:rsidR="009015CA">
        <w:t xml:space="preserve"> </w:t>
      </w:r>
      <w:r>
        <w:t>sitio</w:t>
      </w:r>
      <w:r w:rsidR="009015CA">
        <w:t xml:space="preserve"> </w:t>
      </w:r>
      <w:r>
        <w:t>web,</w:t>
      </w:r>
      <w:r w:rsidR="009015CA">
        <w:t xml:space="preserve"> </w:t>
      </w:r>
      <w:r>
        <w:t>como</w:t>
      </w:r>
      <w:r w:rsidR="009015CA">
        <w:t xml:space="preserve"> </w:t>
      </w:r>
      <w:r>
        <w:t>al</w:t>
      </w:r>
      <w:r w:rsidR="009015CA">
        <w:t xml:space="preserve"> </w:t>
      </w:r>
      <w:r>
        <w:t>usuario.</w:t>
      </w:r>
    </w:p>
    <w:p w14:paraId="5385A172" w14:textId="30F2CAFB" w:rsidR="00F82AC8" w:rsidRPr="00F82AC8" w:rsidRDefault="00114361" w:rsidP="00F82AC8">
      <w:r w:rsidRPr="00114361">
        <w:t>Los</w:t>
      </w:r>
      <w:r w:rsidR="009015CA">
        <w:t xml:space="preserve"> </w:t>
      </w:r>
      <w:r w:rsidRPr="00114361">
        <w:t>sitios</w:t>
      </w:r>
      <w:r w:rsidR="009015CA">
        <w:t xml:space="preserve"> </w:t>
      </w:r>
      <w:r w:rsidRPr="00114361">
        <w:t>web</w:t>
      </w:r>
      <w:r w:rsidR="009015CA">
        <w:t xml:space="preserve"> </w:t>
      </w:r>
      <w:r w:rsidRPr="00114361">
        <w:t>que</w:t>
      </w:r>
      <w:r w:rsidR="009015CA">
        <w:t xml:space="preserve"> </w:t>
      </w:r>
      <w:r w:rsidRPr="00114361">
        <w:t>necesitan</w:t>
      </w:r>
      <w:r w:rsidR="009015CA">
        <w:t xml:space="preserve"> </w:t>
      </w:r>
      <w:r w:rsidRPr="00114361">
        <w:t>emplear</w:t>
      </w:r>
      <w:r w:rsidR="009015CA">
        <w:t xml:space="preserve"> </w:t>
      </w:r>
      <w:r w:rsidRPr="00114361">
        <w:t>identificación</w:t>
      </w:r>
      <w:r w:rsidR="009015CA">
        <w:t xml:space="preserve"> </w:t>
      </w:r>
      <w:r w:rsidRPr="00114361">
        <w:t>del</w:t>
      </w:r>
      <w:r w:rsidR="009015CA">
        <w:t xml:space="preserve"> </w:t>
      </w:r>
      <w:r w:rsidRPr="00114361">
        <w:t>servidor,</w:t>
      </w:r>
      <w:r w:rsidR="009015CA">
        <w:t xml:space="preserve"> </w:t>
      </w:r>
      <w:r w:rsidRPr="00114361">
        <w:t>como</w:t>
      </w:r>
      <w:r w:rsidR="009015CA">
        <w:t xml:space="preserve"> </w:t>
      </w:r>
      <w:r w:rsidRPr="00114361">
        <w:t>las</w:t>
      </w:r>
      <w:r w:rsidR="009015CA">
        <w:t xml:space="preserve"> </w:t>
      </w:r>
      <w:r w:rsidRPr="00114361">
        <w:t>tiendas</w:t>
      </w:r>
      <w:r w:rsidR="009015CA">
        <w:t xml:space="preserve"> </w:t>
      </w:r>
      <w:r w:rsidRPr="00114361">
        <w:t>o</w:t>
      </w:r>
      <w:r w:rsidR="009015CA">
        <w:t xml:space="preserve"> </w:t>
      </w:r>
      <w:r w:rsidRPr="00114361">
        <w:t>los</w:t>
      </w:r>
      <w:r w:rsidR="009015CA">
        <w:t xml:space="preserve"> </w:t>
      </w:r>
      <w:r w:rsidRPr="00114361">
        <w:t>bancos,</w:t>
      </w:r>
      <w:r w:rsidR="009015CA">
        <w:t xml:space="preserve"> </w:t>
      </w:r>
      <w:r w:rsidRPr="00114361">
        <w:t>utilizan</w:t>
      </w:r>
      <w:r w:rsidR="009015CA">
        <w:t xml:space="preserve"> </w:t>
      </w:r>
      <w:r w:rsidRPr="00114361">
        <w:t>el</w:t>
      </w:r>
      <w:r w:rsidR="009015CA">
        <w:t xml:space="preserve"> </w:t>
      </w:r>
      <w:r w:rsidRPr="00114361">
        <w:t>protocolo</w:t>
      </w:r>
      <w:r w:rsidR="009015CA">
        <w:t xml:space="preserve"> </w:t>
      </w:r>
      <w:r w:rsidRPr="00114361">
        <w:t>HTTPS</w:t>
      </w:r>
      <w:r>
        <w:t>.</w:t>
      </w:r>
      <w:r w:rsidR="009015CA">
        <w:t xml:space="preserve"> </w:t>
      </w:r>
      <w:r w:rsidR="007667E0" w:rsidRPr="007667E0">
        <w:t>HTTPS</w:t>
      </w:r>
      <w:r w:rsidR="009015CA">
        <w:t xml:space="preserve"> </w:t>
      </w:r>
      <w:r w:rsidR="007667E0" w:rsidRPr="007667E0">
        <w:t>utiliza</w:t>
      </w:r>
      <w:r w:rsidR="009015CA">
        <w:t xml:space="preserve"> </w:t>
      </w:r>
      <w:r w:rsidR="007667E0" w:rsidRPr="007667E0">
        <w:t>métodos</w:t>
      </w:r>
      <w:r w:rsidR="009015CA">
        <w:t xml:space="preserve"> </w:t>
      </w:r>
      <w:r w:rsidR="007667E0" w:rsidRPr="007667E0">
        <w:t>de</w:t>
      </w:r>
      <w:r w:rsidR="009015CA">
        <w:t xml:space="preserve"> </w:t>
      </w:r>
      <w:r w:rsidR="007667E0" w:rsidRPr="007667E0">
        <w:t>cifrado</w:t>
      </w:r>
      <w:r w:rsidR="009015CA">
        <w:t xml:space="preserve"> </w:t>
      </w:r>
      <w:r w:rsidR="007667E0" w:rsidRPr="007667E0">
        <w:t>para</w:t>
      </w:r>
      <w:r w:rsidR="009015CA">
        <w:t xml:space="preserve"> </w:t>
      </w:r>
      <w:r w:rsidR="007667E0" w:rsidRPr="007667E0">
        <w:t>crear</w:t>
      </w:r>
      <w:r w:rsidR="009015CA">
        <w:t xml:space="preserve"> </w:t>
      </w:r>
      <w:r w:rsidR="007667E0" w:rsidRPr="007667E0">
        <w:t>un</w:t>
      </w:r>
      <w:r w:rsidR="009015CA">
        <w:t xml:space="preserve"> </w:t>
      </w:r>
      <w:r w:rsidR="007667E0" w:rsidRPr="007667E0">
        <w:t>canal</w:t>
      </w:r>
      <w:r w:rsidR="009015CA">
        <w:t xml:space="preserve"> </w:t>
      </w:r>
      <w:r w:rsidR="007667E0" w:rsidRPr="007667E0">
        <w:t>seguro</w:t>
      </w:r>
      <w:r w:rsidR="009015CA">
        <w:t xml:space="preserve"> </w:t>
      </w:r>
      <w:r w:rsidR="007667E0" w:rsidRPr="007667E0">
        <w:t>entre</w:t>
      </w:r>
      <w:r w:rsidR="009015CA">
        <w:t xml:space="preserve"> </w:t>
      </w:r>
      <w:r w:rsidR="007667E0" w:rsidRPr="007667E0">
        <w:t>el</w:t>
      </w:r>
      <w:r w:rsidR="009015CA">
        <w:t xml:space="preserve"> </w:t>
      </w:r>
      <w:r w:rsidR="007667E0" w:rsidRPr="007667E0">
        <w:t>navegador</w:t>
      </w:r>
      <w:r w:rsidR="009015CA">
        <w:t xml:space="preserve"> </w:t>
      </w:r>
      <w:r w:rsidR="007667E0" w:rsidRPr="007667E0">
        <w:t>y</w:t>
      </w:r>
      <w:r w:rsidR="009015CA">
        <w:t xml:space="preserve"> </w:t>
      </w:r>
      <w:r w:rsidR="007667E0" w:rsidRPr="007667E0">
        <w:t>el</w:t>
      </w:r>
      <w:r w:rsidR="009015CA">
        <w:t xml:space="preserve"> </w:t>
      </w:r>
      <w:r w:rsidR="007667E0" w:rsidRPr="007667E0">
        <w:t>servidor,</w:t>
      </w:r>
      <w:r w:rsidR="009015CA">
        <w:t xml:space="preserve"> </w:t>
      </w:r>
      <w:r w:rsidR="007667E0" w:rsidRPr="007667E0">
        <w:t>de</w:t>
      </w:r>
      <w:r w:rsidR="009015CA">
        <w:t xml:space="preserve"> </w:t>
      </w:r>
      <w:r w:rsidR="007667E0" w:rsidRPr="007667E0">
        <w:t>tal</w:t>
      </w:r>
      <w:r w:rsidR="009015CA">
        <w:t xml:space="preserve"> </w:t>
      </w:r>
      <w:r w:rsidR="007667E0" w:rsidRPr="007667E0">
        <w:t>forma</w:t>
      </w:r>
      <w:r w:rsidR="009015CA">
        <w:t xml:space="preserve"> </w:t>
      </w:r>
      <w:r w:rsidR="007667E0" w:rsidRPr="007667E0">
        <w:t>que</w:t>
      </w:r>
      <w:r w:rsidR="009015CA">
        <w:t xml:space="preserve"> </w:t>
      </w:r>
      <w:r w:rsidR="007667E0" w:rsidRPr="007667E0">
        <w:t>no</w:t>
      </w:r>
      <w:r w:rsidR="009015CA">
        <w:t xml:space="preserve"> </w:t>
      </w:r>
      <w:r w:rsidR="007667E0" w:rsidRPr="007667E0">
        <w:t>se</w:t>
      </w:r>
      <w:r w:rsidR="009015CA">
        <w:t xml:space="preserve"> </w:t>
      </w:r>
      <w:r w:rsidR="007667E0" w:rsidRPr="007667E0">
        <w:t>pueda</w:t>
      </w:r>
      <w:r w:rsidR="009015CA">
        <w:t xml:space="preserve"> </w:t>
      </w:r>
      <w:r w:rsidR="007667E0" w:rsidRPr="007667E0">
        <w:t>interceptar</w:t>
      </w:r>
      <w:r w:rsidR="009015CA">
        <w:t xml:space="preserve"> </w:t>
      </w:r>
      <w:r w:rsidR="007667E0" w:rsidRPr="007667E0">
        <w:t>la</w:t>
      </w:r>
      <w:r w:rsidR="009015CA">
        <w:t xml:space="preserve"> </w:t>
      </w:r>
      <w:r w:rsidR="007667E0" w:rsidRPr="007667E0">
        <w:t>información</w:t>
      </w:r>
      <w:r w:rsidR="007667E0">
        <w:t>.</w:t>
      </w:r>
    </w:p>
    <w:p w14:paraId="2128E6E2" w14:textId="77777777" w:rsidR="0037538B" w:rsidRDefault="00F82AC8" w:rsidP="00F82AC8">
      <w:pPr>
        <w:rPr>
          <w:b/>
          <w:bCs/>
        </w:rPr>
      </w:pPr>
      <w:r w:rsidRPr="00F82AC8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identificar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a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los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usuarios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visitan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sitio</w:t>
      </w:r>
      <w:r w:rsidR="009015CA">
        <w:rPr>
          <w:b/>
          <w:bCs/>
        </w:rPr>
        <w:t xml:space="preserve"> </w:t>
      </w:r>
      <w:r w:rsidRPr="00F82AC8">
        <w:rPr>
          <w:b/>
          <w:bCs/>
        </w:rPr>
        <w:t>web</w:t>
      </w:r>
      <w:r w:rsidRPr="00F82AC8">
        <w:t>,</w:t>
      </w:r>
      <w:r w:rsidR="009015CA">
        <w:t xml:space="preserve"> </w:t>
      </w:r>
      <w:r w:rsidRPr="00F82AC8">
        <w:t>se</w:t>
      </w:r>
      <w:r w:rsidR="009015CA">
        <w:t xml:space="preserve"> </w:t>
      </w:r>
      <w:r w:rsidRPr="00F82AC8">
        <w:t>pueden</w:t>
      </w:r>
      <w:r w:rsidR="009015CA">
        <w:t xml:space="preserve"> </w:t>
      </w:r>
      <w:r w:rsidRPr="00F82AC8">
        <w:t>utilizar</w:t>
      </w:r>
      <w:r w:rsidR="009015CA">
        <w:t xml:space="preserve"> </w:t>
      </w:r>
      <w:r w:rsidRPr="00F82AC8">
        <w:rPr>
          <w:b/>
          <w:bCs/>
        </w:rPr>
        <w:t>distintos</w:t>
      </w:r>
      <w:r w:rsidR="009015CA" w:rsidRPr="0037538B">
        <w:rPr>
          <w:b/>
          <w:bCs/>
        </w:rPr>
        <w:t xml:space="preserve"> </w:t>
      </w:r>
      <w:r w:rsidRPr="00F82AC8">
        <w:rPr>
          <w:b/>
          <w:bCs/>
        </w:rPr>
        <w:t>métodos</w:t>
      </w:r>
      <w:r w:rsidR="0037538B">
        <w:rPr>
          <w:b/>
          <w:bCs/>
        </w:rPr>
        <w:t>:</w:t>
      </w:r>
    </w:p>
    <w:p w14:paraId="331B0D02" w14:textId="77777777" w:rsidR="0037538B" w:rsidRDefault="0037538B" w:rsidP="0037538B">
      <w:pPr>
        <w:pStyle w:val="Prrafodelista"/>
        <w:numPr>
          <w:ilvl w:val="0"/>
          <w:numId w:val="18"/>
        </w:numPr>
      </w:pPr>
      <w:r>
        <w:t>C</w:t>
      </w:r>
      <w:r w:rsidR="00F82AC8" w:rsidRPr="00F82AC8">
        <w:t>omo</w:t>
      </w:r>
      <w:r w:rsidR="009015CA">
        <w:t xml:space="preserve"> </w:t>
      </w:r>
      <w:proofErr w:type="gramStart"/>
      <w:r w:rsidR="00F82AC8" w:rsidRPr="00F82AC8">
        <w:t>el</w:t>
      </w:r>
      <w:r w:rsidR="009015CA">
        <w:t xml:space="preserve">  </w:t>
      </w:r>
      <w:r w:rsidR="00F82AC8" w:rsidRPr="00F82AC8">
        <w:t>DNI</w:t>
      </w:r>
      <w:proofErr w:type="gramEnd"/>
      <w:r w:rsidR="009015CA">
        <w:t xml:space="preserve"> </w:t>
      </w:r>
      <w:r w:rsidR="00F82AC8" w:rsidRPr="00F82AC8">
        <w:t>digital</w:t>
      </w:r>
      <w:r>
        <w:t>,</w:t>
      </w:r>
    </w:p>
    <w:p w14:paraId="7D5377A5" w14:textId="77777777" w:rsidR="0037538B" w:rsidRDefault="00F82AC8" w:rsidP="0037538B">
      <w:pPr>
        <w:pStyle w:val="Prrafodelista"/>
        <w:numPr>
          <w:ilvl w:val="0"/>
          <w:numId w:val="18"/>
        </w:numPr>
      </w:pPr>
      <w:r w:rsidRPr="00F82AC8">
        <w:t>certificados</w:t>
      </w:r>
      <w:r w:rsidR="009015CA">
        <w:t xml:space="preserve"> </w:t>
      </w:r>
      <w:r w:rsidRPr="00F82AC8">
        <w:t>digitales</w:t>
      </w:r>
      <w:r w:rsidR="009015CA">
        <w:t xml:space="preserve"> </w:t>
      </w:r>
      <w:r w:rsidRPr="00F82AC8">
        <w:t>de</w:t>
      </w:r>
      <w:r w:rsidR="009015CA">
        <w:t xml:space="preserve"> </w:t>
      </w:r>
      <w:r w:rsidRPr="00F82AC8">
        <w:t>usuario,</w:t>
      </w:r>
    </w:p>
    <w:p w14:paraId="3A8C26D5" w14:textId="2F52249D" w:rsidR="007667E0" w:rsidRDefault="00F82AC8" w:rsidP="0037538B">
      <w:pPr>
        <w:pStyle w:val="Prrafodelista"/>
        <w:numPr>
          <w:ilvl w:val="0"/>
          <w:numId w:val="18"/>
        </w:numPr>
      </w:pPr>
      <w:r w:rsidRPr="00F82AC8">
        <w:t>pero</w:t>
      </w:r>
      <w:r w:rsidR="009015CA">
        <w:t xml:space="preserve"> </w:t>
      </w:r>
      <w:r w:rsidRPr="00F82AC8">
        <w:t>el</w:t>
      </w:r>
      <w:r w:rsidR="009015CA">
        <w:t xml:space="preserve"> </w:t>
      </w:r>
      <w:r w:rsidRPr="00F82AC8">
        <w:t>más</w:t>
      </w:r>
      <w:r w:rsidR="009015CA">
        <w:t xml:space="preserve"> </w:t>
      </w:r>
      <w:r w:rsidRPr="00F82AC8">
        <w:t>extendido</w:t>
      </w:r>
      <w:r w:rsidR="009015CA">
        <w:t xml:space="preserve"> </w:t>
      </w:r>
      <w:r w:rsidRPr="00F82AC8">
        <w:t>es</w:t>
      </w:r>
      <w:r w:rsidR="009015CA">
        <w:t xml:space="preserve"> </w:t>
      </w:r>
      <w:r w:rsidRPr="00F82AC8">
        <w:t>solicitar</w:t>
      </w:r>
      <w:r w:rsidR="009015CA">
        <w:t xml:space="preserve"> </w:t>
      </w:r>
      <w:r w:rsidRPr="00F82AC8">
        <w:t>al</w:t>
      </w:r>
      <w:r w:rsidR="009015CA">
        <w:t xml:space="preserve"> </w:t>
      </w:r>
      <w:r w:rsidRPr="00F82AC8">
        <w:t>usuario</w:t>
      </w:r>
      <w:r w:rsidR="009015CA">
        <w:t xml:space="preserve"> </w:t>
      </w:r>
      <w:r w:rsidRPr="00F82AC8">
        <w:t>cierta</w:t>
      </w:r>
      <w:r w:rsidR="009015CA">
        <w:t xml:space="preserve"> </w:t>
      </w:r>
      <w:r w:rsidRPr="00F82AC8">
        <w:t>información</w:t>
      </w:r>
      <w:r w:rsidR="009015CA">
        <w:t xml:space="preserve"> </w:t>
      </w:r>
      <w:r w:rsidRPr="00F82AC8">
        <w:t>que</w:t>
      </w:r>
      <w:r w:rsidR="009015CA">
        <w:t xml:space="preserve"> </w:t>
      </w:r>
      <w:r w:rsidRPr="00F82AC8">
        <w:t>solo</w:t>
      </w:r>
      <w:r w:rsidR="009015CA">
        <w:t xml:space="preserve"> </w:t>
      </w:r>
      <w:r w:rsidRPr="00F82AC8">
        <w:t>él</w:t>
      </w:r>
      <w:r w:rsidR="009015CA">
        <w:t xml:space="preserve"> </w:t>
      </w:r>
      <w:r w:rsidRPr="00F82AC8">
        <w:t>conoce:</w:t>
      </w:r>
      <w:r w:rsidR="009015CA">
        <w:t xml:space="preserve"> </w:t>
      </w:r>
      <w:r w:rsidRPr="0037538B">
        <w:rPr>
          <w:b/>
          <w:bCs/>
        </w:rPr>
        <w:t>la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combinación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de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un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nombre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de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usuario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y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una</w:t>
      </w:r>
      <w:r w:rsidR="009015CA" w:rsidRPr="0037538B">
        <w:rPr>
          <w:b/>
          <w:bCs/>
        </w:rPr>
        <w:t xml:space="preserve"> </w:t>
      </w:r>
      <w:r w:rsidRPr="0037538B">
        <w:rPr>
          <w:b/>
          <w:bCs/>
        </w:rPr>
        <w:t>contraseña</w:t>
      </w:r>
      <w:r>
        <w:t>.</w:t>
      </w:r>
    </w:p>
    <w:p w14:paraId="2657C760" w14:textId="74F85E0F" w:rsidR="00EE2245" w:rsidRPr="00EE2245" w:rsidRDefault="00050D16" w:rsidP="00EE2245">
      <w:r>
        <w:t>Es</w:t>
      </w:r>
      <w:r w:rsidR="009015CA">
        <w:t xml:space="preserve"> </w:t>
      </w:r>
      <w:r w:rsidRPr="00050D16">
        <w:rPr>
          <w:b/>
          <w:bCs/>
        </w:rPr>
        <w:t>e</w:t>
      </w:r>
      <w:r w:rsidR="006A45B9" w:rsidRPr="00050D16">
        <w:rPr>
          <w:b/>
          <w:bCs/>
        </w:rPr>
        <w:t>n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este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tipo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aplicaciones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accede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a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BB.DD,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donde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resulta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interesante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importante</w:t>
      </w:r>
      <w:r w:rsidR="009015CA">
        <w:rPr>
          <w:b/>
          <w:bCs/>
        </w:rPr>
        <w:t xml:space="preserve"> </w:t>
      </w:r>
      <w:r w:rsidR="006A45B9" w:rsidRPr="00050D16">
        <w:rPr>
          <w:b/>
          <w:bCs/>
        </w:rPr>
        <w:t>implantar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algún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mecanismo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control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050D16">
        <w:rPr>
          <w:b/>
          <w:bCs/>
        </w:rPr>
        <w:t>acceso</w:t>
      </w:r>
      <w:r w:rsidR="009015CA">
        <w:t xml:space="preserve"> </w:t>
      </w:r>
      <w:r w:rsidRPr="00050D16">
        <w:t>que</w:t>
      </w:r>
      <w:r w:rsidR="009015CA">
        <w:t xml:space="preserve"> </w:t>
      </w:r>
      <w:r w:rsidRPr="00050D16">
        <w:t>obligue</w:t>
      </w:r>
      <w:r w:rsidR="009015CA">
        <w:t xml:space="preserve"> </w:t>
      </w:r>
      <w:r w:rsidRPr="00050D16">
        <w:t>al</w:t>
      </w:r>
      <w:r w:rsidR="009015CA">
        <w:t xml:space="preserve"> </w:t>
      </w:r>
      <w:r w:rsidRPr="00050D16">
        <w:t>usuario</w:t>
      </w:r>
      <w:r w:rsidR="009015CA">
        <w:t xml:space="preserve"> </w:t>
      </w:r>
      <w:r w:rsidRPr="00050D16">
        <w:t>a</w:t>
      </w:r>
      <w:r w:rsidR="009015CA">
        <w:t xml:space="preserve"> </w:t>
      </w:r>
      <w:r w:rsidRPr="00050D16">
        <w:t>identificarse.</w:t>
      </w:r>
      <w:r w:rsidR="009015CA">
        <w:t xml:space="preserve"> </w:t>
      </w:r>
      <w:r w:rsidRPr="00050D16">
        <w:t>Una</w:t>
      </w:r>
      <w:r w:rsidR="009015CA">
        <w:t xml:space="preserve"> </w:t>
      </w:r>
      <w:r w:rsidRPr="00050D16">
        <w:t>vez</w:t>
      </w:r>
      <w:r w:rsidR="009015CA">
        <w:t xml:space="preserve"> </w:t>
      </w:r>
      <w:r w:rsidRPr="00050D16">
        <w:t>identificado,</w:t>
      </w:r>
      <w:r w:rsidR="009015CA">
        <w:t xml:space="preserve"> </w:t>
      </w:r>
      <w:r w:rsidRPr="00050D16">
        <w:t>se</w:t>
      </w:r>
      <w:r w:rsidR="009015CA">
        <w:t xml:space="preserve"> </w:t>
      </w:r>
      <w:r w:rsidRPr="00050D16">
        <w:t>puede</w:t>
      </w:r>
      <w:r w:rsidR="009015CA">
        <w:t xml:space="preserve"> </w:t>
      </w:r>
      <w:r w:rsidRPr="00050D16">
        <w:t>limitar</w:t>
      </w:r>
      <w:r w:rsidR="009015CA">
        <w:t xml:space="preserve"> </w:t>
      </w:r>
      <w:r w:rsidRPr="00050D16">
        <w:t>el</w:t>
      </w:r>
      <w:r w:rsidR="009015CA">
        <w:t xml:space="preserve"> </w:t>
      </w:r>
      <w:r w:rsidRPr="00050D16">
        <w:t>uso</w:t>
      </w:r>
      <w:r w:rsidR="009015CA">
        <w:t xml:space="preserve"> </w:t>
      </w:r>
      <w:r w:rsidRPr="00050D16">
        <w:t>que</w:t>
      </w:r>
      <w:r w:rsidR="009015CA">
        <w:t xml:space="preserve"> </w:t>
      </w:r>
      <w:r w:rsidRPr="00050D16">
        <w:t>puede</w:t>
      </w:r>
      <w:r w:rsidR="009015CA">
        <w:t xml:space="preserve"> </w:t>
      </w:r>
      <w:r w:rsidRPr="00050D16">
        <w:t>hacer</w:t>
      </w:r>
      <w:r w:rsidR="009015CA">
        <w:t xml:space="preserve"> </w:t>
      </w:r>
      <w:r w:rsidRPr="00050D16">
        <w:t>de</w:t>
      </w:r>
      <w:r w:rsidR="009015CA">
        <w:t xml:space="preserve"> </w:t>
      </w:r>
      <w:r w:rsidRPr="00050D16">
        <w:t>la</w:t>
      </w:r>
      <w:r w:rsidR="009015CA">
        <w:t xml:space="preserve"> </w:t>
      </w:r>
      <w:r w:rsidRPr="00050D16">
        <w:t>información</w:t>
      </w:r>
      <w:r>
        <w:t>.</w:t>
      </w:r>
    </w:p>
    <w:p w14:paraId="7C2E0CB9" w14:textId="5AE3E0EC" w:rsidR="002B0DEA" w:rsidRDefault="00EE2245" w:rsidP="00EE2245">
      <w:r w:rsidRPr="00EE2245">
        <w:rPr>
          <w:b/>
          <w:bCs/>
        </w:rPr>
        <w:t>Debes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distinguir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autentificación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los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usuarios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y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control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acceso,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utilización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mecanismos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asegurar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EE2245">
        <w:rPr>
          <w:b/>
          <w:bCs/>
        </w:rPr>
        <w:t>comunicaciones</w:t>
      </w:r>
      <w:r w:rsidR="009015CA">
        <w:rPr>
          <w:b/>
          <w:bCs/>
        </w:rPr>
        <w:t xml:space="preserve"> </w:t>
      </w:r>
      <w:r>
        <w:rPr>
          <w:b/>
          <w:bCs/>
        </w:rPr>
        <w:t>(HTTPS)</w:t>
      </w:r>
      <w:r w:rsidR="009015CA">
        <w:t xml:space="preserve"> </w:t>
      </w:r>
      <w:r w:rsidRPr="00EE2245">
        <w:t>entre</w:t>
      </w:r>
      <w:r w:rsidR="009015CA">
        <w:t xml:space="preserve"> </w:t>
      </w:r>
      <w:r w:rsidRPr="00EE2245">
        <w:t>el</w:t>
      </w:r>
      <w:r w:rsidR="009015CA">
        <w:t xml:space="preserve"> </w:t>
      </w:r>
      <w:r w:rsidRPr="00EE2245">
        <w:t>usuario</w:t>
      </w:r>
      <w:r w:rsidR="009015CA">
        <w:t xml:space="preserve"> </w:t>
      </w:r>
      <w:r w:rsidRPr="00EE2245">
        <w:t>del</w:t>
      </w:r>
      <w:r w:rsidR="009015CA">
        <w:t xml:space="preserve"> </w:t>
      </w:r>
      <w:r w:rsidRPr="00EE2245">
        <w:t>navegador</w:t>
      </w:r>
      <w:r w:rsidR="009015CA">
        <w:t xml:space="preserve"> </w:t>
      </w:r>
      <w:r w:rsidRPr="00EE2245">
        <w:t>y</w:t>
      </w:r>
      <w:r w:rsidR="009015CA">
        <w:t xml:space="preserve"> </w:t>
      </w:r>
      <w:r w:rsidRPr="00EE2245">
        <w:t>el</w:t>
      </w:r>
      <w:r w:rsidR="009015CA">
        <w:t xml:space="preserve"> </w:t>
      </w:r>
      <w:r w:rsidRPr="00EE2245">
        <w:t>servidor</w:t>
      </w:r>
      <w:r w:rsidR="009015CA">
        <w:t xml:space="preserve"> </w:t>
      </w:r>
      <w:r w:rsidRPr="00EE2245">
        <w:t>web.</w:t>
      </w:r>
      <w:r w:rsidR="009015CA">
        <w:t xml:space="preserve"> </w:t>
      </w:r>
      <w:r w:rsidRPr="00EE2245">
        <w:t>Aunque</w:t>
      </w:r>
      <w:r w:rsidR="009015CA">
        <w:t xml:space="preserve"> </w:t>
      </w:r>
      <w:r w:rsidRPr="00EE2245">
        <w:t>ambos</w:t>
      </w:r>
      <w:r w:rsidR="009015CA">
        <w:t xml:space="preserve"> </w:t>
      </w:r>
      <w:r w:rsidRPr="00EE2245">
        <w:t>aspectos</w:t>
      </w:r>
      <w:r w:rsidR="009015CA">
        <w:t xml:space="preserve"> </w:t>
      </w:r>
      <w:r w:rsidRPr="00EE2245">
        <w:t>suelen</w:t>
      </w:r>
      <w:r w:rsidR="009015CA">
        <w:t xml:space="preserve"> </w:t>
      </w:r>
      <w:r w:rsidRPr="00EE2245">
        <w:t>ir</w:t>
      </w:r>
      <w:r w:rsidR="009015CA">
        <w:t xml:space="preserve"> </w:t>
      </w:r>
      <w:r w:rsidRPr="00EE2245">
        <w:t>unidos,</w:t>
      </w:r>
      <w:r w:rsidR="009015CA">
        <w:t xml:space="preserve"> </w:t>
      </w:r>
      <w:r w:rsidRPr="00EE2245">
        <w:t>son</w:t>
      </w:r>
      <w:r w:rsidR="009015CA">
        <w:t xml:space="preserve"> </w:t>
      </w:r>
      <w:r w:rsidRPr="00EE2245">
        <w:t>independientes.</w:t>
      </w:r>
    </w:p>
    <w:p w14:paraId="3D9ACD18" w14:textId="42DA2F23" w:rsidR="00EE2245" w:rsidRDefault="00EE2245" w:rsidP="00EE2245">
      <w:r>
        <w:t>En</w:t>
      </w:r>
      <w:r w:rsidR="009015CA">
        <w:t xml:space="preserve"> </w:t>
      </w:r>
      <w:r>
        <w:t>la</w:t>
      </w:r>
      <w:r w:rsidR="009015CA">
        <w:t xml:space="preserve"> </w:t>
      </w:r>
      <w:r>
        <w:t>unidad,</w:t>
      </w:r>
      <w:r w:rsidR="009015CA">
        <w:t xml:space="preserve"> </w:t>
      </w:r>
      <w:r>
        <w:t>todo</w:t>
      </w:r>
      <w:r w:rsidR="009015CA">
        <w:t xml:space="preserve"> </w:t>
      </w:r>
      <w:r>
        <w:t>se</w:t>
      </w:r>
      <w:r w:rsidR="009015CA">
        <w:t xml:space="preserve"> </w:t>
      </w:r>
      <w:r>
        <w:t>desarrollará</w:t>
      </w:r>
      <w:r w:rsidR="009015CA">
        <w:t xml:space="preserve"> </w:t>
      </w:r>
      <w:r>
        <w:t>con</w:t>
      </w:r>
      <w:r w:rsidR="009015CA">
        <w:t xml:space="preserve"> </w:t>
      </w:r>
      <w:r>
        <w:t>HTTP,</w:t>
      </w:r>
      <w:r w:rsidR="009015CA">
        <w:t xml:space="preserve"> </w:t>
      </w:r>
      <w:r>
        <w:t>ya</w:t>
      </w:r>
      <w:r w:rsidR="009015CA">
        <w:t xml:space="preserve"> </w:t>
      </w:r>
      <w:r>
        <w:t>que</w:t>
      </w:r>
      <w:r w:rsidR="009015CA">
        <w:t xml:space="preserve"> </w:t>
      </w:r>
      <w:r>
        <w:t>HTTPS</w:t>
      </w:r>
      <w:r w:rsidR="009015CA">
        <w:t xml:space="preserve"> </w:t>
      </w:r>
      <w:r>
        <w:t>no</w:t>
      </w:r>
      <w:r w:rsidR="009015CA">
        <w:t xml:space="preserve"> </w:t>
      </w:r>
      <w:r>
        <w:t>es</w:t>
      </w:r>
      <w:r w:rsidR="009015CA">
        <w:t xml:space="preserve"> </w:t>
      </w:r>
      <w:r>
        <w:t>el</w:t>
      </w:r>
      <w:r w:rsidR="009015CA">
        <w:t xml:space="preserve"> </w:t>
      </w:r>
      <w:r>
        <w:t>objetivo</w:t>
      </w:r>
      <w:r w:rsidR="009015CA">
        <w:t xml:space="preserve"> </w:t>
      </w:r>
      <w:r>
        <w:t>de</w:t>
      </w:r>
      <w:r w:rsidR="009015CA">
        <w:t xml:space="preserve"> </w:t>
      </w:r>
      <w:r>
        <w:t>este</w:t>
      </w:r>
      <w:r w:rsidR="009015CA">
        <w:t xml:space="preserve"> </w:t>
      </w:r>
      <w:r>
        <w:t>módulo.</w:t>
      </w:r>
    </w:p>
    <w:p w14:paraId="3F85115C" w14:textId="54C005BE" w:rsidR="00183A13" w:rsidRDefault="00183A13" w:rsidP="00E87859">
      <w:pPr>
        <w:pStyle w:val="Ttulo2"/>
        <w:spacing w:before="0"/>
      </w:pPr>
      <w:r>
        <w:t>1.1.-</w:t>
      </w:r>
      <w:r w:rsidR="009015CA">
        <w:t xml:space="preserve"> </w:t>
      </w:r>
      <w:r w:rsidR="00FE545F">
        <w:t>Mecanismos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autentificación</w:t>
      </w:r>
      <w:r w:rsidR="009015CA">
        <w:t xml:space="preserve"> </w:t>
      </w:r>
      <w:r w:rsidR="00FE545F">
        <w:t>(I).</w:t>
      </w:r>
    </w:p>
    <w:p w14:paraId="6EF7DDAC" w14:textId="6295347F" w:rsidR="00183A13" w:rsidRDefault="002D337F" w:rsidP="002D337F">
      <w:r>
        <w:t>El</w:t>
      </w:r>
      <w:r w:rsidR="009015CA">
        <w:t xml:space="preserve"> </w:t>
      </w:r>
      <w:r>
        <w:t>protocolo</w:t>
      </w:r>
      <w:r w:rsidR="009015CA">
        <w:t xml:space="preserve"> </w:t>
      </w:r>
      <w:r>
        <w:t>HTTP</w:t>
      </w:r>
      <w:r w:rsidR="009015CA">
        <w:t xml:space="preserve"> </w:t>
      </w:r>
      <w:r>
        <w:t>ofrece</w:t>
      </w:r>
      <w:r w:rsidR="009015CA">
        <w:t xml:space="preserve"> </w:t>
      </w:r>
      <w:r>
        <w:t>un</w:t>
      </w:r>
      <w:r w:rsidR="009015CA">
        <w:t xml:space="preserve"> </w:t>
      </w:r>
      <w:r>
        <w:t>método</w:t>
      </w:r>
      <w:r w:rsidR="009015CA">
        <w:t xml:space="preserve"> </w:t>
      </w:r>
      <w:r>
        <w:t>sencillo</w:t>
      </w:r>
      <w:r w:rsidR="009015CA">
        <w:t xml:space="preserve"> </w:t>
      </w:r>
      <w:r>
        <w:t>para</w:t>
      </w:r>
      <w:r w:rsidR="009015CA">
        <w:t xml:space="preserve"> </w:t>
      </w:r>
      <w:r>
        <w:t>autentificar</w:t>
      </w:r>
      <w:r w:rsidR="009015CA">
        <w:t xml:space="preserve"> </w:t>
      </w:r>
      <w:r>
        <w:t>a</w:t>
      </w:r>
      <w:r w:rsidR="009015CA">
        <w:t xml:space="preserve"> </w:t>
      </w:r>
      <w:r>
        <w:t>los</w:t>
      </w:r>
      <w:r w:rsidR="009015CA">
        <w:t xml:space="preserve"> </w:t>
      </w:r>
      <w:r>
        <w:t>usuarios:</w:t>
      </w:r>
    </w:p>
    <w:p w14:paraId="5B7A94D7" w14:textId="093C2159" w:rsidR="002D337F" w:rsidRDefault="002D337F" w:rsidP="002D337F">
      <w:pPr>
        <w:pStyle w:val="Prrafodelista"/>
        <w:numPr>
          <w:ilvl w:val="0"/>
          <w:numId w:val="2"/>
        </w:numPr>
      </w:pPr>
      <w:r w:rsidRPr="00C23D0C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servidor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web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provee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método</w:t>
      </w:r>
      <w:r w:rsidR="009015CA">
        <w:rPr>
          <w:b/>
          <w:bCs/>
        </w:rPr>
        <w:t xml:space="preserve"> </w:t>
      </w:r>
      <w:r w:rsidRPr="00C23D0C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="00AF0535" w:rsidRPr="00C23D0C">
        <w:rPr>
          <w:b/>
          <w:bCs/>
        </w:rPr>
        <w:t>identificar</w:t>
      </w:r>
      <w:r w:rsidR="009015CA">
        <w:rPr>
          <w:b/>
          <w:bCs/>
        </w:rPr>
        <w:t xml:space="preserve"> </w:t>
      </w:r>
      <w:r w:rsidR="00AF0535" w:rsidRPr="00C23D0C">
        <w:rPr>
          <w:b/>
          <w:bCs/>
        </w:rPr>
        <w:t>a</w:t>
      </w:r>
      <w:r w:rsidR="009015CA">
        <w:rPr>
          <w:b/>
          <w:bCs/>
        </w:rPr>
        <w:t xml:space="preserve"> </w:t>
      </w:r>
      <w:r w:rsidR="00AF0535" w:rsidRPr="00C23D0C">
        <w:rPr>
          <w:b/>
          <w:bCs/>
        </w:rPr>
        <w:t>los</w:t>
      </w:r>
      <w:r w:rsidR="009015CA">
        <w:rPr>
          <w:b/>
          <w:bCs/>
        </w:rPr>
        <w:t xml:space="preserve"> </w:t>
      </w:r>
      <w:r w:rsidR="00AF0535" w:rsidRPr="00C23D0C">
        <w:rPr>
          <w:b/>
          <w:bCs/>
        </w:rPr>
        <w:t>usuarios</w:t>
      </w:r>
      <w:r w:rsidR="00AF0535">
        <w:t>,</w:t>
      </w:r>
      <w:r w:rsidR="009015CA">
        <w:t xml:space="preserve"> </w:t>
      </w:r>
      <w:r w:rsidR="00AF0535">
        <w:t>y</w:t>
      </w:r>
      <w:r w:rsidR="009015CA">
        <w:t xml:space="preserve"> </w:t>
      </w:r>
      <w:r w:rsidR="00AF0535">
        <w:t>mantiene</w:t>
      </w:r>
      <w:r w:rsidR="009015CA">
        <w:t xml:space="preserve"> </w:t>
      </w:r>
      <w:r w:rsidR="00AF0535">
        <w:t>una</w:t>
      </w:r>
      <w:r w:rsidR="009015CA">
        <w:t xml:space="preserve"> </w:t>
      </w:r>
      <w:r w:rsidR="00AF0535">
        <w:t>lista</w:t>
      </w:r>
      <w:r w:rsidR="009015CA">
        <w:t xml:space="preserve"> </w:t>
      </w:r>
      <w:r w:rsidR="00AF0535">
        <w:t>de</w:t>
      </w:r>
      <w:r w:rsidR="009015CA">
        <w:t xml:space="preserve"> </w:t>
      </w:r>
      <w:r w:rsidR="00AF0535">
        <w:t>control</w:t>
      </w:r>
      <w:r w:rsidR="009015CA">
        <w:t xml:space="preserve"> </w:t>
      </w:r>
      <w:r w:rsidR="00AF0535">
        <w:t>de</w:t>
      </w:r>
      <w:r w:rsidR="009015CA">
        <w:t xml:space="preserve"> </w:t>
      </w:r>
      <w:r w:rsidR="00AF0535">
        <w:t>acceso</w:t>
      </w:r>
      <w:r w:rsidR="009015CA">
        <w:t xml:space="preserve"> </w:t>
      </w:r>
      <w:r w:rsidR="00AF0535">
        <w:t>(ACL)</w:t>
      </w:r>
      <w:r w:rsidR="009015CA">
        <w:t xml:space="preserve"> </w:t>
      </w:r>
      <w:r w:rsidR="00AF0535">
        <w:t>que</w:t>
      </w:r>
      <w:r w:rsidR="009015CA">
        <w:t xml:space="preserve"> </w:t>
      </w:r>
      <w:r w:rsidR="00AF0535">
        <w:t>define</w:t>
      </w:r>
      <w:r w:rsidR="009015CA">
        <w:t xml:space="preserve"> </w:t>
      </w:r>
      <w:r w:rsidR="00AF0535">
        <w:t>los</w:t>
      </w:r>
      <w:r w:rsidR="009015CA">
        <w:t xml:space="preserve"> </w:t>
      </w:r>
      <w:r w:rsidR="00AF0535">
        <w:t>recursos</w:t>
      </w:r>
      <w:r w:rsidR="009015CA">
        <w:t xml:space="preserve"> </w:t>
      </w:r>
      <w:r w:rsidR="00AF0535">
        <w:t>que</w:t>
      </w:r>
      <w:r w:rsidR="009015CA">
        <w:t xml:space="preserve"> </w:t>
      </w:r>
      <w:r w:rsidR="00AF0535">
        <w:t>tiene</w:t>
      </w:r>
      <w:r w:rsidR="009015CA">
        <w:t xml:space="preserve"> </w:t>
      </w:r>
      <w:r w:rsidR="00AF0535">
        <w:t>restringidos.</w:t>
      </w:r>
    </w:p>
    <w:p w14:paraId="7DB2E7CD" w14:textId="0FE6E571" w:rsidR="008809CD" w:rsidRDefault="008809CD" w:rsidP="009F77A9">
      <w:pPr>
        <w:jc w:val="center"/>
      </w:pPr>
      <w:r>
        <w:rPr>
          <w:noProof/>
        </w:rPr>
        <w:drawing>
          <wp:inline distT="0" distB="0" distL="0" distR="0" wp14:anchorId="601687A0" wp14:editId="1EF41BF8">
            <wp:extent cx="4572000" cy="117909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37" cy="118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78366" w14:textId="3312DBBC" w:rsidR="00EC3D93" w:rsidRPr="00EC3D93" w:rsidRDefault="00EC3D93" w:rsidP="002D337F">
      <w:pPr>
        <w:pStyle w:val="Prrafodelista"/>
        <w:numPr>
          <w:ilvl w:val="0"/>
          <w:numId w:val="2"/>
        </w:numPr>
      </w:pPr>
      <w:r w:rsidRPr="009265CE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información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autentificación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del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usuario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envía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al</w:t>
      </w:r>
      <w:r w:rsidR="009015CA">
        <w:rPr>
          <w:b/>
          <w:bCs/>
        </w:rPr>
        <w:t xml:space="preserve"> </w:t>
      </w:r>
      <w:r w:rsidRPr="009265CE">
        <w:rPr>
          <w:b/>
          <w:bCs/>
        </w:rPr>
        <w:t>servidor</w:t>
      </w:r>
      <w:r>
        <w:t>,</w:t>
      </w:r>
      <w:r w:rsidR="009015CA">
        <w:t xml:space="preserve"> </w:t>
      </w:r>
      <w:r>
        <w:t>que</w:t>
      </w:r>
      <w:r w:rsidR="009015CA">
        <w:t xml:space="preserve"> </w:t>
      </w:r>
      <w:r>
        <w:t>la</w:t>
      </w:r>
      <w:r w:rsidR="009015CA">
        <w:t xml:space="preserve"> </w:t>
      </w:r>
      <w:r>
        <w:t>verifica</w:t>
      </w:r>
      <w:r w:rsidR="009015CA">
        <w:t xml:space="preserve"> </w:t>
      </w:r>
      <w:r>
        <w:t>y</w:t>
      </w:r>
      <w:r w:rsidR="009015CA">
        <w:t xml:space="preserve"> </w:t>
      </w:r>
      <w:r>
        <w:t>decide</w:t>
      </w:r>
      <w:r w:rsidR="009015CA">
        <w:t xml:space="preserve"> </w:t>
      </w:r>
      <w:r>
        <w:t>si</w:t>
      </w:r>
      <w:r w:rsidR="009015CA">
        <w:t xml:space="preserve"> </w:t>
      </w:r>
      <w:r>
        <w:t>permite</w:t>
      </w:r>
      <w:r w:rsidR="009015CA">
        <w:t xml:space="preserve"> </w:t>
      </w:r>
      <w:r>
        <w:t>o</w:t>
      </w:r>
      <w:r w:rsidR="009015CA">
        <w:t xml:space="preserve"> </w:t>
      </w:r>
      <w:r>
        <w:t>no</w:t>
      </w:r>
      <w:r w:rsidR="009015CA">
        <w:t xml:space="preserve"> </w:t>
      </w:r>
      <w:r>
        <w:t>el</w:t>
      </w:r>
      <w:r w:rsidR="009015CA">
        <w:t xml:space="preserve"> </w:t>
      </w:r>
      <w:r>
        <w:t>acceso</w:t>
      </w:r>
      <w:r w:rsidR="009015CA">
        <w:t xml:space="preserve"> </w:t>
      </w:r>
      <w:r>
        <w:t>al</w:t>
      </w:r>
      <w:r w:rsidR="009015CA">
        <w:t xml:space="preserve"> </w:t>
      </w:r>
      <w:r>
        <w:t>recurso</w:t>
      </w:r>
      <w:r w:rsidR="009015CA">
        <w:t xml:space="preserve"> </w:t>
      </w:r>
      <w:r>
        <w:t>solicitado.</w:t>
      </w:r>
    </w:p>
    <w:p w14:paraId="04D965EC" w14:textId="7B9950B2" w:rsidR="00C23D0C" w:rsidRDefault="00C23D0C" w:rsidP="002D337F">
      <w:pPr>
        <w:pStyle w:val="Prrafodelista"/>
        <w:numPr>
          <w:ilvl w:val="0"/>
          <w:numId w:val="2"/>
        </w:numPr>
      </w:pPr>
      <w:r w:rsidRPr="00AB1296">
        <w:rPr>
          <w:b/>
          <w:bCs/>
        </w:rPr>
        <w:t>Ante</w:t>
      </w:r>
      <w:r w:rsidR="009015CA">
        <w:rPr>
          <w:b/>
          <w:bCs/>
        </w:rPr>
        <w:t xml:space="preserve"> </w:t>
      </w:r>
      <w:r w:rsidR="00AB1296" w:rsidRPr="00AB1296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="00AB1296" w:rsidRPr="00AB1296">
        <w:rPr>
          <w:b/>
          <w:bCs/>
        </w:rPr>
        <w:t>error</w:t>
      </w:r>
      <w:r w:rsidR="009015CA">
        <w:rPr>
          <w:b/>
          <w:bCs/>
        </w:rPr>
        <w:t xml:space="preserve"> </w:t>
      </w:r>
      <w:r w:rsidR="00AB1296" w:rsidRPr="00AB1296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="00AB1296" w:rsidRPr="00AB1296">
        <w:rPr>
          <w:b/>
          <w:bCs/>
        </w:rPr>
        <w:t>autentificación</w:t>
      </w:r>
      <w:r w:rsidR="00AB1296">
        <w:t>,</w:t>
      </w:r>
      <w:r w:rsidR="009015CA">
        <w:t xml:space="preserve"> </w:t>
      </w:r>
      <w:r w:rsidR="00AB1296">
        <w:t>sale</w:t>
      </w:r>
      <w:r w:rsidR="009015CA">
        <w:t xml:space="preserve"> </w:t>
      </w:r>
      <w:r w:rsidR="00AB1296">
        <w:t>“Acceso</w:t>
      </w:r>
      <w:r w:rsidR="009015CA">
        <w:t xml:space="preserve"> </w:t>
      </w:r>
      <w:r w:rsidR="00AB1296">
        <w:t>no</w:t>
      </w:r>
      <w:r w:rsidR="009015CA">
        <w:t xml:space="preserve"> </w:t>
      </w:r>
      <w:r w:rsidR="00AB1296">
        <w:t>autorizado”</w:t>
      </w:r>
      <w:r w:rsidR="009015CA">
        <w:t xml:space="preserve"> </w:t>
      </w:r>
      <w:r w:rsidR="00AB1296">
        <w:t>(Código</w:t>
      </w:r>
      <w:r w:rsidR="009015CA">
        <w:t xml:space="preserve"> </w:t>
      </w:r>
      <w:r w:rsidR="00AB1296">
        <w:t>401).</w:t>
      </w:r>
    </w:p>
    <w:p w14:paraId="42B8CCA1" w14:textId="3FA6E243" w:rsidR="00AB1296" w:rsidRDefault="009265CE" w:rsidP="009265CE">
      <w:r>
        <w:lastRenderedPageBreak/>
        <w:t>En</w:t>
      </w:r>
      <w:r w:rsidR="009015CA">
        <w:t xml:space="preserve"> </w:t>
      </w:r>
      <w:r>
        <w:t>Apache,</w:t>
      </w:r>
      <w:r w:rsidR="009015CA">
        <w:t xml:space="preserve"> </w:t>
      </w:r>
      <w:r>
        <w:t>el</w:t>
      </w:r>
      <w:r w:rsidR="009015CA">
        <w:t xml:space="preserve"> </w:t>
      </w:r>
      <w:r>
        <w:t>comando</w:t>
      </w:r>
      <w:r w:rsidR="009015CA">
        <w:t xml:space="preserve"> </w:t>
      </w:r>
      <w:hyperlink r:id="rId16" w:history="1">
        <w:proofErr w:type="spellStart"/>
        <w:r w:rsidRPr="00AE2A16">
          <w:rPr>
            <w:rStyle w:val="Hipervnculo"/>
            <w:b/>
            <w:bCs/>
          </w:rPr>
          <w:t>htpasswd</w:t>
        </w:r>
        <w:proofErr w:type="spellEnd"/>
      </w:hyperlink>
      <w:r w:rsidR="00204DDB">
        <w:t>,</w:t>
      </w:r>
      <w:r w:rsidR="009015CA">
        <w:t xml:space="preserve"> </w:t>
      </w:r>
      <w:r w:rsidR="00204DDB">
        <w:t>permite</w:t>
      </w:r>
      <w:r w:rsidR="009015CA">
        <w:t xml:space="preserve"> </w:t>
      </w:r>
      <w:r w:rsidR="00204DDB">
        <w:t>almacenar</w:t>
      </w:r>
      <w:r w:rsidR="009015CA">
        <w:t xml:space="preserve"> </w:t>
      </w:r>
      <w:r w:rsidR="00204DDB">
        <w:t>en</w:t>
      </w:r>
      <w:r w:rsidR="009015CA">
        <w:t xml:space="preserve"> </w:t>
      </w:r>
      <w:r w:rsidR="00204DDB">
        <w:t>un</w:t>
      </w:r>
      <w:r w:rsidR="009015CA">
        <w:t xml:space="preserve"> </w:t>
      </w:r>
      <w:r w:rsidR="00204DDB">
        <w:t>fichero</w:t>
      </w:r>
      <w:r w:rsidR="009015CA">
        <w:t xml:space="preserve"> </w:t>
      </w:r>
      <w:r w:rsidR="00204DDB">
        <w:t>una</w:t>
      </w:r>
      <w:r w:rsidR="009015CA">
        <w:t xml:space="preserve"> </w:t>
      </w:r>
      <w:r w:rsidR="00204DDB">
        <w:t>lista</w:t>
      </w:r>
      <w:r w:rsidR="009015CA">
        <w:t xml:space="preserve"> </w:t>
      </w:r>
      <w:r w:rsidR="00204DDB">
        <w:t>de</w:t>
      </w:r>
      <w:r w:rsidR="009015CA">
        <w:t xml:space="preserve"> </w:t>
      </w:r>
      <w:r w:rsidR="00204DDB">
        <w:t>usuarios</w:t>
      </w:r>
      <w:r w:rsidR="009015CA">
        <w:t xml:space="preserve"> </w:t>
      </w:r>
      <w:r w:rsidR="00204DDB">
        <w:t>y</w:t>
      </w:r>
      <w:r w:rsidR="009015CA">
        <w:t xml:space="preserve"> </w:t>
      </w:r>
      <w:r w:rsidR="00204DDB">
        <w:t>sus</w:t>
      </w:r>
      <w:r w:rsidR="009015CA">
        <w:t xml:space="preserve"> </w:t>
      </w:r>
      <w:r w:rsidR="00204DDB">
        <w:t>respectivas</w:t>
      </w:r>
      <w:r w:rsidR="009015CA">
        <w:t xml:space="preserve"> </w:t>
      </w:r>
      <w:r w:rsidR="00204DDB">
        <w:t>contraseñas.</w:t>
      </w:r>
      <w:r w:rsidR="009015CA">
        <w:t xml:space="preserve"> </w:t>
      </w:r>
      <w:r w:rsidR="00204DDB">
        <w:t>La</w:t>
      </w:r>
      <w:r w:rsidR="009015CA">
        <w:t xml:space="preserve"> </w:t>
      </w:r>
      <w:r w:rsidR="00204DDB">
        <w:t>información</w:t>
      </w:r>
      <w:r w:rsidR="009015CA">
        <w:t xml:space="preserve"> </w:t>
      </w:r>
      <w:r w:rsidR="00204DDB">
        <w:t>relativa</w:t>
      </w:r>
      <w:r w:rsidR="009015CA">
        <w:t xml:space="preserve"> </w:t>
      </w:r>
      <w:r w:rsidR="00204DDB">
        <w:t>a</w:t>
      </w:r>
      <w:r w:rsidR="009015CA">
        <w:t xml:space="preserve"> </w:t>
      </w:r>
      <w:r w:rsidR="00204DDB">
        <w:t>las</w:t>
      </w:r>
      <w:r w:rsidR="009015CA">
        <w:t xml:space="preserve"> </w:t>
      </w:r>
      <w:r w:rsidR="00204DDB">
        <w:t>contraseñas</w:t>
      </w:r>
      <w:r w:rsidR="009015CA">
        <w:t xml:space="preserve"> </w:t>
      </w:r>
      <w:r w:rsidR="00204DDB">
        <w:t>se</w:t>
      </w:r>
      <w:r w:rsidR="009015CA">
        <w:t xml:space="preserve"> </w:t>
      </w:r>
      <w:r w:rsidR="00204DDB">
        <w:t>almacena</w:t>
      </w:r>
      <w:r w:rsidR="009015CA">
        <w:t xml:space="preserve"> </w:t>
      </w:r>
      <w:r w:rsidR="00204DDB">
        <w:t>cifrada;</w:t>
      </w:r>
      <w:r w:rsidR="009015CA">
        <w:t xml:space="preserve"> </w:t>
      </w:r>
      <w:r w:rsidR="00204DDB">
        <w:t>aun</w:t>
      </w:r>
      <w:r w:rsidR="009015CA">
        <w:t xml:space="preserve"> </w:t>
      </w:r>
      <w:r w:rsidR="00204DDB">
        <w:t>así,</w:t>
      </w:r>
      <w:r w:rsidR="009015CA">
        <w:t xml:space="preserve"> </w:t>
      </w:r>
      <w:r w:rsidR="00204DDB">
        <w:t>es</w:t>
      </w:r>
      <w:r w:rsidR="009015CA">
        <w:t xml:space="preserve"> </w:t>
      </w:r>
      <w:r w:rsidR="00204DDB">
        <w:t>conveniente</w:t>
      </w:r>
      <w:r w:rsidR="009015CA">
        <w:t xml:space="preserve"> </w:t>
      </w:r>
      <w:r w:rsidR="00204DDB">
        <w:t>crear</w:t>
      </w:r>
      <w:r w:rsidR="009015CA">
        <w:t xml:space="preserve"> </w:t>
      </w:r>
      <w:r w:rsidR="00204DDB">
        <w:t>este</w:t>
      </w:r>
      <w:r w:rsidR="009015CA">
        <w:t xml:space="preserve"> </w:t>
      </w:r>
      <w:r w:rsidR="00204DDB">
        <w:t>fichero</w:t>
      </w:r>
      <w:r w:rsidR="009015CA">
        <w:t xml:space="preserve"> </w:t>
      </w:r>
      <w:r w:rsidR="00204DDB">
        <w:t>en</w:t>
      </w:r>
      <w:r w:rsidR="009015CA">
        <w:t xml:space="preserve"> </w:t>
      </w:r>
      <w:r w:rsidR="00204DDB">
        <w:t>un</w:t>
      </w:r>
      <w:r w:rsidR="009015CA">
        <w:t xml:space="preserve"> </w:t>
      </w:r>
      <w:r w:rsidR="00204DDB">
        <w:t>lugar</w:t>
      </w:r>
      <w:r w:rsidR="009015CA">
        <w:t xml:space="preserve"> </w:t>
      </w:r>
      <w:r w:rsidR="00204DDB">
        <w:t>no</w:t>
      </w:r>
      <w:r w:rsidR="009015CA">
        <w:t xml:space="preserve"> </w:t>
      </w:r>
      <w:r w:rsidR="00204DDB">
        <w:t>accesible</w:t>
      </w:r>
      <w:r w:rsidR="009015CA">
        <w:t xml:space="preserve"> </w:t>
      </w:r>
      <w:r w:rsidR="00204DDB">
        <w:t>por</w:t>
      </w:r>
      <w:r w:rsidR="009015CA">
        <w:t xml:space="preserve"> </w:t>
      </w:r>
      <w:r w:rsidR="00204DDB">
        <w:t>los</w:t>
      </w:r>
      <w:r w:rsidR="009015CA">
        <w:t xml:space="preserve"> </w:t>
      </w:r>
      <w:r w:rsidR="00204DDB">
        <w:t>usuarios</w:t>
      </w:r>
      <w:r w:rsidR="009015CA">
        <w:t xml:space="preserve"> </w:t>
      </w:r>
      <w:r w:rsidR="00204DDB">
        <w:t>del</w:t>
      </w:r>
      <w:r w:rsidR="009015CA">
        <w:t xml:space="preserve"> </w:t>
      </w:r>
      <w:r w:rsidR="00204DDB">
        <w:t>servidor</w:t>
      </w:r>
      <w:r w:rsidR="009015CA">
        <w:t xml:space="preserve"> </w:t>
      </w:r>
      <w:r w:rsidR="00204DDB">
        <w:t>web.</w:t>
      </w:r>
    </w:p>
    <w:p w14:paraId="23944CF4" w14:textId="1824D8F5" w:rsidR="00AE2A16" w:rsidRDefault="00AE2A16" w:rsidP="00AE2A16">
      <w:pPr>
        <w:pStyle w:val="Prrafodelista"/>
        <w:numPr>
          <w:ilvl w:val="0"/>
          <w:numId w:val="3"/>
        </w:numPr>
      </w:pPr>
      <w:r w:rsidRPr="00AE2A16">
        <w:rPr>
          <w:b/>
          <w:bCs/>
          <w:u w:val="single"/>
        </w:rPr>
        <w:t>Para</w:t>
      </w:r>
      <w:r w:rsidR="009015CA">
        <w:rPr>
          <w:b/>
          <w:bCs/>
          <w:u w:val="single"/>
        </w:rPr>
        <w:t xml:space="preserve"> </w:t>
      </w:r>
      <w:r w:rsidRPr="00AE2A16">
        <w:rPr>
          <w:b/>
          <w:bCs/>
          <w:u w:val="single"/>
        </w:rPr>
        <w:t>crear</w:t>
      </w:r>
      <w:r w:rsidR="009015CA">
        <w:rPr>
          <w:b/>
          <w:bCs/>
          <w:u w:val="single"/>
        </w:rPr>
        <w:t xml:space="preserve"> </w:t>
      </w:r>
      <w:r w:rsidRPr="00AE2A16">
        <w:rPr>
          <w:b/>
          <w:bCs/>
          <w:u w:val="single"/>
        </w:rPr>
        <w:t>usuarios</w:t>
      </w:r>
      <w:r>
        <w:t>:</w:t>
      </w:r>
      <w:r w:rsidR="009015CA">
        <w:t xml:space="preserve"> </w:t>
      </w:r>
      <w:r>
        <w:t>por</w:t>
      </w:r>
      <w:r w:rsidR="009015CA">
        <w:t xml:space="preserve"> </w:t>
      </w:r>
      <w:r>
        <w:t>ejemplo:</w:t>
      </w:r>
      <w:r>
        <w:tab/>
      </w:r>
      <w:r w:rsidRPr="00AE2A16">
        <w:t>sudo</w:t>
      </w:r>
      <w:r w:rsidR="009015CA">
        <w:t xml:space="preserve"> </w:t>
      </w:r>
      <w:proofErr w:type="spellStart"/>
      <w:r w:rsidRPr="00AE2A16">
        <w:t>htpasswd</w:t>
      </w:r>
      <w:proofErr w:type="spellEnd"/>
      <w:r w:rsidR="009015CA">
        <w:t xml:space="preserve"> </w:t>
      </w:r>
      <w:r w:rsidRPr="00AE2A16">
        <w:t>–c</w:t>
      </w:r>
      <w:r w:rsidR="009015CA">
        <w:t xml:space="preserve"> </w:t>
      </w:r>
      <w:proofErr w:type="spellStart"/>
      <w:r w:rsidRPr="00AE2A16">
        <w:t>users</w:t>
      </w:r>
      <w:proofErr w:type="spellEnd"/>
      <w:r w:rsidR="009015CA">
        <w:t xml:space="preserve"> </w:t>
      </w:r>
      <w:proofErr w:type="spellStart"/>
      <w:r w:rsidRPr="00AE2A16">
        <w:t>dwes</w:t>
      </w:r>
      <w:proofErr w:type="spellEnd"/>
      <w:r>
        <w:t>.</w:t>
      </w:r>
    </w:p>
    <w:p w14:paraId="236D5350" w14:textId="7471EBAE" w:rsidR="00AE2A16" w:rsidRDefault="00AE2A16" w:rsidP="00AE2A16">
      <w:pPr>
        <w:pStyle w:val="Prrafodelista"/>
        <w:numPr>
          <w:ilvl w:val="1"/>
          <w:numId w:val="3"/>
        </w:numPr>
      </w:pPr>
      <w:r>
        <w:t>Una</w:t>
      </w:r>
      <w:r w:rsidR="009015CA">
        <w:t xml:space="preserve"> </w:t>
      </w:r>
      <w:r>
        <w:t>vez</w:t>
      </w:r>
      <w:r w:rsidR="009015CA">
        <w:t xml:space="preserve"> </w:t>
      </w:r>
      <w:r>
        <w:t>introducido</w:t>
      </w:r>
      <w:r w:rsidR="009015CA">
        <w:t xml:space="preserve"> </w:t>
      </w:r>
      <w:r>
        <w:t>el</w:t>
      </w:r>
      <w:r w:rsidR="009015CA">
        <w:t xml:space="preserve"> </w:t>
      </w:r>
      <w:r>
        <w:t>comando,</w:t>
      </w:r>
      <w:r w:rsidR="009015CA">
        <w:t xml:space="preserve"> </w:t>
      </w:r>
      <w:r>
        <w:t>te</w:t>
      </w:r>
      <w:r w:rsidR="009015CA">
        <w:t xml:space="preserve"> </w:t>
      </w:r>
      <w:r>
        <w:t>pedirá</w:t>
      </w:r>
      <w:r w:rsidR="009015CA">
        <w:t xml:space="preserve"> </w:t>
      </w:r>
      <w:r>
        <w:t>que</w:t>
      </w:r>
      <w:r w:rsidR="009015CA">
        <w:t xml:space="preserve"> </w:t>
      </w:r>
      <w:r>
        <w:t>le</w:t>
      </w:r>
      <w:r w:rsidR="009015CA">
        <w:t xml:space="preserve"> </w:t>
      </w:r>
      <w:r>
        <w:t>pongas</w:t>
      </w:r>
      <w:r w:rsidR="009015CA">
        <w:t xml:space="preserve"> </w:t>
      </w:r>
      <w:r>
        <w:t>una</w:t>
      </w:r>
      <w:r w:rsidR="009015CA">
        <w:t xml:space="preserve"> </w:t>
      </w:r>
      <w:r>
        <w:t>contraseña</w:t>
      </w:r>
      <w:r w:rsidR="009015CA">
        <w:t xml:space="preserve"> </w:t>
      </w:r>
      <w:r>
        <w:t>al</w:t>
      </w:r>
      <w:r w:rsidR="009015CA">
        <w:t xml:space="preserve"> </w:t>
      </w:r>
      <w:r>
        <w:t>usuario.</w:t>
      </w:r>
    </w:p>
    <w:p w14:paraId="0AAB8487" w14:textId="0E1F2738" w:rsidR="00AE2A16" w:rsidRPr="00AE2A16" w:rsidRDefault="00AE2A16" w:rsidP="00AE2A16">
      <w:pPr>
        <w:pStyle w:val="Prrafodelista"/>
        <w:numPr>
          <w:ilvl w:val="1"/>
          <w:numId w:val="3"/>
        </w:numPr>
      </w:pPr>
      <w:r>
        <w:t>La</w:t>
      </w:r>
      <w:r w:rsidR="009015CA">
        <w:t xml:space="preserve"> </w:t>
      </w:r>
      <w:r>
        <w:t>opción</w:t>
      </w:r>
      <w:r w:rsidR="009015CA">
        <w:t xml:space="preserve"> </w:t>
      </w:r>
      <w:r>
        <w:t>-c</w:t>
      </w:r>
      <w:r w:rsidR="009015CA">
        <w:t xml:space="preserve"> </w:t>
      </w:r>
      <w:r>
        <w:t>reemplaza</w:t>
      </w:r>
      <w:r w:rsidR="009015CA">
        <w:t xml:space="preserve"> </w:t>
      </w:r>
      <w:r>
        <w:t>el</w:t>
      </w:r>
      <w:r w:rsidR="009015CA">
        <w:t xml:space="preserve"> </w:t>
      </w:r>
      <w:r>
        <w:t>archivo</w:t>
      </w:r>
      <w:r w:rsidR="009015CA">
        <w:t xml:space="preserve"> </w:t>
      </w:r>
      <w:r>
        <w:t>(es</w:t>
      </w:r>
      <w:r w:rsidR="009015CA">
        <w:t xml:space="preserve"> </w:t>
      </w:r>
      <w:r>
        <w:t>decir,</w:t>
      </w:r>
      <w:r w:rsidR="009015CA">
        <w:t xml:space="preserve"> </w:t>
      </w:r>
      <w:r>
        <w:t>machaca</w:t>
      </w:r>
      <w:r w:rsidR="009015CA">
        <w:t xml:space="preserve"> </w:t>
      </w:r>
      <w:r>
        <w:t>al</w:t>
      </w:r>
      <w:r w:rsidR="009015CA">
        <w:t xml:space="preserve"> </w:t>
      </w:r>
      <w:r>
        <w:t>anterior,</w:t>
      </w:r>
      <w:r w:rsidR="009015CA">
        <w:t xml:space="preserve"> </w:t>
      </w:r>
      <w:r>
        <w:t>si</w:t>
      </w:r>
      <w:r w:rsidR="009015CA">
        <w:t xml:space="preserve"> </w:t>
      </w:r>
      <w:r>
        <w:t>lo</w:t>
      </w:r>
      <w:r w:rsidR="009015CA">
        <w:t xml:space="preserve"> </w:t>
      </w:r>
      <w:r>
        <w:t>hubiera).</w:t>
      </w:r>
      <w:r w:rsidR="009015CA">
        <w:t xml:space="preserve"> </w:t>
      </w:r>
      <w:r w:rsidR="00E4267F">
        <w:t>Solo</w:t>
      </w:r>
      <w:r w:rsidR="009015CA">
        <w:t xml:space="preserve"> </w:t>
      </w:r>
      <w:r w:rsidR="00E4267F">
        <w:t>debe</w:t>
      </w:r>
      <w:r w:rsidR="009015CA">
        <w:t xml:space="preserve"> </w:t>
      </w:r>
      <w:r w:rsidR="00E4267F">
        <w:t>usarse</w:t>
      </w:r>
      <w:r w:rsidR="009015CA">
        <w:t xml:space="preserve"> </w:t>
      </w:r>
      <w:r w:rsidR="00E4267F">
        <w:t>para</w:t>
      </w:r>
      <w:r w:rsidR="009015CA">
        <w:t xml:space="preserve"> </w:t>
      </w:r>
      <w:r w:rsidR="00E4267F">
        <w:t>crear</w:t>
      </w:r>
      <w:r w:rsidR="009015CA">
        <w:t xml:space="preserve"> </w:t>
      </w:r>
      <w:r w:rsidR="00E4267F">
        <w:t>el</w:t>
      </w:r>
      <w:r w:rsidR="009015CA">
        <w:t xml:space="preserve"> </w:t>
      </w:r>
      <w:r w:rsidR="00E4267F">
        <w:t>archivo</w:t>
      </w:r>
      <w:r w:rsidR="009015CA">
        <w:t xml:space="preserve"> </w:t>
      </w:r>
      <w:r w:rsidR="00E4267F">
        <w:t>(es</w:t>
      </w:r>
      <w:r w:rsidR="009015CA">
        <w:t xml:space="preserve"> </w:t>
      </w:r>
      <w:r w:rsidR="00E4267F">
        <w:t>decir,</w:t>
      </w:r>
      <w:r w:rsidR="009015CA">
        <w:t xml:space="preserve"> </w:t>
      </w:r>
      <w:r w:rsidR="00E4267F">
        <w:t>la</w:t>
      </w:r>
      <w:r w:rsidR="009015CA">
        <w:t xml:space="preserve"> </w:t>
      </w:r>
      <w:r w:rsidR="00E4267F">
        <w:t>primera</w:t>
      </w:r>
      <w:r w:rsidR="009015CA">
        <w:t xml:space="preserve"> </w:t>
      </w:r>
      <w:r w:rsidR="00E4267F">
        <w:t>vez</w:t>
      </w:r>
      <w:r w:rsidR="009015CA">
        <w:t xml:space="preserve"> </w:t>
      </w:r>
      <w:r w:rsidR="00E4267F">
        <w:t>que</w:t>
      </w:r>
      <w:r w:rsidR="009015CA">
        <w:t xml:space="preserve"> </w:t>
      </w:r>
      <w:r w:rsidR="00E4267F">
        <w:t>se</w:t>
      </w:r>
      <w:r w:rsidR="009015CA">
        <w:t xml:space="preserve"> </w:t>
      </w:r>
      <w:r w:rsidR="00E4267F">
        <w:t>usa).</w:t>
      </w:r>
    </w:p>
    <w:p w14:paraId="76DBBBDF" w14:textId="746D049B" w:rsidR="00C624C2" w:rsidRDefault="00C624C2" w:rsidP="00C624C2">
      <w:pPr>
        <w:pStyle w:val="Prrafodelista"/>
        <w:numPr>
          <w:ilvl w:val="0"/>
          <w:numId w:val="3"/>
        </w:numPr>
      </w:pPr>
      <w:r w:rsidRPr="00C624C2">
        <w:rPr>
          <w:b/>
          <w:bCs/>
          <w:u w:val="single"/>
        </w:rPr>
        <w:t>Para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indicarle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al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servidor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Apache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qué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recursos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tienen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acceso</w:t>
      </w:r>
      <w:r w:rsidR="009015CA">
        <w:rPr>
          <w:b/>
          <w:bCs/>
          <w:u w:val="single"/>
        </w:rPr>
        <w:t xml:space="preserve"> </w:t>
      </w:r>
      <w:r w:rsidRPr="00C624C2">
        <w:rPr>
          <w:b/>
          <w:bCs/>
          <w:u w:val="single"/>
        </w:rPr>
        <w:t>restringido</w:t>
      </w:r>
      <w:r w:rsidRPr="00C624C2">
        <w:t>,</w:t>
      </w:r>
      <w:r w:rsidR="009015CA">
        <w:t xml:space="preserve"> </w:t>
      </w:r>
      <w:r w:rsidRPr="00C624C2">
        <w:t>una</w:t>
      </w:r>
      <w:r w:rsidR="009015CA">
        <w:t xml:space="preserve"> </w:t>
      </w:r>
      <w:r w:rsidRPr="00C624C2">
        <w:t>opción</w:t>
      </w:r>
      <w:r w:rsidR="009015CA">
        <w:t xml:space="preserve"> </w:t>
      </w:r>
      <w:r w:rsidRPr="00C624C2">
        <w:t>es</w:t>
      </w:r>
      <w:r w:rsidR="009015CA">
        <w:t xml:space="preserve"> </w:t>
      </w:r>
      <w:r w:rsidRPr="00C624C2">
        <w:t>crear</w:t>
      </w:r>
      <w:r w:rsidR="009015CA">
        <w:t xml:space="preserve"> </w:t>
      </w:r>
      <w:r w:rsidRPr="00C624C2">
        <w:t>un</w:t>
      </w:r>
      <w:r w:rsidR="009015CA">
        <w:t xml:space="preserve"> </w:t>
      </w:r>
      <w:r w:rsidRPr="00C624C2">
        <w:t>fichero</w:t>
      </w:r>
      <w:r w:rsidR="009015CA">
        <w:t xml:space="preserve"> </w:t>
      </w:r>
      <w:r w:rsidRPr="00C624C2">
        <w:rPr>
          <w:b/>
          <w:bCs/>
        </w:rPr>
        <w:t>.</w:t>
      </w:r>
      <w:proofErr w:type="spellStart"/>
      <w:r w:rsidRPr="00C624C2">
        <w:rPr>
          <w:b/>
          <w:bCs/>
        </w:rPr>
        <w:t>htaccess</w:t>
      </w:r>
      <w:proofErr w:type="spellEnd"/>
      <w:r w:rsidR="009015CA">
        <w:t xml:space="preserve"> </w:t>
      </w:r>
      <w:r w:rsidRPr="00C624C2">
        <w:t>en</w:t>
      </w:r>
      <w:r w:rsidR="009015CA">
        <w:t xml:space="preserve"> </w:t>
      </w:r>
      <w:r w:rsidRPr="00C624C2">
        <w:t>el</w:t>
      </w:r>
      <w:r w:rsidR="009015CA">
        <w:t xml:space="preserve"> </w:t>
      </w:r>
      <w:r w:rsidRPr="00C624C2">
        <w:t>directorio</w:t>
      </w:r>
      <w:r w:rsidR="009015CA">
        <w:t xml:space="preserve"> </w:t>
      </w:r>
      <w:r w:rsidRPr="00C624C2">
        <w:t>en</w:t>
      </w:r>
      <w:r w:rsidR="009015CA">
        <w:t xml:space="preserve"> </w:t>
      </w:r>
      <w:r w:rsidRPr="00C624C2">
        <w:t>que</w:t>
      </w:r>
      <w:r w:rsidR="009015CA">
        <w:t xml:space="preserve"> </w:t>
      </w:r>
      <w:r w:rsidRPr="00C624C2">
        <w:t>se</w:t>
      </w:r>
      <w:r w:rsidR="009015CA">
        <w:t xml:space="preserve"> </w:t>
      </w:r>
      <w:r w:rsidRPr="00C624C2">
        <w:t>encuentren,</w:t>
      </w:r>
      <w:r w:rsidR="009015CA">
        <w:t xml:space="preserve"> </w:t>
      </w:r>
      <w:r w:rsidRPr="00C624C2">
        <w:t>con</w:t>
      </w:r>
      <w:r w:rsidR="009015CA">
        <w:t xml:space="preserve"> </w:t>
      </w:r>
      <w:r w:rsidRPr="00C624C2">
        <w:t>las</w:t>
      </w:r>
      <w:r w:rsidR="009015CA">
        <w:t xml:space="preserve"> </w:t>
      </w:r>
      <w:r w:rsidRPr="00C624C2">
        <w:t>siguientes</w:t>
      </w:r>
      <w:r w:rsidR="009015CA">
        <w:t xml:space="preserve"> </w:t>
      </w:r>
      <w:r w:rsidRPr="00C624C2">
        <w:t>directivas</w:t>
      </w:r>
      <w:r>
        <w:t>:</w:t>
      </w:r>
    </w:p>
    <w:p w14:paraId="2B6BE595" w14:textId="320BFE1E" w:rsidR="00CC4BE9" w:rsidRPr="00CC4BE9" w:rsidRDefault="00CC4B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32339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CC4BE9">
        <w:rPr>
          <w:rFonts w:ascii="Consolas" w:hAnsi="Consolas" w:cs="Courier New"/>
          <w:color w:val="2B91AF"/>
          <w:sz w:val="17"/>
          <w:szCs w:val="17"/>
          <w:lang w:val="en-US"/>
        </w:rPr>
        <w:t>AuthName</w:t>
      </w:r>
      <w:proofErr w:type="spellEnd"/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BE9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r w:rsidRPr="00CC4BE9">
        <w:rPr>
          <w:rFonts w:ascii="Consolas" w:hAnsi="Consolas" w:cs="Courier New"/>
          <w:color w:val="A31515"/>
          <w:sz w:val="17"/>
          <w:szCs w:val="17"/>
          <w:lang w:val="en-US"/>
        </w:rPr>
        <w:t>Contenido</w:t>
      </w:r>
      <w:proofErr w:type="spellEnd"/>
      <w:r w:rsidR="009015CA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proofErr w:type="spellStart"/>
      <w:r w:rsidRPr="00CC4BE9">
        <w:rPr>
          <w:rFonts w:ascii="Consolas" w:hAnsi="Consolas" w:cs="Courier New"/>
          <w:color w:val="A31515"/>
          <w:sz w:val="17"/>
          <w:szCs w:val="17"/>
          <w:lang w:val="en-US"/>
        </w:rPr>
        <w:t>restringido</w:t>
      </w:r>
      <w:proofErr w:type="spellEnd"/>
      <w:r w:rsidRPr="00CC4BE9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</w:p>
    <w:p w14:paraId="65535154" w14:textId="2879ECBC" w:rsidR="00CC4BE9" w:rsidRPr="00CC4BE9" w:rsidRDefault="00CC4B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32339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CC4BE9">
        <w:rPr>
          <w:rFonts w:ascii="Consolas" w:hAnsi="Consolas" w:cs="Courier New"/>
          <w:color w:val="2B91AF"/>
          <w:sz w:val="17"/>
          <w:szCs w:val="17"/>
          <w:lang w:val="en-US"/>
        </w:rPr>
        <w:t>AuthType</w:t>
      </w:r>
      <w:proofErr w:type="spellEnd"/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BE9">
        <w:rPr>
          <w:rFonts w:ascii="Consolas" w:hAnsi="Consolas" w:cs="Courier New"/>
          <w:color w:val="2B91AF"/>
          <w:sz w:val="17"/>
          <w:szCs w:val="17"/>
          <w:lang w:val="en-US"/>
        </w:rPr>
        <w:t>Basic</w:t>
      </w:r>
    </w:p>
    <w:p w14:paraId="4863F94D" w14:textId="6C4FA75A" w:rsidR="00CC4BE9" w:rsidRPr="00CC4BE9" w:rsidRDefault="00CC4B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323390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CC4BE9">
        <w:rPr>
          <w:rFonts w:ascii="Consolas" w:hAnsi="Consolas" w:cs="Courier New"/>
          <w:color w:val="2B91AF"/>
          <w:sz w:val="17"/>
          <w:szCs w:val="17"/>
          <w:lang w:val="en-US"/>
        </w:rPr>
        <w:t>AuthUserFile</w:t>
      </w:r>
      <w:proofErr w:type="spellEnd"/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BE9">
        <w:rPr>
          <w:rFonts w:ascii="Consolas" w:hAnsi="Consolas" w:cs="Courier New"/>
          <w:color w:val="000000"/>
          <w:sz w:val="17"/>
          <w:szCs w:val="17"/>
          <w:lang w:val="en-US"/>
        </w:rPr>
        <w:t>/</w:t>
      </w:r>
      <w:proofErr w:type="spellStart"/>
      <w:r w:rsidRPr="00CC4BE9">
        <w:rPr>
          <w:rFonts w:ascii="Consolas" w:hAnsi="Consolas" w:cs="Courier New"/>
          <w:color w:val="000000"/>
          <w:sz w:val="17"/>
          <w:szCs w:val="17"/>
          <w:lang w:val="en-US"/>
        </w:rPr>
        <w:t>etc</w:t>
      </w:r>
      <w:proofErr w:type="spellEnd"/>
      <w:r w:rsidRPr="00CC4BE9">
        <w:rPr>
          <w:rFonts w:ascii="Consolas" w:hAnsi="Consolas" w:cs="Courier New"/>
          <w:color w:val="000000"/>
          <w:sz w:val="17"/>
          <w:szCs w:val="17"/>
          <w:lang w:val="en-US"/>
        </w:rPr>
        <w:t>/apache2/users</w:t>
      </w:r>
    </w:p>
    <w:p w14:paraId="3E5FED7E" w14:textId="545630F0" w:rsidR="00CC4BE9" w:rsidRPr="00CC4BE9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32339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1256FA0" w14:textId="66164241" w:rsidR="00CC4BE9" w:rsidRDefault="00CC4BE9" w:rsidP="00CC4B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49323390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FF"/>
          <w:sz w:val="17"/>
          <w:szCs w:val="17"/>
        </w:rPr>
        <w:t>require</w:t>
      </w:r>
      <w:proofErr w:type="spellEnd"/>
      <w:r w:rsidR="009015CA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valid-user</w:t>
      </w:r>
      <w:proofErr w:type="spellEnd"/>
    </w:p>
    <w:p w14:paraId="14E0CEDE" w14:textId="249C53E7" w:rsidR="00C624C2" w:rsidRDefault="00CC4BE9" w:rsidP="00C624C2">
      <w:r>
        <w:rPr>
          <w:b/>
          <w:bCs/>
          <w:u w:val="single"/>
        </w:rPr>
        <w:t>Significado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cada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una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directivas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anteriores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696"/>
        <w:gridCol w:w="6798"/>
      </w:tblGrid>
      <w:tr w:rsidR="00CC4BE9" w14:paraId="11D4FCDA" w14:textId="77777777" w:rsidTr="00CC4B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D3E058" w14:textId="21966EA1" w:rsidR="00CC4BE9" w:rsidRDefault="00CC4BE9" w:rsidP="00C624C2">
            <w:r>
              <w:t>Directiva</w:t>
            </w:r>
          </w:p>
        </w:tc>
        <w:tc>
          <w:tcPr>
            <w:tcW w:w="6798" w:type="dxa"/>
          </w:tcPr>
          <w:p w14:paraId="205256B4" w14:textId="7EDB632E" w:rsidR="00CC4BE9" w:rsidRDefault="00CC4BE9" w:rsidP="00C624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Signfiicado</w:t>
            </w:r>
            <w:proofErr w:type="spellEnd"/>
          </w:p>
        </w:tc>
      </w:tr>
      <w:tr w:rsidR="002A2524" w14:paraId="1B58729A" w14:textId="77777777" w:rsidTr="002A2524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2F4F948" w14:textId="35902893" w:rsidR="002A2524" w:rsidRDefault="002A2524" w:rsidP="00C624C2">
            <w:proofErr w:type="spellStart"/>
            <w:r>
              <w:t>AuthName</w:t>
            </w:r>
            <w:proofErr w:type="spellEnd"/>
          </w:p>
        </w:tc>
        <w:tc>
          <w:tcPr>
            <w:tcW w:w="6798" w:type="dxa"/>
          </w:tcPr>
          <w:p w14:paraId="7B0C20EF" w14:textId="1AAA7486" w:rsidR="002A2524" w:rsidRDefault="002A2524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524">
              <w:t>Nombre</w:t>
            </w:r>
            <w:r w:rsidR="009015CA">
              <w:t xml:space="preserve"> </w:t>
            </w:r>
            <w:r w:rsidRPr="002A2524">
              <w:t>de</w:t>
            </w:r>
            <w:r w:rsidR="009015CA">
              <w:t xml:space="preserve"> </w:t>
            </w:r>
            <w:r w:rsidRPr="002A2524">
              <w:t>dominio</w:t>
            </w:r>
            <w:r w:rsidR="009015CA">
              <w:t xml:space="preserve"> </w:t>
            </w:r>
            <w:r w:rsidRPr="002A2524">
              <w:t>que</w:t>
            </w:r>
            <w:r w:rsidR="009015CA">
              <w:t xml:space="preserve"> </w:t>
            </w:r>
            <w:r w:rsidRPr="002A2524">
              <w:t>se</w:t>
            </w:r>
            <w:r w:rsidR="009015CA">
              <w:t xml:space="preserve"> </w:t>
            </w:r>
            <w:r w:rsidRPr="002A2524">
              <w:t>usará</w:t>
            </w:r>
            <w:r w:rsidR="009015CA">
              <w:t xml:space="preserve"> </w:t>
            </w:r>
            <w:r w:rsidRPr="002A2524">
              <w:t>en</w:t>
            </w:r>
            <w:r w:rsidR="009015CA">
              <w:t xml:space="preserve"> </w:t>
            </w:r>
            <w:r w:rsidRPr="002A2524">
              <w:t>la</w:t>
            </w:r>
            <w:r w:rsidR="009015CA">
              <w:t xml:space="preserve"> </w:t>
            </w:r>
            <w:r w:rsidRPr="002A2524">
              <w:t>autentificación</w:t>
            </w:r>
            <w:r>
              <w:t>.</w:t>
            </w:r>
          </w:p>
        </w:tc>
      </w:tr>
      <w:tr w:rsidR="002A2524" w14:paraId="5AC5FA09" w14:textId="77777777" w:rsidTr="00870CA0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23588640" w14:textId="77777777" w:rsidR="002A2524" w:rsidRDefault="002A2524" w:rsidP="00C624C2"/>
        </w:tc>
        <w:tc>
          <w:tcPr>
            <w:tcW w:w="6798" w:type="dxa"/>
          </w:tcPr>
          <w:p w14:paraId="16231414" w14:textId="4F549546" w:rsidR="002A2524" w:rsidRPr="002A2524" w:rsidRDefault="002A2524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Sirve</w:t>
            </w:r>
            <w:r w:rsidR="009015CA">
              <w:t xml:space="preserve"> </w:t>
            </w:r>
            <w:r>
              <w:t>para</w:t>
            </w:r>
            <w:r w:rsidR="009015CA">
              <w:t xml:space="preserve"> </w:t>
            </w:r>
            <w:r>
              <w:t>que,</w:t>
            </w:r>
            <w:r w:rsidR="009015CA">
              <w:t xml:space="preserve"> </w:t>
            </w:r>
            <w:r>
              <w:t>s</w:t>
            </w:r>
            <w:r w:rsidRPr="002A2524">
              <w:t>i</w:t>
            </w:r>
            <w:r w:rsidR="009015CA">
              <w:t xml:space="preserve"> </w:t>
            </w:r>
            <w:r w:rsidRPr="002A2524">
              <w:t>el</w:t>
            </w:r>
            <w:r w:rsidR="009015CA">
              <w:t xml:space="preserve"> </w:t>
            </w:r>
            <w:r w:rsidRPr="002A2524">
              <w:t>cliente</w:t>
            </w:r>
            <w:r w:rsidR="009015CA">
              <w:t xml:space="preserve"> </w:t>
            </w:r>
            <w:r w:rsidRPr="002A2524">
              <w:t>se</w:t>
            </w:r>
            <w:r w:rsidR="009015CA">
              <w:t xml:space="preserve"> </w:t>
            </w:r>
            <w:r w:rsidRPr="002A2524">
              <w:t>autentifica</w:t>
            </w:r>
            <w:r w:rsidR="009015CA">
              <w:t xml:space="preserve"> </w:t>
            </w:r>
            <w:r w:rsidRPr="002A2524">
              <w:t>correctamente,</w:t>
            </w:r>
            <w:r w:rsidR="009015CA">
              <w:t xml:space="preserve"> </w:t>
            </w:r>
            <w:r w:rsidRPr="002A2524">
              <w:t>esa</w:t>
            </w:r>
            <w:r w:rsidR="009015CA">
              <w:t xml:space="preserve"> </w:t>
            </w:r>
            <w:r w:rsidRPr="002A2524">
              <w:t>misma</w:t>
            </w:r>
            <w:r w:rsidR="009015CA">
              <w:t xml:space="preserve"> </w:t>
            </w:r>
            <w:r w:rsidRPr="002A2524">
              <w:t>información</w:t>
            </w:r>
            <w:r w:rsidR="009015CA">
              <w:t xml:space="preserve"> </w:t>
            </w:r>
            <w:r w:rsidRPr="002A2524">
              <w:t>de</w:t>
            </w:r>
            <w:r w:rsidR="009015CA">
              <w:t xml:space="preserve"> </w:t>
            </w:r>
            <w:r w:rsidRPr="002A2524">
              <w:t>autentificación</w:t>
            </w:r>
            <w:r w:rsidR="009015CA">
              <w:t xml:space="preserve"> </w:t>
            </w:r>
            <w:r w:rsidRPr="002A2524">
              <w:t>se</w:t>
            </w:r>
            <w:r w:rsidR="009015CA">
              <w:t xml:space="preserve"> </w:t>
            </w:r>
            <w:r w:rsidRPr="002A2524">
              <w:t>utilizará</w:t>
            </w:r>
            <w:r w:rsidR="009015CA">
              <w:t xml:space="preserve"> </w:t>
            </w:r>
            <w:r w:rsidRPr="002A2524">
              <w:t>automáticamente</w:t>
            </w:r>
            <w:r w:rsidR="009015CA">
              <w:t xml:space="preserve"> </w:t>
            </w:r>
            <w:r w:rsidRPr="002A2524">
              <w:t>en</w:t>
            </w:r>
            <w:r w:rsidR="009015CA">
              <w:t xml:space="preserve"> </w:t>
            </w:r>
            <w:r w:rsidRPr="002A2524">
              <w:t>el</w:t>
            </w:r>
            <w:r w:rsidR="009015CA">
              <w:t xml:space="preserve"> </w:t>
            </w:r>
            <w:r w:rsidRPr="002A2524">
              <w:t>resto</w:t>
            </w:r>
            <w:r w:rsidR="009015CA">
              <w:t xml:space="preserve"> </w:t>
            </w:r>
            <w:r w:rsidRPr="002A2524">
              <w:t>de</w:t>
            </w:r>
            <w:r w:rsidR="009015CA">
              <w:t xml:space="preserve"> </w:t>
            </w:r>
            <w:r w:rsidRPr="002A2524">
              <w:t>las</w:t>
            </w:r>
            <w:r w:rsidR="009015CA">
              <w:t xml:space="preserve"> </w:t>
            </w:r>
            <w:r w:rsidRPr="002A2524">
              <w:t>páginas</w:t>
            </w:r>
            <w:r w:rsidR="009015CA">
              <w:t xml:space="preserve"> </w:t>
            </w:r>
            <w:r w:rsidRPr="002A2524">
              <w:t>del</w:t>
            </w:r>
            <w:r w:rsidR="009015CA">
              <w:t xml:space="preserve"> </w:t>
            </w:r>
            <w:r w:rsidRPr="002A2524">
              <w:t>mismo</w:t>
            </w:r>
            <w:r w:rsidR="009015CA">
              <w:t xml:space="preserve"> </w:t>
            </w:r>
            <w:r w:rsidRPr="002A2524">
              <w:t>dominio.</w:t>
            </w:r>
          </w:p>
        </w:tc>
      </w:tr>
      <w:tr w:rsidR="00CC4BE9" w14:paraId="393C7CFF" w14:textId="77777777" w:rsidTr="00CC4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314880" w14:textId="332A0FF1" w:rsidR="00CC4BE9" w:rsidRDefault="00CC4BE9" w:rsidP="00C624C2">
            <w:proofErr w:type="spellStart"/>
            <w:r>
              <w:t>AuthType</w:t>
            </w:r>
            <w:proofErr w:type="spellEnd"/>
          </w:p>
        </w:tc>
        <w:tc>
          <w:tcPr>
            <w:tcW w:w="6798" w:type="dxa"/>
          </w:tcPr>
          <w:p w14:paraId="1CB72614" w14:textId="0B4975A8" w:rsidR="00CC4BE9" w:rsidRDefault="00903914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3914">
              <w:t>Método</w:t>
            </w:r>
            <w:r w:rsidR="009015CA">
              <w:t xml:space="preserve"> </w:t>
            </w:r>
            <w:r w:rsidRPr="00903914">
              <w:t>de</w:t>
            </w:r>
            <w:r w:rsidR="009015CA">
              <w:t xml:space="preserve"> </w:t>
            </w:r>
            <w:r w:rsidRPr="00903914">
              <w:t>autentificación</w:t>
            </w:r>
            <w:r w:rsidR="009015CA">
              <w:t xml:space="preserve"> </w:t>
            </w:r>
            <w:r w:rsidRPr="00903914">
              <w:t>que</w:t>
            </w:r>
            <w:r w:rsidR="009015CA">
              <w:t xml:space="preserve"> </w:t>
            </w:r>
            <w:r w:rsidRPr="00903914">
              <w:t>se</w:t>
            </w:r>
            <w:r w:rsidR="009015CA">
              <w:t xml:space="preserve"> </w:t>
            </w:r>
            <w:r w:rsidRPr="00903914">
              <w:t>usará.</w:t>
            </w:r>
            <w:r w:rsidR="009015CA">
              <w:t xml:space="preserve"> </w:t>
            </w:r>
            <w:r w:rsidRPr="00903914">
              <w:t>Además</w:t>
            </w:r>
            <w:r w:rsidR="009015CA">
              <w:t xml:space="preserve"> </w:t>
            </w:r>
            <w:r w:rsidRPr="00903914">
              <w:t>del</w:t>
            </w:r>
            <w:r w:rsidR="009015CA">
              <w:t xml:space="preserve"> </w:t>
            </w:r>
            <w:r w:rsidRPr="00903914">
              <w:t>método</w:t>
            </w:r>
            <w:r w:rsidR="009015CA">
              <w:t xml:space="preserve"> </w:t>
            </w:r>
            <w:r w:rsidRPr="00903914">
              <w:rPr>
                <w:b/>
                <w:bCs/>
              </w:rPr>
              <w:t>Basic</w:t>
            </w:r>
            <w:r w:rsidRPr="00903914">
              <w:t>,</w:t>
            </w:r>
            <w:r w:rsidR="009015CA">
              <w:t xml:space="preserve"> </w:t>
            </w:r>
            <w:r w:rsidRPr="00903914">
              <w:t>Apache</w:t>
            </w:r>
            <w:r w:rsidR="009015CA">
              <w:t xml:space="preserve"> </w:t>
            </w:r>
            <w:r w:rsidRPr="00903914">
              <w:t>también</w:t>
            </w:r>
            <w:r w:rsidR="009015CA">
              <w:t xml:space="preserve"> </w:t>
            </w:r>
            <w:r w:rsidRPr="00903914">
              <w:t>permite</w:t>
            </w:r>
            <w:r w:rsidR="009015CA">
              <w:t xml:space="preserve"> </w:t>
            </w:r>
            <w:r w:rsidRPr="00903914">
              <w:t>utilizar</w:t>
            </w:r>
            <w:r w:rsidR="009015CA">
              <w:t xml:space="preserve"> </w:t>
            </w:r>
            <w:r w:rsidRPr="00903914">
              <w:t>el</w:t>
            </w:r>
            <w:r w:rsidR="009015CA">
              <w:t xml:space="preserve"> </w:t>
            </w:r>
            <w:r w:rsidRPr="00903914">
              <w:t>método</w:t>
            </w:r>
            <w:r w:rsidR="009015CA">
              <w:t xml:space="preserve"> </w:t>
            </w:r>
            <w:proofErr w:type="spellStart"/>
            <w:r w:rsidRPr="00903914">
              <w:t>Digest</w:t>
            </w:r>
            <w:proofErr w:type="spellEnd"/>
            <w:r w:rsidRPr="00903914">
              <w:t>.</w:t>
            </w:r>
          </w:p>
        </w:tc>
      </w:tr>
      <w:tr w:rsidR="00CC4BE9" w14:paraId="18A2852D" w14:textId="77777777" w:rsidTr="00CC4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941129" w14:textId="6495228F" w:rsidR="00CC4BE9" w:rsidRDefault="00CC4BE9" w:rsidP="00C624C2">
            <w:proofErr w:type="spellStart"/>
            <w:r>
              <w:t>AuthUserFile</w:t>
            </w:r>
            <w:proofErr w:type="spellEnd"/>
          </w:p>
        </w:tc>
        <w:tc>
          <w:tcPr>
            <w:tcW w:w="6798" w:type="dxa"/>
          </w:tcPr>
          <w:p w14:paraId="2B633986" w14:textId="3A96BE17" w:rsidR="00CC4BE9" w:rsidRDefault="00903914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3914">
              <w:t>Ruta</w:t>
            </w:r>
            <w:r w:rsidR="009015CA">
              <w:t xml:space="preserve"> </w:t>
            </w:r>
            <w:r w:rsidRPr="00903914">
              <w:t>al</w:t>
            </w:r>
            <w:r w:rsidR="009015CA">
              <w:t xml:space="preserve"> </w:t>
            </w:r>
            <w:r w:rsidRPr="00903914">
              <w:rPr>
                <w:b/>
                <w:bCs/>
              </w:rPr>
              <w:t>archivo</w:t>
            </w:r>
            <w:r w:rsidR="009015CA">
              <w:rPr>
                <w:b/>
                <w:bCs/>
              </w:rPr>
              <w:t xml:space="preserve"> </w:t>
            </w:r>
            <w:r w:rsidRPr="00903914">
              <w:rPr>
                <w:b/>
                <w:bCs/>
              </w:rPr>
              <w:t>de</w:t>
            </w:r>
            <w:r w:rsidR="009015CA">
              <w:rPr>
                <w:b/>
                <w:bCs/>
              </w:rPr>
              <w:t xml:space="preserve"> </w:t>
            </w:r>
            <w:r w:rsidRPr="00903914">
              <w:rPr>
                <w:b/>
                <w:bCs/>
              </w:rPr>
              <w:t>credenciales</w:t>
            </w:r>
            <w:r w:rsidR="009015CA">
              <w:t xml:space="preserve"> </w:t>
            </w:r>
            <w:r w:rsidRPr="00903914">
              <w:t>que</w:t>
            </w:r>
            <w:r w:rsidR="009015CA">
              <w:t xml:space="preserve"> </w:t>
            </w:r>
            <w:r w:rsidRPr="00903914">
              <w:t>has</w:t>
            </w:r>
            <w:r w:rsidR="009015CA">
              <w:t xml:space="preserve"> </w:t>
            </w:r>
            <w:r w:rsidRPr="00903914">
              <w:t>creado</w:t>
            </w:r>
            <w:r w:rsidR="009015CA">
              <w:t xml:space="preserve"> </w:t>
            </w:r>
            <w:r w:rsidRPr="00903914">
              <w:t>con</w:t>
            </w:r>
            <w:r w:rsidR="009015CA">
              <w:t xml:space="preserve"> </w:t>
            </w:r>
            <w:proofErr w:type="spellStart"/>
            <w:r w:rsidRPr="00903914">
              <w:t>htpasswd</w:t>
            </w:r>
            <w:proofErr w:type="spellEnd"/>
            <w:r w:rsidRPr="00903914">
              <w:t>.</w:t>
            </w:r>
          </w:p>
        </w:tc>
      </w:tr>
      <w:tr w:rsidR="003A2D52" w14:paraId="2BFE7314" w14:textId="77777777" w:rsidTr="003A2D52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DDBCB5E" w14:textId="7286EDD6" w:rsidR="003A2D52" w:rsidRDefault="003A2D52" w:rsidP="00C624C2">
            <w:proofErr w:type="spellStart"/>
            <w:r>
              <w:t>Require</w:t>
            </w:r>
            <w:proofErr w:type="spellEnd"/>
          </w:p>
        </w:tc>
        <w:tc>
          <w:tcPr>
            <w:tcW w:w="6798" w:type="dxa"/>
          </w:tcPr>
          <w:p w14:paraId="64159B94" w14:textId="0314646C" w:rsidR="003A2D52" w:rsidRDefault="003A2D52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2D52">
              <w:t>Permite</w:t>
            </w:r>
            <w:r w:rsidR="009015CA">
              <w:t xml:space="preserve"> </w:t>
            </w:r>
            <w:r w:rsidRPr="003A2D52">
              <w:t>indicar</w:t>
            </w:r>
            <w:r w:rsidR="009015CA">
              <w:t xml:space="preserve"> </w:t>
            </w:r>
            <w:r w:rsidRPr="003A2D52">
              <w:t>que</w:t>
            </w:r>
            <w:r w:rsidR="009015CA">
              <w:t xml:space="preserve"> </w:t>
            </w:r>
            <w:r w:rsidRPr="003A2D52">
              <w:t>sólo</w:t>
            </w:r>
            <w:r w:rsidR="009015CA">
              <w:t xml:space="preserve"> </w:t>
            </w:r>
            <w:r w:rsidRPr="003A2D52">
              <w:t>puedan</w:t>
            </w:r>
            <w:r w:rsidR="009015CA">
              <w:t xml:space="preserve"> </w:t>
            </w:r>
            <w:r w:rsidRPr="003A2D52">
              <w:t>acceder</w:t>
            </w:r>
            <w:r w:rsidR="009015CA">
              <w:t xml:space="preserve"> </w:t>
            </w:r>
            <w:r w:rsidRPr="003A2D52">
              <w:t>algunos</w:t>
            </w:r>
            <w:r w:rsidR="009015CA">
              <w:t xml:space="preserve"> </w:t>
            </w:r>
            <w:r w:rsidRPr="003A2D52">
              <w:t>usuarios</w:t>
            </w:r>
            <w:r w:rsidR="009015CA">
              <w:t xml:space="preserve"> </w:t>
            </w:r>
            <w:r w:rsidRPr="003A2D52">
              <w:t>o</w:t>
            </w:r>
            <w:r w:rsidR="009015CA">
              <w:t xml:space="preserve"> </w:t>
            </w:r>
            <w:r w:rsidRPr="003A2D52">
              <w:t>grupos</w:t>
            </w:r>
            <w:r w:rsidR="009015CA">
              <w:t xml:space="preserve"> </w:t>
            </w:r>
            <w:r w:rsidRPr="003A2D52">
              <w:t>de</w:t>
            </w:r>
            <w:r w:rsidR="009015CA">
              <w:t xml:space="preserve"> </w:t>
            </w:r>
            <w:r w:rsidRPr="003A2D52">
              <w:t>usuarios</w:t>
            </w:r>
            <w:r w:rsidR="009015CA">
              <w:t xml:space="preserve"> </w:t>
            </w:r>
            <w:r w:rsidRPr="003A2D52">
              <w:t>concretos.</w:t>
            </w:r>
          </w:p>
        </w:tc>
      </w:tr>
      <w:tr w:rsidR="003A2D52" w14:paraId="4E42567C" w14:textId="77777777" w:rsidTr="00FA731A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B50FE7E" w14:textId="77777777" w:rsidR="003A2D52" w:rsidRDefault="003A2D52" w:rsidP="00C624C2"/>
        </w:tc>
        <w:tc>
          <w:tcPr>
            <w:tcW w:w="6798" w:type="dxa"/>
          </w:tcPr>
          <w:p w14:paraId="6D4013BE" w14:textId="2FEE7DB0" w:rsidR="003A2D52" w:rsidRPr="003A2D52" w:rsidRDefault="003A2D52" w:rsidP="00C62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2D52">
              <w:t>Si</w:t>
            </w:r>
            <w:r w:rsidR="009015CA">
              <w:t xml:space="preserve"> </w:t>
            </w:r>
            <w:r w:rsidRPr="003A2D52">
              <w:t>indicamos</w:t>
            </w:r>
            <w:r w:rsidR="009015CA">
              <w:t xml:space="preserve"> </w:t>
            </w:r>
            <w:r w:rsidRPr="003A2D52">
              <w:t>"</w:t>
            </w:r>
            <w:proofErr w:type="spellStart"/>
            <w:r w:rsidRPr="003A2D52">
              <w:t>valid-user</w:t>
            </w:r>
            <w:proofErr w:type="spellEnd"/>
            <w:r w:rsidRPr="003A2D52">
              <w:t>",</w:t>
            </w:r>
            <w:r w:rsidR="009015CA">
              <w:t xml:space="preserve"> </w:t>
            </w:r>
            <w:r w:rsidRPr="003A2D52">
              <w:t>podrán</w:t>
            </w:r>
            <w:r w:rsidR="009015CA">
              <w:t xml:space="preserve"> </w:t>
            </w:r>
            <w:r w:rsidRPr="003A2D52">
              <w:t>acceder</w:t>
            </w:r>
            <w:r w:rsidR="009015CA">
              <w:t xml:space="preserve"> </w:t>
            </w:r>
            <w:r w:rsidRPr="003A2D52">
              <w:t>todos</w:t>
            </w:r>
            <w:r w:rsidR="009015CA">
              <w:t xml:space="preserve"> </w:t>
            </w:r>
            <w:r w:rsidRPr="003A2D52">
              <w:t>los</w:t>
            </w:r>
            <w:r w:rsidR="009015CA">
              <w:t xml:space="preserve"> </w:t>
            </w:r>
            <w:r w:rsidRPr="003A2D52">
              <w:t>usuarios</w:t>
            </w:r>
            <w:r w:rsidR="009015CA">
              <w:t xml:space="preserve"> </w:t>
            </w:r>
            <w:r w:rsidRPr="003A2D52">
              <w:t>que</w:t>
            </w:r>
            <w:r w:rsidR="009015CA">
              <w:t xml:space="preserve"> </w:t>
            </w:r>
            <w:r w:rsidRPr="003A2D52">
              <w:t>se</w:t>
            </w:r>
            <w:r w:rsidR="009015CA">
              <w:t xml:space="preserve"> </w:t>
            </w:r>
            <w:r w:rsidRPr="003A2D52">
              <w:t>autentifiquen</w:t>
            </w:r>
            <w:r w:rsidR="009015CA">
              <w:t xml:space="preserve"> </w:t>
            </w:r>
            <w:r w:rsidRPr="003A2D52">
              <w:t>correctamente</w:t>
            </w:r>
          </w:p>
        </w:tc>
      </w:tr>
    </w:tbl>
    <w:p w14:paraId="253B1515" w14:textId="77777777" w:rsidR="00CC4BE9" w:rsidRPr="00CC4BE9" w:rsidRDefault="00CC4BE9" w:rsidP="003A2D52">
      <w:pPr>
        <w:spacing w:after="0"/>
      </w:pPr>
    </w:p>
    <w:p w14:paraId="70876D62" w14:textId="2ADAC03D" w:rsidR="00C624C2" w:rsidRDefault="003A2D52" w:rsidP="00C624C2">
      <w:r>
        <w:t>Además,</w:t>
      </w:r>
      <w:r w:rsidR="009015CA">
        <w:t xml:space="preserve"> </w:t>
      </w:r>
      <w:r>
        <w:t>tendrás</w:t>
      </w:r>
      <w:r w:rsidR="009015CA">
        <w:t xml:space="preserve"> </w:t>
      </w:r>
      <w:r>
        <w:t>que</w:t>
      </w:r>
      <w:r w:rsidR="009015CA">
        <w:t xml:space="preserve"> </w:t>
      </w:r>
      <w:r>
        <w:t>asegurarte</w:t>
      </w:r>
      <w:r w:rsidR="009015CA">
        <w:t xml:space="preserve"> </w:t>
      </w:r>
      <w:r>
        <w:t>de</w:t>
      </w:r>
      <w:r w:rsidR="009015CA">
        <w:t xml:space="preserve"> </w:t>
      </w:r>
      <w:r>
        <w:t>que</w:t>
      </w:r>
      <w:r w:rsidR="009015CA">
        <w:t xml:space="preserve"> </w:t>
      </w:r>
      <w:r>
        <w:t>en</w:t>
      </w:r>
      <w:r w:rsidR="009015CA">
        <w:t xml:space="preserve"> </w:t>
      </w:r>
      <w:r>
        <w:t>la</w:t>
      </w:r>
      <w:r w:rsidR="009015CA">
        <w:t xml:space="preserve"> </w:t>
      </w:r>
      <w:r>
        <w:t>configuración</w:t>
      </w:r>
      <w:r w:rsidR="009015CA">
        <w:t xml:space="preserve"> </w:t>
      </w:r>
      <w:r>
        <w:t>de</w:t>
      </w:r>
      <w:r w:rsidR="009015CA">
        <w:t xml:space="preserve"> </w:t>
      </w:r>
      <w:r>
        <w:t>Apache</w:t>
      </w:r>
      <w:r w:rsidR="009015CA">
        <w:t xml:space="preserve"> </w:t>
      </w:r>
      <w:r>
        <w:t>se</w:t>
      </w:r>
      <w:r w:rsidR="009015CA">
        <w:t xml:space="preserve"> </w:t>
      </w:r>
      <w:r>
        <w:t>utiliza</w:t>
      </w:r>
      <w:r w:rsidR="009015CA">
        <w:t xml:space="preserve"> </w:t>
      </w:r>
      <w:r>
        <w:t>la</w:t>
      </w:r>
      <w:r w:rsidR="009015CA">
        <w:t xml:space="preserve"> </w:t>
      </w:r>
      <w:r>
        <w:t>directiva</w:t>
      </w:r>
      <w:r w:rsidR="009015CA">
        <w:t xml:space="preserve"> </w:t>
      </w:r>
      <w:hyperlink r:id="rId17" w:anchor="allowoverride" w:history="1">
        <w:proofErr w:type="spellStart"/>
        <w:r w:rsidRPr="00D4413F">
          <w:rPr>
            <w:rStyle w:val="Hipervnculo"/>
            <w:b/>
            <w:bCs/>
          </w:rPr>
          <w:t>AllowOverride</w:t>
        </w:r>
        <w:proofErr w:type="spellEnd"/>
      </w:hyperlink>
      <w:r w:rsidR="009015CA">
        <w:t xml:space="preserve"> </w:t>
      </w:r>
      <w:r>
        <w:t>para</w:t>
      </w:r>
      <w:r w:rsidR="009015CA">
        <w:t xml:space="preserve"> </w:t>
      </w:r>
      <w:r>
        <w:t>que</w:t>
      </w:r>
      <w:r w:rsidR="009015CA">
        <w:t xml:space="preserve"> </w:t>
      </w:r>
      <w:r>
        <w:t>se</w:t>
      </w:r>
      <w:r w:rsidR="009015CA">
        <w:t xml:space="preserve"> </w:t>
      </w:r>
      <w:r>
        <w:t>aplique</w:t>
      </w:r>
      <w:r w:rsidR="009015CA">
        <w:t xml:space="preserve"> </w:t>
      </w:r>
      <w:r>
        <w:t>correctamente</w:t>
      </w:r>
      <w:r w:rsidR="009015CA">
        <w:t xml:space="preserve"> </w:t>
      </w:r>
      <w:r>
        <w:t>la</w:t>
      </w:r>
      <w:r w:rsidR="009015CA">
        <w:t xml:space="preserve"> </w:t>
      </w:r>
      <w:r>
        <w:t>configuración</w:t>
      </w:r>
      <w:r w:rsidR="009015CA">
        <w:t xml:space="preserve"> </w:t>
      </w:r>
      <w:r>
        <w:t>que</w:t>
      </w:r>
      <w:r w:rsidR="009015CA">
        <w:t xml:space="preserve"> </w:t>
      </w:r>
      <w:r>
        <w:t>figura</w:t>
      </w:r>
      <w:r w:rsidR="009015CA">
        <w:t xml:space="preserve"> </w:t>
      </w:r>
      <w:r>
        <w:t>en</w:t>
      </w:r>
      <w:r w:rsidR="009015CA">
        <w:t xml:space="preserve"> </w:t>
      </w:r>
      <w:r>
        <w:t>los</w:t>
      </w:r>
      <w:r w:rsidR="009015CA">
        <w:t xml:space="preserve"> </w:t>
      </w:r>
      <w:r>
        <w:t>archivos</w:t>
      </w:r>
      <w:r w:rsidR="009015CA">
        <w:t xml:space="preserve"> </w:t>
      </w:r>
      <w:r>
        <w:rPr>
          <w:b/>
          <w:bCs/>
        </w:rPr>
        <w:t>.</w:t>
      </w:r>
      <w:proofErr w:type="spellStart"/>
      <w:r>
        <w:rPr>
          <w:b/>
          <w:bCs/>
        </w:rPr>
        <w:t>htaccess</w:t>
      </w:r>
      <w:proofErr w:type="spellEnd"/>
      <w:r>
        <w:t>.</w:t>
      </w:r>
    </w:p>
    <w:p w14:paraId="1C5308EF" w14:textId="3B718C5B" w:rsidR="002B7F90" w:rsidRPr="003A2D52" w:rsidRDefault="002B7F90" w:rsidP="00C624C2">
      <w:r w:rsidRPr="002B7F90">
        <w:rPr>
          <w:noProof/>
        </w:rPr>
        <w:drawing>
          <wp:inline distT="0" distB="0" distL="0" distR="0" wp14:anchorId="0E225980" wp14:editId="50EA276C">
            <wp:extent cx="5400040" cy="1168400"/>
            <wp:effectExtent l="0" t="0" r="0" b="0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4849" w14:textId="2D7FD26F" w:rsidR="007244A3" w:rsidRDefault="007244A3" w:rsidP="007244A3">
      <w:pPr>
        <w:pStyle w:val="Ttulo3"/>
      </w:pPr>
      <w:r>
        <w:lastRenderedPageBreak/>
        <w:t>1.1.1.-</w:t>
      </w:r>
      <w:r w:rsidR="009015CA">
        <w:t xml:space="preserve"> </w:t>
      </w:r>
      <w:r>
        <w:t>Recuperar</w:t>
      </w:r>
      <w:r w:rsidR="009015CA">
        <w:t xml:space="preserve"> </w:t>
      </w:r>
      <w:r>
        <w:t>datos</w:t>
      </w:r>
      <w:r w:rsidR="009015CA">
        <w:t xml:space="preserve"> </w:t>
      </w:r>
      <w:r>
        <w:t>de</w:t>
      </w:r>
      <w:r w:rsidR="009015CA">
        <w:t xml:space="preserve"> </w:t>
      </w:r>
      <w:r>
        <w:t>acceso</w:t>
      </w:r>
      <w:r w:rsidR="009015CA">
        <w:t xml:space="preserve"> </w:t>
      </w:r>
      <w:r>
        <w:t>en</w:t>
      </w:r>
      <w:r w:rsidR="009015CA">
        <w:t xml:space="preserve"> </w:t>
      </w:r>
      <w:r>
        <w:t>PHP.</w:t>
      </w:r>
    </w:p>
    <w:p w14:paraId="0D9C6461" w14:textId="046460CF" w:rsidR="007244A3" w:rsidRDefault="006B565E" w:rsidP="007244A3">
      <w:r>
        <w:rPr>
          <w:b/>
          <w:bCs/>
          <w:u w:val="single"/>
        </w:rPr>
        <w:t>Valores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del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array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$_SERVER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relacionados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autentificación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HTTP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3179"/>
        <w:gridCol w:w="5315"/>
      </w:tblGrid>
      <w:tr w:rsidR="006B565E" w14:paraId="373749CF" w14:textId="77777777" w:rsidTr="008A4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09D7EBF" w14:textId="23128A10" w:rsidR="006B565E" w:rsidRDefault="00D50925" w:rsidP="007244A3">
            <w:r>
              <w:t>Valor</w:t>
            </w:r>
          </w:p>
        </w:tc>
        <w:tc>
          <w:tcPr>
            <w:tcW w:w="5522" w:type="dxa"/>
          </w:tcPr>
          <w:p w14:paraId="45144F69" w14:textId="154EE477" w:rsidR="006B565E" w:rsidRDefault="00D50925" w:rsidP="007244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Contenido</w:t>
            </w:r>
          </w:p>
        </w:tc>
      </w:tr>
      <w:tr w:rsidR="006B565E" w14:paraId="3741FAC1" w14:textId="77777777" w:rsidTr="008A4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F175BCB" w14:textId="285E9ED2" w:rsidR="006B565E" w:rsidRDefault="008A4680" w:rsidP="007244A3">
            <w:r w:rsidRPr="008A4680">
              <w:t>$_SERVER['PHP_AUTH_USER']</w:t>
            </w:r>
          </w:p>
        </w:tc>
        <w:tc>
          <w:tcPr>
            <w:tcW w:w="5522" w:type="dxa"/>
          </w:tcPr>
          <w:p w14:paraId="1E297388" w14:textId="6BDAE099" w:rsidR="006B565E" w:rsidRDefault="008A4680" w:rsidP="007244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680">
              <w:t>Nombre</w:t>
            </w:r>
            <w:r w:rsidR="009015CA">
              <w:t xml:space="preserve"> </w:t>
            </w:r>
            <w:r w:rsidRPr="008A4680">
              <w:t>de</w:t>
            </w:r>
            <w:r w:rsidR="009015CA">
              <w:t xml:space="preserve"> </w:t>
            </w:r>
            <w:r w:rsidRPr="008A4680">
              <w:t>usuario</w:t>
            </w:r>
          </w:p>
        </w:tc>
      </w:tr>
      <w:tr w:rsidR="006B565E" w14:paraId="00562AA2" w14:textId="77777777" w:rsidTr="008A4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93D897D" w14:textId="3338086D" w:rsidR="006B565E" w:rsidRDefault="008A4680" w:rsidP="007244A3">
            <w:r w:rsidRPr="008A4680">
              <w:t>$_SERVER['PHP_AUTH_PW']</w:t>
            </w:r>
          </w:p>
        </w:tc>
        <w:tc>
          <w:tcPr>
            <w:tcW w:w="5522" w:type="dxa"/>
          </w:tcPr>
          <w:p w14:paraId="48D07646" w14:textId="6A21F52A" w:rsidR="006B565E" w:rsidRDefault="008A4680" w:rsidP="007244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680">
              <w:t>Contraseña</w:t>
            </w:r>
          </w:p>
        </w:tc>
      </w:tr>
      <w:tr w:rsidR="006B565E" w14:paraId="0104BF88" w14:textId="77777777" w:rsidTr="008A4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4AE3C1B" w14:textId="5D740E6D" w:rsidR="006B565E" w:rsidRDefault="008A4680" w:rsidP="00BC31F1">
            <w:r w:rsidRPr="008A4680">
              <w:t>$_SERVER['AUTH_TYPE']</w:t>
            </w:r>
          </w:p>
        </w:tc>
        <w:tc>
          <w:tcPr>
            <w:tcW w:w="5522" w:type="dxa"/>
          </w:tcPr>
          <w:p w14:paraId="2B449494" w14:textId="73C0A911" w:rsidR="006B565E" w:rsidRDefault="00BC31F1" w:rsidP="007244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31F1">
              <w:t>Método</w:t>
            </w:r>
            <w:r w:rsidR="009015CA">
              <w:t xml:space="preserve"> </w:t>
            </w:r>
            <w:r w:rsidRPr="00BC31F1">
              <w:t>HTTP</w:t>
            </w:r>
            <w:r w:rsidR="009015CA">
              <w:t xml:space="preserve"> </w:t>
            </w:r>
            <w:r w:rsidRPr="00BC31F1">
              <w:t>usado</w:t>
            </w:r>
            <w:r w:rsidR="009015CA">
              <w:t xml:space="preserve"> </w:t>
            </w:r>
            <w:r w:rsidRPr="00BC31F1">
              <w:t>para</w:t>
            </w:r>
            <w:r w:rsidR="009015CA">
              <w:t xml:space="preserve"> </w:t>
            </w:r>
            <w:r w:rsidRPr="00BC31F1">
              <w:t>autentificar.</w:t>
            </w:r>
            <w:r w:rsidR="009015CA">
              <w:t xml:space="preserve"> </w:t>
            </w:r>
            <w:r w:rsidRPr="00BC31F1">
              <w:t>Puede</w:t>
            </w:r>
            <w:r w:rsidR="009015CA">
              <w:t xml:space="preserve"> </w:t>
            </w:r>
            <w:r w:rsidRPr="00BC31F1">
              <w:t>ser</w:t>
            </w:r>
            <w:r w:rsidR="009015CA">
              <w:t xml:space="preserve"> </w:t>
            </w:r>
            <w:r w:rsidRPr="00BC31F1">
              <w:t>Basic</w:t>
            </w:r>
            <w:r w:rsidR="009015CA">
              <w:t xml:space="preserve"> </w:t>
            </w:r>
            <w:r w:rsidRPr="00BC31F1">
              <w:t>o</w:t>
            </w:r>
            <w:r w:rsidR="009015CA">
              <w:t xml:space="preserve"> </w:t>
            </w:r>
            <w:proofErr w:type="spellStart"/>
            <w:r w:rsidRPr="00BC31F1">
              <w:t>Digest</w:t>
            </w:r>
            <w:proofErr w:type="spellEnd"/>
          </w:p>
        </w:tc>
      </w:tr>
    </w:tbl>
    <w:p w14:paraId="5A764F82" w14:textId="77777777" w:rsidR="006B565E" w:rsidRDefault="006B565E" w:rsidP="003D0774">
      <w:pPr>
        <w:spacing w:after="0"/>
      </w:pPr>
    </w:p>
    <w:p w14:paraId="51B4AF11" w14:textId="0D06264C" w:rsidR="003D0774" w:rsidRDefault="003D0774" w:rsidP="007244A3">
      <w:r w:rsidRPr="003D0774">
        <w:t>Además,</w:t>
      </w:r>
      <w:r w:rsidR="009015CA">
        <w:t xml:space="preserve"> </w:t>
      </w:r>
      <w:r w:rsidRPr="003D0774">
        <w:t>en</w:t>
      </w:r>
      <w:r w:rsidR="009015CA">
        <w:t xml:space="preserve"> </w:t>
      </w:r>
      <w:r w:rsidRPr="003D0774">
        <w:t>PHP</w:t>
      </w:r>
      <w:r w:rsidR="009015CA">
        <w:t xml:space="preserve"> </w:t>
      </w:r>
      <w:r w:rsidRPr="003D0774">
        <w:rPr>
          <w:b/>
          <w:bCs/>
        </w:rPr>
        <w:t>puedes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usar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función</w:t>
      </w:r>
      <w:r w:rsidR="009015CA">
        <w:rPr>
          <w:b/>
          <w:bCs/>
        </w:rPr>
        <w:t xml:space="preserve"> </w:t>
      </w:r>
      <w:proofErr w:type="spellStart"/>
      <w:r w:rsidRPr="003D0774">
        <w:rPr>
          <w:b/>
          <w:bCs/>
        </w:rPr>
        <w:t>header</w:t>
      </w:r>
      <w:proofErr w:type="spellEnd"/>
      <w:r w:rsidR="009015CA">
        <w:rPr>
          <w:b/>
          <w:bCs/>
        </w:rPr>
        <w:t xml:space="preserve"> </w:t>
      </w:r>
      <w:r w:rsidRPr="003D0774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forzar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a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servidor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envíe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error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"Acceso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no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autorizado"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(código</w:t>
      </w:r>
      <w:r w:rsidR="009015CA">
        <w:rPr>
          <w:b/>
          <w:bCs/>
        </w:rPr>
        <w:t xml:space="preserve"> </w:t>
      </w:r>
      <w:r w:rsidRPr="003D0774">
        <w:rPr>
          <w:b/>
          <w:bCs/>
        </w:rPr>
        <w:t>401)</w:t>
      </w:r>
      <w:r w:rsidRPr="003D0774">
        <w:t>.</w:t>
      </w:r>
      <w:r w:rsidR="009015CA">
        <w:t xml:space="preserve"> </w:t>
      </w:r>
      <w:r w:rsidRPr="009C1733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esta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forma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no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es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necesario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utilizar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ficheros</w:t>
      </w:r>
      <w:r w:rsidR="009015CA">
        <w:rPr>
          <w:b/>
          <w:bCs/>
        </w:rPr>
        <w:t xml:space="preserve"> </w:t>
      </w:r>
      <w:r w:rsidRPr="009C1733">
        <w:rPr>
          <w:b/>
          <w:bCs/>
        </w:rPr>
        <w:t>.</w:t>
      </w:r>
      <w:proofErr w:type="spellStart"/>
      <w:r w:rsidRPr="009C1733">
        <w:rPr>
          <w:b/>
          <w:bCs/>
        </w:rPr>
        <w:t>htaccess</w:t>
      </w:r>
      <w:proofErr w:type="spellEnd"/>
      <w:r w:rsidR="009015CA">
        <w:t xml:space="preserve"> </w:t>
      </w:r>
      <w:r w:rsidRPr="003D0774">
        <w:t>para</w:t>
      </w:r>
      <w:r w:rsidR="009015CA">
        <w:t xml:space="preserve"> </w:t>
      </w:r>
      <w:r w:rsidRPr="003D0774">
        <w:t>indicarle</w:t>
      </w:r>
      <w:r w:rsidR="009015CA">
        <w:t xml:space="preserve"> </w:t>
      </w:r>
      <w:r w:rsidRPr="003D0774">
        <w:t>a</w:t>
      </w:r>
      <w:r w:rsidR="009015CA">
        <w:t xml:space="preserve"> </w:t>
      </w:r>
      <w:r w:rsidRPr="003D0774">
        <w:t>Apache</w:t>
      </w:r>
      <w:r w:rsidR="009015CA">
        <w:t xml:space="preserve"> </w:t>
      </w:r>
      <w:r w:rsidRPr="003D0774">
        <w:t>qué</w:t>
      </w:r>
      <w:r w:rsidR="009015CA">
        <w:t xml:space="preserve"> </w:t>
      </w:r>
      <w:r w:rsidRPr="003D0774">
        <w:t>recursos</w:t>
      </w:r>
      <w:r w:rsidR="009015CA">
        <w:t xml:space="preserve"> </w:t>
      </w:r>
      <w:r w:rsidRPr="003D0774">
        <w:t>están</w:t>
      </w:r>
      <w:r w:rsidR="009015CA">
        <w:t xml:space="preserve"> </w:t>
      </w:r>
      <w:r w:rsidRPr="003D0774">
        <w:t>restringidos.</w:t>
      </w:r>
    </w:p>
    <w:p w14:paraId="2FDCFF79" w14:textId="36F44E17" w:rsidR="003D0774" w:rsidRDefault="003D0774" w:rsidP="007244A3">
      <w:r w:rsidRPr="003D0774">
        <w:t>En</w:t>
      </w:r>
      <w:r w:rsidR="009015CA">
        <w:t xml:space="preserve"> </w:t>
      </w:r>
      <w:r w:rsidRPr="003D0774">
        <w:t>su</w:t>
      </w:r>
      <w:r w:rsidR="009015CA">
        <w:t xml:space="preserve"> </w:t>
      </w:r>
      <w:r w:rsidRPr="003D0774">
        <w:t>lugar,</w:t>
      </w:r>
      <w:r w:rsidR="009015CA">
        <w:t xml:space="preserve"> </w:t>
      </w:r>
      <w:r w:rsidRPr="003D0774">
        <w:t>puedes</w:t>
      </w:r>
      <w:r w:rsidR="009015CA">
        <w:t xml:space="preserve"> </w:t>
      </w:r>
      <w:r w:rsidRPr="003D0774">
        <w:t>añadir</w:t>
      </w:r>
      <w:r w:rsidR="009015CA">
        <w:t xml:space="preserve"> </w:t>
      </w:r>
      <w:r w:rsidRPr="003D0774">
        <w:t>las</w:t>
      </w:r>
      <w:r w:rsidR="009015CA">
        <w:t xml:space="preserve"> </w:t>
      </w:r>
      <w:r w:rsidRPr="003D0774">
        <w:t>siguientes</w:t>
      </w:r>
      <w:r w:rsidR="009015CA">
        <w:t xml:space="preserve"> </w:t>
      </w:r>
      <w:r w:rsidRPr="003D0774">
        <w:t>líneas</w:t>
      </w:r>
      <w:r w:rsidR="009015CA">
        <w:t xml:space="preserve"> </w:t>
      </w:r>
      <w:r w:rsidRPr="003D0774">
        <w:t>en</w:t>
      </w:r>
      <w:r w:rsidR="009015CA">
        <w:t xml:space="preserve"> </w:t>
      </w:r>
      <w:r w:rsidRPr="003D0774">
        <w:t>tus</w:t>
      </w:r>
      <w:r w:rsidR="009015CA">
        <w:t xml:space="preserve"> </w:t>
      </w:r>
      <w:r w:rsidRPr="003D0774">
        <w:t>páginas</w:t>
      </w:r>
      <w:r w:rsidR="009015CA">
        <w:t xml:space="preserve"> </w:t>
      </w:r>
      <w:r w:rsidRPr="003D0774">
        <w:t>PHP:</w:t>
      </w:r>
    </w:p>
    <w:p w14:paraId="4A2F5375" w14:textId="77777777" w:rsidR="0054025C" w:rsidRPr="0054025C" w:rsidRDefault="005402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  <w:lang w:val="en-US"/>
        </w:rPr>
      </w:pPr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&lt;?</w:t>
      </w:r>
      <w:proofErr w:type="spellStart"/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</w:p>
    <w:p w14:paraId="14A19170" w14:textId="6DEAEBFA" w:rsidR="0054025C" w:rsidRPr="0054025C" w:rsidRDefault="005402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  <w:lang w:val="en-US"/>
        </w:rPr>
      </w:pPr>
      <w:r w:rsidRPr="0054025C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(!</w:t>
      </w:r>
      <w:proofErr w:type="spellStart"/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isset</w:t>
      </w:r>
      <w:proofErr w:type="spellEnd"/>
      <w:proofErr w:type="gramEnd"/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($_SERVER[</w:t>
      </w:r>
      <w:r w:rsidRPr="0054025C">
        <w:rPr>
          <w:rFonts w:ascii="Consolas" w:hAnsi="Consolas" w:cs="Courier New"/>
          <w:color w:val="A31515"/>
          <w:sz w:val="17"/>
          <w:szCs w:val="17"/>
          <w:lang w:val="en-US"/>
        </w:rPr>
        <w:t>'PHP_AUTH_USER'</w:t>
      </w:r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]))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4025C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155538AD" w14:textId="4C818F4F" w:rsidR="0054025C" w:rsidRPr="0054025C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="0054025C" w:rsidRPr="0054025C">
        <w:rPr>
          <w:rFonts w:ascii="Consolas" w:hAnsi="Consolas" w:cs="Courier New"/>
          <w:color w:val="000000"/>
          <w:sz w:val="17"/>
          <w:szCs w:val="17"/>
          <w:lang w:val="en-US"/>
        </w:rPr>
        <w:t>header(</w:t>
      </w:r>
      <w:proofErr w:type="gramEnd"/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'WWW-Authenticate: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Basic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Realm="</w:t>
      </w:r>
      <w:proofErr w:type="spellStart"/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Contenido</w:t>
      </w:r>
      <w:proofErr w:type="spellEnd"/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proofErr w:type="spellStart"/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restringido</w:t>
      </w:r>
      <w:proofErr w:type="spellEnd"/>
      <w:r w:rsidR="0054025C" w:rsidRPr="0054025C">
        <w:rPr>
          <w:rFonts w:ascii="Consolas" w:hAnsi="Consolas" w:cs="Courier New"/>
          <w:color w:val="A31515"/>
          <w:sz w:val="17"/>
          <w:szCs w:val="17"/>
          <w:lang w:val="en-US"/>
        </w:rPr>
        <w:t>"'</w:t>
      </w:r>
      <w:r w:rsidR="0054025C" w:rsidRPr="0054025C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16C072A" w14:textId="6E4CC6C4" w:rsidR="0054025C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="0054025C">
        <w:rPr>
          <w:rFonts w:ascii="Consolas" w:hAnsi="Consolas" w:cs="Courier New"/>
          <w:color w:val="000000"/>
          <w:sz w:val="17"/>
          <w:szCs w:val="17"/>
        </w:rPr>
        <w:t>header</w:t>
      </w:r>
      <w:proofErr w:type="spellEnd"/>
      <w:r w:rsidR="0054025C"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 w:rsidR="0054025C">
        <w:rPr>
          <w:rFonts w:ascii="Consolas" w:hAnsi="Consolas" w:cs="Courier New"/>
          <w:color w:val="A31515"/>
          <w:sz w:val="17"/>
          <w:szCs w:val="17"/>
        </w:rPr>
        <w:t>'HTTP/1.0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54025C">
        <w:rPr>
          <w:rFonts w:ascii="Consolas" w:hAnsi="Consolas" w:cs="Courier New"/>
          <w:color w:val="A31515"/>
          <w:sz w:val="17"/>
          <w:szCs w:val="17"/>
        </w:rPr>
        <w:t>401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proofErr w:type="spellStart"/>
      <w:r w:rsidR="0054025C">
        <w:rPr>
          <w:rFonts w:ascii="Consolas" w:hAnsi="Consolas" w:cs="Courier New"/>
          <w:color w:val="A31515"/>
          <w:sz w:val="17"/>
          <w:szCs w:val="17"/>
        </w:rPr>
        <w:t>Unauthorized</w:t>
      </w:r>
      <w:proofErr w:type="spellEnd"/>
      <w:r w:rsidR="0054025C">
        <w:rPr>
          <w:rFonts w:ascii="Consolas" w:hAnsi="Consolas" w:cs="Courier New"/>
          <w:color w:val="A31515"/>
          <w:sz w:val="17"/>
          <w:szCs w:val="17"/>
        </w:rPr>
        <w:t>'</w:t>
      </w:r>
      <w:r w:rsidR="0054025C">
        <w:rPr>
          <w:rFonts w:ascii="Consolas" w:hAnsi="Consolas" w:cs="Courier New"/>
          <w:color w:val="000000"/>
          <w:sz w:val="17"/>
          <w:szCs w:val="17"/>
        </w:rPr>
        <w:t>);</w:t>
      </w:r>
    </w:p>
    <w:p w14:paraId="285B8038" w14:textId="565149DE" w:rsidR="0054025C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4025C">
        <w:rPr>
          <w:rFonts w:ascii="Consolas" w:hAnsi="Consolas" w:cs="Courier New"/>
          <w:color w:val="000000"/>
          <w:sz w:val="17"/>
          <w:szCs w:val="17"/>
        </w:rPr>
        <w:t>echo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4025C">
        <w:rPr>
          <w:rFonts w:ascii="Consolas" w:hAnsi="Consolas" w:cs="Courier New"/>
          <w:color w:val="A31515"/>
          <w:sz w:val="17"/>
          <w:szCs w:val="17"/>
        </w:rPr>
        <w:t>"Usuario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54025C">
        <w:rPr>
          <w:rFonts w:ascii="Consolas" w:hAnsi="Consolas" w:cs="Courier New"/>
          <w:color w:val="A31515"/>
          <w:sz w:val="17"/>
          <w:szCs w:val="17"/>
        </w:rPr>
        <w:t>no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54025C">
        <w:rPr>
          <w:rFonts w:ascii="Consolas" w:hAnsi="Consolas" w:cs="Courier New"/>
          <w:color w:val="A31515"/>
          <w:sz w:val="17"/>
          <w:szCs w:val="17"/>
        </w:rPr>
        <w:t>reconocido!"</w:t>
      </w:r>
      <w:r w:rsidR="0054025C">
        <w:rPr>
          <w:rFonts w:ascii="Consolas" w:hAnsi="Consolas" w:cs="Courier New"/>
          <w:color w:val="000000"/>
          <w:sz w:val="17"/>
          <w:szCs w:val="17"/>
        </w:rPr>
        <w:t>;</w:t>
      </w:r>
    </w:p>
    <w:p w14:paraId="5952B365" w14:textId="615A0C28" w:rsidR="0054025C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 w:rsidR="0054025C">
        <w:rPr>
          <w:rFonts w:ascii="Consolas" w:hAnsi="Consolas" w:cs="Courier New"/>
          <w:color w:val="0000FF"/>
          <w:sz w:val="17"/>
          <w:szCs w:val="17"/>
        </w:rPr>
        <w:t>exit</w:t>
      </w:r>
      <w:proofErr w:type="spellEnd"/>
      <w:r w:rsidR="0054025C">
        <w:rPr>
          <w:rFonts w:ascii="Consolas" w:hAnsi="Consolas" w:cs="Courier New"/>
          <w:color w:val="000000"/>
          <w:sz w:val="17"/>
          <w:szCs w:val="17"/>
        </w:rPr>
        <w:t>;</w:t>
      </w:r>
    </w:p>
    <w:p w14:paraId="54B900DF" w14:textId="77777777" w:rsidR="0054025C" w:rsidRDefault="005402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2669B99" w14:textId="3DFEE2D1" w:rsidR="0054025C" w:rsidRDefault="0054025C" w:rsidP="00FE443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72185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5B8821BA" w14:textId="77777777" w:rsidR="0054025C" w:rsidRDefault="0054025C" w:rsidP="00FE4432">
      <w:pPr>
        <w:spacing w:after="0"/>
      </w:pPr>
    </w:p>
    <w:p w14:paraId="42F44F87" w14:textId="413D0469" w:rsidR="0054025C" w:rsidRPr="0054025C" w:rsidRDefault="0054025C" w:rsidP="00F93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r>
        <w:rPr>
          <w:b/>
          <w:bCs/>
          <w:u w:val="single"/>
        </w:rPr>
        <w:t>Debes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conocer</w:t>
      </w:r>
      <w:r>
        <w:t>:</w:t>
      </w:r>
      <w:r w:rsidR="009015CA">
        <w:t xml:space="preserve"> </w:t>
      </w:r>
      <w:r>
        <w:t>la</w:t>
      </w:r>
      <w:r w:rsidR="009015CA">
        <w:t xml:space="preserve"> </w:t>
      </w:r>
      <w:r>
        <w:t>función</w:t>
      </w:r>
      <w:r w:rsidR="009015CA">
        <w:t xml:space="preserve"> </w:t>
      </w:r>
      <w:proofErr w:type="spellStart"/>
      <w:r>
        <w:rPr>
          <w:b/>
          <w:bCs/>
        </w:rPr>
        <w:t>header</w:t>
      </w:r>
      <w:proofErr w:type="spellEnd"/>
      <w:r w:rsidR="009015CA">
        <w:t xml:space="preserve"> </w:t>
      </w:r>
      <w:r>
        <w:t>envía</w:t>
      </w:r>
      <w:r w:rsidR="009015CA">
        <w:t xml:space="preserve"> </w:t>
      </w:r>
      <w:r>
        <w:t>encabezados</w:t>
      </w:r>
      <w:r w:rsidR="009015CA">
        <w:t xml:space="preserve"> </w:t>
      </w:r>
      <w:r>
        <w:t>HTTP,</w:t>
      </w:r>
      <w:r w:rsidR="009015CA">
        <w:t xml:space="preserve"> </w:t>
      </w:r>
      <w:r>
        <w:t>pero</w:t>
      </w:r>
      <w:r w:rsidR="009015CA">
        <w:t xml:space="preserve"> </w:t>
      </w:r>
      <w:r>
        <w:t>debe</w:t>
      </w:r>
      <w:r w:rsidR="009015CA">
        <w:t xml:space="preserve"> </w:t>
      </w:r>
      <w:r>
        <w:t>utilizarse</w:t>
      </w:r>
      <w:r w:rsidR="009015CA">
        <w:t xml:space="preserve"> </w:t>
      </w:r>
      <w:r>
        <w:t>antes</w:t>
      </w:r>
      <w:r w:rsidR="009015CA">
        <w:t xml:space="preserve"> </w:t>
      </w:r>
      <w:r>
        <w:t>de</w:t>
      </w:r>
      <w:r w:rsidR="009015CA">
        <w:t xml:space="preserve"> </w:t>
      </w:r>
      <w:r>
        <w:t>que</w:t>
      </w:r>
      <w:r w:rsidR="009015CA">
        <w:t xml:space="preserve"> </w:t>
      </w:r>
      <w:r>
        <w:t>se</w:t>
      </w:r>
      <w:r w:rsidR="009015CA">
        <w:t xml:space="preserve"> </w:t>
      </w:r>
      <w:r>
        <w:t>muestre</w:t>
      </w:r>
      <w:r w:rsidR="009015CA">
        <w:t xml:space="preserve"> </w:t>
      </w:r>
      <w:r>
        <w:t>nada</w:t>
      </w:r>
      <w:r w:rsidR="009015CA">
        <w:t xml:space="preserve"> </w:t>
      </w:r>
      <w:r>
        <w:t>por</w:t>
      </w:r>
      <w:r w:rsidR="009015CA">
        <w:t xml:space="preserve"> </w:t>
      </w:r>
      <w:r>
        <w:t>pantalla.</w:t>
      </w:r>
      <w:r w:rsidR="009015CA">
        <w:t xml:space="preserve"> </w:t>
      </w:r>
      <w:r>
        <w:t>En</w:t>
      </w:r>
      <w:r w:rsidR="009015CA">
        <w:t xml:space="preserve"> </w:t>
      </w:r>
      <w:r>
        <w:t>caso</w:t>
      </w:r>
      <w:r w:rsidR="009015CA">
        <w:t xml:space="preserve"> </w:t>
      </w:r>
      <w:r>
        <w:t>contrario,</w:t>
      </w:r>
      <w:r w:rsidR="009015CA">
        <w:t xml:space="preserve"> </w:t>
      </w:r>
      <w:r>
        <w:t>obtendrás</w:t>
      </w:r>
      <w:r w:rsidR="009015CA">
        <w:t xml:space="preserve"> </w:t>
      </w:r>
      <w:r>
        <w:t>un</w:t>
      </w:r>
      <w:r w:rsidR="009015CA">
        <w:t xml:space="preserve"> </w:t>
      </w:r>
      <w:r>
        <w:t>error.</w:t>
      </w:r>
      <w:r w:rsidR="009015CA">
        <w:t xml:space="preserve"> </w:t>
      </w:r>
      <w:hyperlink r:id="rId19" w:history="1">
        <w:r w:rsidR="00FE4432">
          <w:rPr>
            <w:rStyle w:val="Hipervnculo"/>
          </w:rPr>
          <w:t>PHP:</w:t>
        </w:r>
        <w:r w:rsidR="009015CA">
          <w:rPr>
            <w:rStyle w:val="Hipervnculo"/>
          </w:rPr>
          <w:t xml:space="preserve"> </w:t>
        </w:r>
        <w:proofErr w:type="spellStart"/>
        <w:r w:rsidR="00FE4432">
          <w:rPr>
            <w:rStyle w:val="Hipervnculo"/>
          </w:rPr>
          <w:t>header</w:t>
        </w:r>
        <w:proofErr w:type="spellEnd"/>
        <w:r w:rsidR="009015CA">
          <w:rPr>
            <w:rStyle w:val="Hipervnculo"/>
          </w:rPr>
          <w:t xml:space="preserve"> </w:t>
        </w:r>
        <w:r w:rsidR="00FE4432">
          <w:rPr>
            <w:rStyle w:val="Hipervnculo"/>
          </w:rPr>
          <w:t>-</w:t>
        </w:r>
        <w:r w:rsidR="009015CA">
          <w:rPr>
            <w:rStyle w:val="Hipervnculo"/>
          </w:rPr>
          <w:t xml:space="preserve"> </w:t>
        </w:r>
        <w:r w:rsidR="00FE4432">
          <w:rPr>
            <w:rStyle w:val="Hipervnculo"/>
          </w:rPr>
          <w:t>Manual</w:t>
        </w:r>
      </w:hyperlink>
    </w:p>
    <w:p w14:paraId="77F10677" w14:textId="1ECABBF4" w:rsidR="009C1733" w:rsidRDefault="00681C32" w:rsidP="007244A3">
      <w:r w:rsidRPr="00681C32">
        <w:rPr>
          <w:b/>
          <w:bCs/>
        </w:rPr>
        <w:t>Con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código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anterior,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página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envía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error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401,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lo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fuerza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al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navegador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a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solicitar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credenciales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681C32">
        <w:rPr>
          <w:b/>
          <w:bCs/>
        </w:rPr>
        <w:t>acceso</w:t>
      </w:r>
      <w:r w:rsidR="009015CA">
        <w:t xml:space="preserve"> </w:t>
      </w:r>
      <w:r w:rsidRPr="00681C32">
        <w:t>(nombre</w:t>
      </w:r>
      <w:r w:rsidR="009015CA">
        <w:t xml:space="preserve"> </w:t>
      </w:r>
      <w:r w:rsidRPr="00681C32">
        <w:t>de</w:t>
      </w:r>
      <w:r w:rsidR="009015CA">
        <w:t xml:space="preserve"> </w:t>
      </w:r>
      <w:r w:rsidRPr="00681C32">
        <w:t>usuario</w:t>
      </w:r>
      <w:r w:rsidR="009015CA">
        <w:t xml:space="preserve"> </w:t>
      </w:r>
      <w:r w:rsidRPr="00681C32">
        <w:t>y</w:t>
      </w:r>
      <w:r w:rsidR="009015CA">
        <w:t xml:space="preserve"> </w:t>
      </w:r>
      <w:r w:rsidRPr="00681C32">
        <w:t>contraseña).</w:t>
      </w:r>
      <w:r w:rsidR="009015CA">
        <w:t xml:space="preserve"> </w:t>
      </w:r>
      <w:r w:rsidRPr="00681C32">
        <w:t>Si</w:t>
      </w:r>
      <w:r w:rsidR="009015CA">
        <w:t xml:space="preserve"> </w:t>
      </w:r>
      <w:r w:rsidRPr="00681C32">
        <w:t>se</w:t>
      </w:r>
      <w:r w:rsidR="009015CA">
        <w:t xml:space="preserve"> </w:t>
      </w:r>
      <w:r w:rsidRPr="00681C32">
        <w:t>introducen,</w:t>
      </w:r>
      <w:r w:rsidR="009015CA">
        <w:t xml:space="preserve"> </w:t>
      </w:r>
      <w:r w:rsidRPr="00681C32">
        <w:t>se</w:t>
      </w:r>
      <w:r w:rsidR="009015CA">
        <w:t xml:space="preserve"> </w:t>
      </w:r>
      <w:r w:rsidRPr="00681C32">
        <w:t>ejecuta</w:t>
      </w:r>
      <w:r w:rsidR="009015CA">
        <w:t xml:space="preserve"> </w:t>
      </w:r>
      <w:r w:rsidRPr="00681C32">
        <w:t>el</w:t>
      </w:r>
      <w:r w:rsidR="009015CA">
        <w:t xml:space="preserve"> </w:t>
      </w:r>
      <w:r w:rsidRPr="00681C32">
        <w:t>resto</w:t>
      </w:r>
      <w:r w:rsidR="009015CA">
        <w:t xml:space="preserve"> </w:t>
      </w:r>
      <w:r w:rsidRPr="00681C32">
        <w:t>de</w:t>
      </w:r>
      <w:r w:rsidR="009015CA">
        <w:t xml:space="preserve"> </w:t>
      </w:r>
      <w:r w:rsidRPr="00681C32">
        <w:t>la</w:t>
      </w:r>
      <w:r w:rsidR="009015CA">
        <w:t xml:space="preserve"> </w:t>
      </w:r>
      <w:r w:rsidRPr="00681C32">
        <w:t>página</w:t>
      </w:r>
      <w:r w:rsidR="009015CA">
        <w:t xml:space="preserve"> </w:t>
      </w:r>
      <w:r w:rsidRPr="00681C32">
        <w:t>y</w:t>
      </w:r>
      <w:r w:rsidR="009015CA">
        <w:t xml:space="preserve"> </w:t>
      </w:r>
      <w:r w:rsidRPr="00681C32">
        <w:t>se</w:t>
      </w:r>
      <w:r w:rsidR="009015CA">
        <w:t xml:space="preserve"> </w:t>
      </w:r>
      <w:r w:rsidRPr="00681C32">
        <w:t>muestra</w:t>
      </w:r>
      <w:r w:rsidR="009015CA">
        <w:t xml:space="preserve"> </w:t>
      </w:r>
      <w:r w:rsidRPr="00681C32">
        <w:t>su</w:t>
      </w:r>
      <w:r w:rsidR="009015CA">
        <w:t xml:space="preserve"> </w:t>
      </w:r>
      <w:r w:rsidRPr="00681C32">
        <w:t>contenido</w:t>
      </w:r>
      <w:r w:rsidR="009C1733">
        <w:t>.</w:t>
      </w:r>
    </w:p>
    <w:p w14:paraId="6E88CCC8" w14:textId="5CF41192" w:rsidR="00292B42" w:rsidRPr="00292B42" w:rsidRDefault="00872AD5" w:rsidP="00292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hyperlink r:id="rId20" w:history="1">
        <w:r w:rsidR="00292B42" w:rsidRPr="00292B42">
          <w:rPr>
            <w:rStyle w:val="Hipervnculo"/>
            <w:b/>
            <w:bCs/>
          </w:rPr>
          <w:t>Ejercicio</w:t>
        </w:r>
        <w:r w:rsidR="009015CA">
          <w:rPr>
            <w:rStyle w:val="Hipervnculo"/>
            <w:b/>
            <w:bCs/>
          </w:rPr>
          <w:t xml:space="preserve"> </w:t>
        </w:r>
        <w:r w:rsidR="00292B42" w:rsidRPr="00292B42">
          <w:rPr>
            <w:rStyle w:val="Hipervnculo"/>
            <w:b/>
            <w:bCs/>
          </w:rPr>
          <w:t>resuelto</w:t>
        </w:r>
      </w:hyperlink>
      <w:r w:rsidR="00292B42">
        <w:t>:</w:t>
      </w:r>
      <w:r w:rsidR="009015CA">
        <w:t xml:space="preserve"> </w:t>
      </w:r>
      <w:r w:rsidR="00292B42">
        <w:t>modifica</w:t>
      </w:r>
      <w:r w:rsidR="009015CA">
        <w:t xml:space="preserve"> </w:t>
      </w:r>
      <w:r w:rsidR="00292B42">
        <w:t>la</w:t>
      </w:r>
      <w:r w:rsidR="009015CA">
        <w:t xml:space="preserve"> </w:t>
      </w:r>
      <w:hyperlink r:id="rId21" w:history="1">
        <w:r w:rsidR="00292B42" w:rsidRPr="00292B42">
          <w:rPr>
            <w:rStyle w:val="Hipervnculo"/>
          </w:rPr>
          <w:t>página</w:t>
        </w:r>
        <w:r w:rsidR="009015CA">
          <w:rPr>
            <w:rStyle w:val="Hipervnculo"/>
          </w:rPr>
          <w:t xml:space="preserve"> </w:t>
        </w:r>
        <w:r w:rsidR="00292B42" w:rsidRPr="00292B42">
          <w:rPr>
            <w:rStyle w:val="Hipervnculo"/>
          </w:rPr>
          <w:t>anterior</w:t>
        </w:r>
      </w:hyperlink>
      <w:r w:rsidR="009015CA">
        <w:t xml:space="preserve"> </w:t>
      </w:r>
      <w:r w:rsidR="00292B42">
        <w:t>utilizando</w:t>
      </w:r>
      <w:r w:rsidR="009015CA">
        <w:t xml:space="preserve"> </w:t>
      </w:r>
      <w:r w:rsidR="00292B42">
        <w:t>la</w:t>
      </w:r>
      <w:r w:rsidR="009015CA">
        <w:t xml:space="preserve"> </w:t>
      </w:r>
      <w:r w:rsidR="00292B42">
        <w:t>función</w:t>
      </w:r>
      <w:r w:rsidR="009015CA">
        <w:t xml:space="preserve"> </w:t>
      </w:r>
      <w:proofErr w:type="spellStart"/>
      <w:r w:rsidR="00292B42">
        <w:t>header</w:t>
      </w:r>
      <w:proofErr w:type="spellEnd"/>
      <w:r w:rsidR="009015CA">
        <w:t xml:space="preserve"> </w:t>
      </w:r>
      <w:r w:rsidR="00292B42">
        <w:t>para</w:t>
      </w:r>
      <w:r w:rsidR="009015CA">
        <w:t xml:space="preserve"> </w:t>
      </w:r>
      <w:r w:rsidR="00292B42">
        <w:t>que</w:t>
      </w:r>
      <w:r w:rsidR="009015CA">
        <w:t xml:space="preserve"> </w:t>
      </w:r>
      <w:r w:rsidR="00292B42">
        <w:t>solicite</w:t>
      </w:r>
      <w:r w:rsidR="009015CA">
        <w:t xml:space="preserve"> </w:t>
      </w:r>
      <w:r w:rsidR="00292B42">
        <w:t>las</w:t>
      </w:r>
      <w:r w:rsidR="009015CA">
        <w:t xml:space="preserve"> </w:t>
      </w:r>
      <w:r w:rsidR="00292B42">
        <w:t>credenciales</w:t>
      </w:r>
      <w:r w:rsidR="009015CA">
        <w:t xml:space="preserve"> </w:t>
      </w:r>
      <w:r w:rsidR="00292B42">
        <w:t>al</w:t>
      </w:r>
      <w:r w:rsidR="009015CA">
        <w:t xml:space="preserve"> </w:t>
      </w:r>
      <w:r w:rsidR="00292B42">
        <w:t>usuario.</w:t>
      </w:r>
    </w:p>
    <w:p w14:paraId="262489F1" w14:textId="045EF82F" w:rsidR="00FE545F" w:rsidRDefault="00FE545F" w:rsidP="00FE545F">
      <w:pPr>
        <w:pStyle w:val="Ttulo2"/>
      </w:pPr>
      <w:r>
        <w:t>1.2.-</w:t>
      </w:r>
      <w:r w:rsidR="009015CA">
        <w:t xml:space="preserve"> </w:t>
      </w:r>
      <w:r>
        <w:t>Incorporación</w:t>
      </w:r>
      <w:r w:rsidR="009015CA">
        <w:t xml:space="preserve"> </w:t>
      </w:r>
      <w:r>
        <w:t>de</w:t>
      </w:r>
      <w:r w:rsidR="009015CA">
        <w:t xml:space="preserve"> </w:t>
      </w:r>
      <w:r>
        <w:t>métodos</w:t>
      </w:r>
      <w:r w:rsidR="009015CA">
        <w:t xml:space="preserve"> </w:t>
      </w:r>
      <w:r>
        <w:t>de</w:t>
      </w:r>
      <w:r w:rsidR="009015CA">
        <w:t xml:space="preserve"> </w:t>
      </w:r>
      <w:r>
        <w:t>autentificación</w:t>
      </w:r>
      <w:r w:rsidR="009015CA">
        <w:t xml:space="preserve"> </w:t>
      </w:r>
      <w:r>
        <w:t>a</w:t>
      </w:r>
      <w:r w:rsidR="009015CA">
        <w:t xml:space="preserve"> </w:t>
      </w:r>
      <w:r>
        <w:t>una</w:t>
      </w:r>
      <w:r w:rsidR="009015CA">
        <w:t xml:space="preserve"> </w:t>
      </w:r>
      <w:r>
        <w:t>aplicación</w:t>
      </w:r>
      <w:r w:rsidR="009015CA">
        <w:t xml:space="preserve"> </w:t>
      </w:r>
      <w:r>
        <w:t>web.</w:t>
      </w:r>
    </w:p>
    <w:p w14:paraId="14066839" w14:textId="7D889771" w:rsidR="00FE545F" w:rsidRDefault="00A8778E" w:rsidP="00FE545F">
      <w:r w:rsidRPr="007252E9">
        <w:rPr>
          <w:b/>
          <w:bCs/>
        </w:rPr>
        <w:t>Si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utilizas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función</w:t>
      </w:r>
      <w:r w:rsidR="009015CA">
        <w:t xml:space="preserve"> </w:t>
      </w:r>
      <w:proofErr w:type="spellStart"/>
      <w:r w:rsidRPr="00A8778E">
        <w:rPr>
          <w:b/>
          <w:bCs/>
        </w:rPr>
        <w:t>header</w:t>
      </w:r>
      <w:proofErr w:type="spellEnd"/>
      <w:r w:rsidR="009015CA">
        <w:t xml:space="preserve"> </w:t>
      </w:r>
      <w:r w:rsidRPr="00A8778E">
        <w:t>para</w:t>
      </w:r>
      <w:r w:rsidR="009015CA">
        <w:t xml:space="preserve"> </w:t>
      </w:r>
      <w:r w:rsidRPr="00A8778E">
        <w:t>forzar</w:t>
      </w:r>
      <w:r w:rsidR="009015CA">
        <w:t xml:space="preserve"> </w:t>
      </w:r>
      <w:r w:rsidRPr="00A8778E">
        <w:t>al</w:t>
      </w:r>
      <w:r w:rsidR="009015CA">
        <w:t xml:space="preserve"> </w:t>
      </w:r>
      <w:r w:rsidRPr="00A8778E">
        <w:t>navegador</w:t>
      </w:r>
      <w:r w:rsidR="009015CA">
        <w:t xml:space="preserve"> </w:t>
      </w:r>
      <w:r w:rsidRPr="00A8778E">
        <w:t>a</w:t>
      </w:r>
      <w:r w:rsidR="009015CA">
        <w:t xml:space="preserve"> </w:t>
      </w:r>
      <w:r w:rsidRPr="00A8778E">
        <w:t>solicitar</w:t>
      </w:r>
      <w:r w:rsidR="009015CA">
        <w:t xml:space="preserve"> </w:t>
      </w:r>
      <w:r w:rsidRPr="00A8778E">
        <w:t>credenciales</w:t>
      </w:r>
      <w:r w:rsidR="009015CA">
        <w:t xml:space="preserve"> </w:t>
      </w:r>
      <w:r w:rsidRPr="00A8778E">
        <w:t>HTTP,</w:t>
      </w:r>
      <w:r w:rsidR="009015CA">
        <w:t xml:space="preserve"> </w:t>
      </w:r>
      <w:r w:rsidRPr="00A8778E">
        <w:t>el</w:t>
      </w:r>
      <w:r w:rsidR="009015CA">
        <w:t xml:space="preserve"> </w:t>
      </w:r>
      <w:r w:rsidRPr="00A8778E">
        <w:t>usuario</w:t>
      </w:r>
      <w:r w:rsidR="009015CA">
        <w:t xml:space="preserve"> </w:t>
      </w:r>
      <w:r w:rsidRPr="00A8778E">
        <w:t>introducirá</w:t>
      </w:r>
      <w:r w:rsidR="009015CA">
        <w:t xml:space="preserve"> </w:t>
      </w:r>
      <w:r w:rsidRPr="00A8778E">
        <w:t>un</w:t>
      </w:r>
      <w:r w:rsidR="009015CA">
        <w:t xml:space="preserve"> </w:t>
      </w:r>
      <w:r w:rsidRPr="00A8778E">
        <w:t>nombre</w:t>
      </w:r>
      <w:r w:rsidR="009015CA">
        <w:t xml:space="preserve"> </w:t>
      </w:r>
      <w:r w:rsidRPr="00A8778E">
        <w:t>y</w:t>
      </w:r>
      <w:r w:rsidR="009015CA">
        <w:t xml:space="preserve"> </w:t>
      </w:r>
      <w:r w:rsidRPr="00A8778E">
        <w:t>una</w:t>
      </w:r>
      <w:r w:rsidR="009015CA">
        <w:t xml:space="preserve"> </w:t>
      </w:r>
      <w:r w:rsidRPr="00A8778E">
        <w:t>contraseña.</w:t>
      </w:r>
      <w:r w:rsidR="009015CA">
        <w:t xml:space="preserve"> </w:t>
      </w:r>
      <w:r w:rsidRPr="00A8778E">
        <w:t>Pero</w:t>
      </w:r>
      <w:r w:rsidR="009015CA">
        <w:t xml:space="preserve"> </w:t>
      </w:r>
      <w:r w:rsidRPr="007252E9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servidor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no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verificará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esta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información;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deberás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ser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tú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quien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provea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método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comprobar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credenciales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ha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introducido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usuario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son</w:t>
      </w:r>
      <w:r w:rsidR="009015CA">
        <w:rPr>
          <w:b/>
          <w:bCs/>
        </w:rPr>
        <w:t xml:space="preserve"> </w:t>
      </w:r>
      <w:r w:rsidRPr="007252E9">
        <w:rPr>
          <w:b/>
          <w:bCs/>
        </w:rPr>
        <w:t>correctas</w:t>
      </w:r>
      <w:r w:rsidR="007252E9">
        <w:t>.</w:t>
      </w:r>
    </w:p>
    <w:p w14:paraId="1EBC2600" w14:textId="15FA0E76" w:rsidR="00706CC5" w:rsidRPr="00164887" w:rsidRDefault="00706CC5" w:rsidP="00FE545F">
      <w:pPr>
        <w:rPr>
          <w:lang w:val="en-US"/>
        </w:rPr>
      </w:pPr>
      <w:proofErr w:type="spellStart"/>
      <w:r w:rsidRPr="00164887">
        <w:rPr>
          <w:b/>
          <w:bCs/>
          <w:u w:val="single"/>
          <w:lang w:val="en-US"/>
        </w:rPr>
        <w:t>Método</w:t>
      </w:r>
      <w:proofErr w:type="spellEnd"/>
      <w:r w:rsidR="009015CA">
        <w:rPr>
          <w:b/>
          <w:bCs/>
          <w:u w:val="single"/>
          <w:lang w:val="en-US"/>
        </w:rPr>
        <w:t xml:space="preserve"> </w:t>
      </w:r>
      <w:proofErr w:type="spellStart"/>
      <w:r w:rsidRPr="00164887">
        <w:rPr>
          <w:b/>
          <w:bCs/>
          <w:u w:val="single"/>
          <w:lang w:val="en-US"/>
        </w:rPr>
        <w:t>más</w:t>
      </w:r>
      <w:proofErr w:type="spellEnd"/>
      <w:r w:rsidR="009015CA">
        <w:rPr>
          <w:b/>
          <w:bCs/>
          <w:u w:val="single"/>
          <w:lang w:val="en-US"/>
        </w:rPr>
        <w:t xml:space="preserve"> </w:t>
      </w:r>
      <w:r w:rsidRPr="00164887">
        <w:rPr>
          <w:b/>
          <w:bCs/>
          <w:u w:val="single"/>
          <w:lang w:val="en-US"/>
        </w:rPr>
        <w:t>simple</w:t>
      </w:r>
      <w:r w:rsidRPr="00164887">
        <w:rPr>
          <w:lang w:val="en-US"/>
        </w:rPr>
        <w:t>:</w:t>
      </w:r>
    </w:p>
    <w:p w14:paraId="49604FB5" w14:textId="77777777" w:rsidR="00706CC5" w:rsidRPr="00706CC5" w:rsidRDefault="00706C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  <w:lang w:val="en-US"/>
        </w:rPr>
      </w:pP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&lt;?</w:t>
      </w:r>
      <w:proofErr w:type="spellStart"/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</w:p>
    <w:p w14:paraId="0EDEA57A" w14:textId="2A2DC69F" w:rsidR="00706CC5" w:rsidRPr="00706CC5" w:rsidRDefault="00706C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  <w:lang w:val="en-US"/>
        </w:rPr>
      </w:pPr>
      <w:r w:rsidRPr="00706CC5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($_SERVER[</w:t>
      </w:r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'PHP_AUTH_USER'</w:t>
      </w:r>
      <w:proofErr w:type="gramStart"/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]!=</w:t>
      </w:r>
      <w:proofErr w:type="gramEnd"/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dwes</w:t>
      </w:r>
      <w:proofErr w:type="spellEnd"/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||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$_SERVER[</w:t>
      </w:r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'PHP_AUTH_PW'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]!=</w:t>
      </w:r>
      <w:r w:rsidRPr="00706CC5">
        <w:rPr>
          <w:rFonts w:ascii="Consolas" w:hAnsi="Consolas" w:cs="Courier New"/>
          <w:color w:val="A31515"/>
          <w:sz w:val="17"/>
          <w:szCs w:val="17"/>
          <w:lang w:val="en-US"/>
        </w:rPr>
        <w:t>'abc123.'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)</w:t>
      </w:r>
      <w:r w:rsidR="009015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06CC5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0E7F012E" w14:textId="18D5684B" w:rsidR="00706CC5" w:rsidRPr="00706CC5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="00706CC5" w:rsidRPr="00706CC5">
        <w:rPr>
          <w:rFonts w:ascii="Consolas" w:hAnsi="Consolas" w:cs="Courier New"/>
          <w:color w:val="000000"/>
          <w:sz w:val="17"/>
          <w:szCs w:val="17"/>
          <w:lang w:val="en-US"/>
        </w:rPr>
        <w:t>header(</w:t>
      </w:r>
      <w:proofErr w:type="gramEnd"/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'WWW-Authenticate: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Basic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Realm="</w:t>
      </w:r>
      <w:proofErr w:type="spellStart"/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Contenido</w:t>
      </w:r>
      <w:proofErr w:type="spellEnd"/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proofErr w:type="spellStart"/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restringido</w:t>
      </w:r>
      <w:proofErr w:type="spellEnd"/>
      <w:r w:rsidR="00706CC5" w:rsidRPr="00706CC5">
        <w:rPr>
          <w:rFonts w:ascii="Consolas" w:hAnsi="Consolas" w:cs="Courier New"/>
          <w:color w:val="A31515"/>
          <w:sz w:val="17"/>
          <w:szCs w:val="17"/>
          <w:lang w:val="en-US"/>
        </w:rPr>
        <w:t>"'</w:t>
      </w:r>
      <w:r w:rsidR="00706CC5" w:rsidRPr="00706C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395CFC9B" w14:textId="022BEEB7" w:rsidR="00706CC5" w:rsidRPr="00872AD5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="00706CC5" w:rsidRPr="00872AD5">
        <w:rPr>
          <w:rFonts w:ascii="Consolas" w:hAnsi="Consolas" w:cs="Courier New"/>
          <w:color w:val="000000"/>
          <w:sz w:val="17"/>
          <w:szCs w:val="17"/>
        </w:rPr>
        <w:t>header</w:t>
      </w:r>
      <w:proofErr w:type="spellEnd"/>
      <w:r w:rsidR="00706CC5" w:rsidRPr="00872AD5"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 w:rsidR="00706CC5" w:rsidRPr="00872AD5">
        <w:rPr>
          <w:rFonts w:ascii="Consolas" w:hAnsi="Consolas" w:cs="Courier New"/>
          <w:color w:val="A31515"/>
          <w:sz w:val="17"/>
          <w:szCs w:val="17"/>
        </w:rPr>
        <w:t>'HTTP/1.0</w:t>
      </w:r>
      <w:r w:rsidRPr="00872AD5"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706CC5" w:rsidRPr="00872AD5">
        <w:rPr>
          <w:rFonts w:ascii="Consolas" w:hAnsi="Consolas" w:cs="Courier New"/>
          <w:color w:val="A31515"/>
          <w:sz w:val="17"/>
          <w:szCs w:val="17"/>
        </w:rPr>
        <w:t>401</w:t>
      </w:r>
      <w:r w:rsidRPr="00872AD5">
        <w:rPr>
          <w:rFonts w:ascii="Consolas" w:hAnsi="Consolas" w:cs="Courier New"/>
          <w:color w:val="A31515"/>
          <w:sz w:val="17"/>
          <w:szCs w:val="17"/>
        </w:rPr>
        <w:t xml:space="preserve"> </w:t>
      </w:r>
      <w:proofErr w:type="spellStart"/>
      <w:r w:rsidR="00706CC5" w:rsidRPr="00872AD5">
        <w:rPr>
          <w:rFonts w:ascii="Consolas" w:hAnsi="Consolas" w:cs="Courier New"/>
          <w:color w:val="A31515"/>
          <w:sz w:val="17"/>
          <w:szCs w:val="17"/>
        </w:rPr>
        <w:t>Unauthorized</w:t>
      </w:r>
      <w:proofErr w:type="spellEnd"/>
      <w:r w:rsidR="00706CC5" w:rsidRPr="00872AD5">
        <w:rPr>
          <w:rFonts w:ascii="Consolas" w:hAnsi="Consolas" w:cs="Courier New"/>
          <w:color w:val="A31515"/>
          <w:sz w:val="17"/>
          <w:szCs w:val="17"/>
        </w:rPr>
        <w:t>'</w:t>
      </w:r>
      <w:r w:rsidR="00706CC5" w:rsidRPr="00872AD5">
        <w:rPr>
          <w:rFonts w:ascii="Consolas" w:hAnsi="Consolas" w:cs="Courier New"/>
          <w:color w:val="000000"/>
          <w:sz w:val="17"/>
          <w:szCs w:val="17"/>
        </w:rPr>
        <w:t>);</w:t>
      </w:r>
    </w:p>
    <w:p w14:paraId="3F53974E" w14:textId="592939AC" w:rsidR="00706CC5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</w:rPr>
      </w:pPr>
      <w:r w:rsidRPr="00872AD5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706CC5">
        <w:rPr>
          <w:rFonts w:ascii="Consolas" w:hAnsi="Consolas" w:cs="Courier New"/>
          <w:color w:val="000000"/>
          <w:sz w:val="17"/>
          <w:szCs w:val="17"/>
        </w:rPr>
        <w:t>echo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06CC5">
        <w:rPr>
          <w:rFonts w:ascii="Consolas" w:hAnsi="Consolas" w:cs="Courier New"/>
          <w:color w:val="A31515"/>
          <w:sz w:val="17"/>
          <w:szCs w:val="17"/>
        </w:rPr>
        <w:t>"Usuario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706CC5">
        <w:rPr>
          <w:rFonts w:ascii="Consolas" w:hAnsi="Consolas" w:cs="Courier New"/>
          <w:color w:val="A31515"/>
          <w:sz w:val="17"/>
          <w:szCs w:val="17"/>
        </w:rPr>
        <w:t>no</w:t>
      </w:r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r w:rsidR="00706CC5">
        <w:rPr>
          <w:rFonts w:ascii="Consolas" w:hAnsi="Consolas" w:cs="Courier New"/>
          <w:color w:val="A31515"/>
          <w:sz w:val="17"/>
          <w:szCs w:val="17"/>
        </w:rPr>
        <w:t>reconocido!"</w:t>
      </w:r>
      <w:r w:rsidR="00706CC5">
        <w:rPr>
          <w:rFonts w:ascii="Consolas" w:hAnsi="Consolas" w:cs="Courier New"/>
          <w:color w:val="000000"/>
          <w:sz w:val="17"/>
          <w:szCs w:val="17"/>
        </w:rPr>
        <w:t>;</w:t>
      </w:r>
    </w:p>
    <w:p w14:paraId="04E072BE" w14:textId="73147FC0" w:rsidR="00706CC5" w:rsidRDefault="009015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 w:rsidR="00706CC5">
        <w:rPr>
          <w:rFonts w:ascii="Consolas" w:hAnsi="Consolas" w:cs="Courier New"/>
          <w:color w:val="0000FF"/>
          <w:sz w:val="17"/>
          <w:szCs w:val="17"/>
        </w:rPr>
        <w:t>exit</w:t>
      </w:r>
      <w:proofErr w:type="spellEnd"/>
      <w:r w:rsidR="00706CC5">
        <w:rPr>
          <w:rFonts w:ascii="Consolas" w:hAnsi="Consolas" w:cs="Courier New"/>
          <w:color w:val="000000"/>
          <w:sz w:val="17"/>
          <w:szCs w:val="17"/>
        </w:rPr>
        <w:t>;</w:t>
      </w:r>
    </w:p>
    <w:p w14:paraId="319E899D" w14:textId="77777777" w:rsidR="00706CC5" w:rsidRDefault="00706C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07608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2A6122F" w14:textId="7627FF7A" w:rsidR="00706CC5" w:rsidRDefault="00706CC5" w:rsidP="00F332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407608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54D9EBD5" w14:textId="2DE6023A" w:rsidR="009403F5" w:rsidRDefault="00F3323F" w:rsidP="00FE545F">
      <w:r>
        <w:lastRenderedPageBreak/>
        <w:t>Aunque</w:t>
      </w:r>
      <w:r w:rsidR="009015CA">
        <w:t xml:space="preserve"> </w:t>
      </w:r>
      <w:r>
        <w:t>no</w:t>
      </w:r>
      <w:r w:rsidR="009015CA">
        <w:t xml:space="preserve"> </w:t>
      </w:r>
      <w:r>
        <w:t>es</w:t>
      </w:r>
      <w:r w:rsidR="009015CA">
        <w:t xml:space="preserve"> </w:t>
      </w:r>
      <w:r>
        <w:t>inseguro</w:t>
      </w:r>
      <w:r w:rsidR="009015CA">
        <w:t xml:space="preserve"> </w:t>
      </w:r>
      <w:r>
        <w:t>(ya</w:t>
      </w:r>
      <w:r w:rsidR="009015CA">
        <w:t xml:space="preserve"> </w:t>
      </w:r>
      <w:r>
        <w:t>que</w:t>
      </w:r>
      <w:r w:rsidR="009015CA">
        <w:t xml:space="preserve"> </w:t>
      </w:r>
      <w:r>
        <w:t>el</w:t>
      </w:r>
      <w:r w:rsidR="009015CA">
        <w:t xml:space="preserve"> </w:t>
      </w:r>
      <w:r>
        <w:t>código</w:t>
      </w:r>
      <w:r w:rsidR="009015CA">
        <w:t xml:space="preserve"> </w:t>
      </w:r>
      <w:r>
        <w:t>PHP</w:t>
      </w:r>
      <w:r w:rsidR="009015CA">
        <w:t xml:space="preserve"> </w:t>
      </w:r>
      <w:r>
        <w:t>no</w:t>
      </w:r>
      <w:r w:rsidR="009015CA">
        <w:t xml:space="preserve"> </w:t>
      </w:r>
      <w:r>
        <w:t>es</w:t>
      </w:r>
      <w:r w:rsidR="009015CA">
        <w:t xml:space="preserve"> </w:t>
      </w:r>
      <w:r>
        <w:t>visible</w:t>
      </w:r>
      <w:r w:rsidR="009015CA">
        <w:t xml:space="preserve"> </w:t>
      </w:r>
      <w:r>
        <w:t>por</w:t>
      </w:r>
      <w:r w:rsidR="009015CA">
        <w:t xml:space="preserve"> </w:t>
      </w:r>
      <w:r>
        <w:t>el</w:t>
      </w:r>
      <w:r w:rsidR="009015CA">
        <w:t xml:space="preserve"> </w:t>
      </w:r>
      <w:r>
        <w:t>usuario),</w:t>
      </w:r>
      <w:r w:rsidR="009015CA">
        <w:t xml:space="preserve"> </w:t>
      </w:r>
      <w:r w:rsidRPr="00F3323F">
        <w:rPr>
          <w:b/>
          <w:bCs/>
        </w:rPr>
        <w:t>esto</w:t>
      </w:r>
      <w:r w:rsidR="009015CA">
        <w:rPr>
          <w:b/>
          <w:bCs/>
        </w:rPr>
        <w:t xml:space="preserve"> </w:t>
      </w:r>
      <w:r w:rsidRPr="00F3323F">
        <w:rPr>
          <w:b/>
          <w:bCs/>
        </w:rPr>
        <w:t>hará</w:t>
      </w:r>
      <w:r w:rsidR="009015CA">
        <w:rPr>
          <w:b/>
          <w:bCs/>
        </w:rPr>
        <w:t xml:space="preserve"> </w:t>
      </w:r>
      <w:r w:rsidRPr="00F3323F">
        <w:rPr>
          <w:b/>
          <w:bCs/>
        </w:rPr>
        <w:t>menos</w:t>
      </w:r>
      <w:r w:rsidR="009015CA">
        <w:rPr>
          <w:b/>
          <w:bCs/>
        </w:rPr>
        <w:t xml:space="preserve"> </w:t>
      </w:r>
      <w:r w:rsidRPr="00F3323F">
        <w:rPr>
          <w:b/>
          <w:bCs/>
        </w:rPr>
        <w:t>portable</w:t>
      </w:r>
      <w:r w:rsidR="009015CA">
        <w:rPr>
          <w:b/>
          <w:bCs/>
        </w:rPr>
        <w:t xml:space="preserve"> </w:t>
      </w:r>
      <w:r w:rsidRPr="00F3323F">
        <w:rPr>
          <w:b/>
          <w:bCs/>
        </w:rPr>
        <w:t>tu</w:t>
      </w:r>
      <w:r w:rsidR="009015CA">
        <w:rPr>
          <w:b/>
          <w:bCs/>
        </w:rPr>
        <w:t xml:space="preserve"> </w:t>
      </w:r>
      <w:r w:rsidRPr="00F3323F">
        <w:rPr>
          <w:b/>
          <w:bCs/>
        </w:rPr>
        <w:t>código</w:t>
      </w:r>
      <w:r w:rsidR="009403F5">
        <w:t>,</w:t>
      </w:r>
      <w:r w:rsidR="009015CA">
        <w:t xml:space="preserve"> </w:t>
      </w:r>
      <w:proofErr w:type="gramStart"/>
      <w:r w:rsidR="009403F5">
        <w:t>ya</w:t>
      </w:r>
      <w:r w:rsidR="009015CA">
        <w:t xml:space="preserve"> </w:t>
      </w:r>
      <w:r w:rsidR="009403F5">
        <w:t>que</w:t>
      </w:r>
      <w:proofErr w:type="gramEnd"/>
      <w:r w:rsidR="009015CA">
        <w:t xml:space="preserve"> </w:t>
      </w:r>
      <w:r w:rsidR="009403F5" w:rsidRPr="009403F5">
        <w:rPr>
          <w:b/>
          <w:bCs/>
        </w:rPr>
        <w:t>si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necesitas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modificar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nombre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usuario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o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contraseña,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tendrás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hacer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modificaciones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="009403F5" w:rsidRPr="009403F5">
        <w:rPr>
          <w:b/>
          <w:bCs/>
        </w:rPr>
        <w:t>código</w:t>
      </w:r>
      <w:r w:rsidR="009403F5" w:rsidRPr="009403F5">
        <w:t>.</w:t>
      </w:r>
      <w:r w:rsidR="009015CA">
        <w:t xml:space="preserve"> </w:t>
      </w:r>
      <w:r w:rsidR="009403F5" w:rsidRPr="009403F5">
        <w:t>Además,</w:t>
      </w:r>
      <w:r w:rsidR="009015CA">
        <w:t xml:space="preserve"> </w:t>
      </w:r>
      <w:r w:rsidR="009403F5" w:rsidRPr="009403F5">
        <w:t>no</w:t>
      </w:r>
      <w:r w:rsidR="009015CA">
        <w:t xml:space="preserve"> </w:t>
      </w:r>
      <w:r w:rsidR="009403F5" w:rsidRPr="009403F5">
        <w:t>podrás</w:t>
      </w:r>
      <w:r w:rsidR="009015CA">
        <w:t xml:space="preserve"> </w:t>
      </w:r>
      <w:r w:rsidR="009403F5" w:rsidRPr="009403F5">
        <w:t>permitir</w:t>
      </w:r>
      <w:r w:rsidR="009015CA">
        <w:t xml:space="preserve"> </w:t>
      </w:r>
      <w:r w:rsidR="009403F5" w:rsidRPr="009403F5">
        <w:t>al</w:t>
      </w:r>
      <w:r w:rsidR="009015CA">
        <w:t xml:space="preserve"> </w:t>
      </w:r>
      <w:r w:rsidR="009403F5" w:rsidRPr="009403F5">
        <w:t>usuario</w:t>
      </w:r>
      <w:r w:rsidR="009015CA">
        <w:t xml:space="preserve"> </w:t>
      </w:r>
      <w:r w:rsidR="009403F5" w:rsidRPr="009403F5">
        <w:t>introducir</w:t>
      </w:r>
      <w:r w:rsidR="009015CA">
        <w:t xml:space="preserve"> </w:t>
      </w:r>
      <w:r w:rsidR="009403F5" w:rsidRPr="009403F5">
        <w:t>su</w:t>
      </w:r>
      <w:r w:rsidR="009015CA">
        <w:t xml:space="preserve"> </w:t>
      </w:r>
      <w:r w:rsidR="009403F5" w:rsidRPr="009403F5">
        <w:t>propia</w:t>
      </w:r>
      <w:r w:rsidR="009015CA">
        <w:t xml:space="preserve"> </w:t>
      </w:r>
      <w:r w:rsidR="009403F5" w:rsidRPr="009403F5">
        <w:t>contraseña</w:t>
      </w:r>
      <w:r w:rsidR="009403F5">
        <w:t>.</w:t>
      </w:r>
    </w:p>
    <w:p w14:paraId="39FEC115" w14:textId="4A3DFF50" w:rsidR="00E57DC9" w:rsidRDefault="009403F5" w:rsidP="00E57DC9">
      <w:r>
        <w:rPr>
          <w:b/>
          <w:bCs/>
          <w:u w:val="single"/>
        </w:rPr>
        <w:t>Mejor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solución</w:t>
      </w:r>
      <w:r>
        <w:t>:</w:t>
      </w:r>
      <w:r w:rsidR="009015CA">
        <w:t xml:space="preserve"> </w:t>
      </w:r>
      <w:r>
        <w:t>utilizar</w:t>
      </w:r>
      <w:r w:rsidR="009015CA">
        <w:t xml:space="preserve"> </w:t>
      </w:r>
      <w:r>
        <w:t>un</w:t>
      </w:r>
      <w:r w:rsidR="009015CA">
        <w:t xml:space="preserve"> </w:t>
      </w:r>
      <w:r>
        <w:t>almacenamiento</w:t>
      </w:r>
      <w:r w:rsidR="009015CA">
        <w:t xml:space="preserve"> </w:t>
      </w:r>
      <w:r>
        <w:t>externo</w:t>
      </w:r>
      <w:r w:rsidR="009015CA">
        <w:t xml:space="preserve"> </w:t>
      </w:r>
      <w:r>
        <w:t>para</w:t>
      </w:r>
      <w:r w:rsidR="009015CA">
        <w:t xml:space="preserve"> </w:t>
      </w:r>
      <w:r>
        <w:t>los</w:t>
      </w:r>
      <w:r w:rsidR="009015CA">
        <w:t xml:space="preserve"> </w:t>
      </w:r>
      <w:r>
        <w:t>nombres</w:t>
      </w:r>
      <w:r w:rsidR="009015CA">
        <w:t xml:space="preserve"> </w:t>
      </w:r>
      <w:r>
        <w:t>de</w:t>
      </w:r>
      <w:r w:rsidR="009015CA">
        <w:t xml:space="preserve"> </w:t>
      </w:r>
      <w:r>
        <w:t>usuario</w:t>
      </w:r>
      <w:r w:rsidR="009015CA">
        <w:t xml:space="preserve"> </w:t>
      </w:r>
      <w:r>
        <w:t>y</w:t>
      </w:r>
      <w:r w:rsidR="009015CA">
        <w:t xml:space="preserve"> </w:t>
      </w:r>
      <w:r>
        <w:t>sus</w:t>
      </w:r>
      <w:r w:rsidR="009015CA">
        <w:t xml:space="preserve"> </w:t>
      </w:r>
      <w:r>
        <w:t>contraseñas.</w:t>
      </w:r>
      <w:r w:rsidR="009015CA">
        <w:t xml:space="preserve"> </w:t>
      </w:r>
      <w:r>
        <w:t>Para</w:t>
      </w:r>
      <w:r w:rsidR="009015CA">
        <w:t xml:space="preserve"> </w:t>
      </w:r>
      <w:r>
        <w:t>esto</w:t>
      </w:r>
      <w:r w:rsidR="009015CA">
        <w:t xml:space="preserve"> </w:t>
      </w:r>
      <w:r>
        <w:t>podrías</w:t>
      </w:r>
      <w:r w:rsidR="009015CA">
        <w:t xml:space="preserve"> </w:t>
      </w:r>
      <w:r>
        <w:t>emplear</w:t>
      </w:r>
      <w:r w:rsidR="009015CA">
        <w:t xml:space="preserve"> </w:t>
      </w:r>
      <w:r>
        <w:t>un</w:t>
      </w:r>
      <w:r w:rsidR="009015CA">
        <w:t xml:space="preserve"> </w:t>
      </w:r>
      <w:r>
        <w:t>fichero</w:t>
      </w:r>
      <w:r w:rsidR="009015CA">
        <w:t xml:space="preserve"> </w:t>
      </w:r>
      <w:r>
        <w:t>de</w:t>
      </w:r>
      <w:r w:rsidR="009015CA">
        <w:t xml:space="preserve"> </w:t>
      </w:r>
      <w:r>
        <w:t>texto,</w:t>
      </w:r>
      <w:r w:rsidR="009015CA">
        <w:t xml:space="preserve"> </w:t>
      </w:r>
      <w:r>
        <w:t>o</w:t>
      </w:r>
      <w:r w:rsidR="009015CA">
        <w:t xml:space="preserve"> </w:t>
      </w:r>
      <w:r>
        <w:t>mejor:</w:t>
      </w:r>
      <w:r w:rsidR="009015CA">
        <w:t xml:space="preserve"> </w:t>
      </w:r>
      <w:r>
        <w:rPr>
          <w:b/>
          <w:bCs/>
        </w:rPr>
        <w:t>una</w:t>
      </w:r>
      <w:r w:rsidR="009015CA">
        <w:rPr>
          <w:b/>
          <w:bCs/>
        </w:rPr>
        <w:t xml:space="preserve"> </w:t>
      </w:r>
      <w:r>
        <w:rPr>
          <w:b/>
          <w:bCs/>
        </w:rPr>
        <w:t>base</w:t>
      </w:r>
      <w:r w:rsidR="009015CA">
        <w:rPr>
          <w:b/>
          <w:bCs/>
        </w:rPr>
        <w:t xml:space="preserve"> </w:t>
      </w:r>
      <w:r>
        <w:rPr>
          <w:b/>
          <w:bCs/>
        </w:rPr>
        <w:t>de</w:t>
      </w:r>
      <w:r w:rsidR="009015CA">
        <w:rPr>
          <w:b/>
          <w:bCs/>
        </w:rPr>
        <w:t xml:space="preserve"> </w:t>
      </w:r>
      <w:r>
        <w:rPr>
          <w:b/>
          <w:bCs/>
        </w:rPr>
        <w:t>datos</w:t>
      </w:r>
      <w:r>
        <w:t>.</w:t>
      </w:r>
    </w:p>
    <w:p w14:paraId="28046254" w14:textId="1DC398D6" w:rsidR="00E57DC9" w:rsidRPr="00E57DC9" w:rsidRDefault="00E57DC9" w:rsidP="00E57DC9">
      <w:r w:rsidRPr="00E57DC9">
        <w:t>La</w:t>
      </w:r>
      <w:r w:rsidR="009015CA">
        <w:t xml:space="preserve"> </w:t>
      </w:r>
      <w:r w:rsidRPr="00E57DC9">
        <w:t>información</w:t>
      </w:r>
      <w:r w:rsidR="009015CA">
        <w:t xml:space="preserve"> </w:t>
      </w:r>
      <w:r w:rsidRPr="00E57DC9">
        <w:t>de</w:t>
      </w:r>
      <w:r w:rsidR="009015CA">
        <w:t xml:space="preserve"> </w:t>
      </w:r>
      <w:r w:rsidRPr="00E57DC9">
        <w:t>autentificación</w:t>
      </w:r>
      <w:r w:rsidR="009015CA">
        <w:t xml:space="preserve"> </w:t>
      </w:r>
      <w:r w:rsidRPr="00E57DC9">
        <w:t>podrá</w:t>
      </w:r>
      <w:r w:rsidR="009015CA">
        <w:t xml:space="preserve"> </w:t>
      </w:r>
      <w:r w:rsidRPr="00E57DC9">
        <w:t>estar</w:t>
      </w:r>
      <w:r w:rsidR="009015CA">
        <w:t xml:space="preserve"> </w:t>
      </w:r>
      <w:r w:rsidRPr="00E57DC9">
        <w:t>aislada</w:t>
      </w:r>
      <w:r w:rsidR="009015CA">
        <w:t xml:space="preserve"> </w:t>
      </w:r>
      <w:r w:rsidRPr="00E57DC9">
        <w:t>en</w:t>
      </w:r>
      <w:r w:rsidR="009015CA">
        <w:t xml:space="preserve"> </w:t>
      </w:r>
      <w:r w:rsidRPr="00E57DC9">
        <w:t>su</w:t>
      </w:r>
      <w:r w:rsidR="009015CA">
        <w:t xml:space="preserve"> </w:t>
      </w:r>
      <w:r w:rsidRPr="00E57DC9">
        <w:t>propia</w:t>
      </w:r>
      <w:r w:rsidR="009015CA">
        <w:t xml:space="preserve"> </w:t>
      </w:r>
      <w:r w:rsidRPr="00E57DC9">
        <w:t>base</w:t>
      </w:r>
      <w:r w:rsidR="009015CA">
        <w:t xml:space="preserve"> </w:t>
      </w:r>
      <w:r w:rsidRPr="00E57DC9">
        <w:t>de</w:t>
      </w:r>
      <w:r w:rsidR="009015CA">
        <w:t xml:space="preserve"> </w:t>
      </w:r>
      <w:r w:rsidRPr="00E57DC9">
        <w:t>datos,</w:t>
      </w:r>
      <w:r w:rsidR="009015CA">
        <w:t xml:space="preserve"> </w:t>
      </w:r>
      <w:r w:rsidRPr="00E57DC9">
        <w:t>o</w:t>
      </w:r>
      <w:r w:rsidR="009015CA">
        <w:t xml:space="preserve"> </w:t>
      </w:r>
      <w:r w:rsidRPr="00E57DC9">
        <w:t>compartir</w:t>
      </w:r>
      <w:r w:rsidR="009015CA">
        <w:t xml:space="preserve"> </w:t>
      </w:r>
      <w:r w:rsidRPr="00E57DC9">
        <w:t>espacio</w:t>
      </w:r>
      <w:r w:rsidR="009015CA">
        <w:t xml:space="preserve"> </w:t>
      </w:r>
      <w:r w:rsidRPr="00E57DC9">
        <w:t>de</w:t>
      </w:r>
      <w:r w:rsidR="009015CA">
        <w:t xml:space="preserve"> </w:t>
      </w:r>
      <w:r w:rsidRPr="00E57DC9">
        <w:t>almacenamiento</w:t>
      </w:r>
      <w:r w:rsidR="009015CA">
        <w:t xml:space="preserve"> </w:t>
      </w:r>
      <w:r w:rsidRPr="00E57DC9">
        <w:t>con</w:t>
      </w:r>
      <w:r w:rsidR="009015CA">
        <w:t xml:space="preserve"> </w:t>
      </w:r>
      <w:r w:rsidRPr="00E57DC9">
        <w:t>los</w:t>
      </w:r>
      <w:r w:rsidR="009015CA">
        <w:t xml:space="preserve"> </w:t>
      </w:r>
      <w:r w:rsidRPr="00E57DC9">
        <w:t>datos</w:t>
      </w:r>
      <w:r w:rsidR="009015CA">
        <w:t xml:space="preserve"> </w:t>
      </w:r>
      <w:r w:rsidRPr="00E57DC9">
        <w:t>que</w:t>
      </w:r>
      <w:r w:rsidR="009015CA">
        <w:t xml:space="preserve"> </w:t>
      </w:r>
      <w:r w:rsidRPr="00E57DC9">
        <w:t>utilice</w:t>
      </w:r>
      <w:r w:rsidR="009015CA">
        <w:t xml:space="preserve"> </w:t>
      </w:r>
      <w:r w:rsidRPr="00E57DC9">
        <w:t>tu</w:t>
      </w:r>
      <w:r w:rsidR="009015CA">
        <w:t xml:space="preserve"> </w:t>
      </w:r>
      <w:r w:rsidRPr="00E57DC9">
        <w:t>aplicación</w:t>
      </w:r>
      <w:r w:rsidR="009015CA">
        <w:t xml:space="preserve"> </w:t>
      </w:r>
      <w:r w:rsidRPr="00E57DC9">
        <w:t>web.</w:t>
      </w:r>
    </w:p>
    <w:p w14:paraId="38974744" w14:textId="40DB2244" w:rsidR="00E57DC9" w:rsidRPr="00E57DC9" w:rsidRDefault="00E57DC9" w:rsidP="00E57DC9">
      <w:r w:rsidRPr="00E57DC9">
        <w:rPr>
          <w:b/>
          <w:bCs/>
        </w:rPr>
        <w:t>Si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quieres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almacenar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información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los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usuarios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base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datos</w:t>
      </w:r>
      <w:r w:rsidR="009015CA">
        <w:rPr>
          <w:b/>
          <w:bCs/>
        </w:rPr>
        <w:t xml:space="preserve"> </w:t>
      </w:r>
      <w:r w:rsidRPr="00E57DC9">
        <w:rPr>
          <w:b/>
          <w:bCs/>
        </w:rPr>
        <w:t>"</w:t>
      </w:r>
      <w:proofErr w:type="spellStart"/>
      <w:r w:rsidRPr="00E57DC9">
        <w:rPr>
          <w:b/>
          <w:bCs/>
        </w:rPr>
        <w:t>dwes</w:t>
      </w:r>
      <w:proofErr w:type="spellEnd"/>
      <w:r w:rsidRPr="00E57DC9">
        <w:rPr>
          <w:b/>
          <w:bCs/>
        </w:rPr>
        <w:t>"</w:t>
      </w:r>
      <w:r w:rsidRPr="00E57DC9">
        <w:t>,</w:t>
      </w:r>
      <w:r w:rsidR="009015CA">
        <w:t xml:space="preserve"> </w:t>
      </w:r>
      <w:r w:rsidRPr="00E57DC9">
        <w:t>tienes</w:t>
      </w:r>
      <w:r w:rsidR="009015CA">
        <w:t xml:space="preserve"> </w:t>
      </w:r>
      <w:r w:rsidRPr="00E57DC9">
        <w:t>que</w:t>
      </w:r>
      <w:r w:rsidR="009015CA">
        <w:t xml:space="preserve"> </w:t>
      </w:r>
      <w:r w:rsidRPr="00E57DC9">
        <w:t>crear</w:t>
      </w:r>
      <w:r w:rsidR="009015CA">
        <w:t xml:space="preserve"> </w:t>
      </w:r>
      <w:r w:rsidRPr="00E57DC9">
        <w:t>una</w:t>
      </w:r>
      <w:r w:rsidR="009015CA">
        <w:t xml:space="preserve"> </w:t>
      </w:r>
      <w:r w:rsidRPr="00E57DC9">
        <w:t>nueva</w:t>
      </w:r>
      <w:r w:rsidR="009015CA">
        <w:t xml:space="preserve"> </w:t>
      </w:r>
      <w:r w:rsidRPr="00E57DC9">
        <w:t>tabla</w:t>
      </w:r>
      <w:r w:rsidR="009015CA">
        <w:t xml:space="preserve"> </w:t>
      </w:r>
      <w:r w:rsidRPr="00E57DC9">
        <w:t>en</w:t>
      </w:r>
      <w:r w:rsidR="009015CA">
        <w:t xml:space="preserve"> </w:t>
      </w:r>
      <w:r w:rsidRPr="00E57DC9">
        <w:t>su</w:t>
      </w:r>
      <w:r w:rsidR="009015CA">
        <w:t xml:space="preserve"> </w:t>
      </w:r>
      <w:r w:rsidRPr="00E57DC9">
        <w:t>estructura.</w:t>
      </w:r>
      <w:r w:rsidR="009015CA">
        <w:t xml:space="preserve"> </w:t>
      </w:r>
      <w:r w:rsidRPr="00E57DC9">
        <w:t>Para</w:t>
      </w:r>
      <w:r w:rsidR="009015CA">
        <w:t xml:space="preserve"> </w:t>
      </w:r>
      <w:r w:rsidRPr="00E57DC9">
        <w:t>ello,</w:t>
      </w:r>
      <w:r w:rsidR="009015CA">
        <w:t xml:space="preserve"> </w:t>
      </w:r>
      <w:r w:rsidRPr="00E57DC9">
        <w:t>revisa</w:t>
      </w:r>
      <w:r w:rsidR="009015CA">
        <w:t xml:space="preserve"> </w:t>
      </w:r>
      <w:r w:rsidRPr="00E57DC9">
        <w:t>y</w:t>
      </w:r>
      <w:r w:rsidR="009015CA">
        <w:t xml:space="preserve"> </w:t>
      </w:r>
      <w:r w:rsidRPr="00E57DC9">
        <w:t>ejecuta</w:t>
      </w:r>
      <w:r w:rsidR="009015CA">
        <w:t xml:space="preserve"> </w:t>
      </w:r>
      <w:r w:rsidRPr="00E57DC9">
        <w:t>estas</w:t>
      </w:r>
      <w:r w:rsidR="009015CA">
        <w:t xml:space="preserve"> </w:t>
      </w:r>
      <w:r w:rsidRPr="00E57DC9">
        <w:t>sentencias</w:t>
      </w:r>
      <w:r w:rsidR="009015CA">
        <w:t xml:space="preserve"> </w:t>
      </w:r>
      <w:r w:rsidRPr="00E57DC9">
        <w:t>SQL.</w:t>
      </w:r>
    </w:p>
    <w:p w14:paraId="23FCA71C" w14:textId="28EA3BB9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Seleccionamos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la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base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de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datos</w:t>
      </w:r>
    </w:p>
    <w:p w14:paraId="2EA3B597" w14:textId="0ECDD24A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dwes</w:t>
      </w:r>
      <w:proofErr w:type="spellEnd"/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97A2238" w14:textId="77777777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D7F994F" w14:textId="664DED00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Creamos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la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tabla</w:t>
      </w:r>
    </w:p>
    <w:p w14:paraId="632932CE" w14:textId="22221E35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usuarios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</w:p>
    <w:p w14:paraId="3E8EF123" w14:textId="6B6F575B" w:rsidR="001D70C4" w:rsidRPr="001D70C4" w:rsidRDefault="009015CA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</w:t>
      </w:r>
      <w:proofErr w:type="spellStart"/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usuario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VARCHAR</w:t>
      </w:r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="001D70C4" w:rsidRPr="001D70C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</w:t>
      </w:r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PRIMARY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KEY</w:t>
      </w:r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CC59F90" w14:textId="51FAF1E7" w:rsidR="001D70C4" w:rsidRPr="001D70C4" w:rsidRDefault="009015CA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</w:t>
      </w:r>
      <w:proofErr w:type="spellStart"/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contrasena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VARCHAR</w:t>
      </w:r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="001D70C4" w:rsidRPr="001D70C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32</w:t>
      </w:r>
      <w:r w:rsidR="001D70C4"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1D70C4" w:rsidRPr="001D70C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</w:p>
    <w:p w14:paraId="1487149B" w14:textId="61A95F15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ENGINE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Pr="001D70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INNODB;</w:t>
      </w:r>
      <w:proofErr w:type="gramEnd"/>
    </w:p>
    <w:p w14:paraId="1D2E481E" w14:textId="77777777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3915728" w14:textId="4A0FDD89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Creamos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el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usuario</w:t>
      </w:r>
      <w:r w:rsidR="009015C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1D70C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dwes</w:t>
      </w:r>
      <w:proofErr w:type="spellEnd"/>
    </w:p>
    <w:p w14:paraId="49C94C1C" w14:textId="7AB2B117" w:rsidR="001D70C4" w:rsidRPr="001D70C4" w:rsidRDefault="001D70C4" w:rsidP="001D70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INTO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usuarios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(usuario,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contrasena</w:t>
      </w:r>
      <w:proofErr w:type="spellEnd"/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</w:p>
    <w:p w14:paraId="4A7998F3" w14:textId="34E48CF8" w:rsidR="001D70C4" w:rsidRPr="001D70C4" w:rsidRDefault="001D70C4" w:rsidP="001D70C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1D70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D70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dwes</w:t>
      </w:r>
      <w:proofErr w:type="spellEnd"/>
      <w:r w:rsidRPr="001D70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="009015C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1D70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'e8dc8ccd5e5f9e3a54f07350ce8a2d3d'</w:t>
      </w:r>
      <w:r w:rsidRPr="001D70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258EF44" w14:textId="467D7B9E" w:rsidR="009403F5" w:rsidRDefault="00C848E2" w:rsidP="00FE545F">
      <w:r>
        <w:t>Como</w:t>
      </w:r>
      <w:r w:rsidR="009015CA">
        <w:t xml:space="preserve"> </w:t>
      </w:r>
      <w:r>
        <w:t>se</w:t>
      </w:r>
      <w:r w:rsidR="009015CA">
        <w:t xml:space="preserve"> </w:t>
      </w:r>
      <w:r>
        <w:t>puede</w:t>
      </w:r>
      <w:r w:rsidR="009015CA">
        <w:t xml:space="preserve"> </w:t>
      </w:r>
      <w:r>
        <w:t>ver,</w:t>
      </w:r>
      <w:r w:rsidR="009015CA">
        <w:t xml:space="preserve"> </w:t>
      </w:r>
      <w:r>
        <w:t>para</w:t>
      </w:r>
      <w:r w:rsidR="009015CA">
        <w:t xml:space="preserve"> </w:t>
      </w:r>
      <w:r>
        <w:t>no</w:t>
      </w:r>
      <w:r w:rsidR="009015CA">
        <w:t xml:space="preserve"> </w:t>
      </w:r>
      <w:r w:rsidRPr="001423CC">
        <w:rPr>
          <w:b/>
          <w:bCs/>
        </w:rPr>
        <w:t>almacenar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contraseñas</w:t>
      </w:r>
      <w:r w:rsidR="009015CA">
        <w:t xml:space="preserve"> </w:t>
      </w:r>
      <w:r>
        <w:t>en</w:t>
      </w:r>
      <w:r w:rsidR="009015CA">
        <w:t xml:space="preserve"> </w:t>
      </w:r>
      <w:r>
        <w:t>texto</w:t>
      </w:r>
      <w:r w:rsidR="009015CA">
        <w:t xml:space="preserve"> </w:t>
      </w:r>
      <w:r>
        <w:t>plano,</w:t>
      </w:r>
      <w:r w:rsidR="009015CA">
        <w:t xml:space="preserve"> </w:t>
      </w:r>
      <w:r>
        <w:t>es</w:t>
      </w:r>
      <w:r w:rsidR="009015CA">
        <w:t xml:space="preserve"> </w:t>
      </w:r>
      <w:r w:rsidRPr="001423CC">
        <w:rPr>
          <w:b/>
          <w:bCs/>
        </w:rPr>
        <w:t>mejor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hacerlo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formato</w:t>
      </w:r>
      <w:r w:rsidR="009015CA">
        <w:rPr>
          <w:b/>
          <w:bCs/>
        </w:rPr>
        <w:t xml:space="preserve"> </w:t>
      </w:r>
      <w:r w:rsidRPr="001423CC">
        <w:rPr>
          <w:b/>
          <w:bCs/>
        </w:rPr>
        <w:t>encriptado</w:t>
      </w:r>
      <w:r>
        <w:t>.</w:t>
      </w:r>
      <w:r w:rsidR="009015CA">
        <w:t xml:space="preserve"> </w:t>
      </w:r>
      <w:r>
        <w:t>En</w:t>
      </w:r>
      <w:r w:rsidR="009015CA">
        <w:t xml:space="preserve"> </w:t>
      </w:r>
      <w:r>
        <w:t>PHP</w:t>
      </w:r>
      <w:r w:rsidR="009015CA">
        <w:t xml:space="preserve"> </w:t>
      </w:r>
      <w:r>
        <w:t>puedes</w:t>
      </w:r>
      <w:r w:rsidR="009015CA">
        <w:t xml:space="preserve"> </w:t>
      </w:r>
      <w:r>
        <w:t>usar</w:t>
      </w:r>
      <w:r w:rsidR="009015CA">
        <w:t xml:space="preserve"> </w:t>
      </w:r>
      <w:hyperlink r:id="rId22" w:history="1">
        <w:r w:rsidRPr="00A94735">
          <w:rPr>
            <w:rStyle w:val="Hipervnculo"/>
            <w:b/>
            <w:bCs/>
          </w:rPr>
          <w:t>la</w:t>
        </w:r>
        <w:r w:rsidR="009015CA">
          <w:rPr>
            <w:rStyle w:val="Hipervnculo"/>
            <w:b/>
            <w:bCs/>
          </w:rPr>
          <w:t xml:space="preserve"> </w:t>
        </w:r>
        <w:r w:rsidRPr="00A94735">
          <w:rPr>
            <w:rStyle w:val="Hipervnculo"/>
            <w:b/>
            <w:bCs/>
          </w:rPr>
          <w:t>función</w:t>
        </w:r>
        <w:r w:rsidR="009015CA">
          <w:rPr>
            <w:rStyle w:val="Hipervnculo"/>
            <w:b/>
            <w:bCs/>
          </w:rPr>
          <w:t xml:space="preserve"> </w:t>
        </w:r>
        <w:r w:rsidRPr="00A94735">
          <w:rPr>
            <w:rStyle w:val="Hipervnculo"/>
            <w:b/>
            <w:bCs/>
          </w:rPr>
          <w:t>md5</w:t>
        </w:r>
      </w:hyperlink>
      <w:r>
        <w:t>,</w:t>
      </w:r>
      <w:r w:rsidR="009015CA">
        <w:t xml:space="preserve"> </w:t>
      </w:r>
      <w:r>
        <w:t>que</w:t>
      </w:r>
      <w:r w:rsidR="009015CA">
        <w:t xml:space="preserve"> </w:t>
      </w:r>
      <w:r>
        <w:t>te</w:t>
      </w:r>
      <w:r w:rsidR="009015CA">
        <w:t xml:space="preserve"> </w:t>
      </w:r>
      <w:r>
        <w:t>permite</w:t>
      </w:r>
      <w:r w:rsidR="009015CA">
        <w:t xml:space="preserve"> </w:t>
      </w:r>
      <w:r>
        <w:t>calcular</w:t>
      </w:r>
      <w:r w:rsidR="009015CA">
        <w:t xml:space="preserve"> </w:t>
      </w:r>
      <w:r>
        <w:t>el</w:t>
      </w:r>
      <w:r w:rsidR="009015CA">
        <w:t xml:space="preserve"> </w:t>
      </w:r>
      <w:r>
        <w:t>hash</w:t>
      </w:r>
      <w:r w:rsidR="009015CA">
        <w:t xml:space="preserve"> </w:t>
      </w:r>
      <w:r>
        <w:t>MD5</w:t>
      </w:r>
      <w:r w:rsidR="009015CA">
        <w:t xml:space="preserve"> </w:t>
      </w:r>
      <w:r>
        <w:t>de</w:t>
      </w:r>
      <w:r w:rsidR="009015CA">
        <w:t xml:space="preserve"> </w:t>
      </w:r>
      <w:r>
        <w:t>una</w:t>
      </w:r>
      <w:r w:rsidR="009015CA">
        <w:t xml:space="preserve"> </w:t>
      </w:r>
      <w:r>
        <w:t>cadena</w:t>
      </w:r>
      <w:r w:rsidR="009015CA">
        <w:t xml:space="preserve"> </w:t>
      </w:r>
      <w:r>
        <w:t>de</w:t>
      </w:r>
      <w:r w:rsidR="009015CA">
        <w:t xml:space="preserve"> </w:t>
      </w:r>
      <w:r>
        <w:t>texto,</w:t>
      </w:r>
      <w:r w:rsidR="009015CA">
        <w:t xml:space="preserve"> </w:t>
      </w:r>
      <w:r>
        <w:t>para</w:t>
      </w:r>
      <w:r w:rsidR="009015CA">
        <w:t xml:space="preserve"> </w:t>
      </w:r>
      <w:r>
        <w:t>que</w:t>
      </w:r>
      <w:r w:rsidR="009015CA">
        <w:t xml:space="preserve"> </w:t>
      </w:r>
      <w:r>
        <w:t>vaya</w:t>
      </w:r>
      <w:r w:rsidR="009015CA">
        <w:t xml:space="preserve"> </w:t>
      </w:r>
      <w:r>
        <w:t>encriptado.</w:t>
      </w:r>
    </w:p>
    <w:p w14:paraId="5C9F2C13" w14:textId="737F8CAB" w:rsidR="00084DA6" w:rsidRDefault="00872AD5" w:rsidP="007B1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CFF"/>
      </w:pPr>
      <w:hyperlink r:id="rId23" w:history="1">
        <w:r w:rsidR="00BB440F" w:rsidRPr="007457CC">
          <w:rPr>
            <w:rStyle w:val="Hipervnculo"/>
            <w:b/>
            <w:bCs/>
          </w:rPr>
          <w:t>Ejercicio</w:t>
        </w:r>
        <w:r w:rsidR="009015CA">
          <w:rPr>
            <w:rStyle w:val="Hipervnculo"/>
            <w:b/>
            <w:bCs/>
          </w:rPr>
          <w:t xml:space="preserve"> </w:t>
        </w:r>
        <w:r w:rsidR="00BB440F" w:rsidRPr="007457CC">
          <w:rPr>
            <w:rStyle w:val="Hipervnculo"/>
            <w:b/>
            <w:bCs/>
          </w:rPr>
          <w:t>resuelto</w:t>
        </w:r>
      </w:hyperlink>
      <w:r w:rsidR="00BB440F">
        <w:t>:</w:t>
      </w:r>
      <w:r w:rsidR="009015CA">
        <w:t xml:space="preserve"> </w:t>
      </w:r>
      <w:r w:rsidR="007457CC" w:rsidRPr="007457CC">
        <w:t>Utiliza</w:t>
      </w:r>
      <w:r w:rsidR="009015CA">
        <w:t xml:space="preserve"> </w:t>
      </w:r>
      <w:r w:rsidR="007457CC" w:rsidRPr="007457CC">
        <w:t>la</w:t>
      </w:r>
      <w:r w:rsidR="009015CA">
        <w:t xml:space="preserve"> </w:t>
      </w:r>
      <w:r w:rsidR="007457CC" w:rsidRPr="007457CC">
        <w:t>extensión</w:t>
      </w:r>
      <w:r w:rsidR="009015CA">
        <w:t xml:space="preserve"> </w:t>
      </w:r>
      <w:proofErr w:type="spellStart"/>
      <w:r w:rsidR="007457CC" w:rsidRPr="007457CC">
        <w:t>MySQLi</w:t>
      </w:r>
      <w:proofErr w:type="spellEnd"/>
      <w:r w:rsidR="009015CA">
        <w:t xml:space="preserve"> </w:t>
      </w:r>
      <w:r w:rsidR="007457CC" w:rsidRPr="007457CC">
        <w:t>para</w:t>
      </w:r>
      <w:r w:rsidR="009015CA">
        <w:t xml:space="preserve"> </w:t>
      </w:r>
      <w:r w:rsidR="007457CC" w:rsidRPr="007457CC">
        <w:t>modificar</w:t>
      </w:r>
      <w:r w:rsidR="009015CA">
        <w:t xml:space="preserve"> </w:t>
      </w:r>
      <w:r w:rsidR="007457CC" w:rsidRPr="007457CC">
        <w:t>el</w:t>
      </w:r>
      <w:r w:rsidR="009015CA">
        <w:t xml:space="preserve"> </w:t>
      </w:r>
      <w:r w:rsidR="007457CC" w:rsidRPr="007457CC">
        <w:t>ejercicio</w:t>
      </w:r>
      <w:r w:rsidR="009015CA">
        <w:t xml:space="preserve"> </w:t>
      </w:r>
      <w:r w:rsidR="007457CC" w:rsidRPr="007457CC">
        <w:t>anterior,</w:t>
      </w:r>
      <w:r w:rsidR="009015CA">
        <w:t xml:space="preserve"> </w:t>
      </w:r>
      <w:r w:rsidR="007457CC" w:rsidRPr="007457CC">
        <w:t>de</w:t>
      </w:r>
      <w:r w:rsidR="009015CA">
        <w:t xml:space="preserve"> </w:t>
      </w:r>
      <w:r w:rsidR="007457CC" w:rsidRPr="007457CC">
        <w:t>tal</w:t>
      </w:r>
      <w:r w:rsidR="009015CA">
        <w:t xml:space="preserve"> </w:t>
      </w:r>
      <w:r w:rsidR="007457CC" w:rsidRPr="007457CC">
        <w:t>forma</w:t>
      </w:r>
      <w:r w:rsidR="009015CA">
        <w:t xml:space="preserve"> </w:t>
      </w:r>
      <w:r w:rsidR="007457CC" w:rsidRPr="007457CC">
        <w:t>que</w:t>
      </w:r>
      <w:r w:rsidR="009015CA">
        <w:t xml:space="preserve"> </w:t>
      </w:r>
      <w:r w:rsidR="007457CC" w:rsidRPr="007457CC">
        <w:t>las</w:t>
      </w:r>
      <w:r w:rsidR="009015CA">
        <w:t xml:space="preserve"> </w:t>
      </w:r>
      <w:r w:rsidR="007457CC" w:rsidRPr="007457CC">
        <w:t>credenciales</w:t>
      </w:r>
      <w:r w:rsidR="009015CA">
        <w:t xml:space="preserve"> </w:t>
      </w:r>
      <w:r w:rsidR="007457CC" w:rsidRPr="007457CC">
        <w:t>del</w:t>
      </w:r>
      <w:r w:rsidR="009015CA">
        <w:t xml:space="preserve"> </w:t>
      </w:r>
      <w:r w:rsidR="007457CC" w:rsidRPr="007457CC">
        <w:t>usuario</w:t>
      </w:r>
      <w:r w:rsidR="009015CA">
        <w:t xml:space="preserve"> </w:t>
      </w:r>
      <w:r w:rsidR="007457CC" w:rsidRPr="007457CC">
        <w:t>se</w:t>
      </w:r>
      <w:r w:rsidR="009015CA">
        <w:t xml:space="preserve"> </w:t>
      </w:r>
      <w:r w:rsidR="007457CC" w:rsidRPr="007457CC">
        <w:t>comprueben</w:t>
      </w:r>
      <w:r w:rsidR="009015CA">
        <w:t xml:space="preserve"> </w:t>
      </w:r>
      <w:r w:rsidR="007457CC" w:rsidRPr="007457CC">
        <w:t>con</w:t>
      </w:r>
      <w:r w:rsidR="009015CA">
        <w:t xml:space="preserve"> </w:t>
      </w:r>
      <w:r w:rsidR="007457CC" w:rsidRPr="007457CC">
        <w:t>la</w:t>
      </w:r>
      <w:r w:rsidR="009015CA">
        <w:t xml:space="preserve"> </w:t>
      </w:r>
      <w:r w:rsidR="007457CC" w:rsidRPr="007457CC">
        <w:t>información</w:t>
      </w:r>
      <w:r w:rsidR="009015CA">
        <w:t xml:space="preserve"> </w:t>
      </w:r>
      <w:r w:rsidR="007457CC" w:rsidRPr="007457CC">
        <w:t>de</w:t>
      </w:r>
      <w:r w:rsidR="009015CA">
        <w:t xml:space="preserve"> </w:t>
      </w:r>
      <w:r w:rsidR="007457CC" w:rsidRPr="007457CC">
        <w:t>la</w:t>
      </w:r>
      <w:r w:rsidR="009015CA">
        <w:t xml:space="preserve"> </w:t>
      </w:r>
      <w:r w:rsidR="007457CC" w:rsidRPr="007457CC">
        <w:t>nueva</w:t>
      </w:r>
      <w:r w:rsidR="009015CA">
        <w:t xml:space="preserve"> </w:t>
      </w:r>
      <w:r w:rsidR="007457CC" w:rsidRPr="007457CC">
        <w:t>tabla</w:t>
      </w:r>
      <w:r w:rsidR="009015CA">
        <w:t xml:space="preserve"> </w:t>
      </w:r>
      <w:r w:rsidR="007457CC" w:rsidRPr="007457CC">
        <w:t>"usuarios"</w:t>
      </w:r>
      <w:r w:rsidR="009015CA">
        <w:t xml:space="preserve"> </w:t>
      </w:r>
      <w:r w:rsidR="007457CC" w:rsidRPr="007457CC">
        <w:t>creada</w:t>
      </w:r>
      <w:r w:rsidR="009015CA">
        <w:t xml:space="preserve"> </w:t>
      </w:r>
      <w:r w:rsidR="007457CC" w:rsidRPr="007457CC">
        <w:t>en</w:t>
      </w:r>
      <w:r w:rsidR="009015CA">
        <w:t xml:space="preserve"> </w:t>
      </w:r>
      <w:r w:rsidR="007457CC" w:rsidRPr="007457CC">
        <w:t>la</w:t>
      </w:r>
      <w:r w:rsidR="009015CA">
        <w:t xml:space="preserve"> </w:t>
      </w:r>
      <w:r w:rsidR="007457CC" w:rsidRPr="007457CC">
        <w:t>base</w:t>
      </w:r>
      <w:r w:rsidR="009015CA">
        <w:t xml:space="preserve"> </w:t>
      </w:r>
      <w:r w:rsidR="007457CC" w:rsidRPr="007457CC">
        <w:t>de</w:t>
      </w:r>
      <w:r w:rsidR="009015CA">
        <w:t xml:space="preserve"> </w:t>
      </w:r>
      <w:r w:rsidR="007457CC" w:rsidRPr="007457CC">
        <w:t>datos</w:t>
      </w:r>
      <w:r w:rsidR="009015CA">
        <w:t xml:space="preserve"> </w:t>
      </w:r>
      <w:r w:rsidR="007457CC" w:rsidRPr="007457CC">
        <w:t>"</w:t>
      </w:r>
      <w:proofErr w:type="spellStart"/>
      <w:r w:rsidR="007457CC" w:rsidRPr="007457CC">
        <w:t>dwes</w:t>
      </w:r>
      <w:proofErr w:type="spellEnd"/>
      <w:r w:rsidR="007457CC" w:rsidRPr="007457CC">
        <w:t>".</w:t>
      </w:r>
      <w:r w:rsidR="009015CA">
        <w:t xml:space="preserve"> </w:t>
      </w:r>
      <w:r w:rsidR="007457CC" w:rsidRPr="007457CC">
        <w:t>Si</w:t>
      </w:r>
      <w:r w:rsidR="009015CA">
        <w:t xml:space="preserve"> </w:t>
      </w:r>
      <w:r w:rsidR="007457CC" w:rsidRPr="007457CC">
        <w:t>no</w:t>
      </w:r>
      <w:r w:rsidR="009015CA">
        <w:t xml:space="preserve"> </w:t>
      </w:r>
      <w:r w:rsidR="007457CC" w:rsidRPr="007457CC">
        <w:t>existe</w:t>
      </w:r>
      <w:r w:rsidR="009015CA">
        <w:t xml:space="preserve"> </w:t>
      </w:r>
      <w:r w:rsidR="007457CC" w:rsidRPr="007457CC">
        <w:t>el</w:t>
      </w:r>
      <w:r w:rsidR="009015CA">
        <w:t xml:space="preserve"> </w:t>
      </w:r>
      <w:r w:rsidR="007457CC" w:rsidRPr="007457CC">
        <w:t>usuario,</w:t>
      </w:r>
      <w:r w:rsidR="009015CA">
        <w:t xml:space="preserve"> </w:t>
      </w:r>
      <w:r w:rsidR="007457CC" w:rsidRPr="007457CC">
        <w:t>o</w:t>
      </w:r>
      <w:r w:rsidR="009015CA">
        <w:t xml:space="preserve"> </w:t>
      </w:r>
      <w:r w:rsidR="007457CC" w:rsidRPr="007457CC">
        <w:t>la</w:t>
      </w:r>
      <w:r w:rsidR="009015CA">
        <w:t xml:space="preserve"> </w:t>
      </w:r>
      <w:r w:rsidR="007457CC" w:rsidRPr="007457CC">
        <w:t>contraseña</w:t>
      </w:r>
      <w:r w:rsidR="009015CA">
        <w:t xml:space="preserve"> </w:t>
      </w:r>
      <w:r w:rsidR="007457CC" w:rsidRPr="007457CC">
        <w:t>es</w:t>
      </w:r>
      <w:r w:rsidR="009015CA">
        <w:t xml:space="preserve"> </w:t>
      </w:r>
      <w:r w:rsidR="007457CC" w:rsidRPr="007457CC">
        <w:t>incorrecta,</w:t>
      </w:r>
      <w:r w:rsidR="009015CA">
        <w:t xml:space="preserve"> </w:t>
      </w:r>
      <w:r w:rsidR="007457CC" w:rsidRPr="007457CC">
        <w:t>vuelve</w:t>
      </w:r>
      <w:r w:rsidR="009015CA">
        <w:t xml:space="preserve"> </w:t>
      </w:r>
      <w:r w:rsidR="007457CC" w:rsidRPr="007457CC">
        <w:t>a</w:t>
      </w:r>
      <w:r w:rsidR="009015CA">
        <w:t xml:space="preserve"> </w:t>
      </w:r>
      <w:r w:rsidR="007457CC" w:rsidRPr="007457CC">
        <w:t>pedir</w:t>
      </w:r>
      <w:r w:rsidR="009015CA">
        <w:t xml:space="preserve"> </w:t>
      </w:r>
      <w:r w:rsidR="007457CC" w:rsidRPr="007457CC">
        <w:t>las</w:t>
      </w:r>
      <w:r w:rsidR="009015CA">
        <w:t xml:space="preserve"> </w:t>
      </w:r>
      <w:r w:rsidR="007457CC" w:rsidRPr="007457CC">
        <w:t>credenciales</w:t>
      </w:r>
      <w:r w:rsidR="009015CA">
        <w:t xml:space="preserve"> </w:t>
      </w:r>
      <w:r w:rsidR="007457CC" w:rsidRPr="007457CC">
        <w:t>al</w:t>
      </w:r>
      <w:r w:rsidR="009015CA">
        <w:t xml:space="preserve"> </w:t>
      </w:r>
      <w:r w:rsidR="007457CC" w:rsidRPr="007457CC">
        <w:t>usuario.</w:t>
      </w:r>
    </w:p>
    <w:p w14:paraId="02145E6D" w14:textId="458D7AD7" w:rsidR="007457CC" w:rsidRPr="00BB440F" w:rsidRDefault="007B19B4" w:rsidP="00FE545F">
      <w:r w:rsidRPr="007B19B4">
        <w:rPr>
          <w:noProof/>
        </w:rPr>
        <w:drawing>
          <wp:inline distT="0" distB="0" distL="0" distR="0" wp14:anchorId="5FAE5734" wp14:editId="285B408A">
            <wp:extent cx="5400040" cy="1062355"/>
            <wp:effectExtent l="0" t="0" r="0" b="444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913" w14:textId="01B2CA48" w:rsidR="00183A13" w:rsidRDefault="00183A13" w:rsidP="00FE545F">
      <w:pPr>
        <w:pStyle w:val="Ttulo1"/>
        <w:spacing w:before="0"/>
      </w:pPr>
      <w:r>
        <w:t>2.-</w:t>
      </w:r>
      <w:r w:rsidR="009015CA">
        <w:t xml:space="preserve"> </w:t>
      </w:r>
      <w:r w:rsidR="00FE545F">
        <w:t>Cookies.</w:t>
      </w:r>
    </w:p>
    <w:p w14:paraId="5DCDDCDD" w14:textId="5370C3CE" w:rsidR="00175891" w:rsidRPr="00175891" w:rsidRDefault="00175891" w:rsidP="00175891">
      <w:r w:rsidRPr="00175891">
        <w:rPr>
          <w:b/>
          <w:bCs/>
        </w:rPr>
        <w:t>Una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cookie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es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fichero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texto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sitio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web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guarda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entorno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del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usuario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del</w:t>
      </w:r>
      <w:r w:rsidR="009015CA">
        <w:rPr>
          <w:b/>
          <w:bCs/>
        </w:rPr>
        <w:t xml:space="preserve"> </w:t>
      </w:r>
      <w:r w:rsidRPr="00175891">
        <w:rPr>
          <w:b/>
          <w:bCs/>
        </w:rPr>
        <w:t>navegador</w:t>
      </w:r>
      <w:r w:rsidRPr="00175891">
        <w:t>.</w:t>
      </w:r>
      <w:r w:rsidR="009015CA">
        <w:t xml:space="preserve"> </w:t>
      </w:r>
      <w:r w:rsidRPr="00175891">
        <w:t>Su</w:t>
      </w:r>
      <w:r w:rsidR="009015CA">
        <w:t xml:space="preserve"> </w:t>
      </w:r>
      <w:r w:rsidRPr="00175891">
        <w:t>uso</w:t>
      </w:r>
      <w:r w:rsidR="009015CA">
        <w:t xml:space="preserve"> </w:t>
      </w:r>
      <w:r w:rsidRPr="00175891">
        <w:t>más</w:t>
      </w:r>
      <w:r w:rsidR="009015CA">
        <w:t xml:space="preserve"> </w:t>
      </w:r>
      <w:r w:rsidRPr="00175891">
        <w:t>típico</w:t>
      </w:r>
      <w:r w:rsidR="009015CA">
        <w:t xml:space="preserve"> </w:t>
      </w:r>
      <w:r w:rsidRPr="00175891">
        <w:t>es</w:t>
      </w:r>
      <w:r w:rsidR="009015CA">
        <w:t xml:space="preserve"> </w:t>
      </w:r>
      <w:r w:rsidRPr="00175891">
        <w:t>el</w:t>
      </w:r>
      <w:r w:rsidR="009015CA">
        <w:t xml:space="preserve"> </w:t>
      </w:r>
      <w:r w:rsidRPr="00175891">
        <w:t>almacenamiento</w:t>
      </w:r>
      <w:r w:rsidR="009015CA">
        <w:t xml:space="preserve"> </w:t>
      </w:r>
      <w:r w:rsidRPr="00175891">
        <w:t>de</w:t>
      </w:r>
      <w:r w:rsidR="009015CA">
        <w:t xml:space="preserve"> </w:t>
      </w:r>
      <w:r w:rsidRPr="00175891">
        <w:t>las</w:t>
      </w:r>
      <w:r w:rsidR="009015CA">
        <w:t xml:space="preserve"> </w:t>
      </w:r>
      <w:r w:rsidRPr="00175891">
        <w:t>preferencias</w:t>
      </w:r>
      <w:r w:rsidR="009015CA">
        <w:t xml:space="preserve"> </w:t>
      </w:r>
      <w:r w:rsidRPr="00175891">
        <w:t>del</w:t>
      </w:r>
      <w:r w:rsidR="009015CA">
        <w:t xml:space="preserve"> </w:t>
      </w:r>
      <w:r w:rsidRPr="00175891">
        <w:t>usuario</w:t>
      </w:r>
      <w:r w:rsidR="009015CA">
        <w:t xml:space="preserve"> </w:t>
      </w:r>
      <w:r w:rsidRPr="00175891">
        <w:t>(por</w:t>
      </w:r>
      <w:r w:rsidR="009015CA">
        <w:t xml:space="preserve"> </w:t>
      </w:r>
      <w:r w:rsidRPr="00175891">
        <w:lastRenderedPageBreak/>
        <w:t>ejemplo,</w:t>
      </w:r>
      <w:r w:rsidR="009015CA">
        <w:t xml:space="preserve"> </w:t>
      </w:r>
      <w:r w:rsidRPr="00175891">
        <w:t>el</w:t>
      </w:r>
      <w:r w:rsidR="009015CA">
        <w:t xml:space="preserve"> </w:t>
      </w:r>
      <w:r w:rsidRPr="00175891">
        <w:t>idioma</w:t>
      </w:r>
      <w:r w:rsidR="009015CA">
        <w:t xml:space="preserve"> </w:t>
      </w:r>
      <w:r w:rsidRPr="00175891">
        <w:t>en</w:t>
      </w:r>
      <w:r w:rsidR="009015CA">
        <w:t xml:space="preserve"> </w:t>
      </w:r>
      <w:r w:rsidRPr="00175891">
        <w:t>que</w:t>
      </w:r>
      <w:r w:rsidR="009015CA">
        <w:t xml:space="preserve"> </w:t>
      </w:r>
      <w:r w:rsidRPr="00175891">
        <w:t>se</w:t>
      </w:r>
      <w:r w:rsidR="009015CA">
        <w:t xml:space="preserve"> </w:t>
      </w:r>
      <w:r w:rsidRPr="00175891">
        <w:t>deben</w:t>
      </w:r>
      <w:r w:rsidR="009015CA">
        <w:t xml:space="preserve"> </w:t>
      </w:r>
      <w:r w:rsidRPr="00175891">
        <w:t>mostrar</w:t>
      </w:r>
      <w:r w:rsidR="009015CA">
        <w:t xml:space="preserve"> </w:t>
      </w:r>
      <w:r w:rsidRPr="00175891">
        <w:t>las</w:t>
      </w:r>
      <w:r w:rsidR="009015CA">
        <w:t xml:space="preserve"> </w:t>
      </w:r>
      <w:r w:rsidRPr="00175891">
        <w:t>páginas),</w:t>
      </w:r>
      <w:r w:rsidR="009015CA">
        <w:t xml:space="preserve"> </w:t>
      </w:r>
      <w:r w:rsidRPr="00175891">
        <w:t>para</w:t>
      </w:r>
      <w:r w:rsidR="009015CA">
        <w:t xml:space="preserve"> </w:t>
      </w:r>
      <w:r w:rsidRPr="00175891">
        <w:t>que</w:t>
      </w:r>
      <w:r w:rsidR="009015CA">
        <w:t xml:space="preserve"> </w:t>
      </w:r>
      <w:r w:rsidRPr="00175891">
        <w:t>no</w:t>
      </w:r>
      <w:r w:rsidR="009015CA">
        <w:t xml:space="preserve"> </w:t>
      </w:r>
      <w:r w:rsidRPr="00175891">
        <w:t>tenga</w:t>
      </w:r>
      <w:r w:rsidR="009015CA">
        <w:t xml:space="preserve"> </w:t>
      </w:r>
      <w:r w:rsidRPr="00175891">
        <w:t>que</w:t>
      </w:r>
      <w:r w:rsidR="009015CA">
        <w:t xml:space="preserve"> </w:t>
      </w:r>
      <w:r w:rsidRPr="00175891">
        <w:t>volver</w:t>
      </w:r>
      <w:r w:rsidR="009015CA">
        <w:t xml:space="preserve"> </w:t>
      </w:r>
      <w:r w:rsidRPr="00175891">
        <w:t>a</w:t>
      </w:r>
      <w:r w:rsidR="009015CA">
        <w:t xml:space="preserve"> </w:t>
      </w:r>
      <w:r w:rsidRPr="00175891">
        <w:t>indicarlas</w:t>
      </w:r>
      <w:r w:rsidR="009015CA">
        <w:t xml:space="preserve"> </w:t>
      </w:r>
      <w:r w:rsidRPr="00175891">
        <w:t>la</w:t>
      </w:r>
      <w:r w:rsidR="009015CA">
        <w:t xml:space="preserve"> </w:t>
      </w:r>
      <w:r w:rsidRPr="00175891">
        <w:t>próxima</w:t>
      </w:r>
      <w:r w:rsidR="009015CA">
        <w:t xml:space="preserve"> </w:t>
      </w:r>
      <w:r w:rsidRPr="00175891">
        <w:t>vez</w:t>
      </w:r>
      <w:r w:rsidR="009015CA">
        <w:t xml:space="preserve"> </w:t>
      </w:r>
      <w:r w:rsidRPr="00175891">
        <w:t>que</w:t>
      </w:r>
      <w:r w:rsidR="009015CA">
        <w:t xml:space="preserve"> </w:t>
      </w:r>
      <w:r w:rsidRPr="00175891">
        <w:t>visite</w:t>
      </w:r>
      <w:r w:rsidR="009015CA">
        <w:t xml:space="preserve"> </w:t>
      </w:r>
      <w:r w:rsidRPr="00175891">
        <w:t>el</w:t>
      </w:r>
      <w:r w:rsidR="009015CA">
        <w:t xml:space="preserve"> </w:t>
      </w:r>
      <w:r w:rsidRPr="00175891">
        <w:t>sitio.</w:t>
      </w:r>
    </w:p>
    <w:p w14:paraId="700D4B56" w14:textId="5893BB1F" w:rsidR="00183A13" w:rsidRDefault="00175891" w:rsidP="001758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175891">
        <w:rPr>
          <w:b/>
          <w:bCs/>
          <w:u w:val="single"/>
        </w:rPr>
        <w:t>Recomendación</w:t>
      </w:r>
      <w:r>
        <w:t>:</w:t>
      </w:r>
      <w:r w:rsidR="009015CA">
        <w:t xml:space="preserve"> </w:t>
      </w:r>
      <w:r>
        <w:t>existen</w:t>
      </w:r>
      <w:r w:rsidR="009015CA">
        <w:t xml:space="preserve"> </w:t>
      </w:r>
      <w:r>
        <w:t>extensiones</w:t>
      </w:r>
      <w:r w:rsidR="009015CA">
        <w:t xml:space="preserve"> </w:t>
      </w:r>
      <w:r>
        <w:t>para</w:t>
      </w:r>
      <w:r w:rsidR="009015CA">
        <w:t xml:space="preserve"> </w:t>
      </w:r>
      <w:r>
        <w:t>los</w:t>
      </w:r>
      <w:r w:rsidR="009015CA">
        <w:t xml:space="preserve"> </w:t>
      </w:r>
      <w:r>
        <w:t>navegadores</w:t>
      </w:r>
      <w:r w:rsidR="009015CA">
        <w:t xml:space="preserve"> </w:t>
      </w:r>
      <w:r>
        <w:t>para</w:t>
      </w:r>
      <w:r w:rsidR="009015CA">
        <w:t xml:space="preserve"> </w:t>
      </w:r>
      <w:r>
        <w:t>consultar</w:t>
      </w:r>
      <w:r w:rsidR="009015CA">
        <w:t xml:space="preserve"> </w:t>
      </w:r>
      <w:r>
        <w:t>y</w:t>
      </w:r>
      <w:r w:rsidR="009015CA">
        <w:t xml:space="preserve"> </w:t>
      </w:r>
      <w:r>
        <w:t>editar</w:t>
      </w:r>
      <w:r w:rsidR="009015CA">
        <w:t xml:space="preserve"> </w:t>
      </w:r>
      <w:r>
        <w:t>las</w:t>
      </w:r>
      <w:r w:rsidR="009015CA">
        <w:t xml:space="preserve"> </w:t>
      </w:r>
      <w:r>
        <w:t>cookies</w:t>
      </w:r>
      <w:r w:rsidR="009015CA">
        <w:t xml:space="preserve"> </w:t>
      </w:r>
      <w:r>
        <w:t>de</w:t>
      </w:r>
      <w:r w:rsidR="009015CA">
        <w:t xml:space="preserve"> </w:t>
      </w:r>
      <w:r>
        <w:t>los</w:t>
      </w:r>
      <w:r w:rsidR="009015CA">
        <w:t xml:space="preserve"> </w:t>
      </w:r>
      <w:r>
        <w:t>sitios</w:t>
      </w:r>
      <w:r w:rsidR="009015CA">
        <w:t xml:space="preserve"> </w:t>
      </w:r>
      <w:r>
        <w:t>web</w:t>
      </w:r>
      <w:r w:rsidR="009015CA">
        <w:t xml:space="preserve"> </w:t>
      </w:r>
      <w:r>
        <w:t>que</w:t>
      </w:r>
      <w:r w:rsidR="009015CA">
        <w:t xml:space="preserve"> </w:t>
      </w:r>
      <w:r>
        <w:t>visitas.</w:t>
      </w:r>
    </w:p>
    <w:p w14:paraId="47988A12" w14:textId="6761DF33" w:rsidR="00175891" w:rsidRDefault="00175891" w:rsidP="00E87859">
      <w:r>
        <w:rPr>
          <w:b/>
          <w:bCs/>
          <w:u w:val="single"/>
        </w:rPr>
        <w:t>Para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almacenar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una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cookie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PHP</w:t>
      </w:r>
      <w:r>
        <w:t>:</w:t>
      </w:r>
      <w:r w:rsidR="009015CA">
        <w:t xml:space="preserve"> </w:t>
      </w:r>
      <w:r>
        <w:t>función</w:t>
      </w:r>
      <w:r w:rsidR="009015CA">
        <w:t xml:space="preserve"> </w:t>
      </w:r>
      <w:hyperlink r:id="rId25" w:history="1">
        <w:proofErr w:type="spellStart"/>
        <w:r w:rsidRPr="00D03D06">
          <w:rPr>
            <w:rStyle w:val="Hipervnculo"/>
          </w:rPr>
          <w:t>setcookie</w:t>
        </w:r>
        <w:proofErr w:type="spellEnd"/>
      </w:hyperlink>
      <w:r w:rsidR="009015CA">
        <w:t xml:space="preserve"> </w:t>
      </w:r>
      <w:r>
        <w:t>(</w:t>
      </w:r>
      <w:proofErr w:type="spellStart"/>
      <w:proofErr w:type="gramStart"/>
      <w:r w:rsidR="00D03D06">
        <w:t>nombreCookie</w:t>
      </w:r>
      <w:proofErr w:type="spellEnd"/>
      <w:r w:rsidR="00D03D06">
        <w:t>[</w:t>
      </w:r>
      <w:proofErr w:type="gramEnd"/>
      <w:r w:rsidR="00D03D06">
        <w:t>,</w:t>
      </w:r>
      <w:r w:rsidR="009015CA">
        <w:t xml:space="preserve"> </w:t>
      </w:r>
      <w:r w:rsidR="00D03D06">
        <w:t>valor,</w:t>
      </w:r>
      <w:r w:rsidR="009015CA">
        <w:t xml:space="preserve"> </w:t>
      </w:r>
      <w:proofErr w:type="spellStart"/>
      <w:r w:rsidR="00EF1403">
        <w:t>arrayOpciones</w:t>
      </w:r>
      <w:proofErr w:type="spellEnd"/>
      <w:r w:rsidR="00EF1403">
        <w:t>(</w:t>
      </w:r>
      <w:r w:rsidR="00D03D06">
        <w:t>caducidad,</w:t>
      </w:r>
      <w:r w:rsidR="009015CA">
        <w:t xml:space="preserve"> </w:t>
      </w:r>
      <w:r w:rsidR="00D03D06">
        <w:t>ruta,</w:t>
      </w:r>
      <w:r w:rsidR="009015CA">
        <w:t xml:space="preserve"> </w:t>
      </w:r>
      <w:r w:rsidR="00D03D06">
        <w:t>dominio,</w:t>
      </w:r>
      <w:r w:rsidR="009015CA">
        <w:t xml:space="preserve"> </w:t>
      </w:r>
      <w:r w:rsidR="00D03D06">
        <w:t>seguridad,</w:t>
      </w:r>
      <w:r w:rsidR="009015CA">
        <w:t xml:space="preserve"> </w:t>
      </w:r>
      <w:proofErr w:type="spellStart"/>
      <w:r w:rsidR="00D03D06">
        <w:t>httponly</w:t>
      </w:r>
      <w:proofErr w:type="spellEnd"/>
      <w:r w:rsidR="00EF1403">
        <w:t>)</w:t>
      </w:r>
      <w:r w:rsidR="00D03D06">
        <w:t>]</w:t>
      </w:r>
      <w:r>
        <w:t>)</w:t>
      </w:r>
      <w:r w:rsidR="009015CA">
        <w:t xml:space="preserve"> </w:t>
      </w:r>
      <w:r w:rsidR="00EF1403">
        <w:t>:</w:t>
      </w:r>
      <w:r w:rsidR="009015CA">
        <w:t xml:space="preserve"> </w:t>
      </w:r>
      <w:proofErr w:type="spellStart"/>
      <w:r w:rsidR="00EF1403">
        <w:t>bool</w:t>
      </w:r>
      <w:proofErr w:type="spellEnd"/>
    </w:p>
    <w:p w14:paraId="713FB7BA" w14:textId="4882893D" w:rsidR="00EF1403" w:rsidRDefault="0010542A" w:rsidP="00E87859">
      <w:r w:rsidRPr="0010542A">
        <w:t>Como</w:t>
      </w:r>
      <w:r w:rsidR="009015CA">
        <w:t xml:space="preserve"> </w:t>
      </w:r>
      <w:r w:rsidRPr="0010542A">
        <w:t>otros</w:t>
      </w:r>
      <w:r w:rsidR="009015CA">
        <w:t xml:space="preserve"> </w:t>
      </w:r>
      <w:r w:rsidRPr="0010542A">
        <w:t>encabezados,</w:t>
      </w:r>
      <w:r w:rsidR="009015CA">
        <w:t xml:space="preserve"> </w:t>
      </w:r>
      <w:r w:rsidRPr="00872AD5">
        <w:rPr>
          <w:b/>
          <w:bCs/>
        </w:rPr>
        <w:t>cookies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deben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ser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enviadas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  <w:i/>
          <w:iCs/>
        </w:rPr>
        <w:t>antes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de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cualquier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salida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en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el</w:t>
      </w:r>
      <w:r w:rsidR="009015CA" w:rsidRPr="00872AD5">
        <w:rPr>
          <w:b/>
          <w:bCs/>
        </w:rPr>
        <w:t xml:space="preserve"> </w:t>
      </w:r>
      <w:r w:rsidRPr="00872AD5">
        <w:rPr>
          <w:b/>
          <w:bCs/>
        </w:rPr>
        <w:t>script</w:t>
      </w:r>
      <w:r w:rsidR="009015CA">
        <w:t xml:space="preserve"> </w:t>
      </w:r>
      <w:r w:rsidRPr="0010542A">
        <w:t>(este</w:t>
      </w:r>
      <w:r w:rsidR="009015CA">
        <w:t xml:space="preserve"> </w:t>
      </w:r>
      <w:r w:rsidRPr="0010542A">
        <w:t>es</w:t>
      </w:r>
      <w:r w:rsidR="009015CA">
        <w:t xml:space="preserve"> </w:t>
      </w:r>
      <w:r w:rsidRPr="0010542A">
        <w:t>un</w:t>
      </w:r>
      <w:r w:rsidR="009015CA">
        <w:t xml:space="preserve"> </w:t>
      </w:r>
      <w:r w:rsidRPr="0010542A">
        <w:t>protocolo</w:t>
      </w:r>
      <w:r w:rsidR="009015CA">
        <w:t xml:space="preserve"> </w:t>
      </w:r>
      <w:r w:rsidRPr="0010542A">
        <w:t>de</w:t>
      </w:r>
      <w:r w:rsidR="009015CA">
        <w:t xml:space="preserve"> </w:t>
      </w:r>
      <w:r w:rsidRPr="0010542A">
        <w:t>restricción).</w:t>
      </w:r>
    </w:p>
    <w:p w14:paraId="780F651B" w14:textId="732145C0" w:rsidR="00184AB0" w:rsidRDefault="00184AB0" w:rsidP="00E87859">
      <w:r>
        <w:rPr>
          <w:b/>
          <w:bCs/>
          <w:u w:val="single"/>
        </w:rPr>
        <w:t>Por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ejemplo</w:t>
      </w:r>
      <w:r>
        <w:t>:</w:t>
      </w:r>
      <w:r w:rsidR="009015CA">
        <w:t xml:space="preserve"> </w:t>
      </w:r>
    </w:p>
    <w:p w14:paraId="258D99E0" w14:textId="37BB26F5" w:rsidR="00184AB0" w:rsidRPr="00872AD5" w:rsidRDefault="00184AB0" w:rsidP="00184A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38392693"/>
        <w:rPr>
          <w:rFonts w:ascii="Consolas" w:hAnsi="Consolas" w:cs="Courier New"/>
          <w:sz w:val="17"/>
          <w:szCs w:val="17"/>
          <w:lang w:val="en-US"/>
        </w:rPr>
      </w:pPr>
      <w:proofErr w:type="spellStart"/>
      <w:proofErr w:type="gramStart"/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setcookie</w:t>
      </w:r>
      <w:proofErr w:type="spellEnd"/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nombre_usuario</w:t>
      </w:r>
      <w:proofErr w:type="spellEnd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="009015CA" w:rsidRPr="00872A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$_SERVER[</w:t>
      </w:r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'PHP_AUTH_USER'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],</w:t>
      </w:r>
      <w:r w:rsidR="009015CA" w:rsidRPr="00872A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time()+</w:t>
      </w:r>
      <w:r w:rsidRPr="00872AD5">
        <w:rPr>
          <w:rFonts w:ascii="Consolas" w:hAnsi="Consolas" w:cs="Courier New"/>
          <w:color w:val="006666"/>
          <w:sz w:val="17"/>
          <w:szCs w:val="17"/>
          <w:lang w:val="en-US"/>
        </w:rPr>
        <w:t>3600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8731AC9" w14:textId="345ED5D8" w:rsidR="00A56B04" w:rsidRDefault="00FC4A84" w:rsidP="00FC4A84">
      <w:r w:rsidRPr="00FC4A84">
        <w:t>Los</w:t>
      </w:r>
      <w:r w:rsidR="009015CA">
        <w:t xml:space="preserve"> </w:t>
      </w:r>
      <w:r w:rsidRPr="00FC4A84">
        <w:t>dos</w:t>
      </w:r>
      <w:r w:rsidR="009015CA">
        <w:t xml:space="preserve"> </w:t>
      </w:r>
      <w:r w:rsidRPr="00FC4A84">
        <w:t>primeros</w:t>
      </w:r>
      <w:r w:rsidR="009015CA">
        <w:t xml:space="preserve"> </w:t>
      </w:r>
      <w:r w:rsidRPr="00FC4A84">
        <w:t>parámetros</w:t>
      </w:r>
      <w:r w:rsidR="009015CA">
        <w:t xml:space="preserve"> </w:t>
      </w:r>
      <w:r w:rsidRPr="00FC4A84">
        <w:t>son</w:t>
      </w:r>
      <w:r w:rsidR="009015CA">
        <w:t xml:space="preserve"> </w:t>
      </w:r>
      <w:r w:rsidRPr="00FC4A84">
        <w:t>el</w:t>
      </w:r>
      <w:r w:rsidR="009015CA">
        <w:t xml:space="preserve"> </w:t>
      </w:r>
      <w:r w:rsidRPr="00FC4A84">
        <w:t>nombre</w:t>
      </w:r>
      <w:r w:rsidR="009015CA">
        <w:t xml:space="preserve"> </w:t>
      </w:r>
      <w:r w:rsidRPr="00FC4A84">
        <w:t>de</w:t>
      </w:r>
      <w:r w:rsidR="009015CA">
        <w:t xml:space="preserve"> </w:t>
      </w:r>
      <w:r w:rsidRPr="00FC4A84">
        <w:t>la</w:t>
      </w:r>
      <w:r w:rsidR="009015CA">
        <w:t xml:space="preserve"> </w:t>
      </w:r>
      <w:r w:rsidRPr="00FC4A84">
        <w:t>cookie</w:t>
      </w:r>
      <w:r w:rsidR="009015CA">
        <w:t xml:space="preserve"> </w:t>
      </w:r>
      <w:r w:rsidRPr="00FC4A84">
        <w:t>y</w:t>
      </w:r>
      <w:r w:rsidR="009015CA">
        <w:t xml:space="preserve"> </w:t>
      </w:r>
      <w:r w:rsidRPr="00FC4A84">
        <w:t>su</w:t>
      </w:r>
      <w:r w:rsidR="009015CA">
        <w:t xml:space="preserve"> </w:t>
      </w:r>
      <w:r w:rsidRPr="00FC4A84">
        <w:t>valor.</w:t>
      </w:r>
      <w:r w:rsidR="009015CA">
        <w:t xml:space="preserve"> </w:t>
      </w:r>
      <w:r w:rsidRPr="00FC4A84">
        <w:t>El</w:t>
      </w:r>
      <w:r w:rsidR="009015CA">
        <w:t xml:space="preserve"> </w:t>
      </w:r>
      <w:r w:rsidRPr="00FC4A84">
        <w:t>tercero</w:t>
      </w:r>
      <w:r w:rsidR="009015CA">
        <w:t xml:space="preserve"> </w:t>
      </w:r>
      <w:r w:rsidRPr="00FC4A84">
        <w:t>es</w:t>
      </w:r>
      <w:r w:rsidR="009015CA">
        <w:t xml:space="preserve"> </w:t>
      </w:r>
      <w:r w:rsidRPr="00FC4A84">
        <w:t>la</w:t>
      </w:r>
      <w:r w:rsidR="009015CA">
        <w:t xml:space="preserve"> </w:t>
      </w:r>
      <w:r w:rsidRPr="00FC4A84">
        <w:t>fecha</w:t>
      </w:r>
      <w:r w:rsidR="009015CA">
        <w:t xml:space="preserve"> </w:t>
      </w:r>
      <w:r w:rsidRPr="00FC4A84">
        <w:t>de</w:t>
      </w:r>
      <w:r w:rsidR="009015CA">
        <w:t xml:space="preserve"> </w:t>
      </w:r>
      <w:r w:rsidRPr="00FC4A84">
        <w:t>caducidad</w:t>
      </w:r>
      <w:r w:rsidR="009015CA">
        <w:t xml:space="preserve"> </w:t>
      </w:r>
      <w:r w:rsidRPr="00FC4A84">
        <w:t>de</w:t>
      </w:r>
      <w:r w:rsidR="009015CA">
        <w:t xml:space="preserve"> </w:t>
      </w:r>
      <w:proofErr w:type="gramStart"/>
      <w:r w:rsidRPr="00FC4A84">
        <w:t>la</w:t>
      </w:r>
      <w:r w:rsidR="009015CA">
        <w:t xml:space="preserve"> </w:t>
      </w:r>
      <w:r w:rsidRPr="00FC4A84">
        <w:t>misma</w:t>
      </w:r>
      <w:proofErr w:type="gramEnd"/>
      <w:r w:rsidR="009015CA">
        <w:t xml:space="preserve"> </w:t>
      </w:r>
      <w:r w:rsidRPr="00FC4A84">
        <w:t>(una</w:t>
      </w:r>
      <w:r w:rsidR="009015CA">
        <w:t xml:space="preserve"> </w:t>
      </w:r>
      <w:r w:rsidRPr="00FC4A84">
        <w:t>hora</w:t>
      </w:r>
      <w:r w:rsidR="009015CA">
        <w:t xml:space="preserve"> </w:t>
      </w:r>
      <w:r w:rsidRPr="00FC4A84">
        <w:t>desde</w:t>
      </w:r>
      <w:r w:rsidR="009015CA">
        <w:t xml:space="preserve"> </w:t>
      </w:r>
      <w:r w:rsidRPr="00FC4A84">
        <w:t>el</w:t>
      </w:r>
      <w:r w:rsidR="009015CA">
        <w:t xml:space="preserve"> </w:t>
      </w:r>
      <w:r w:rsidRPr="00FC4A84">
        <w:t>momento</w:t>
      </w:r>
      <w:r w:rsidR="009015CA">
        <w:t xml:space="preserve"> </w:t>
      </w:r>
      <w:r w:rsidRPr="00FC4A84">
        <w:t>en</w:t>
      </w:r>
      <w:r w:rsidR="009015CA">
        <w:t xml:space="preserve"> </w:t>
      </w:r>
      <w:r w:rsidRPr="00FC4A84">
        <w:t>que</w:t>
      </w:r>
      <w:r w:rsidR="009015CA">
        <w:t xml:space="preserve"> </w:t>
      </w:r>
      <w:r w:rsidRPr="00FC4A84">
        <w:t>se</w:t>
      </w:r>
      <w:r w:rsidR="009015CA">
        <w:t xml:space="preserve"> </w:t>
      </w:r>
      <w:r w:rsidRPr="00FC4A84">
        <w:t>ejecute).</w:t>
      </w:r>
      <w:r w:rsidR="009015CA">
        <w:t xml:space="preserve"> </w:t>
      </w:r>
      <w:r w:rsidRPr="00FC4A84">
        <w:t>En</w:t>
      </w:r>
      <w:r w:rsidR="009015CA">
        <w:t xml:space="preserve"> </w:t>
      </w:r>
      <w:r w:rsidRPr="00FC4A84">
        <w:t>caso</w:t>
      </w:r>
      <w:r w:rsidR="009015CA">
        <w:t xml:space="preserve"> </w:t>
      </w:r>
      <w:r w:rsidRPr="00FC4A84">
        <w:t>de</w:t>
      </w:r>
      <w:r w:rsidR="009015CA">
        <w:t xml:space="preserve"> </w:t>
      </w:r>
      <w:r w:rsidRPr="00FC4A84">
        <w:t>no</w:t>
      </w:r>
      <w:r w:rsidR="009015CA">
        <w:t xml:space="preserve"> </w:t>
      </w:r>
      <w:r w:rsidRPr="00FC4A84">
        <w:t>figurar</w:t>
      </w:r>
      <w:r w:rsidR="009015CA">
        <w:t xml:space="preserve"> </w:t>
      </w:r>
      <w:r w:rsidRPr="00FC4A84">
        <w:t>este</w:t>
      </w:r>
      <w:r w:rsidR="009015CA">
        <w:t xml:space="preserve"> </w:t>
      </w:r>
      <w:r w:rsidRPr="00FC4A84">
        <w:t>parámetro,</w:t>
      </w:r>
      <w:r w:rsidR="009015CA">
        <w:t xml:space="preserve"> </w:t>
      </w:r>
      <w:r w:rsidRPr="00FC4A84">
        <w:t>la</w:t>
      </w:r>
      <w:r w:rsidR="009015CA">
        <w:t xml:space="preserve"> </w:t>
      </w:r>
      <w:r w:rsidRPr="00FC4A84">
        <w:t>cookie</w:t>
      </w:r>
      <w:r w:rsidR="009015CA">
        <w:t xml:space="preserve"> </w:t>
      </w:r>
      <w:r w:rsidRPr="00FC4A84">
        <w:t>se</w:t>
      </w:r>
      <w:r w:rsidR="009015CA">
        <w:t xml:space="preserve"> </w:t>
      </w:r>
      <w:r w:rsidRPr="00FC4A84">
        <w:t>eliminará</w:t>
      </w:r>
      <w:r w:rsidR="009015CA">
        <w:t xml:space="preserve"> </w:t>
      </w:r>
      <w:r w:rsidRPr="00FC4A84">
        <w:t>cuando</w:t>
      </w:r>
      <w:r w:rsidR="009015CA">
        <w:t xml:space="preserve"> </w:t>
      </w:r>
      <w:r w:rsidRPr="00FC4A84">
        <w:t>se</w:t>
      </w:r>
      <w:r w:rsidR="009015CA">
        <w:t xml:space="preserve"> </w:t>
      </w:r>
      <w:r w:rsidRPr="00FC4A84">
        <w:t>cierre</w:t>
      </w:r>
      <w:r w:rsidR="009015CA">
        <w:t xml:space="preserve"> </w:t>
      </w:r>
      <w:r w:rsidRPr="00FC4A84">
        <w:t>el</w:t>
      </w:r>
      <w:r w:rsidR="009015CA">
        <w:t xml:space="preserve"> </w:t>
      </w:r>
      <w:r w:rsidRPr="00FC4A84">
        <w:t>navegador.</w:t>
      </w:r>
    </w:p>
    <w:p w14:paraId="4FFC5233" w14:textId="24FB68EB" w:rsidR="00FC4A84" w:rsidRPr="00FC4A84" w:rsidRDefault="00FC4A84" w:rsidP="00FC4A84">
      <w:r w:rsidRPr="00FC4A84">
        <w:t>Ten</w:t>
      </w:r>
      <w:r w:rsidR="009015CA">
        <w:t xml:space="preserve"> </w:t>
      </w:r>
      <w:r w:rsidRPr="00FC4A84">
        <w:t>en</w:t>
      </w:r>
      <w:r w:rsidR="009015CA">
        <w:t xml:space="preserve"> </w:t>
      </w:r>
      <w:r w:rsidRPr="00FC4A84">
        <w:t>cuenta</w:t>
      </w:r>
      <w:r w:rsidR="009015CA">
        <w:t xml:space="preserve"> </w:t>
      </w:r>
      <w:r w:rsidRPr="00FC4A84">
        <w:t>que</w:t>
      </w:r>
      <w:r w:rsidR="009015CA">
        <w:t xml:space="preserve"> </w:t>
      </w:r>
      <w:r w:rsidRPr="00FC4A84">
        <w:rPr>
          <w:b/>
          <w:bCs/>
        </w:rPr>
        <w:t>también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pueden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aplicar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restricciones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a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páginas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del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sitio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pueden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acceder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a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una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cookie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función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FC4A84">
        <w:rPr>
          <w:b/>
          <w:bCs/>
        </w:rPr>
        <w:t>ruta</w:t>
      </w:r>
      <w:r w:rsidRPr="00FC4A84">
        <w:t>.</w:t>
      </w:r>
    </w:p>
    <w:p w14:paraId="3BC537EE" w14:textId="1D5CCADD" w:rsidR="00184AB0" w:rsidRDefault="00567453" w:rsidP="00E87859">
      <w:r>
        <w:rPr>
          <w:b/>
          <w:bCs/>
          <w:u w:val="single"/>
        </w:rPr>
        <w:t>Recuperar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datos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de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las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cookies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en</w:t>
      </w:r>
      <w:r w:rsidR="009015C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PHP</w:t>
      </w:r>
      <w:r>
        <w:t>:</w:t>
      </w:r>
      <w:r w:rsidR="009015CA">
        <w:t xml:space="preserve"> </w:t>
      </w:r>
      <w:r>
        <w:t>c</w:t>
      </w:r>
      <w:r w:rsidRPr="00567453">
        <w:t>uando</w:t>
      </w:r>
      <w:r w:rsidR="009015CA">
        <w:t xml:space="preserve"> </w:t>
      </w:r>
      <w:r w:rsidRPr="00567453">
        <w:t>accedes</w:t>
      </w:r>
      <w:r w:rsidR="009015CA">
        <w:t xml:space="preserve"> </w:t>
      </w:r>
      <w:r w:rsidRPr="00567453">
        <w:t>a</w:t>
      </w:r>
      <w:r w:rsidR="009015CA">
        <w:t xml:space="preserve"> </w:t>
      </w:r>
      <w:r w:rsidRPr="00567453">
        <w:t>un</w:t>
      </w:r>
      <w:r w:rsidR="009015CA">
        <w:t xml:space="preserve"> </w:t>
      </w:r>
      <w:r w:rsidRPr="00567453">
        <w:t>sitio</w:t>
      </w:r>
      <w:r w:rsidR="009015CA">
        <w:t xml:space="preserve"> </w:t>
      </w:r>
      <w:r w:rsidRPr="00567453">
        <w:t>web,</w:t>
      </w:r>
      <w:r w:rsidR="009015CA">
        <w:t xml:space="preserve"> </w:t>
      </w:r>
      <w:r w:rsidRPr="00567453">
        <w:t>el</w:t>
      </w:r>
      <w:r w:rsidR="009015CA">
        <w:t xml:space="preserve"> </w:t>
      </w:r>
      <w:r w:rsidRPr="00567453">
        <w:t>navegador</w:t>
      </w:r>
      <w:r w:rsidR="009015CA">
        <w:t xml:space="preserve"> </w:t>
      </w:r>
      <w:r w:rsidRPr="00567453">
        <w:t>le</w:t>
      </w:r>
      <w:r w:rsidR="009015CA">
        <w:t xml:space="preserve"> </w:t>
      </w:r>
      <w:r w:rsidRPr="00567453">
        <w:t>envía</w:t>
      </w:r>
      <w:r w:rsidR="009015CA">
        <w:t xml:space="preserve"> </w:t>
      </w:r>
      <w:r w:rsidRPr="00567453">
        <w:t>de</w:t>
      </w:r>
      <w:r w:rsidR="009015CA">
        <w:t xml:space="preserve"> </w:t>
      </w:r>
      <w:r w:rsidRPr="00567453">
        <w:t>forma</w:t>
      </w:r>
      <w:r w:rsidR="009015CA">
        <w:t xml:space="preserve"> </w:t>
      </w:r>
      <w:r w:rsidRPr="00567453">
        <w:t>automática</w:t>
      </w:r>
      <w:r w:rsidR="009015CA">
        <w:t xml:space="preserve"> </w:t>
      </w:r>
      <w:r w:rsidRPr="00567453">
        <w:t>todo</w:t>
      </w:r>
      <w:r w:rsidR="009015CA">
        <w:t xml:space="preserve"> </w:t>
      </w:r>
      <w:r w:rsidRPr="00567453">
        <w:t>el</w:t>
      </w:r>
      <w:r w:rsidR="009015CA">
        <w:t xml:space="preserve"> </w:t>
      </w:r>
      <w:r w:rsidRPr="00567453">
        <w:t>contenido</w:t>
      </w:r>
      <w:r w:rsidR="009015CA">
        <w:t xml:space="preserve"> </w:t>
      </w:r>
      <w:r w:rsidRPr="00567453">
        <w:t>de</w:t>
      </w:r>
      <w:r w:rsidR="009015CA">
        <w:t xml:space="preserve"> </w:t>
      </w:r>
      <w:r w:rsidRPr="00567453">
        <w:t>las</w:t>
      </w:r>
      <w:r w:rsidR="009015CA">
        <w:t xml:space="preserve"> </w:t>
      </w:r>
      <w:r w:rsidRPr="00567453">
        <w:t>cookies</w:t>
      </w:r>
      <w:r w:rsidR="009015CA">
        <w:t xml:space="preserve"> </w:t>
      </w:r>
      <w:r w:rsidRPr="00567453">
        <w:t>que</w:t>
      </w:r>
      <w:r w:rsidR="009015CA">
        <w:t xml:space="preserve"> </w:t>
      </w:r>
      <w:r w:rsidRPr="00567453">
        <w:t>almacene</w:t>
      </w:r>
      <w:r w:rsidR="009015CA">
        <w:t xml:space="preserve"> </w:t>
      </w:r>
      <w:r w:rsidRPr="00567453">
        <w:t>relativas</w:t>
      </w:r>
      <w:r w:rsidR="009015CA">
        <w:t xml:space="preserve"> </w:t>
      </w:r>
      <w:r w:rsidRPr="00567453">
        <w:t>a</w:t>
      </w:r>
      <w:r w:rsidR="009015CA">
        <w:t xml:space="preserve"> </w:t>
      </w:r>
      <w:r w:rsidRPr="00567453">
        <w:t>ese</w:t>
      </w:r>
      <w:r w:rsidR="009015CA">
        <w:t xml:space="preserve"> </w:t>
      </w:r>
      <w:r w:rsidRPr="00567453">
        <w:t>sitio</w:t>
      </w:r>
      <w:r w:rsidR="009015CA">
        <w:t xml:space="preserve"> </w:t>
      </w:r>
      <w:r w:rsidRPr="00567453">
        <w:t>en</w:t>
      </w:r>
      <w:r w:rsidR="009015CA">
        <w:t xml:space="preserve"> </w:t>
      </w:r>
      <w:r w:rsidRPr="00567453">
        <w:t>concreto.</w:t>
      </w:r>
      <w:r w:rsidR="009015CA">
        <w:t xml:space="preserve"> </w:t>
      </w:r>
      <w:r w:rsidRPr="00567453">
        <w:t>Desde</w:t>
      </w:r>
      <w:r w:rsidR="009015CA">
        <w:t xml:space="preserve"> </w:t>
      </w:r>
      <w:r w:rsidRPr="00567453">
        <w:t>PHP</w:t>
      </w:r>
      <w:r w:rsidR="009015CA">
        <w:t xml:space="preserve"> </w:t>
      </w:r>
      <w:r w:rsidRPr="00567453">
        <w:t>puedes</w:t>
      </w:r>
      <w:r w:rsidR="009015CA">
        <w:t xml:space="preserve"> </w:t>
      </w:r>
      <w:r w:rsidRPr="00567453">
        <w:t>acceder</w:t>
      </w:r>
      <w:r w:rsidR="009015CA">
        <w:t xml:space="preserve"> </w:t>
      </w:r>
      <w:r w:rsidRPr="00567453">
        <w:t>a</w:t>
      </w:r>
      <w:r w:rsidR="009015CA">
        <w:t xml:space="preserve"> </w:t>
      </w:r>
      <w:r w:rsidRPr="00567453">
        <w:t>esta</w:t>
      </w:r>
      <w:r w:rsidR="009015CA">
        <w:t xml:space="preserve"> </w:t>
      </w:r>
      <w:r w:rsidRPr="00567453">
        <w:t>información</w:t>
      </w:r>
      <w:r w:rsidR="009015CA">
        <w:t xml:space="preserve"> </w:t>
      </w:r>
      <w:r w:rsidRPr="00567453">
        <w:t>por</w:t>
      </w:r>
      <w:r w:rsidR="009015CA">
        <w:t xml:space="preserve"> </w:t>
      </w:r>
      <w:r w:rsidRPr="00567453">
        <w:t>medio</w:t>
      </w:r>
      <w:r w:rsidR="009015CA">
        <w:t xml:space="preserve"> </w:t>
      </w:r>
      <w:r w:rsidRPr="00567453">
        <w:t>del</w:t>
      </w:r>
      <w:r w:rsidR="009015CA">
        <w:t xml:space="preserve"> </w:t>
      </w:r>
      <w:r w:rsidRPr="00567453">
        <w:t>array</w:t>
      </w:r>
      <w:r w:rsidR="009015CA">
        <w:t xml:space="preserve"> </w:t>
      </w:r>
      <w:r w:rsidRPr="00567453">
        <w:rPr>
          <w:b/>
          <w:bCs/>
        </w:rPr>
        <w:t>$_COOKIE</w:t>
      </w:r>
      <w:r>
        <w:t>.</w:t>
      </w:r>
    </w:p>
    <w:p w14:paraId="2983212E" w14:textId="1A166057" w:rsidR="00567453" w:rsidRPr="00567453" w:rsidRDefault="007C5674" w:rsidP="00E87859">
      <w:r w:rsidRPr="00181AC9">
        <w:rPr>
          <w:b/>
          <w:bCs/>
        </w:rPr>
        <w:t>Siempre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utilices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cookies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una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aplicación</w:t>
      </w:r>
      <w:r w:rsidR="009015CA">
        <w:rPr>
          <w:b/>
          <w:bCs/>
        </w:rPr>
        <w:t xml:space="preserve"> </w:t>
      </w:r>
      <w:r w:rsidRPr="00181AC9">
        <w:rPr>
          <w:b/>
          <w:bCs/>
        </w:rPr>
        <w:t>web,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debes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tener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cuenta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última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instancia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su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disponibilidad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está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controlada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por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="00181AC9" w:rsidRPr="00181AC9">
        <w:rPr>
          <w:b/>
          <w:bCs/>
        </w:rPr>
        <w:t>cliente</w:t>
      </w:r>
      <w:r w:rsidR="00181AC9" w:rsidRPr="00181AC9">
        <w:t>.</w:t>
      </w:r>
      <w:r w:rsidR="009015CA">
        <w:t xml:space="preserve"> </w:t>
      </w:r>
      <w:r w:rsidR="00181AC9" w:rsidRPr="00181AC9">
        <w:rPr>
          <w:b/>
          <w:bCs/>
          <w:u w:val="single"/>
        </w:rPr>
        <w:t>Por</w:t>
      </w:r>
      <w:r w:rsidR="009015CA">
        <w:rPr>
          <w:b/>
          <w:bCs/>
          <w:u w:val="single"/>
        </w:rPr>
        <w:t xml:space="preserve"> </w:t>
      </w:r>
      <w:r w:rsidR="00181AC9" w:rsidRPr="00181AC9">
        <w:rPr>
          <w:b/>
          <w:bCs/>
          <w:u w:val="single"/>
        </w:rPr>
        <w:t>ejemplo</w:t>
      </w:r>
      <w:r w:rsidR="00181AC9" w:rsidRPr="00181AC9">
        <w:t>,</w:t>
      </w:r>
      <w:r w:rsidR="009015CA">
        <w:t xml:space="preserve"> </w:t>
      </w:r>
      <w:r w:rsidR="00181AC9" w:rsidRPr="00181AC9">
        <w:t>algunos</w:t>
      </w:r>
      <w:r w:rsidR="009015CA">
        <w:t xml:space="preserve"> </w:t>
      </w:r>
      <w:r w:rsidR="00181AC9" w:rsidRPr="00181AC9">
        <w:t>usuarios</w:t>
      </w:r>
      <w:r w:rsidR="009015CA">
        <w:t xml:space="preserve"> </w:t>
      </w:r>
      <w:r w:rsidR="00181AC9" w:rsidRPr="00181AC9">
        <w:t>deshabilitan</w:t>
      </w:r>
      <w:r w:rsidR="009015CA">
        <w:t xml:space="preserve"> </w:t>
      </w:r>
      <w:r w:rsidR="00181AC9" w:rsidRPr="00181AC9">
        <w:t>las</w:t>
      </w:r>
      <w:r w:rsidR="009015CA">
        <w:t xml:space="preserve"> </w:t>
      </w:r>
      <w:r w:rsidR="00181AC9" w:rsidRPr="00181AC9">
        <w:t>cookies</w:t>
      </w:r>
      <w:r w:rsidR="009015CA">
        <w:t xml:space="preserve"> </w:t>
      </w:r>
      <w:r w:rsidR="00181AC9" w:rsidRPr="00181AC9">
        <w:t>en</w:t>
      </w:r>
      <w:r w:rsidR="009015CA">
        <w:t xml:space="preserve"> </w:t>
      </w:r>
      <w:r w:rsidR="00181AC9" w:rsidRPr="00181AC9">
        <w:t>el</w:t>
      </w:r>
      <w:r w:rsidR="009015CA">
        <w:t xml:space="preserve"> </w:t>
      </w:r>
      <w:r w:rsidR="00181AC9" w:rsidRPr="00181AC9">
        <w:t>navegador</w:t>
      </w:r>
      <w:r w:rsidR="009015CA">
        <w:t xml:space="preserve"> </w:t>
      </w:r>
      <w:r w:rsidR="00181AC9" w:rsidRPr="00181AC9">
        <w:t>porque</w:t>
      </w:r>
      <w:r w:rsidR="009015CA">
        <w:t xml:space="preserve"> </w:t>
      </w:r>
      <w:r w:rsidR="00181AC9" w:rsidRPr="00181AC9">
        <w:t>piensan</w:t>
      </w:r>
      <w:r w:rsidR="009015CA">
        <w:t xml:space="preserve"> </w:t>
      </w:r>
      <w:r w:rsidR="00181AC9" w:rsidRPr="00181AC9">
        <w:t>que</w:t>
      </w:r>
      <w:r w:rsidR="009015CA">
        <w:t xml:space="preserve"> </w:t>
      </w:r>
      <w:r w:rsidR="00181AC9" w:rsidRPr="00181AC9">
        <w:t>la</w:t>
      </w:r>
      <w:r w:rsidR="009015CA">
        <w:t xml:space="preserve"> </w:t>
      </w:r>
      <w:r w:rsidR="00181AC9" w:rsidRPr="00181AC9">
        <w:t>información</w:t>
      </w:r>
      <w:r w:rsidR="009015CA">
        <w:t xml:space="preserve"> </w:t>
      </w:r>
      <w:r w:rsidR="00181AC9" w:rsidRPr="00181AC9">
        <w:t>que</w:t>
      </w:r>
      <w:r w:rsidR="009015CA">
        <w:t xml:space="preserve"> </w:t>
      </w:r>
      <w:r w:rsidR="00181AC9" w:rsidRPr="00181AC9">
        <w:t>almacenan</w:t>
      </w:r>
      <w:r w:rsidR="009015CA">
        <w:t xml:space="preserve"> </w:t>
      </w:r>
      <w:r w:rsidR="00181AC9" w:rsidRPr="00181AC9">
        <w:t>puede</w:t>
      </w:r>
      <w:r w:rsidR="009015CA">
        <w:t xml:space="preserve"> </w:t>
      </w:r>
      <w:r w:rsidR="00181AC9" w:rsidRPr="00181AC9">
        <w:t>suponer</w:t>
      </w:r>
      <w:r w:rsidR="009015CA">
        <w:t xml:space="preserve"> </w:t>
      </w:r>
      <w:r w:rsidR="00181AC9" w:rsidRPr="00181AC9">
        <w:t>un</w:t>
      </w:r>
      <w:r w:rsidR="009015CA">
        <w:t xml:space="preserve"> </w:t>
      </w:r>
      <w:r w:rsidR="00181AC9" w:rsidRPr="00181AC9">
        <w:t>potencial</w:t>
      </w:r>
      <w:r w:rsidR="009015CA">
        <w:t xml:space="preserve"> </w:t>
      </w:r>
      <w:r w:rsidR="00181AC9" w:rsidRPr="00181AC9">
        <w:t>problema</w:t>
      </w:r>
      <w:r w:rsidR="009015CA">
        <w:t xml:space="preserve"> </w:t>
      </w:r>
      <w:r w:rsidR="00181AC9" w:rsidRPr="00181AC9">
        <w:t>de</w:t>
      </w:r>
      <w:r w:rsidR="009015CA">
        <w:t xml:space="preserve"> </w:t>
      </w:r>
      <w:r w:rsidR="00181AC9" w:rsidRPr="00181AC9">
        <w:t>seguridad.</w:t>
      </w:r>
    </w:p>
    <w:p w14:paraId="5DF2E8A0" w14:textId="22A59D30" w:rsidR="00D03D06" w:rsidRDefault="009964B8" w:rsidP="003A3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spacing w:after="0"/>
      </w:pPr>
      <w:r>
        <w:rPr>
          <w:b/>
          <w:bCs/>
          <w:u w:val="single"/>
        </w:rPr>
        <w:t>Recomendación</w:t>
      </w:r>
      <w:r>
        <w:t>:</w:t>
      </w:r>
      <w:r w:rsidR="009015CA">
        <w:t xml:space="preserve"> </w:t>
      </w:r>
      <w:r>
        <w:t>para</w:t>
      </w:r>
      <w:r w:rsidR="009015CA">
        <w:t xml:space="preserve"> </w:t>
      </w:r>
      <w:r>
        <w:t>eliminar</w:t>
      </w:r>
      <w:r w:rsidR="009015CA">
        <w:t xml:space="preserve"> </w:t>
      </w:r>
      <w:r>
        <w:t>una</w:t>
      </w:r>
      <w:r w:rsidR="009015CA">
        <w:t xml:space="preserve"> </w:t>
      </w:r>
      <w:r>
        <w:t>cookie</w:t>
      </w:r>
      <w:r w:rsidR="009015CA">
        <w:t xml:space="preserve"> </w:t>
      </w:r>
      <w:r>
        <w:t>antes</w:t>
      </w:r>
      <w:r w:rsidR="009015CA">
        <w:t xml:space="preserve"> </w:t>
      </w:r>
      <w:r>
        <w:t>de</w:t>
      </w:r>
      <w:r w:rsidR="009015CA">
        <w:t xml:space="preserve"> </w:t>
      </w:r>
      <w:r>
        <w:t>su</w:t>
      </w:r>
      <w:r w:rsidR="009015CA">
        <w:t xml:space="preserve"> </w:t>
      </w:r>
      <w:r>
        <w:t>fecha</w:t>
      </w:r>
      <w:r w:rsidR="009015CA">
        <w:t xml:space="preserve"> </w:t>
      </w:r>
      <w:r>
        <w:t>de</w:t>
      </w:r>
      <w:r w:rsidR="009015CA">
        <w:t xml:space="preserve"> </w:t>
      </w:r>
      <w:r>
        <w:t>expiración:</w:t>
      </w:r>
      <w:r w:rsidR="009015CA">
        <w:t xml:space="preserve"> </w:t>
      </w:r>
      <w:r>
        <w:t>basta</w:t>
      </w:r>
      <w:r w:rsidR="009015CA">
        <w:t xml:space="preserve"> </w:t>
      </w:r>
      <w:r>
        <w:t>con</w:t>
      </w:r>
      <w:r w:rsidR="009015CA">
        <w:t xml:space="preserve"> </w:t>
      </w:r>
      <w:r>
        <w:t>usar</w:t>
      </w:r>
      <w:r w:rsidR="009015CA">
        <w:t xml:space="preserve"> </w:t>
      </w:r>
      <w:r>
        <w:t>nuevamente</w:t>
      </w:r>
      <w:r w:rsidR="009015CA">
        <w:t xml:space="preserve"> </w:t>
      </w:r>
      <w:proofErr w:type="spellStart"/>
      <w:r>
        <w:t>setcookie</w:t>
      </w:r>
      <w:proofErr w:type="spellEnd"/>
      <w:r w:rsidR="009015CA">
        <w:t xml:space="preserve"> </w:t>
      </w:r>
      <w:r>
        <w:t>estableciendo</w:t>
      </w:r>
      <w:r w:rsidR="009015CA">
        <w:t xml:space="preserve"> </w:t>
      </w:r>
      <w:r>
        <w:t>una</w:t>
      </w:r>
      <w:r w:rsidR="009015CA">
        <w:t xml:space="preserve"> </w:t>
      </w:r>
      <w:r>
        <w:t>fecha</w:t>
      </w:r>
      <w:r w:rsidR="009015CA">
        <w:t xml:space="preserve"> </w:t>
      </w:r>
      <w:r>
        <w:t>de</w:t>
      </w:r>
      <w:r w:rsidR="009015CA">
        <w:t xml:space="preserve"> </w:t>
      </w:r>
      <w:r>
        <w:t>expiración</w:t>
      </w:r>
      <w:r w:rsidR="009015CA">
        <w:t xml:space="preserve"> </w:t>
      </w:r>
      <w:r>
        <w:t>más</w:t>
      </w:r>
      <w:r w:rsidR="009015CA">
        <w:t xml:space="preserve"> </w:t>
      </w:r>
      <w:r>
        <w:t>temprana</w:t>
      </w:r>
      <w:r w:rsidR="009015CA">
        <w:t xml:space="preserve"> </w:t>
      </w:r>
      <w:r>
        <w:t>para</w:t>
      </w:r>
      <w:r w:rsidR="009015CA">
        <w:t xml:space="preserve"> </w:t>
      </w:r>
      <w:r>
        <w:t>que</w:t>
      </w:r>
      <w:r w:rsidR="009015CA">
        <w:t xml:space="preserve"> </w:t>
      </w:r>
      <w:r>
        <w:t>caduque</w:t>
      </w:r>
      <w:r w:rsidR="009015CA">
        <w:t xml:space="preserve"> </w:t>
      </w:r>
      <w:r>
        <w:t>antes.</w:t>
      </w:r>
    </w:p>
    <w:p w14:paraId="12622DBF" w14:textId="77777777" w:rsidR="009964B8" w:rsidRDefault="009964B8" w:rsidP="003A3586">
      <w:pPr>
        <w:spacing w:after="0"/>
      </w:pPr>
    </w:p>
    <w:p w14:paraId="5C24D615" w14:textId="5BFD5DC4" w:rsidR="00560B5A" w:rsidRPr="00560B5A" w:rsidRDefault="00872AD5" w:rsidP="00C21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hyperlink r:id="rId26" w:history="1">
        <w:r w:rsidR="003A3586" w:rsidRPr="004F720E">
          <w:rPr>
            <w:rStyle w:val="Hipervnculo"/>
            <w:b/>
            <w:bCs/>
          </w:rPr>
          <w:t>Ejercicio</w:t>
        </w:r>
        <w:r w:rsidR="009015CA">
          <w:rPr>
            <w:rStyle w:val="Hipervnculo"/>
            <w:b/>
            <w:bCs/>
          </w:rPr>
          <w:t xml:space="preserve"> </w:t>
        </w:r>
        <w:r w:rsidR="003A3586" w:rsidRPr="004F720E">
          <w:rPr>
            <w:rStyle w:val="Hipervnculo"/>
            <w:b/>
            <w:bCs/>
          </w:rPr>
          <w:t>resuelto</w:t>
        </w:r>
      </w:hyperlink>
      <w:r w:rsidR="003A3586">
        <w:t>:</w:t>
      </w:r>
      <w:r w:rsidR="009015CA">
        <w:t xml:space="preserve"> </w:t>
      </w:r>
      <w:r w:rsidR="00560B5A" w:rsidRPr="00560B5A">
        <w:t>Sobre</w:t>
      </w:r>
      <w:r w:rsidR="009015CA">
        <w:t xml:space="preserve"> </w:t>
      </w:r>
      <w:r w:rsidR="00560B5A" w:rsidRPr="00560B5A">
        <w:t>el</w:t>
      </w:r>
      <w:r w:rsidR="009015CA">
        <w:t xml:space="preserve"> </w:t>
      </w:r>
      <w:r w:rsidR="00560B5A" w:rsidRPr="00560B5A">
        <w:t>mismo</w:t>
      </w:r>
      <w:r w:rsidR="009015CA">
        <w:t xml:space="preserve"> </w:t>
      </w:r>
      <w:r w:rsidR="00560B5A" w:rsidRPr="00560B5A">
        <w:t>ejercicio</w:t>
      </w:r>
      <w:r w:rsidR="009015CA">
        <w:t xml:space="preserve"> </w:t>
      </w:r>
      <w:r w:rsidR="00560B5A" w:rsidRPr="00560B5A">
        <w:t>anterior,</w:t>
      </w:r>
      <w:r w:rsidR="009015CA">
        <w:t xml:space="preserve"> </w:t>
      </w:r>
      <w:r w:rsidR="00560B5A" w:rsidRPr="00560B5A">
        <w:t>almacena</w:t>
      </w:r>
      <w:r w:rsidR="009015CA">
        <w:t xml:space="preserve"> </w:t>
      </w:r>
      <w:r w:rsidR="00560B5A" w:rsidRPr="00560B5A">
        <w:t>en</w:t>
      </w:r>
      <w:r w:rsidR="009015CA">
        <w:t xml:space="preserve"> </w:t>
      </w:r>
      <w:r w:rsidR="00560B5A" w:rsidRPr="00560B5A">
        <w:t>una</w:t>
      </w:r>
      <w:r w:rsidR="009015CA">
        <w:t xml:space="preserve"> </w:t>
      </w:r>
      <w:r w:rsidR="00560B5A" w:rsidRPr="00560B5A">
        <w:t>cookie</w:t>
      </w:r>
      <w:r w:rsidR="009015CA">
        <w:t xml:space="preserve"> </w:t>
      </w:r>
      <w:r w:rsidR="00560B5A" w:rsidRPr="00560B5A">
        <w:t>el</w:t>
      </w:r>
      <w:r w:rsidR="009015CA">
        <w:t xml:space="preserve"> </w:t>
      </w:r>
      <w:r w:rsidR="00560B5A" w:rsidRPr="00560B5A">
        <w:t>último</w:t>
      </w:r>
      <w:r w:rsidR="009015CA">
        <w:t xml:space="preserve"> </w:t>
      </w:r>
      <w:r w:rsidR="00560B5A" w:rsidRPr="00560B5A">
        <w:t>instante</w:t>
      </w:r>
      <w:r w:rsidR="009015CA">
        <w:t xml:space="preserve"> </w:t>
      </w:r>
      <w:r w:rsidR="00560B5A" w:rsidRPr="00560B5A">
        <w:t>en</w:t>
      </w:r>
      <w:r w:rsidR="009015CA">
        <w:t xml:space="preserve"> </w:t>
      </w:r>
      <w:r w:rsidR="00560B5A" w:rsidRPr="00560B5A">
        <w:t>que</w:t>
      </w:r>
      <w:r w:rsidR="009015CA">
        <w:t xml:space="preserve"> </w:t>
      </w:r>
      <w:r w:rsidR="00560B5A" w:rsidRPr="00560B5A">
        <w:t>el</w:t>
      </w:r>
      <w:r w:rsidR="009015CA">
        <w:t xml:space="preserve"> </w:t>
      </w:r>
      <w:r w:rsidR="00560B5A" w:rsidRPr="00560B5A">
        <w:t>usuario</w:t>
      </w:r>
      <w:r w:rsidR="009015CA">
        <w:t xml:space="preserve"> </w:t>
      </w:r>
      <w:r w:rsidR="00560B5A" w:rsidRPr="00560B5A">
        <w:t>visitó</w:t>
      </w:r>
      <w:r w:rsidR="009015CA">
        <w:t xml:space="preserve"> </w:t>
      </w:r>
      <w:r w:rsidR="00560B5A" w:rsidRPr="00560B5A">
        <w:t>la</w:t>
      </w:r>
      <w:r w:rsidR="009015CA">
        <w:t xml:space="preserve"> </w:t>
      </w:r>
      <w:r w:rsidR="00560B5A" w:rsidRPr="00560B5A">
        <w:t>página.</w:t>
      </w:r>
      <w:r w:rsidR="009015CA">
        <w:t xml:space="preserve"> </w:t>
      </w:r>
      <w:r w:rsidR="00560B5A" w:rsidRPr="00560B5A">
        <w:t>Si</w:t>
      </w:r>
      <w:r w:rsidR="009015CA">
        <w:t xml:space="preserve"> </w:t>
      </w:r>
      <w:r w:rsidR="00560B5A" w:rsidRPr="00560B5A">
        <w:t>es</w:t>
      </w:r>
      <w:r w:rsidR="009015CA">
        <w:t xml:space="preserve"> </w:t>
      </w:r>
      <w:r w:rsidR="00560B5A" w:rsidRPr="00560B5A">
        <w:t>su</w:t>
      </w:r>
      <w:r w:rsidR="009015CA">
        <w:t xml:space="preserve"> </w:t>
      </w:r>
      <w:r w:rsidR="00560B5A" w:rsidRPr="00560B5A">
        <w:t>primera</w:t>
      </w:r>
      <w:r w:rsidR="009015CA">
        <w:t xml:space="preserve"> </w:t>
      </w:r>
      <w:r w:rsidR="00560B5A" w:rsidRPr="00560B5A">
        <w:t>visita,</w:t>
      </w:r>
      <w:r w:rsidR="009015CA">
        <w:t xml:space="preserve"> </w:t>
      </w:r>
      <w:r w:rsidR="00560B5A" w:rsidRPr="00560B5A">
        <w:t>muestra</w:t>
      </w:r>
      <w:r w:rsidR="009015CA">
        <w:t xml:space="preserve"> </w:t>
      </w:r>
      <w:r w:rsidR="00560B5A" w:rsidRPr="00560B5A">
        <w:t>un</w:t>
      </w:r>
      <w:r w:rsidR="009015CA">
        <w:t xml:space="preserve"> </w:t>
      </w:r>
      <w:r w:rsidR="00560B5A" w:rsidRPr="00560B5A">
        <w:t>mensaje</w:t>
      </w:r>
      <w:r w:rsidR="009015CA">
        <w:t xml:space="preserve"> </w:t>
      </w:r>
      <w:r w:rsidR="00560B5A" w:rsidRPr="00560B5A">
        <w:t>de</w:t>
      </w:r>
      <w:r w:rsidR="009015CA">
        <w:t xml:space="preserve"> </w:t>
      </w:r>
      <w:r w:rsidR="00560B5A" w:rsidRPr="00560B5A">
        <w:t>bienvenida.</w:t>
      </w:r>
      <w:r w:rsidR="009015CA">
        <w:t xml:space="preserve"> </w:t>
      </w:r>
      <w:r w:rsidR="00560B5A" w:rsidRPr="00560B5A">
        <w:t>En</w:t>
      </w:r>
      <w:r w:rsidR="009015CA">
        <w:t xml:space="preserve"> </w:t>
      </w:r>
      <w:r w:rsidR="00560B5A" w:rsidRPr="00560B5A">
        <w:t>caso</w:t>
      </w:r>
      <w:r w:rsidR="009015CA">
        <w:t xml:space="preserve"> </w:t>
      </w:r>
      <w:r w:rsidR="00560B5A" w:rsidRPr="00560B5A">
        <w:t>contrario,</w:t>
      </w:r>
      <w:r w:rsidR="009015CA">
        <w:t xml:space="preserve"> </w:t>
      </w:r>
      <w:r w:rsidR="00560B5A" w:rsidRPr="00560B5A">
        <w:t>muestra</w:t>
      </w:r>
      <w:r w:rsidR="009015CA">
        <w:t xml:space="preserve"> </w:t>
      </w:r>
      <w:r w:rsidR="00560B5A" w:rsidRPr="00560B5A">
        <w:t>la</w:t>
      </w:r>
      <w:r w:rsidR="009015CA">
        <w:t xml:space="preserve"> </w:t>
      </w:r>
      <w:r w:rsidR="00560B5A" w:rsidRPr="00560B5A">
        <w:t>fecha</w:t>
      </w:r>
      <w:r w:rsidR="009015CA">
        <w:t xml:space="preserve"> </w:t>
      </w:r>
      <w:r w:rsidR="00560B5A" w:rsidRPr="00560B5A">
        <w:t>y</w:t>
      </w:r>
      <w:r w:rsidR="009015CA">
        <w:t xml:space="preserve"> </w:t>
      </w:r>
      <w:r w:rsidR="00560B5A" w:rsidRPr="00560B5A">
        <w:t>hora</w:t>
      </w:r>
      <w:r w:rsidR="009015CA">
        <w:t xml:space="preserve"> </w:t>
      </w:r>
      <w:r w:rsidR="00560B5A" w:rsidRPr="00560B5A">
        <w:t>de</w:t>
      </w:r>
      <w:r w:rsidR="009015CA">
        <w:t xml:space="preserve"> </w:t>
      </w:r>
      <w:r w:rsidR="00560B5A" w:rsidRPr="00560B5A">
        <w:t>su</w:t>
      </w:r>
      <w:r w:rsidR="009015CA">
        <w:t xml:space="preserve"> </w:t>
      </w:r>
      <w:r w:rsidR="00560B5A" w:rsidRPr="00560B5A">
        <w:t>anterior</w:t>
      </w:r>
      <w:r w:rsidR="009015CA">
        <w:t xml:space="preserve"> </w:t>
      </w:r>
      <w:r w:rsidR="00560B5A" w:rsidRPr="00560B5A">
        <w:t>visita.</w:t>
      </w:r>
    </w:p>
    <w:p w14:paraId="63B60F2D" w14:textId="5A6D70BA" w:rsidR="00560B5A" w:rsidRPr="003A3586" w:rsidRDefault="00012DC3" w:rsidP="00E87859">
      <w:r w:rsidRPr="00012DC3">
        <w:rPr>
          <w:noProof/>
        </w:rPr>
        <w:lastRenderedPageBreak/>
        <w:drawing>
          <wp:inline distT="0" distB="0" distL="0" distR="0" wp14:anchorId="338A6CEF" wp14:editId="55E526D6">
            <wp:extent cx="5400040" cy="1484630"/>
            <wp:effectExtent l="0" t="0" r="0" b="127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0F7D" w14:textId="7BF07AD8" w:rsidR="00183A13" w:rsidRDefault="00183A13" w:rsidP="00E87859">
      <w:pPr>
        <w:pStyle w:val="Ttulo1"/>
        <w:spacing w:before="0"/>
      </w:pPr>
      <w:r>
        <w:t>3.-</w:t>
      </w:r>
      <w:r w:rsidR="009015CA">
        <w:t xml:space="preserve"> </w:t>
      </w:r>
      <w:r w:rsidR="00FE545F">
        <w:t>Manejo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sesiones</w:t>
      </w:r>
      <w:r w:rsidR="00A8778E">
        <w:t>.</w:t>
      </w:r>
    </w:p>
    <w:p w14:paraId="082F01F5" w14:textId="2EC7021A" w:rsidR="00183A13" w:rsidRDefault="00405655" w:rsidP="00E87859">
      <w:r>
        <w:t>Aunque</w:t>
      </w:r>
      <w:r w:rsidR="009015CA">
        <w:t xml:space="preserve"> </w:t>
      </w:r>
      <w:r>
        <w:t>las</w:t>
      </w:r>
      <w:r w:rsidR="009015CA">
        <w:t xml:space="preserve"> </w:t>
      </w:r>
      <w:r w:rsidRPr="00405655">
        <w:rPr>
          <w:b/>
          <w:bCs/>
        </w:rPr>
        <w:t>cookies</w:t>
      </w:r>
      <w:r w:rsidR="009015CA">
        <w:t xml:space="preserve"> </w:t>
      </w:r>
      <w:r>
        <w:t>nos</w:t>
      </w:r>
      <w:r w:rsidR="009015CA">
        <w:t xml:space="preserve"> </w:t>
      </w:r>
      <w:r>
        <w:t>permiten</w:t>
      </w:r>
      <w:r w:rsidR="009015CA">
        <w:t xml:space="preserve"> </w:t>
      </w:r>
      <w:r>
        <w:t>almacenar</w:t>
      </w:r>
      <w:r w:rsidR="009015CA">
        <w:t xml:space="preserve"> </w:t>
      </w:r>
      <w:r>
        <w:t>la</w:t>
      </w:r>
      <w:r w:rsidR="009015CA">
        <w:t xml:space="preserve"> </w:t>
      </w:r>
      <w:r>
        <w:t>información</w:t>
      </w:r>
      <w:r w:rsidR="009015CA">
        <w:t xml:space="preserve"> </w:t>
      </w:r>
      <w:r>
        <w:t>de</w:t>
      </w:r>
      <w:r w:rsidR="009015CA">
        <w:t xml:space="preserve"> </w:t>
      </w:r>
      <w:r>
        <w:t>las</w:t>
      </w:r>
      <w:r w:rsidR="009015CA">
        <w:t xml:space="preserve"> </w:t>
      </w:r>
      <w:r>
        <w:t>credenciales</w:t>
      </w:r>
      <w:r w:rsidR="009015CA">
        <w:t xml:space="preserve"> </w:t>
      </w:r>
      <w:r>
        <w:t>del</w:t>
      </w:r>
      <w:r w:rsidR="009015CA">
        <w:t xml:space="preserve"> </w:t>
      </w:r>
      <w:r>
        <w:t>usuario</w:t>
      </w:r>
      <w:r w:rsidR="009015CA">
        <w:t xml:space="preserve"> </w:t>
      </w:r>
      <w:r>
        <w:t>en</w:t>
      </w:r>
      <w:r w:rsidR="009015CA">
        <w:t xml:space="preserve"> </w:t>
      </w:r>
      <w:r>
        <w:t>el</w:t>
      </w:r>
      <w:r w:rsidR="009015CA">
        <w:t xml:space="preserve"> </w:t>
      </w:r>
      <w:r>
        <w:t>equipo</w:t>
      </w:r>
      <w:r w:rsidR="009015CA">
        <w:t xml:space="preserve"> </w:t>
      </w:r>
      <w:r>
        <w:t>del</w:t>
      </w:r>
      <w:r w:rsidR="009015CA">
        <w:t xml:space="preserve"> </w:t>
      </w:r>
      <w:r>
        <w:t>usuario,</w:t>
      </w:r>
      <w:r w:rsidR="009015CA">
        <w:t xml:space="preserve"> </w:t>
      </w:r>
      <w:r>
        <w:t>podemos</w:t>
      </w:r>
      <w:r w:rsidR="009015CA">
        <w:t xml:space="preserve"> </w:t>
      </w:r>
      <w:r>
        <w:t>tener</w:t>
      </w:r>
      <w:r w:rsidR="009015CA">
        <w:t xml:space="preserve"> </w:t>
      </w:r>
      <w:r w:rsidRPr="00405655">
        <w:rPr>
          <w:b/>
          <w:bCs/>
        </w:rPr>
        <w:t>problemas</w:t>
      </w:r>
      <w:r w:rsidR="009015CA">
        <w:t xml:space="preserve"> </w:t>
      </w:r>
      <w:r>
        <w:t>con</w:t>
      </w:r>
      <w:r w:rsidR="009015CA">
        <w:t xml:space="preserve"> </w:t>
      </w:r>
      <w:r>
        <w:t>el</w:t>
      </w:r>
      <w:r w:rsidR="009015CA">
        <w:t xml:space="preserve"> </w:t>
      </w:r>
      <w:proofErr w:type="spellStart"/>
      <w:r w:rsidRPr="00405655">
        <w:rPr>
          <w:b/>
          <w:bCs/>
        </w:rPr>
        <w:t>nº</w:t>
      </w:r>
      <w:proofErr w:type="spellEnd"/>
      <w:r w:rsidR="009015CA">
        <w:rPr>
          <w:b/>
          <w:bCs/>
        </w:rPr>
        <w:t xml:space="preserve"> </w:t>
      </w:r>
      <w:r w:rsidRPr="00405655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ellas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que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permite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navegador,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o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su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tamaño</w:t>
      </w:r>
      <w:r w:rsidR="009015CA">
        <w:rPr>
          <w:b/>
          <w:bCs/>
        </w:rPr>
        <w:t xml:space="preserve"> </w:t>
      </w:r>
      <w:r w:rsidRPr="00405655">
        <w:rPr>
          <w:b/>
          <w:bCs/>
        </w:rPr>
        <w:t>máximo</w:t>
      </w:r>
      <w:r>
        <w:t>.</w:t>
      </w:r>
      <w:r w:rsidR="009015CA">
        <w:t xml:space="preserve"> </w:t>
      </w:r>
      <w:r>
        <w:t>Para</w:t>
      </w:r>
      <w:r w:rsidR="009015CA">
        <w:t xml:space="preserve"> </w:t>
      </w:r>
      <w:r>
        <w:t>solventar</w:t>
      </w:r>
      <w:r w:rsidR="009015CA">
        <w:t xml:space="preserve"> </w:t>
      </w:r>
      <w:r>
        <w:t>esto,</w:t>
      </w:r>
      <w:r w:rsidR="009015CA">
        <w:t xml:space="preserve"> </w:t>
      </w:r>
      <w:r>
        <w:rPr>
          <w:b/>
          <w:bCs/>
        </w:rPr>
        <w:t>están</w:t>
      </w:r>
      <w:r w:rsidR="009015CA">
        <w:rPr>
          <w:b/>
          <w:bCs/>
        </w:rPr>
        <w:t xml:space="preserve"> </w:t>
      </w:r>
      <w:r>
        <w:rPr>
          <w:b/>
          <w:bCs/>
        </w:rPr>
        <w:t>las</w:t>
      </w:r>
      <w:r w:rsidR="009015CA">
        <w:rPr>
          <w:b/>
          <w:bCs/>
        </w:rPr>
        <w:t xml:space="preserve"> </w:t>
      </w:r>
      <w:r>
        <w:rPr>
          <w:b/>
          <w:bCs/>
        </w:rPr>
        <w:t>sesiones</w:t>
      </w:r>
      <w:r>
        <w:t>.</w:t>
      </w:r>
    </w:p>
    <w:p w14:paraId="2F69C5D0" w14:textId="2CC22906" w:rsidR="00405655" w:rsidRDefault="00405655" w:rsidP="00E87859">
      <w:r>
        <w:rPr>
          <w:b/>
          <w:bCs/>
          <w:u w:val="single"/>
        </w:rPr>
        <w:t>Sesión</w:t>
      </w:r>
      <w:r>
        <w:t>:</w:t>
      </w:r>
      <w:r w:rsidR="009015CA">
        <w:t xml:space="preserve"> </w:t>
      </w:r>
      <w:r w:rsidR="002F1968" w:rsidRPr="002F1968">
        <w:t>conjunto</w:t>
      </w:r>
      <w:r w:rsidR="009015CA">
        <w:t xml:space="preserve"> </w:t>
      </w:r>
      <w:r w:rsidR="002F1968" w:rsidRPr="002F1968">
        <w:t>de</w:t>
      </w:r>
      <w:r w:rsidR="009015CA">
        <w:t xml:space="preserve"> </w:t>
      </w:r>
      <w:r w:rsidR="002F1968" w:rsidRPr="002F1968">
        <w:t>información</w:t>
      </w:r>
      <w:r w:rsidR="009015CA">
        <w:t xml:space="preserve"> </w:t>
      </w:r>
      <w:r w:rsidR="002F1968" w:rsidRPr="002F1968">
        <w:t>relativa</w:t>
      </w:r>
      <w:r w:rsidR="009015CA">
        <w:t xml:space="preserve"> </w:t>
      </w:r>
      <w:r w:rsidR="002F1968" w:rsidRPr="002F1968">
        <w:t>a</w:t>
      </w:r>
      <w:r w:rsidR="009015CA">
        <w:t xml:space="preserve"> </w:t>
      </w:r>
      <w:r w:rsidR="002F1968" w:rsidRPr="002F1968">
        <w:t>un</w:t>
      </w:r>
      <w:r w:rsidR="009015CA">
        <w:t xml:space="preserve"> </w:t>
      </w:r>
      <w:r w:rsidR="002F1968" w:rsidRPr="002F1968">
        <w:t>usuario</w:t>
      </w:r>
      <w:r w:rsidR="009015CA">
        <w:t xml:space="preserve"> </w:t>
      </w:r>
      <w:r w:rsidR="002F1968" w:rsidRPr="002F1968">
        <w:t>concreto.</w:t>
      </w:r>
      <w:r w:rsidR="009015CA">
        <w:t xml:space="preserve"> </w:t>
      </w:r>
      <w:r w:rsidR="002F1968" w:rsidRPr="002F1968">
        <w:t>Esta</w:t>
      </w:r>
      <w:r w:rsidR="009015CA">
        <w:t xml:space="preserve"> </w:t>
      </w:r>
      <w:r w:rsidR="002F1968" w:rsidRPr="002F1968">
        <w:t>información</w:t>
      </w:r>
      <w:r w:rsidR="009015CA">
        <w:t xml:space="preserve"> </w:t>
      </w:r>
      <w:r w:rsidR="002F1968" w:rsidRPr="002F1968">
        <w:t>puede</w:t>
      </w:r>
      <w:r w:rsidR="009015CA">
        <w:t xml:space="preserve"> </w:t>
      </w:r>
      <w:r w:rsidR="002F1968" w:rsidRPr="002F1968">
        <w:t>ser</w:t>
      </w:r>
      <w:r w:rsidR="009015CA">
        <w:t xml:space="preserve"> </w:t>
      </w:r>
      <w:r w:rsidR="002F1968" w:rsidRPr="002F1968">
        <w:t>tan</w:t>
      </w:r>
      <w:r w:rsidR="009015CA">
        <w:t xml:space="preserve"> </w:t>
      </w:r>
      <w:r w:rsidR="002F1968" w:rsidRPr="002F1968">
        <w:t>simple</w:t>
      </w:r>
      <w:r w:rsidR="009015CA">
        <w:t xml:space="preserve"> </w:t>
      </w:r>
      <w:r w:rsidR="002F1968" w:rsidRPr="002F1968">
        <w:t>como</w:t>
      </w:r>
      <w:r w:rsidR="009015CA">
        <w:t xml:space="preserve"> </w:t>
      </w:r>
      <w:r w:rsidR="002F1968" w:rsidRPr="002F1968">
        <w:t>el</w:t>
      </w:r>
      <w:r w:rsidR="009015CA">
        <w:t xml:space="preserve"> </w:t>
      </w:r>
      <w:r w:rsidR="002F1968" w:rsidRPr="002F1968">
        <w:t>nombre</w:t>
      </w:r>
      <w:r w:rsidR="009015CA">
        <w:t xml:space="preserve"> </w:t>
      </w:r>
      <w:r w:rsidR="002F1968" w:rsidRPr="002F1968">
        <w:t>del</w:t>
      </w:r>
      <w:r w:rsidR="009015CA">
        <w:t xml:space="preserve"> </w:t>
      </w:r>
      <w:r w:rsidR="002F1968" w:rsidRPr="002F1968">
        <w:t>propio</w:t>
      </w:r>
      <w:r w:rsidR="009015CA">
        <w:t xml:space="preserve"> </w:t>
      </w:r>
      <w:r w:rsidR="002F1968" w:rsidRPr="002F1968">
        <w:t>usuario,</w:t>
      </w:r>
      <w:r w:rsidR="009015CA">
        <w:t xml:space="preserve"> </w:t>
      </w:r>
      <w:r w:rsidR="002F1968" w:rsidRPr="002F1968">
        <w:t>o</w:t>
      </w:r>
      <w:r w:rsidR="009015CA">
        <w:t xml:space="preserve"> </w:t>
      </w:r>
      <w:r w:rsidR="002F1968" w:rsidRPr="002F1968">
        <w:t>más</w:t>
      </w:r>
      <w:r w:rsidR="009015CA">
        <w:t xml:space="preserve"> </w:t>
      </w:r>
      <w:r w:rsidR="002F1968" w:rsidRPr="002F1968">
        <w:t>compleja,</w:t>
      </w:r>
      <w:r w:rsidR="009015CA">
        <w:t xml:space="preserve"> </w:t>
      </w:r>
      <w:r w:rsidR="002F1968" w:rsidRPr="002F1968">
        <w:t>como</w:t>
      </w:r>
      <w:r w:rsidR="009015CA">
        <w:t xml:space="preserve"> </w:t>
      </w:r>
      <w:r w:rsidR="002F1968" w:rsidRPr="002F1968">
        <w:t>los</w:t>
      </w:r>
      <w:r w:rsidR="009015CA">
        <w:t xml:space="preserve"> </w:t>
      </w:r>
      <w:r w:rsidR="002F1968" w:rsidRPr="002F1968">
        <w:t>artículos</w:t>
      </w:r>
      <w:r w:rsidR="009015CA">
        <w:t xml:space="preserve"> </w:t>
      </w:r>
      <w:r w:rsidR="002F1968" w:rsidRPr="002F1968">
        <w:t>que</w:t>
      </w:r>
      <w:r w:rsidR="009015CA">
        <w:t xml:space="preserve"> </w:t>
      </w:r>
      <w:r w:rsidR="002F1968" w:rsidRPr="002F1968">
        <w:t>ha</w:t>
      </w:r>
      <w:r w:rsidR="009015CA">
        <w:t xml:space="preserve"> </w:t>
      </w:r>
      <w:r w:rsidR="002F1968" w:rsidRPr="002F1968">
        <w:t>depositado</w:t>
      </w:r>
      <w:r w:rsidR="009015CA">
        <w:t xml:space="preserve"> </w:t>
      </w:r>
      <w:r w:rsidR="002F1968" w:rsidRPr="002F1968">
        <w:t>en</w:t>
      </w:r>
      <w:r w:rsidR="009015CA">
        <w:t xml:space="preserve"> </w:t>
      </w:r>
      <w:r w:rsidR="002F1968" w:rsidRPr="002F1968">
        <w:t>la</w:t>
      </w:r>
      <w:r w:rsidR="009015CA">
        <w:t xml:space="preserve"> </w:t>
      </w:r>
      <w:r w:rsidR="002F1968" w:rsidRPr="002F1968">
        <w:t>cesta</w:t>
      </w:r>
      <w:r w:rsidR="009015CA">
        <w:t xml:space="preserve"> </w:t>
      </w:r>
      <w:r w:rsidR="002F1968" w:rsidRPr="002F1968">
        <w:t>de</w:t>
      </w:r>
      <w:r w:rsidR="009015CA">
        <w:t xml:space="preserve"> </w:t>
      </w:r>
      <w:r w:rsidR="002F1968" w:rsidRPr="002F1968">
        <w:t>compra</w:t>
      </w:r>
      <w:r w:rsidR="009015CA">
        <w:t xml:space="preserve"> </w:t>
      </w:r>
      <w:r w:rsidR="002F1968" w:rsidRPr="002F1968">
        <w:t>de</w:t>
      </w:r>
      <w:r w:rsidR="009015CA">
        <w:t xml:space="preserve"> </w:t>
      </w:r>
      <w:r w:rsidR="002F1968" w:rsidRPr="002F1968">
        <w:t>una</w:t>
      </w:r>
      <w:r w:rsidR="009015CA">
        <w:t xml:space="preserve"> </w:t>
      </w:r>
      <w:r w:rsidR="002F1968" w:rsidRPr="002F1968">
        <w:t>tienda</w:t>
      </w:r>
      <w:r w:rsidR="009015CA">
        <w:t xml:space="preserve"> </w:t>
      </w:r>
      <w:r w:rsidR="002F1968" w:rsidRPr="002F1968">
        <w:t>online</w:t>
      </w:r>
      <w:r w:rsidR="002F1968">
        <w:t>.</w:t>
      </w:r>
    </w:p>
    <w:p w14:paraId="12A75FB2" w14:textId="2CABC389" w:rsidR="00657A6B" w:rsidRDefault="00657A6B" w:rsidP="00E87859">
      <w:r w:rsidRPr="00657A6B">
        <w:rPr>
          <w:b/>
          <w:bCs/>
        </w:rPr>
        <w:t>Para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distinguir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una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sesión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otra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usan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los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identificadores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sesión</w:t>
      </w:r>
      <w:r w:rsidR="009015CA">
        <w:rPr>
          <w:b/>
          <w:bCs/>
        </w:rPr>
        <w:t xml:space="preserve"> </w:t>
      </w:r>
      <w:r w:rsidRPr="00657A6B">
        <w:rPr>
          <w:b/>
          <w:bCs/>
        </w:rPr>
        <w:t>(SID)</w:t>
      </w:r>
      <w:r w:rsidRPr="00657A6B">
        <w:t>.</w:t>
      </w:r>
      <w:r w:rsidR="009015CA">
        <w:t xml:space="preserve"> </w:t>
      </w:r>
      <w:r w:rsidRPr="00657A6B">
        <w:t>Un</w:t>
      </w:r>
      <w:r w:rsidR="009015CA">
        <w:t xml:space="preserve"> </w:t>
      </w:r>
      <w:r w:rsidRPr="00657A6B">
        <w:t>SID</w:t>
      </w:r>
      <w:r w:rsidR="009015CA">
        <w:t xml:space="preserve"> </w:t>
      </w:r>
      <w:r w:rsidRPr="00657A6B">
        <w:t>es</w:t>
      </w:r>
      <w:r w:rsidR="009015CA">
        <w:t xml:space="preserve"> </w:t>
      </w:r>
      <w:r w:rsidRPr="00657A6B">
        <w:t>un</w:t>
      </w:r>
      <w:r w:rsidR="009015CA">
        <w:t xml:space="preserve"> </w:t>
      </w:r>
      <w:r w:rsidRPr="00657A6B">
        <w:t>atributo</w:t>
      </w:r>
      <w:r w:rsidR="009015CA">
        <w:t xml:space="preserve"> </w:t>
      </w:r>
      <w:r w:rsidRPr="00657A6B">
        <w:t>que</w:t>
      </w:r>
      <w:r w:rsidR="009015CA">
        <w:t xml:space="preserve"> </w:t>
      </w:r>
      <w:r w:rsidRPr="00657A6B">
        <w:t>se</w:t>
      </w:r>
      <w:r w:rsidR="009015CA">
        <w:t xml:space="preserve"> </w:t>
      </w:r>
      <w:r w:rsidRPr="00657A6B">
        <w:t>asigna</w:t>
      </w:r>
      <w:r w:rsidR="009015CA">
        <w:t xml:space="preserve"> </w:t>
      </w:r>
      <w:r w:rsidRPr="00657A6B">
        <w:t>a</w:t>
      </w:r>
      <w:r w:rsidR="009015CA">
        <w:t xml:space="preserve"> </w:t>
      </w:r>
      <w:r w:rsidRPr="00657A6B">
        <w:t>cada</w:t>
      </w:r>
      <w:r w:rsidR="009015CA">
        <w:t xml:space="preserve"> </w:t>
      </w:r>
      <w:r w:rsidRPr="00657A6B">
        <w:t>uno</w:t>
      </w:r>
      <w:r w:rsidR="009015CA">
        <w:t xml:space="preserve"> </w:t>
      </w:r>
      <w:r w:rsidRPr="00657A6B">
        <w:t>de</w:t>
      </w:r>
      <w:r w:rsidR="009015CA">
        <w:t xml:space="preserve"> </w:t>
      </w:r>
      <w:r w:rsidRPr="00657A6B">
        <w:t>los</w:t>
      </w:r>
      <w:r w:rsidR="009015CA">
        <w:t xml:space="preserve"> </w:t>
      </w:r>
      <w:r w:rsidRPr="00657A6B">
        <w:t>visitantes</w:t>
      </w:r>
      <w:r w:rsidR="009015CA">
        <w:t xml:space="preserve"> </w:t>
      </w:r>
      <w:r w:rsidRPr="00657A6B">
        <w:t>de</w:t>
      </w:r>
      <w:r w:rsidR="009015CA">
        <w:t xml:space="preserve"> </w:t>
      </w:r>
      <w:r w:rsidRPr="00657A6B">
        <w:t>un</w:t>
      </w:r>
      <w:r w:rsidR="009015CA">
        <w:t xml:space="preserve"> </w:t>
      </w:r>
      <w:r w:rsidRPr="00657A6B">
        <w:t>sitio</w:t>
      </w:r>
      <w:r w:rsidR="009015CA">
        <w:t xml:space="preserve"> </w:t>
      </w:r>
      <w:r w:rsidRPr="00657A6B">
        <w:t>web</w:t>
      </w:r>
      <w:r w:rsidR="009015CA">
        <w:t xml:space="preserve"> </w:t>
      </w:r>
      <w:r w:rsidRPr="00657A6B">
        <w:t>y</w:t>
      </w:r>
      <w:r w:rsidR="009015CA">
        <w:t xml:space="preserve"> </w:t>
      </w:r>
      <w:r w:rsidRPr="00657A6B">
        <w:t>lo</w:t>
      </w:r>
      <w:r w:rsidR="009015CA">
        <w:t xml:space="preserve"> </w:t>
      </w:r>
      <w:r w:rsidRPr="00657A6B">
        <w:t>identifica.</w:t>
      </w:r>
      <w:r w:rsidR="009015CA">
        <w:t xml:space="preserve"> </w:t>
      </w:r>
      <w:r w:rsidRPr="00657A6B">
        <w:t>De</w:t>
      </w:r>
      <w:r w:rsidR="009015CA">
        <w:t xml:space="preserve"> </w:t>
      </w:r>
      <w:r w:rsidRPr="00657A6B">
        <w:t>esta</w:t>
      </w:r>
      <w:r w:rsidR="009015CA">
        <w:t xml:space="preserve"> </w:t>
      </w:r>
      <w:r w:rsidRPr="00657A6B">
        <w:t>forma,</w:t>
      </w:r>
      <w:r w:rsidR="009015CA">
        <w:t xml:space="preserve"> </w:t>
      </w:r>
      <w:r w:rsidRPr="00657A6B">
        <w:t>si</w:t>
      </w:r>
      <w:r w:rsidR="009015CA">
        <w:t xml:space="preserve"> </w:t>
      </w:r>
      <w:r w:rsidRPr="00657A6B">
        <w:t>el</w:t>
      </w:r>
      <w:r w:rsidR="009015CA">
        <w:t xml:space="preserve"> </w:t>
      </w:r>
      <w:r w:rsidRPr="00657A6B">
        <w:t>servidor</w:t>
      </w:r>
      <w:r w:rsidR="009015CA">
        <w:t xml:space="preserve"> </w:t>
      </w:r>
      <w:r w:rsidRPr="00657A6B">
        <w:t>web</w:t>
      </w:r>
      <w:r w:rsidR="009015CA">
        <w:t xml:space="preserve"> </w:t>
      </w:r>
      <w:r w:rsidRPr="00657A6B">
        <w:t>conoce</w:t>
      </w:r>
      <w:r w:rsidR="009015CA">
        <w:t xml:space="preserve"> </w:t>
      </w:r>
      <w:r w:rsidRPr="00657A6B">
        <w:t>el</w:t>
      </w:r>
      <w:r w:rsidR="009015CA">
        <w:t xml:space="preserve"> </w:t>
      </w:r>
      <w:r w:rsidRPr="00657A6B">
        <w:t>SID</w:t>
      </w:r>
      <w:r w:rsidR="009015CA">
        <w:t xml:space="preserve"> </w:t>
      </w:r>
      <w:r w:rsidRPr="00657A6B">
        <w:t>de</w:t>
      </w:r>
      <w:r w:rsidR="009015CA">
        <w:t xml:space="preserve"> </w:t>
      </w:r>
      <w:r w:rsidRPr="00657A6B">
        <w:t>un</w:t>
      </w:r>
      <w:r w:rsidR="009015CA">
        <w:t xml:space="preserve"> </w:t>
      </w:r>
      <w:r w:rsidRPr="00657A6B">
        <w:t>usuario,</w:t>
      </w:r>
      <w:r w:rsidR="009015CA">
        <w:t xml:space="preserve"> </w:t>
      </w:r>
      <w:r w:rsidRPr="00657A6B">
        <w:t>puede</w:t>
      </w:r>
      <w:r w:rsidR="009015CA">
        <w:t xml:space="preserve"> </w:t>
      </w:r>
      <w:r w:rsidRPr="00657A6B">
        <w:t>relacionarlo</w:t>
      </w:r>
      <w:r w:rsidR="009015CA">
        <w:t xml:space="preserve"> </w:t>
      </w:r>
      <w:r w:rsidRPr="00657A6B">
        <w:t>con</w:t>
      </w:r>
      <w:r w:rsidR="009015CA">
        <w:t xml:space="preserve"> </w:t>
      </w:r>
      <w:r w:rsidRPr="00657A6B">
        <w:t>toda</w:t>
      </w:r>
      <w:r w:rsidR="009015CA">
        <w:t xml:space="preserve"> </w:t>
      </w:r>
      <w:r w:rsidRPr="00657A6B">
        <w:t>la</w:t>
      </w:r>
      <w:r w:rsidR="009015CA">
        <w:t xml:space="preserve"> </w:t>
      </w:r>
      <w:r w:rsidRPr="00657A6B">
        <w:t>información</w:t>
      </w:r>
      <w:r w:rsidR="009015CA">
        <w:t xml:space="preserve"> </w:t>
      </w:r>
      <w:r w:rsidRPr="00657A6B">
        <w:t>que</w:t>
      </w:r>
      <w:r w:rsidR="009015CA">
        <w:t xml:space="preserve"> </w:t>
      </w:r>
      <w:r w:rsidRPr="00657A6B">
        <w:t>posee</w:t>
      </w:r>
      <w:r w:rsidR="009015CA">
        <w:t xml:space="preserve"> </w:t>
      </w:r>
      <w:r w:rsidRPr="00657A6B">
        <w:t>sobre</w:t>
      </w:r>
      <w:r w:rsidR="009015CA">
        <w:t xml:space="preserve"> </w:t>
      </w:r>
      <w:r w:rsidRPr="00657A6B">
        <w:t>él,</w:t>
      </w:r>
      <w:r w:rsidR="009015CA">
        <w:t xml:space="preserve"> </w:t>
      </w:r>
      <w:r w:rsidRPr="00657A6B">
        <w:t>que</w:t>
      </w:r>
      <w:r w:rsidR="009015CA">
        <w:t xml:space="preserve"> </w:t>
      </w:r>
      <w:r w:rsidRPr="00657A6B">
        <w:t>se</w:t>
      </w:r>
      <w:r w:rsidR="009015CA">
        <w:t xml:space="preserve"> </w:t>
      </w:r>
      <w:r w:rsidRPr="00657A6B">
        <w:t>mantiene</w:t>
      </w:r>
      <w:r w:rsidR="009015CA">
        <w:t xml:space="preserve"> </w:t>
      </w:r>
      <w:r w:rsidRPr="00657A6B">
        <w:t>en</w:t>
      </w:r>
      <w:r w:rsidR="009015CA">
        <w:t xml:space="preserve"> </w:t>
      </w:r>
      <w:r w:rsidRPr="00657A6B">
        <w:t>la</w:t>
      </w:r>
      <w:r w:rsidR="009015CA">
        <w:t xml:space="preserve"> </w:t>
      </w:r>
      <w:r w:rsidRPr="00657A6B">
        <w:t>sesión</w:t>
      </w:r>
      <w:r w:rsidR="009015CA">
        <w:t xml:space="preserve"> </w:t>
      </w:r>
      <w:r w:rsidRPr="00657A6B">
        <w:t>del</w:t>
      </w:r>
      <w:r w:rsidR="009015CA">
        <w:t xml:space="preserve"> </w:t>
      </w:r>
      <w:r w:rsidRPr="00657A6B">
        <w:t>usuario.</w:t>
      </w:r>
    </w:p>
    <w:p w14:paraId="0F844C87" w14:textId="5E935B67" w:rsidR="002F1968" w:rsidRDefault="00657A6B" w:rsidP="00E87859">
      <w:r w:rsidRPr="00534574">
        <w:rPr>
          <w:b/>
          <w:bCs/>
        </w:rPr>
        <w:t>Esa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información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almacena</w:t>
      </w:r>
      <w:r w:rsidR="009015CA">
        <w:t xml:space="preserve"> </w:t>
      </w:r>
      <w:r w:rsidRPr="00657A6B">
        <w:t>en</w:t>
      </w:r>
      <w:r w:rsidR="009015CA">
        <w:t xml:space="preserve"> </w:t>
      </w:r>
      <w:r w:rsidRPr="00657A6B">
        <w:t>el</w:t>
      </w:r>
      <w:r w:rsidR="009015CA">
        <w:t xml:space="preserve"> </w:t>
      </w:r>
      <w:r w:rsidRPr="00657A6B">
        <w:t>servidor</w:t>
      </w:r>
      <w:r w:rsidR="009015CA">
        <w:t xml:space="preserve"> </w:t>
      </w:r>
      <w:r w:rsidRPr="00657A6B">
        <w:t>web,</w:t>
      </w:r>
      <w:r w:rsidR="009015CA">
        <w:t xml:space="preserve"> </w:t>
      </w:r>
      <w:r w:rsidRPr="00534574">
        <w:rPr>
          <w:b/>
          <w:bCs/>
        </w:rPr>
        <w:t>generalmente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ficheros</w:t>
      </w:r>
      <w:r w:rsidRPr="00657A6B">
        <w:t>,</w:t>
      </w:r>
      <w:r w:rsidR="009015CA">
        <w:t xml:space="preserve"> </w:t>
      </w:r>
      <w:r w:rsidRPr="00534574">
        <w:rPr>
          <w:b/>
          <w:bCs/>
        </w:rPr>
        <w:t>aunque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también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se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pueden</w:t>
      </w:r>
      <w:r w:rsidR="009015CA">
        <w:t xml:space="preserve"> </w:t>
      </w:r>
      <w:r w:rsidRPr="00657A6B">
        <w:t>utilizar</w:t>
      </w:r>
      <w:r w:rsidR="009015CA">
        <w:t xml:space="preserve"> </w:t>
      </w:r>
      <w:r w:rsidRPr="00657A6B">
        <w:t>otros</w:t>
      </w:r>
      <w:r w:rsidR="009015CA">
        <w:t xml:space="preserve"> </w:t>
      </w:r>
      <w:r w:rsidRPr="00657A6B">
        <w:t>mecanismos</w:t>
      </w:r>
      <w:r w:rsidR="009015CA">
        <w:t xml:space="preserve"> </w:t>
      </w:r>
      <w:r w:rsidRPr="00657A6B">
        <w:t>de</w:t>
      </w:r>
      <w:r w:rsidR="009015CA">
        <w:t xml:space="preserve"> </w:t>
      </w:r>
      <w:r w:rsidRPr="00657A6B">
        <w:t>almacenamiento</w:t>
      </w:r>
      <w:r w:rsidR="009015CA">
        <w:t xml:space="preserve"> </w:t>
      </w:r>
      <w:r w:rsidRPr="00657A6B">
        <w:t>como</w:t>
      </w:r>
      <w:r w:rsidR="009015CA">
        <w:t xml:space="preserve"> </w:t>
      </w:r>
      <w:r w:rsidRPr="00534574">
        <w:rPr>
          <w:b/>
          <w:bCs/>
        </w:rPr>
        <w:t>bases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534574">
        <w:rPr>
          <w:b/>
          <w:bCs/>
        </w:rPr>
        <w:t>datos</w:t>
      </w:r>
      <w:r w:rsidRPr="00657A6B">
        <w:t>.</w:t>
      </w:r>
    </w:p>
    <w:p w14:paraId="594301C4" w14:textId="0DC70FEA" w:rsidR="00534574" w:rsidRPr="00232855" w:rsidRDefault="00232855" w:rsidP="00E87859">
      <w:pPr>
        <w:rPr>
          <w:b/>
          <w:bCs/>
          <w:u w:val="single"/>
        </w:rPr>
      </w:pPr>
      <w:r w:rsidRPr="00232855">
        <w:rPr>
          <w:b/>
          <w:bCs/>
          <w:u w:val="single"/>
        </w:rPr>
        <w:t>¿Y</w:t>
      </w:r>
      <w:r w:rsidR="009015CA">
        <w:rPr>
          <w:b/>
          <w:bCs/>
          <w:u w:val="single"/>
        </w:rPr>
        <w:t xml:space="preserve"> </w:t>
      </w:r>
      <w:r w:rsidRPr="00232855">
        <w:rPr>
          <w:b/>
          <w:bCs/>
          <w:u w:val="single"/>
        </w:rPr>
        <w:t>dónde</w:t>
      </w:r>
      <w:r w:rsidR="009015CA">
        <w:rPr>
          <w:b/>
          <w:bCs/>
          <w:u w:val="single"/>
        </w:rPr>
        <w:t xml:space="preserve"> </w:t>
      </w:r>
      <w:r w:rsidRPr="00232855">
        <w:rPr>
          <w:b/>
          <w:bCs/>
          <w:u w:val="single"/>
        </w:rPr>
        <w:t>se</w:t>
      </w:r>
      <w:r w:rsidR="009015CA">
        <w:rPr>
          <w:b/>
          <w:bCs/>
          <w:u w:val="single"/>
        </w:rPr>
        <w:t xml:space="preserve"> </w:t>
      </w:r>
      <w:r w:rsidRPr="00232855">
        <w:rPr>
          <w:b/>
          <w:bCs/>
          <w:u w:val="single"/>
        </w:rPr>
        <w:t>almacena</w:t>
      </w:r>
      <w:r w:rsidR="009015CA">
        <w:rPr>
          <w:b/>
          <w:bCs/>
          <w:u w:val="single"/>
        </w:rPr>
        <w:t xml:space="preserve"> </w:t>
      </w:r>
      <w:r w:rsidRPr="00232855">
        <w:rPr>
          <w:b/>
          <w:bCs/>
          <w:u w:val="single"/>
        </w:rPr>
        <w:t>ese</w:t>
      </w:r>
      <w:r w:rsidR="009015CA">
        <w:rPr>
          <w:b/>
          <w:bCs/>
          <w:u w:val="single"/>
        </w:rPr>
        <w:t xml:space="preserve"> </w:t>
      </w:r>
      <w:r w:rsidRPr="00232855">
        <w:rPr>
          <w:b/>
          <w:bCs/>
          <w:u w:val="single"/>
        </w:rPr>
        <w:t>SID?</w:t>
      </w:r>
    </w:p>
    <w:p w14:paraId="14F3F963" w14:textId="35102193" w:rsidR="00232855" w:rsidRDefault="00232855" w:rsidP="00232855">
      <w:pPr>
        <w:pStyle w:val="Prrafodelista"/>
        <w:numPr>
          <w:ilvl w:val="0"/>
          <w:numId w:val="4"/>
        </w:numPr>
      </w:pPr>
      <w:r>
        <w:t>Un</w:t>
      </w:r>
      <w:r w:rsidR="009015CA">
        <w:t xml:space="preserve"> </w:t>
      </w:r>
      <w:r>
        <w:t>método</w:t>
      </w:r>
      <w:r w:rsidR="009015CA">
        <w:t xml:space="preserve"> </w:t>
      </w:r>
      <w:r>
        <w:t>es</w:t>
      </w:r>
      <w:r w:rsidR="009015CA">
        <w:t xml:space="preserve"> </w:t>
      </w:r>
      <w:r>
        <w:t>utilizando</w:t>
      </w:r>
      <w:r w:rsidR="009015CA">
        <w:t xml:space="preserve"> </w:t>
      </w:r>
      <w:r w:rsidRPr="008741AE">
        <w:rPr>
          <w:b/>
          <w:bCs/>
        </w:rPr>
        <w:t>cookies</w:t>
      </w:r>
      <w:r>
        <w:t>,</w:t>
      </w:r>
      <w:r w:rsidR="009015CA">
        <w:t xml:space="preserve"> </w:t>
      </w:r>
      <w:r>
        <w:t>como</w:t>
      </w:r>
      <w:r w:rsidR="009015CA">
        <w:t xml:space="preserve"> </w:t>
      </w:r>
      <w:r>
        <w:t>hemos</w:t>
      </w:r>
      <w:r w:rsidR="009015CA">
        <w:t xml:space="preserve"> </w:t>
      </w:r>
      <w:r>
        <w:t>visto</w:t>
      </w:r>
      <w:r w:rsidR="009015CA">
        <w:t xml:space="preserve"> </w:t>
      </w:r>
      <w:r>
        <w:t>ya.</w:t>
      </w:r>
    </w:p>
    <w:p w14:paraId="3A30A136" w14:textId="2BAE9364" w:rsidR="00232855" w:rsidRDefault="00A16DFE" w:rsidP="00232855">
      <w:pPr>
        <w:pStyle w:val="Prrafodelista"/>
        <w:numPr>
          <w:ilvl w:val="0"/>
          <w:numId w:val="4"/>
        </w:numPr>
      </w:pPr>
      <w:commentRangeStart w:id="0"/>
      <w:commentRangeStart w:id="1"/>
      <w:r w:rsidRPr="008741AE">
        <w:rPr>
          <w:b/>
          <w:bCs/>
        </w:rPr>
        <w:t>Propagando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SID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en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un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parámetro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8741AE">
        <w:rPr>
          <w:b/>
          <w:bCs/>
        </w:rPr>
        <w:t>URL</w:t>
      </w:r>
      <w:r>
        <w:t>.</w:t>
      </w:r>
      <w:r w:rsidR="009015CA">
        <w:t xml:space="preserve"> </w:t>
      </w:r>
      <w:r>
        <w:t>El</w:t>
      </w:r>
      <w:r w:rsidR="009015CA">
        <w:t xml:space="preserve"> </w:t>
      </w:r>
      <w:r>
        <w:t>SID</w:t>
      </w:r>
      <w:r w:rsidR="009015CA">
        <w:t xml:space="preserve"> </w:t>
      </w:r>
      <w:r>
        <w:t>se</w:t>
      </w:r>
      <w:r w:rsidR="009015CA">
        <w:t xml:space="preserve"> </w:t>
      </w:r>
      <w:r>
        <w:t>añade</w:t>
      </w:r>
      <w:r w:rsidR="009015CA">
        <w:t xml:space="preserve"> </w:t>
      </w:r>
      <w:r>
        <w:t>como</w:t>
      </w:r>
      <w:r w:rsidR="009015CA">
        <w:t xml:space="preserve"> </w:t>
      </w:r>
      <w:r>
        <w:t>una</w:t>
      </w:r>
      <w:r w:rsidR="009015CA">
        <w:t xml:space="preserve"> </w:t>
      </w:r>
      <w:r>
        <w:t>parte</w:t>
      </w:r>
      <w:r w:rsidR="009015CA">
        <w:t xml:space="preserve"> </w:t>
      </w:r>
      <w:r>
        <w:t>más</w:t>
      </w:r>
      <w:r w:rsidR="009015CA">
        <w:t xml:space="preserve"> </w:t>
      </w:r>
      <w:r>
        <w:t>de</w:t>
      </w:r>
      <w:r w:rsidR="009015CA">
        <w:t xml:space="preserve"> </w:t>
      </w:r>
      <w:r>
        <w:t>la</w:t>
      </w:r>
      <w:r w:rsidR="009015CA">
        <w:t xml:space="preserve"> </w:t>
      </w:r>
      <w:r>
        <w:t>URL,</w:t>
      </w:r>
      <w:r w:rsidR="009015CA">
        <w:t xml:space="preserve"> </w:t>
      </w:r>
      <w:r>
        <w:t>de</w:t>
      </w:r>
      <w:r w:rsidR="009015CA">
        <w:t xml:space="preserve"> </w:t>
      </w:r>
      <w:r>
        <w:t>la</w:t>
      </w:r>
      <w:r w:rsidR="009015CA">
        <w:t xml:space="preserve"> </w:t>
      </w:r>
      <w:r>
        <w:t>forma:</w:t>
      </w:r>
      <w:commentRangeEnd w:id="0"/>
      <w:r w:rsidR="00556430">
        <w:rPr>
          <w:rStyle w:val="Refdecomentario"/>
        </w:rPr>
        <w:commentReference w:id="0"/>
      </w:r>
      <w:commentRangeEnd w:id="1"/>
      <w:r w:rsidR="009015CA">
        <w:rPr>
          <w:rStyle w:val="Refdecomentario"/>
        </w:rPr>
        <w:commentReference w:id="1"/>
      </w:r>
    </w:p>
    <w:p w14:paraId="46A36493" w14:textId="169AF811" w:rsidR="00A16DFE" w:rsidRDefault="00872AD5" w:rsidP="00A16DFE">
      <w:pPr>
        <w:pStyle w:val="Prrafodelista"/>
        <w:numPr>
          <w:ilvl w:val="1"/>
          <w:numId w:val="4"/>
        </w:numPr>
      </w:pPr>
      <w:hyperlink r:id="rId32" w:history="1">
        <w:r w:rsidR="00A16DFE" w:rsidRPr="00673E04">
          <w:rPr>
            <w:rStyle w:val="Hipervnculo"/>
          </w:rPr>
          <w:t>http://www.misitioweb.com/tienda/listado.php&amp;PHPSESSID=34534fg4ffg34ty</w:t>
        </w:r>
      </w:hyperlink>
    </w:p>
    <w:p w14:paraId="6DDFB9D1" w14:textId="79A5F3DF" w:rsidR="00164887" w:rsidRDefault="00164887" w:rsidP="000365A3">
      <w:r w:rsidRPr="00164887">
        <w:rPr>
          <w:b/>
          <w:bCs/>
        </w:rPr>
        <w:t>Ninguna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las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dos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maneras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es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perfecta</w:t>
      </w:r>
      <w:r w:rsidRPr="00164887">
        <w:t>.</w:t>
      </w:r>
    </w:p>
    <w:p w14:paraId="10D34102" w14:textId="1773750B" w:rsidR="00164887" w:rsidRDefault="00164887" w:rsidP="00164887">
      <w:pPr>
        <w:pStyle w:val="Prrafodelista"/>
        <w:numPr>
          <w:ilvl w:val="0"/>
          <w:numId w:val="5"/>
        </w:numPr>
      </w:pPr>
      <w:r w:rsidRPr="00164887">
        <w:t>Ya</w:t>
      </w:r>
      <w:r w:rsidR="009015CA">
        <w:t xml:space="preserve"> </w:t>
      </w:r>
      <w:r w:rsidRPr="00164887">
        <w:t>sabes</w:t>
      </w:r>
      <w:r w:rsidR="009015CA">
        <w:t xml:space="preserve"> </w:t>
      </w:r>
      <w:r w:rsidRPr="00164887">
        <w:t>los</w:t>
      </w:r>
      <w:r w:rsidR="009015CA">
        <w:t xml:space="preserve"> </w:t>
      </w:r>
      <w:r w:rsidRPr="00164887">
        <w:t>problemas</w:t>
      </w:r>
      <w:r w:rsidR="009015CA">
        <w:t xml:space="preserve"> </w:t>
      </w:r>
      <w:r w:rsidRPr="00164887">
        <w:t>que</w:t>
      </w:r>
      <w:r w:rsidR="009015CA">
        <w:t xml:space="preserve"> </w:t>
      </w:r>
      <w:r w:rsidRPr="00164887">
        <w:t>tiene</w:t>
      </w:r>
      <w:r w:rsidR="009015CA">
        <w:t xml:space="preserve"> </w:t>
      </w:r>
      <w:r w:rsidRPr="00164887">
        <w:t>la</w:t>
      </w:r>
      <w:r w:rsidR="009015CA">
        <w:t xml:space="preserve"> </w:t>
      </w:r>
      <w:r w:rsidRPr="00164887">
        <w:t>utilización</w:t>
      </w:r>
      <w:r w:rsidR="009015CA">
        <w:t xml:space="preserve"> </w:t>
      </w:r>
      <w:r w:rsidRPr="00164887">
        <w:t>de</w:t>
      </w:r>
      <w:r w:rsidR="009015CA">
        <w:t xml:space="preserve"> </w:t>
      </w:r>
      <w:r w:rsidRPr="00164887">
        <w:t>cookies.</w:t>
      </w:r>
      <w:r w:rsidR="009015CA">
        <w:t xml:space="preserve"> </w:t>
      </w:r>
      <w:r w:rsidRPr="00164887">
        <w:t>Pese</w:t>
      </w:r>
      <w:r w:rsidR="009015CA">
        <w:t xml:space="preserve"> </w:t>
      </w:r>
      <w:r w:rsidRPr="00164887">
        <w:t>a</w:t>
      </w:r>
      <w:r w:rsidR="009015CA">
        <w:t xml:space="preserve"> </w:t>
      </w:r>
      <w:r w:rsidRPr="00164887">
        <w:t>ello,</w:t>
      </w:r>
      <w:r w:rsidR="009015CA">
        <w:t xml:space="preserve"> </w:t>
      </w:r>
      <w:r w:rsidRPr="00164887">
        <w:t>es</w:t>
      </w:r>
      <w:r w:rsidR="009015CA">
        <w:t xml:space="preserve"> </w:t>
      </w:r>
      <w:r w:rsidRPr="00164887">
        <w:t>el</w:t>
      </w:r>
      <w:r w:rsidR="009015CA">
        <w:t xml:space="preserve"> </w:t>
      </w:r>
      <w:r w:rsidRPr="00164887">
        <w:t>mejor</w:t>
      </w:r>
      <w:r w:rsidR="009015CA">
        <w:t xml:space="preserve"> </w:t>
      </w:r>
      <w:r w:rsidRPr="00164887">
        <w:t>método</w:t>
      </w:r>
      <w:r w:rsidR="009015CA">
        <w:t xml:space="preserve"> </w:t>
      </w:r>
      <w:r w:rsidRPr="00164887">
        <w:t>y</w:t>
      </w:r>
      <w:r w:rsidR="009015CA">
        <w:t xml:space="preserve"> </w:t>
      </w:r>
      <w:r w:rsidRPr="00164887">
        <w:t>el</w:t>
      </w:r>
      <w:r w:rsidR="009015CA">
        <w:t xml:space="preserve"> </w:t>
      </w:r>
      <w:r w:rsidRPr="00164887">
        <w:t>más</w:t>
      </w:r>
      <w:r w:rsidR="009015CA">
        <w:t xml:space="preserve"> </w:t>
      </w:r>
      <w:r w:rsidRPr="00164887">
        <w:t>utilizado.</w:t>
      </w:r>
    </w:p>
    <w:p w14:paraId="66F34F20" w14:textId="280975C7" w:rsidR="000365A3" w:rsidRDefault="00164887" w:rsidP="00164887">
      <w:pPr>
        <w:pStyle w:val="Prrafodelista"/>
        <w:numPr>
          <w:ilvl w:val="0"/>
          <w:numId w:val="5"/>
        </w:numPr>
      </w:pPr>
      <w:r w:rsidRPr="00164887">
        <w:rPr>
          <w:b/>
          <w:bCs/>
        </w:rPr>
        <w:t>Propagar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el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SID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como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parte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de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la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URL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conlleva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mayores</w:t>
      </w:r>
      <w:r w:rsidR="009015CA">
        <w:rPr>
          <w:b/>
          <w:bCs/>
        </w:rPr>
        <w:t xml:space="preserve"> </w:t>
      </w:r>
      <w:r w:rsidRPr="00164887">
        <w:rPr>
          <w:b/>
          <w:bCs/>
        </w:rPr>
        <w:t>desventajas</w:t>
      </w:r>
      <w:r w:rsidRPr="00164887">
        <w:t>,</w:t>
      </w:r>
      <w:r w:rsidR="009015CA">
        <w:t xml:space="preserve"> </w:t>
      </w:r>
      <w:r w:rsidRPr="00164887">
        <w:t>como</w:t>
      </w:r>
      <w:r w:rsidR="009015CA">
        <w:t xml:space="preserve"> </w:t>
      </w:r>
      <w:r w:rsidRPr="00164887">
        <w:t>la</w:t>
      </w:r>
      <w:r w:rsidR="009015CA">
        <w:t xml:space="preserve"> </w:t>
      </w:r>
      <w:r w:rsidRPr="00164887">
        <w:t>imposibilidad</w:t>
      </w:r>
      <w:r w:rsidR="009015CA">
        <w:t xml:space="preserve"> </w:t>
      </w:r>
      <w:r w:rsidRPr="00164887">
        <w:t>de</w:t>
      </w:r>
      <w:r w:rsidR="009015CA">
        <w:t xml:space="preserve"> </w:t>
      </w:r>
      <w:r w:rsidRPr="00164887">
        <w:t>mantener</w:t>
      </w:r>
      <w:r w:rsidR="009015CA">
        <w:t xml:space="preserve"> </w:t>
      </w:r>
      <w:r w:rsidRPr="00164887">
        <w:t>el</w:t>
      </w:r>
      <w:r w:rsidR="009015CA">
        <w:t xml:space="preserve"> </w:t>
      </w:r>
      <w:r w:rsidRPr="00164887">
        <w:t>SID</w:t>
      </w:r>
      <w:r w:rsidR="009015CA">
        <w:t xml:space="preserve"> </w:t>
      </w:r>
      <w:r w:rsidRPr="00164887">
        <w:t>entre</w:t>
      </w:r>
      <w:r w:rsidR="009015CA">
        <w:t xml:space="preserve"> </w:t>
      </w:r>
      <w:r w:rsidRPr="00164887">
        <w:t>distintas</w:t>
      </w:r>
      <w:r w:rsidR="009015CA">
        <w:t xml:space="preserve"> </w:t>
      </w:r>
      <w:r w:rsidRPr="00164887">
        <w:t>sesiones,</w:t>
      </w:r>
      <w:r w:rsidR="009015CA">
        <w:t xml:space="preserve"> </w:t>
      </w:r>
      <w:r w:rsidRPr="00164887">
        <w:t>o</w:t>
      </w:r>
      <w:r w:rsidR="009015CA">
        <w:t xml:space="preserve"> </w:t>
      </w:r>
      <w:r w:rsidRPr="00164887">
        <w:t>el</w:t>
      </w:r>
      <w:r w:rsidR="009015CA">
        <w:t xml:space="preserve"> </w:t>
      </w:r>
      <w:r w:rsidRPr="00164887">
        <w:t>hecho</w:t>
      </w:r>
      <w:r w:rsidR="009015CA">
        <w:t xml:space="preserve"> </w:t>
      </w:r>
      <w:r w:rsidRPr="00164887">
        <w:t>de</w:t>
      </w:r>
      <w:r w:rsidR="009015CA">
        <w:t xml:space="preserve"> </w:t>
      </w:r>
      <w:r w:rsidRPr="00164887">
        <w:t>que</w:t>
      </w:r>
      <w:r w:rsidR="009015CA">
        <w:t xml:space="preserve"> </w:t>
      </w:r>
      <w:r w:rsidRPr="00164887">
        <w:t>compartir</w:t>
      </w:r>
      <w:r w:rsidR="009015CA">
        <w:t xml:space="preserve"> </w:t>
      </w:r>
      <w:r w:rsidRPr="00164887">
        <w:t>la</w:t>
      </w:r>
      <w:r w:rsidR="009015CA">
        <w:t xml:space="preserve"> </w:t>
      </w:r>
      <w:r w:rsidRPr="00164887">
        <w:t>URL</w:t>
      </w:r>
      <w:r w:rsidR="009015CA">
        <w:t xml:space="preserve"> </w:t>
      </w:r>
      <w:r w:rsidRPr="00164887">
        <w:t>con</w:t>
      </w:r>
      <w:r w:rsidR="009015CA">
        <w:t xml:space="preserve"> </w:t>
      </w:r>
      <w:r w:rsidRPr="00164887">
        <w:t>otra</w:t>
      </w:r>
      <w:r w:rsidR="009015CA">
        <w:t xml:space="preserve"> </w:t>
      </w:r>
      <w:r w:rsidRPr="00164887">
        <w:t>persona</w:t>
      </w:r>
      <w:r w:rsidR="009015CA">
        <w:t xml:space="preserve"> </w:t>
      </w:r>
      <w:r w:rsidRPr="00164887">
        <w:t>implica</w:t>
      </w:r>
      <w:r w:rsidR="009015CA">
        <w:t xml:space="preserve"> </w:t>
      </w:r>
      <w:r w:rsidRPr="00164887">
        <w:t>compartir</w:t>
      </w:r>
      <w:r w:rsidR="009015CA">
        <w:t xml:space="preserve"> </w:t>
      </w:r>
      <w:r w:rsidRPr="00164887">
        <w:t>también</w:t>
      </w:r>
      <w:r w:rsidR="009015CA">
        <w:t xml:space="preserve"> </w:t>
      </w:r>
      <w:r w:rsidRPr="00164887">
        <w:t>el</w:t>
      </w:r>
      <w:r w:rsidR="009015CA">
        <w:t xml:space="preserve"> </w:t>
      </w:r>
      <w:r w:rsidRPr="00164887">
        <w:t>identificador</w:t>
      </w:r>
      <w:r w:rsidR="009015CA">
        <w:t xml:space="preserve"> </w:t>
      </w:r>
      <w:r w:rsidRPr="00164887">
        <w:t>de</w:t>
      </w:r>
      <w:r w:rsidR="009015CA">
        <w:t xml:space="preserve"> </w:t>
      </w:r>
      <w:r w:rsidRPr="00164887">
        <w:t>sesión.</w:t>
      </w:r>
    </w:p>
    <w:p w14:paraId="2AEC8517" w14:textId="2DFF1EF3" w:rsidR="008741AE" w:rsidRDefault="008741AE" w:rsidP="008741AE">
      <w:r>
        <w:t>La</w:t>
      </w:r>
      <w:r w:rsidR="009015CA">
        <w:t xml:space="preserve"> </w:t>
      </w:r>
      <w:r>
        <w:t>buena</w:t>
      </w:r>
      <w:r w:rsidR="009015CA">
        <w:t xml:space="preserve"> </w:t>
      </w:r>
      <w:r>
        <w:t>noticia</w:t>
      </w:r>
      <w:r w:rsidR="009015CA">
        <w:t xml:space="preserve"> </w:t>
      </w:r>
      <w:r>
        <w:t>es</w:t>
      </w:r>
      <w:r w:rsidR="009015CA">
        <w:t xml:space="preserve"> </w:t>
      </w:r>
      <w:r>
        <w:t>que</w:t>
      </w:r>
      <w:r w:rsidR="009015CA">
        <w:t xml:space="preserve"> </w:t>
      </w:r>
      <w:r>
        <w:t>el</w:t>
      </w:r>
      <w:r w:rsidR="009015CA">
        <w:t xml:space="preserve"> </w:t>
      </w:r>
      <w:r>
        <w:t>proceso</w:t>
      </w:r>
      <w:r w:rsidR="009015CA">
        <w:t xml:space="preserve"> </w:t>
      </w:r>
      <w:r>
        <w:t>de</w:t>
      </w:r>
      <w:r w:rsidR="009015CA">
        <w:t xml:space="preserve"> </w:t>
      </w:r>
      <w:r>
        <w:t>manejo</w:t>
      </w:r>
      <w:r w:rsidR="009015CA">
        <w:t xml:space="preserve"> </w:t>
      </w:r>
      <w:r>
        <w:t>de</w:t>
      </w:r>
      <w:r w:rsidR="009015CA">
        <w:t xml:space="preserve"> </w:t>
      </w:r>
      <w:r>
        <w:t>sesiones</w:t>
      </w:r>
      <w:r w:rsidR="009015CA">
        <w:t xml:space="preserve"> </w:t>
      </w:r>
      <w:r>
        <w:t>en</w:t>
      </w:r>
      <w:r w:rsidR="009015CA">
        <w:t xml:space="preserve"> </w:t>
      </w:r>
      <w:r>
        <w:t>PHP</w:t>
      </w:r>
      <w:r w:rsidR="009015CA">
        <w:t xml:space="preserve"> </w:t>
      </w:r>
      <w:r>
        <w:t>está</w:t>
      </w:r>
      <w:r w:rsidR="009015CA">
        <w:t xml:space="preserve"> </w:t>
      </w:r>
      <w:r>
        <w:t>automatizado</w:t>
      </w:r>
      <w:r w:rsidR="009015CA">
        <w:t xml:space="preserve"> </w:t>
      </w:r>
      <w:r>
        <w:t>en</w:t>
      </w:r>
      <w:r w:rsidR="009015CA">
        <w:t xml:space="preserve"> </w:t>
      </w:r>
      <w:r>
        <w:t>gran</w:t>
      </w:r>
      <w:r w:rsidR="009015CA">
        <w:t xml:space="preserve"> </w:t>
      </w:r>
      <w:r>
        <w:t>medida.</w:t>
      </w:r>
      <w:r w:rsidR="009015CA">
        <w:t xml:space="preserve"> </w:t>
      </w:r>
      <w:r w:rsidR="00B15FF6">
        <w:t>No</w:t>
      </w:r>
      <w:r w:rsidR="009015CA">
        <w:t xml:space="preserve"> </w:t>
      </w:r>
      <w:r w:rsidR="00B15FF6">
        <w:t>hay</w:t>
      </w:r>
      <w:r w:rsidR="009015CA">
        <w:t xml:space="preserve"> </w:t>
      </w:r>
      <w:r w:rsidR="00B15FF6">
        <w:t>que</w:t>
      </w:r>
      <w:r w:rsidR="009015CA">
        <w:t xml:space="preserve"> </w:t>
      </w:r>
      <w:r w:rsidR="00B15FF6">
        <w:t>programar</w:t>
      </w:r>
      <w:r w:rsidR="009015CA">
        <w:t xml:space="preserve"> </w:t>
      </w:r>
      <w:r w:rsidR="00B15FF6">
        <w:t>un</w:t>
      </w:r>
      <w:r w:rsidR="009015CA">
        <w:t xml:space="preserve"> </w:t>
      </w:r>
      <w:r w:rsidR="00B15FF6">
        <w:t>procedimiento</w:t>
      </w:r>
      <w:r w:rsidR="009015CA">
        <w:t xml:space="preserve"> </w:t>
      </w:r>
      <w:r w:rsidR="00B15FF6">
        <w:t>para</w:t>
      </w:r>
      <w:r w:rsidR="009015CA">
        <w:t xml:space="preserve"> </w:t>
      </w:r>
      <w:r w:rsidR="00B15FF6">
        <w:t>comprobar</w:t>
      </w:r>
      <w:r w:rsidR="009015CA">
        <w:t xml:space="preserve"> </w:t>
      </w:r>
      <w:r w:rsidR="00B15FF6">
        <w:t>si</w:t>
      </w:r>
      <w:r w:rsidR="009015CA">
        <w:t xml:space="preserve"> </w:t>
      </w:r>
      <w:r w:rsidR="00B15FF6">
        <w:t>existe</w:t>
      </w:r>
      <w:r w:rsidR="009015CA">
        <w:t xml:space="preserve"> </w:t>
      </w:r>
      <w:r w:rsidR="00B15FF6">
        <w:t>un</w:t>
      </w:r>
      <w:r w:rsidR="009015CA">
        <w:t xml:space="preserve"> </w:t>
      </w:r>
      <w:r w:rsidR="00B15FF6">
        <w:t>SID</w:t>
      </w:r>
      <w:r w:rsidR="009015CA">
        <w:t xml:space="preserve"> </w:t>
      </w:r>
      <w:r w:rsidR="00B15FF6">
        <w:t>previo</w:t>
      </w:r>
      <w:r w:rsidR="009015CA">
        <w:t xml:space="preserve"> </w:t>
      </w:r>
      <w:r w:rsidR="00B15FF6">
        <w:t>y</w:t>
      </w:r>
      <w:r w:rsidR="009015CA">
        <w:t xml:space="preserve"> </w:t>
      </w:r>
      <w:r w:rsidR="00B15FF6">
        <w:t>en</w:t>
      </w:r>
      <w:r w:rsidR="009015CA">
        <w:t xml:space="preserve"> </w:t>
      </w:r>
      <w:r w:rsidR="00B15FF6">
        <w:t>ese</w:t>
      </w:r>
      <w:r w:rsidR="009015CA">
        <w:t xml:space="preserve"> </w:t>
      </w:r>
      <w:r w:rsidR="00B15FF6">
        <w:t>caso,</w:t>
      </w:r>
      <w:r w:rsidR="009015CA">
        <w:t xml:space="preserve"> </w:t>
      </w:r>
      <w:r w:rsidR="00B15FF6">
        <w:t>cargar</w:t>
      </w:r>
      <w:r w:rsidR="009015CA">
        <w:t xml:space="preserve"> </w:t>
      </w:r>
      <w:r w:rsidR="00B15FF6">
        <w:t>sus</w:t>
      </w:r>
      <w:r w:rsidR="009015CA">
        <w:t xml:space="preserve"> </w:t>
      </w:r>
      <w:r w:rsidR="00B15FF6">
        <w:t>datos,</w:t>
      </w:r>
      <w:r w:rsidR="009015CA">
        <w:t xml:space="preserve"> </w:t>
      </w:r>
      <w:r w:rsidR="00B15FF6">
        <w:t>ni</w:t>
      </w:r>
      <w:r w:rsidR="009015CA">
        <w:t xml:space="preserve"> </w:t>
      </w:r>
      <w:r w:rsidR="00B15FF6">
        <w:t>usar</w:t>
      </w:r>
      <w:r w:rsidR="009015CA">
        <w:t xml:space="preserve"> </w:t>
      </w:r>
      <w:r w:rsidR="00B15FF6">
        <w:t>la</w:t>
      </w:r>
      <w:r w:rsidR="009015CA">
        <w:t xml:space="preserve"> </w:t>
      </w:r>
      <w:proofErr w:type="spellStart"/>
      <w:r w:rsidR="00B15FF6">
        <w:t>funcion</w:t>
      </w:r>
      <w:proofErr w:type="spellEnd"/>
      <w:r w:rsidR="009015CA">
        <w:t xml:space="preserve"> </w:t>
      </w:r>
      <w:proofErr w:type="spellStart"/>
      <w:r w:rsidR="00B15FF6">
        <w:rPr>
          <w:b/>
          <w:bCs/>
        </w:rPr>
        <w:t>setcookie</w:t>
      </w:r>
      <w:proofErr w:type="spellEnd"/>
      <w:r w:rsidR="00B15FF6">
        <w:t>.</w:t>
      </w:r>
      <w:r w:rsidR="009015CA">
        <w:t xml:space="preserve"> </w:t>
      </w:r>
      <w:r w:rsidR="00B15FF6" w:rsidRPr="00B15FF6">
        <w:rPr>
          <w:b/>
          <w:bCs/>
        </w:rPr>
        <w:t>Todo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esto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lo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hace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PHP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automáticamente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por</w:t>
      </w:r>
      <w:r w:rsidR="009015CA">
        <w:rPr>
          <w:b/>
          <w:bCs/>
        </w:rPr>
        <w:t xml:space="preserve"> </w:t>
      </w:r>
      <w:r w:rsidR="00B15FF6" w:rsidRPr="00B15FF6">
        <w:rPr>
          <w:b/>
          <w:bCs/>
        </w:rPr>
        <w:t>ti</w:t>
      </w:r>
      <w:r w:rsidR="00B15FF6">
        <w:t>.</w:t>
      </w:r>
    </w:p>
    <w:p w14:paraId="791EE476" w14:textId="174D11DE" w:rsidR="009015CA" w:rsidRDefault="009015CA" w:rsidP="008741AE">
      <w:r w:rsidRPr="009015CA">
        <w:rPr>
          <w:b/>
          <w:bCs/>
        </w:rPr>
        <w:lastRenderedPageBreak/>
        <w:t>A</w:t>
      </w:r>
      <w:r>
        <w:rPr>
          <w:b/>
          <w:bCs/>
        </w:rPr>
        <w:t xml:space="preserve"> </w:t>
      </w:r>
      <w:r w:rsidRPr="009015CA">
        <w:rPr>
          <w:b/>
          <w:bCs/>
        </w:rPr>
        <w:t>la</w:t>
      </w:r>
      <w:r>
        <w:rPr>
          <w:b/>
          <w:bCs/>
        </w:rPr>
        <w:t xml:space="preserve"> </w:t>
      </w:r>
      <w:r w:rsidRPr="009015CA">
        <w:rPr>
          <w:b/>
          <w:bCs/>
        </w:rPr>
        <w:t>información</w:t>
      </w:r>
      <w:r>
        <w:rPr>
          <w:b/>
          <w:bCs/>
        </w:rPr>
        <w:t xml:space="preserve"> </w:t>
      </w:r>
      <w:r w:rsidRPr="009015CA">
        <w:rPr>
          <w:b/>
          <w:bCs/>
        </w:rPr>
        <w:t>que</w:t>
      </w:r>
      <w:r>
        <w:rPr>
          <w:b/>
          <w:bCs/>
        </w:rPr>
        <w:t xml:space="preserve"> </w:t>
      </w:r>
      <w:r w:rsidRPr="009015CA">
        <w:rPr>
          <w:b/>
          <w:bCs/>
        </w:rPr>
        <w:t>se</w:t>
      </w:r>
      <w:r>
        <w:rPr>
          <w:b/>
          <w:bCs/>
        </w:rPr>
        <w:t xml:space="preserve"> </w:t>
      </w:r>
      <w:r w:rsidRPr="009015CA">
        <w:rPr>
          <w:b/>
          <w:bCs/>
        </w:rPr>
        <w:t>almacena</w:t>
      </w:r>
      <w:r>
        <w:rPr>
          <w:b/>
          <w:bCs/>
        </w:rPr>
        <w:t xml:space="preserve"> </w:t>
      </w:r>
      <w:r w:rsidRPr="009015CA">
        <w:rPr>
          <w:b/>
          <w:bCs/>
        </w:rPr>
        <w:t>en</w:t>
      </w:r>
      <w:r>
        <w:rPr>
          <w:b/>
          <w:bCs/>
        </w:rPr>
        <w:t xml:space="preserve"> </w:t>
      </w:r>
      <w:r w:rsidRPr="009015CA">
        <w:rPr>
          <w:b/>
          <w:bCs/>
        </w:rPr>
        <w:t>la</w:t>
      </w:r>
      <w:r>
        <w:rPr>
          <w:b/>
          <w:bCs/>
        </w:rPr>
        <w:t xml:space="preserve"> </w:t>
      </w:r>
      <w:r w:rsidRPr="009015CA">
        <w:rPr>
          <w:b/>
          <w:bCs/>
        </w:rPr>
        <w:t>sesión</w:t>
      </w:r>
      <w:r>
        <w:rPr>
          <w:b/>
          <w:bCs/>
        </w:rPr>
        <w:t xml:space="preserve"> </w:t>
      </w:r>
      <w:r w:rsidRPr="009015CA">
        <w:rPr>
          <w:b/>
          <w:bCs/>
        </w:rPr>
        <w:t>de</w:t>
      </w:r>
      <w:r>
        <w:rPr>
          <w:b/>
          <w:bCs/>
        </w:rPr>
        <w:t xml:space="preserve"> </w:t>
      </w:r>
      <w:r w:rsidRPr="009015CA">
        <w:rPr>
          <w:b/>
          <w:bCs/>
        </w:rPr>
        <w:t>un</w:t>
      </w:r>
      <w:r>
        <w:rPr>
          <w:b/>
          <w:bCs/>
        </w:rPr>
        <w:t xml:space="preserve"> </w:t>
      </w:r>
      <w:r w:rsidRPr="009015CA">
        <w:rPr>
          <w:b/>
          <w:bCs/>
        </w:rPr>
        <w:t>usuario</w:t>
      </w:r>
      <w:r>
        <w:rPr>
          <w:b/>
          <w:bCs/>
        </w:rPr>
        <w:t xml:space="preserve"> </w:t>
      </w:r>
      <w:r w:rsidRPr="009015CA">
        <w:rPr>
          <w:b/>
          <w:bCs/>
        </w:rPr>
        <w:t>también</w:t>
      </w:r>
      <w:r>
        <w:rPr>
          <w:b/>
          <w:bCs/>
        </w:rPr>
        <w:t xml:space="preserve"> </w:t>
      </w:r>
      <w:r w:rsidRPr="009015CA">
        <w:rPr>
          <w:b/>
          <w:bCs/>
        </w:rPr>
        <w:t>se</w:t>
      </w:r>
      <w:r>
        <w:rPr>
          <w:b/>
          <w:bCs/>
        </w:rPr>
        <w:t xml:space="preserve"> </w:t>
      </w:r>
      <w:r w:rsidRPr="009015CA">
        <w:rPr>
          <w:b/>
          <w:bCs/>
        </w:rPr>
        <w:t>le</w:t>
      </w:r>
      <w:r>
        <w:rPr>
          <w:b/>
          <w:bCs/>
        </w:rPr>
        <w:t xml:space="preserve"> </w:t>
      </w:r>
      <w:r w:rsidRPr="009015CA">
        <w:rPr>
          <w:b/>
          <w:bCs/>
        </w:rPr>
        <w:t>conoce</w:t>
      </w:r>
      <w:r>
        <w:rPr>
          <w:b/>
          <w:bCs/>
        </w:rPr>
        <w:t xml:space="preserve"> </w:t>
      </w:r>
      <w:r w:rsidRPr="009015CA">
        <w:rPr>
          <w:b/>
          <w:bCs/>
        </w:rPr>
        <w:t>como</w:t>
      </w:r>
      <w:r>
        <w:rPr>
          <w:b/>
          <w:bCs/>
        </w:rPr>
        <w:t xml:space="preserve"> </w:t>
      </w:r>
      <w:r w:rsidRPr="009015CA">
        <w:rPr>
          <w:b/>
          <w:bCs/>
        </w:rPr>
        <w:t>cookies</w:t>
      </w:r>
      <w:r>
        <w:rPr>
          <w:b/>
          <w:bCs/>
        </w:rPr>
        <w:t xml:space="preserve"> </w:t>
      </w:r>
      <w:r w:rsidRPr="009015CA">
        <w:rPr>
          <w:b/>
          <w:bCs/>
        </w:rPr>
        <w:t>del</w:t>
      </w:r>
      <w:r>
        <w:rPr>
          <w:b/>
          <w:bCs/>
        </w:rPr>
        <w:t xml:space="preserve"> </w:t>
      </w:r>
      <w:r w:rsidRPr="009015CA">
        <w:rPr>
          <w:b/>
          <w:bCs/>
        </w:rPr>
        <w:t>lado</w:t>
      </w:r>
      <w:r>
        <w:rPr>
          <w:b/>
          <w:bCs/>
        </w:rPr>
        <w:t xml:space="preserve"> </w:t>
      </w:r>
      <w:r w:rsidRPr="009015CA">
        <w:rPr>
          <w:b/>
          <w:bCs/>
        </w:rPr>
        <w:t>del</w:t>
      </w:r>
      <w:r>
        <w:rPr>
          <w:b/>
          <w:bCs/>
        </w:rPr>
        <w:t xml:space="preserve"> </w:t>
      </w:r>
      <w:r w:rsidRPr="009015CA">
        <w:rPr>
          <w:b/>
          <w:bCs/>
        </w:rPr>
        <w:t>servidor</w:t>
      </w:r>
      <w:r>
        <w:t xml:space="preserve"> </w:t>
      </w:r>
      <w:r w:rsidRPr="009015CA">
        <w:t>(</w:t>
      </w:r>
      <w:proofErr w:type="gramStart"/>
      <w:r w:rsidRPr="009015CA">
        <w:t>server</w:t>
      </w:r>
      <w:proofErr w:type="gramEnd"/>
      <w:r>
        <w:t xml:space="preserve"> </w:t>
      </w:r>
      <w:proofErr w:type="spellStart"/>
      <w:r w:rsidRPr="009015CA">
        <w:t>side</w:t>
      </w:r>
      <w:proofErr w:type="spellEnd"/>
      <w:r>
        <w:t xml:space="preserve"> </w:t>
      </w:r>
      <w:r w:rsidRPr="009015CA">
        <w:t>cookies).</w:t>
      </w:r>
      <w:r>
        <w:t xml:space="preserve"> </w:t>
      </w:r>
      <w:r w:rsidRPr="009015CA">
        <w:rPr>
          <w:b/>
          <w:bCs/>
        </w:rPr>
        <w:t>Aunque</w:t>
      </w:r>
      <w:r>
        <w:rPr>
          <w:b/>
          <w:bCs/>
        </w:rPr>
        <w:t xml:space="preserve"> </w:t>
      </w:r>
      <w:r w:rsidRPr="009015CA">
        <w:rPr>
          <w:b/>
          <w:bCs/>
        </w:rPr>
        <w:t>esta</w:t>
      </w:r>
      <w:r>
        <w:rPr>
          <w:b/>
          <w:bCs/>
        </w:rPr>
        <w:t xml:space="preserve"> </w:t>
      </w:r>
      <w:r w:rsidRPr="009015CA">
        <w:rPr>
          <w:b/>
          <w:bCs/>
        </w:rPr>
        <w:t>información</w:t>
      </w:r>
      <w:r>
        <w:rPr>
          <w:b/>
          <w:bCs/>
        </w:rPr>
        <w:t xml:space="preserve"> </w:t>
      </w:r>
      <w:r w:rsidRPr="009015CA">
        <w:rPr>
          <w:b/>
          <w:bCs/>
        </w:rPr>
        <w:t>no</w:t>
      </w:r>
      <w:r>
        <w:rPr>
          <w:b/>
          <w:bCs/>
        </w:rPr>
        <w:t xml:space="preserve"> </w:t>
      </w:r>
      <w:r w:rsidRPr="009015CA">
        <w:rPr>
          <w:b/>
          <w:bCs/>
        </w:rPr>
        <w:t>viaja</w:t>
      </w:r>
      <w:r>
        <w:rPr>
          <w:b/>
          <w:bCs/>
        </w:rPr>
        <w:t xml:space="preserve"> </w:t>
      </w:r>
      <w:r w:rsidRPr="009015CA">
        <w:rPr>
          <w:b/>
          <w:bCs/>
        </w:rPr>
        <w:t>entre</w:t>
      </w:r>
      <w:r>
        <w:rPr>
          <w:b/>
          <w:bCs/>
        </w:rPr>
        <w:t xml:space="preserve"> </w:t>
      </w:r>
      <w:r w:rsidRPr="009015CA">
        <w:rPr>
          <w:b/>
          <w:bCs/>
        </w:rPr>
        <w:t>el</w:t>
      </w:r>
      <w:r>
        <w:rPr>
          <w:b/>
          <w:bCs/>
        </w:rPr>
        <w:t xml:space="preserve"> </w:t>
      </w:r>
      <w:r w:rsidRPr="009015CA">
        <w:rPr>
          <w:b/>
          <w:bCs/>
        </w:rPr>
        <w:t>cliente</w:t>
      </w:r>
      <w:r>
        <w:rPr>
          <w:b/>
          <w:bCs/>
        </w:rPr>
        <w:t xml:space="preserve"> </w:t>
      </w:r>
      <w:r w:rsidRPr="009015CA">
        <w:rPr>
          <w:b/>
          <w:bCs/>
        </w:rPr>
        <w:t>y</w:t>
      </w:r>
      <w:r>
        <w:rPr>
          <w:b/>
          <w:bCs/>
        </w:rPr>
        <w:t xml:space="preserve"> </w:t>
      </w:r>
      <w:r w:rsidRPr="009015CA">
        <w:rPr>
          <w:b/>
          <w:bCs/>
        </w:rPr>
        <w:t>el</w:t>
      </w:r>
      <w:r>
        <w:rPr>
          <w:b/>
          <w:bCs/>
        </w:rPr>
        <w:t xml:space="preserve"> </w:t>
      </w:r>
      <w:r w:rsidRPr="009015CA">
        <w:rPr>
          <w:b/>
          <w:bCs/>
        </w:rPr>
        <w:t>servidor,</w:t>
      </w:r>
      <w:r>
        <w:rPr>
          <w:b/>
          <w:bCs/>
        </w:rPr>
        <w:t xml:space="preserve"> </w:t>
      </w:r>
      <w:r w:rsidRPr="009015CA">
        <w:rPr>
          <w:b/>
          <w:bCs/>
        </w:rPr>
        <w:t>sí</w:t>
      </w:r>
      <w:r>
        <w:rPr>
          <w:b/>
          <w:bCs/>
        </w:rPr>
        <w:t xml:space="preserve"> </w:t>
      </w:r>
      <w:r w:rsidRPr="009015CA">
        <w:rPr>
          <w:b/>
          <w:bCs/>
        </w:rPr>
        <w:t>lo</w:t>
      </w:r>
      <w:r>
        <w:rPr>
          <w:b/>
          <w:bCs/>
        </w:rPr>
        <w:t xml:space="preserve"> </w:t>
      </w:r>
      <w:r w:rsidRPr="009015CA">
        <w:rPr>
          <w:b/>
          <w:bCs/>
        </w:rPr>
        <w:t>hace</w:t>
      </w:r>
      <w:r>
        <w:rPr>
          <w:b/>
          <w:bCs/>
        </w:rPr>
        <w:t xml:space="preserve"> </w:t>
      </w:r>
      <w:r w:rsidRPr="009015CA">
        <w:rPr>
          <w:b/>
          <w:bCs/>
        </w:rPr>
        <w:t>el</w:t>
      </w:r>
      <w:r>
        <w:rPr>
          <w:b/>
          <w:bCs/>
        </w:rPr>
        <w:t xml:space="preserve"> </w:t>
      </w:r>
      <w:r w:rsidRPr="009015CA">
        <w:rPr>
          <w:b/>
          <w:bCs/>
        </w:rPr>
        <w:t>SID</w:t>
      </w:r>
      <w:r>
        <w:t xml:space="preserve"> (</w:t>
      </w:r>
      <w:r w:rsidRPr="009015CA">
        <w:t>como</w:t>
      </w:r>
      <w:r>
        <w:t xml:space="preserve"> </w:t>
      </w:r>
      <w:r w:rsidRPr="009015CA">
        <w:t>parte</w:t>
      </w:r>
      <w:r>
        <w:t xml:space="preserve"> </w:t>
      </w:r>
      <w:r w:rsidRPr="009015CA">
        <w:t>de</w:t>
      </w:r>
      <w:r>
        <w:t xml:space="preserve"> </w:t>
      </w:r>
      <w:r w:rsidRPr="009015CA">
        <w:t>la</w:t>
      </w:r>
      <w:r>
        <w:t xml:space="preserve"> </w:t>
      </w:r>
      <w:r w:rsidRPr="009015CA">
        <w:t>URL</w:t>
      </w:r>
      <w:r>
        <w:t xml:space="preserve"> </w:t>
      </w:r>
      <w:r w:rsidRPr="009015CA">
        <w:t>o</w:t>
      </w:r>
      <w:r>
        <w:t xml:space="preserve"> </w:t>
      </w:r>
      <w:r w:rsidRPr="009015CA">
        <w:t>en</w:t>
      </w:r>
      <w:r>
        <w:t xml:space="preserve"> </w:t>
      </w:r>
      <w:r w:rsidRPr="009015CA">
        <w:t>un</w:t>
      </w:r>
      <w:r>
        <w:t xml:space="preserve"> </w:t>
      </w:r>
      <w:r w:rsidRPr="009015CA">
        <w:t>encabezado</w:t>
      </w:r>
      <w:r>
        <w:t xml:space="preserve"> </w:t>
      </w:r>
      <w:r w:rsidRPr="009015CA">
        <w:t>HTTP</w:t>
      </w:r>
      <w:r>
        <w:t xml:space="preserve"> </w:t>
      </w:r>
      <w:r w:rsidRPr="009015CA">
        <w:t>si</w:t>
      </w:r>
      <w:r>
        <w:t xml:space="preserve"> </w:t>
      </w:r>
      <w:r w:rsidRPr="009015CA">
        <w:t>se</w:t>
      </w:r>
      <w:r>
        <w:t xml:space="preserve"> </w:t>
      </w:r>
      <w:r w:rsidRPr="009015CA">
        <w:t>guarda</w:t>
      </w:r>
      <w:r>
        <w:t xml:space="preserve"> </w:t>
      </w:r>
      <w:r w:rsidRPr="009015CA">
        <w:t>en</w:t>
      </w:r>
      <w:r>
        <w:t xml:space="preserve"> </w:t>
      </w:r>
      <w:r w:rsidRPr="009015CA">
        <w:t>una</w:t>
      </w:r>
      <w:r>
        <w:t xml:space="preserve"> </w:t>
      </w:r>
      <w:r w:rsidRPr="009015CA">
        <w:t>cookie</w:t>
      </w:r>
      <w:r>
        <w:t>)</w:t>
      </w:r>
      <w:r w:rsidR="00410634">
        <w:t>.</w:t>
      </w:r>
    </w:p>
    <w:p w14:paraId="14E8D79C" w14:textId="62C1DB8C" w:rsidR="00197BCD" w:rsidRPr="009015CA" w:rsidRDefault="00197BCD" w:rsidP="008741AE">
      <w:r w:rsidRPr="00197BCD">
        <w:rPr>
          <w:b/>
          <w:bCs/>
        </w:rPr>
        <w:t>La manera más segura de utilizar sesiones es almacenando los SID en cookies y utilizar HTTPS </w:t>
      </w:r>
      <w:r w:rsidRPr="00197BCD">
        <w:t>para encriptar la información que se transmite entre el servidor web y el cliente.</w:t>
      </w:r>
    </w:p>
    <w:p w14:paraId="0E6ADBCA" w14:textId="63B9BB4D" w:rsidR="00183A13" w:rsidRDefault="00183A13" w:rsidP="00E87859">
      <w:pPr>
        <w:pStyle w:val="Ttulo2"/>
        <w:spacing w:before="0"/>
      </w:pPr>
      <w:r>
        <w:t>3.1.-</w:t>
      </w:r>
      <w:r w:rsidR="009015CA">
        <w:t xml:space="preserve"> </w:t>
      </w:r>
      <w:r w:rsidR="00FE545F">
        <w:t>Configuración.</w:t>
      </w:r>
    </w:p>
    <w:p w14:paraId="04659BFB" w14:textId="23657B52" w:rsidR="00FE545F" w:rsidRDefault="00D133B1" w:rsidP="00FE545F">
      <w:r w:rsidRPr="00D133B1">
        <w:rPr>
          <w:b/>
          <w:bCs/>
        </w:rPr>
        <w:t>Antes de utilizar sesiones en tu sitio web, debes configurar correctamente PHP</w:t>
      </w:r>
      <w:r w:rsidRPr="00D133B1">
        <w:t xml:space="preserve"> utilizando las siguientes directivas </w:t>
      </w:r>
      <w:r w:rsidRPr="00F01B2A">
        <w:rPr>
          <w:b/>
          <w:bCs/>
        </w:rPr>
        <w:t>en el fichero php.ini</w:t>
      </w:r>
      <w:r w:rsidRPr="00D133B1">
        <w:t xml:space="preserve"> según corresponda</w:t>
      </w:r>
      <w:r>
        <w:t>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308"/>
        <w:gridCol w:w="6186"/>
      </w:tblGrid>
      <w:tr w:rsidR="00F01B2A" w14:paraId="6B8C43DB" w14:textId="77777777" w:rsidTr="001E7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8248C4" w14:textId="5794297E" w:rsidR="00F01B2A" w:rsidRDefault="00F01B2A" w:rsidP="00FE545F">
            <w:r>
              <w:t>Directiva</w:t>
            </w:r>
          </w:p>
        </w:tc>
        <w:tc>
          <w:tcPr>
            <w:tcW w:w="6372" w:type="dxa"/>
          </w:tcPr>
          <w:p w14:paraId="2D2E7D5E" w14:textId="312FFB45" w:rsidR="00F01B2A" w:rsidRDefault="00F01B2A" w:rsidP="00FE54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Signficiado</w:t>
            </w:r>
            <w:proofErr w:type="spellEnd"/>
          </w:p>
        </w:tc>
      </w:tr>
      <w:tr w:rsidR="00F01B2A" w14:paraId="27E74770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14180C" w14:textId="2D5E4A4F" w:rsidR="00F01B2A" w:rsidRDefault="009903F9" w:rsidP="009903F9">
            <w:proofErr w:type="spellStart"/>
            <w:r w:rsidRPr="009903F9">
              <w:t>session.use_cookies</w:t>
            </w:r>
            <w:proofErr w:type="spellEnd"/>
          </w:p>
        </w:tc>
        <w:tc>
          <w:tcPr>
            <w:tcW w:w="6372" w:type="dxa"/>
          </w:tcPr>
          <w:p w14:paraId="5B785D3F" w14:textId="68610466" w:rsidR="00F7088E" w:rsidRDefault="00F7088E" w:rsidP="00F7088E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1: </w:t>
            </w:r>
            <w:r w:rsidR="009903F9" w:rsidRPr="009903F9">
              <w:t>Indica si se deben usar cookies </w:t>
            </w:r>
          </w:p>
          <w:p w14:paraId="40EB8F5A" w14:textId="451C73E6" w:rsidR="00F01B2A" w:rsidRDefault="00F7088E" w:rsidP="00F7088E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2: </w:t>
            </w:r>
            <w:r w:rsidR="009903F9" w:rsidRPr="009903F9">
              <w:t>o propagación en la URL para almacenar el SID.</w:t>
            </w:r>
          </w:p>
        </w:tc>
      </w:tr>
      <w:tr w:rsidR="00F01B2A" w14:paraId="7AB6EDAC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AC620F" w14:textId="0F286F58" w:rsidR="00F01B2A" w:rsidRDefault="009903F9" w:rsidP="000D5300">
            <w:proofErr w:type="spellStart"/>
            <w:r w:rsidRPr="009903F9">
              <w:t>session</w:t>
            </w:r>
            <w:proofErr w:type="spellEnd"/>
            <w:r w:rsidRPr="009903F9">
              <w:t>.</w:t>
            </w:r>
            <w:r w:rsidR="001E73BF">
              <w:t xml:space="preserve"> </w:t>
            </w:r>
            <w:proofErr w:type="spellStart"/>
            <w:r w:rsidRPr="009903F9">
              <w:t>use_only_cookies</w:t>
            </w:r>
            <w:proofErr w:type="spellEnd"/>
          </w:p>
        </w:tc>
        <w:tc>
          <w:tcPr>
            <w:tcW w:w="6372" w:type="dxa"/>
          </w:tcPr>
          <w:p w14:paraId="663AD980" w14:textId="61B274F6" w:rsidR="00F01B2A" w:rsidRDefault="000D5300" w:rsidP="00FE5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5300">
              <w:t xml:space="preserve">Se debe activar (1) </w:t>
            </w:r>
            <w:r w:rsidRPr="000D5300">
              <w:rPr>
                <w:b/>
                <w:bCs/>
              </w:rPr>
              <w:t>cuando utilizas cookies para almacenar los SID, y además no quieres que se reconozcan los SID que se puedan pasar como parte de la URL</w:t>
            </w:r>
            <w:r w:rsidRPr="000D5300">
              <w:t> (este método se puede usar para usurpar el identificador de otro usuario).</w:t>
            </w:r>
          </w:p>
        </w:tc>
      </w:tr>
      <w:tr w:rsidR="00F01B2A" w14:paraId="6A5CD280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C8C815" w14:textId="491F724E" w:rsidR="00F01B2A" w:rsidRDefault="00A83893" w:rsidP="00FE545F">
            <w:proofErr w:type="spellStart"/>
            <w:proofErr w:type="gramStart"/>
            <w:r w:rsidRPr="00A83893">
              <w:t>session.save</w:t>
            </w:r>
            <w:proofErr w:type="gramEnd"/>
            <w:r w:rsidRPr="00A83893">
              <w:t>_handler</w:t>
            </w:r>
            <w:proofErr w:type="spellEnd"/>
          </w:p>
        </w:tc>
        <w:tc>
          <w:tcPr>
            <w:tcW w:w="6372" w:type="dxa"/>
          </w:tcPr>
          <w:p w14:paraId="01483753" w14:textId="77777777" w:rsidR="00F01B2A" w:rsidRDefault="00A83893" w:rsidP="00FE5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utiliza para indicar a PHP cómo debe almacenar los datos de la sesión del usuario. </w:t>
            </w:r>
            <w:r w:rsidRPr="00A83893">
              <w:rPr>
                <w:b/>
                <w:bCs/>
                <w:u w:val="single"/>
              </w:rPr>
              <w:t>4 opciones</w:t>
            </w:r>
            <w:r>
              <w:t>:</w:t>
            </w:r>
          </w:p>
          <w:p w14:paraId="4885FBDE" w14:textId="710AD381" w:rsidR="001E73BF" w:rsidRDefault="001E73BF" w:rsidP="00A83893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73BF">
              <w:t>en ficheros (</w:t>
            </w:r>
            <w:r w:rsidRPr="00614E36">
              <w:rPr>
                <w:b/>
                <w:bCs/>
              </w:rPr>
              <w:t>files</w:t>
            </w:r>
            <w:r w:rsidRPr="001E73BF">
              <w:t>)</w:t>
            </w:r>
            <w:r>
              <w:t>: por defecto si no se especifica nada.</w:t>
            </w:r>
          </w:p>
          <w:p w14:paraId="14E531B3" w14:textId="77777777" w:rsidR="001E73BF" w:rsidRDefault="001E73BF" w:rsidP="00A83893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73BF">
              <w:t>en memoria (</w:t>
            </w:r>
            <w:r w:rsidRPr="00614E36">
              <w:rPr>
                <w:b/>
                <w:bCs/>
              </w:rPr>
              <w:t>mm</w:t>
            </w:r>
            <w:r w:rsidRPr="001E73BF">
              <w:t>)</w:t>
            </w:r>
          </w:p>
          <w:p w14:paraId="7048BC7C" w14:textId="77777777" w:rsidR="001E73BF" w:rsidRDefault="001E73BF" w:rsidP="00A83893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73BF">
              <w:t>en una base de datos SQLite (</w:t>
            </w:r>
            <w:proofErr w:type="spellStart"/>
            <w:r w:rsidRPr="00614E36">
              <w:rPr>
                <w:b/>
                <w:bCs/>
              </w:rPr>
              <w:t>sqlite</w:t>
            </w:r>
            <w:proofErr w:type="spellEnd"/>
            <w:r w:rsidRPr="001E73BF">
              <w:t>)</w:t>
            </w:r>
          </w:p>
          <w:p w14:paraId="6FB0BD58" w14:textId="183EE708" w:rsidR="001E73BF" w:rsidRDefault="001E73BF" w:rsidP="001E73BF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73BF">
              <w:t>utilizando para ello funciones que debe definir el programador (</w:t>
            </w:r>
            <w:proofErr w:type="spellStart"/>
            <w:r w:rsidRPr="00614E36">
              <w:rPr>
                <w:b/>
                <w:bCs/>
              </w:rPr>
              <w:t>user</w:t>
            </w:r>
            <w:proofErr w:type="spellEnd"/>
            <w:r w:rsidRPr="001E73BF">
              <w:t>)</w:t>
            </w:r>
            <w:r>
              <w:t>.</w:t>
            </w:r>
          </w:p>
        </w:tc>
      </w:tr>
      <w:tr w:rsidR="00F01B2A" w14:paraId="39F0CB32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046A52" w14:textId="05444D5A" w:rsidR="00F01B2A" w:rsidRDefault="001E73BF" w:rsidP="00FE545F">
            <w:r w:rsidRPr="001E73BF">
              <w:t>session.name</w:t>
            </w:r>
          </w:p>
        </w:tc>
        <w:tc>
          <w:tcPr>
            <w:tcW w:w="6372" w:type="dxa"/>
          </w:tcPr>
          <w:p w14:paraId="726F7BE4" w14:textId="1A01A187" w:rsidR="00F01B2A" w:rsidRDefault="006C1195" w:rsidP="00FE5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1195">
              <w:rPr>
                <w:b/>
                <w:bCs/>
              </w:rPr>
              <w:t>Nombre de la cookie</w:t>
            </w:r>
            <w:r w:rsidRPr="006C1195">
              <w:t xml:space="preserve"> que se utilizará </w:t>
            </w:r>
            <w:r w:rsidRPr="006C1195">
              <w:rPr>
                <w:b/>
                <w:bCs/>
              </w:rPr>
              <w:t>para guardar el SID</w:t>
            </w:r>
            <w:r w:rsidRPr="006C1195">
              <w:t>. Su valor por defecto es PHPSESSID.</w:t>
            </w:r>
          </w:p>
        </w:tc>
      </w:tr>
      <w:tr w:rsidR="00E46737" w14:paraId="5E9756C2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3D3929" w14:textId="164C2F2A" w:rsidR="00E46737" w:rsidRPr="001E73BF" w:rsidRDefault="00E8489A" w:rsidP="00FE545F">
            <w:proofErr w:type="spellStart"/>
            <w:proofErr w:type="gramStart"/>
            <w:r w:rsidRPr="00E8489A">
              <w:t>session.auto</w:t>
            </w:r>
            <w:proofErr w:type="gramEnd"/>
            <w:r w:rsidRPr="00E8489A">
              <w:t>_start</w:t>
            </w:r>
            <w:proofErr w:type="spellEnd"/>
          </w:p>
        </w:tc>
        <w:tc>
          <w:tcPr>
            <w:tcW w:w="6372" w:type="dxa"/>
          </w:tcPr>
          <w:p w14:paraId="302512C8" w14:textId="43B85001" w:rsidR="00F7088E" w:rsidRDefault="00F7088E" w:rsidP="00F7088E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088E">
              <w:rPr>
                <w:b/>
                <w:bCs/>
              </w:rPr>
              <w:t>0</w:t>
            </w:r>
            <w:r>
              <w:t xml:space="preserve">: no se inician automáticamente. En este caso, deberás usar la función </w:t>
            </w:r>
            <w:proofErr w:type="spellStart"/>
            <w:r>
              <w:t>session_start</w:t>
            </w:r>
            <w:proofErr w:type="spellEnd"/>
            <w:r>
              <w:t xml:space="preserve"> para gestionar el inicio de las sesiones.</w:t>
            </w:r>
          </w:p>
          <w:p w14:paraId="75C696E2" w14:textId="7F5D745C" w:rsidR="00E46737" w:rsidRPr="00F7088E" w:rsidRDefault="00F7088E" w:rsidP="00FE545F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088E">
              <w:rPr>
                <w:b/>
                <w:bCs/>
              </w:rPr>
              <w:t>1</w:t>
            </w:r>
            <w:r>
              <w:t>: se inician automáticamente.</w:t>
            </w:r>
          </w:p>
        </w:tc>
      </w:tr>
      <w:tr w:rsidR="00F7088E" w14:paraId="37DF9922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F28F1E" w14:textId="13EB659D" w:rsidR="00F7088E" w:rsidRPr="00E8489A" w:rsidRDefault="00614E36" w:rsidP="00FE545F">
            <w:proofErr w:type="spellStart"/>
            <w:r w:rsidRPr="00614E36">
              <w:t>session</w:t>
            </w:r>
            <w:proofErr w:type="spellEnd"/>
            <w:r w:rsidRPr="00614E36">
              <w:t>.</w:t>
            </w:r>
            <w:r>
              <w:t xml:space="preserve"> </w:t>
            </w:r>
            <w:proofErr w:type="spellStart"/>
            <w:r w:rsidRPr="00614E36">
              <w:t>cookie_lifetime</w:t>
            </w:r>
            <w:proofErr w:type="spellEnd"/>
          </w:p>
        </w:tc>
        <w:tc>
          <w:tcPr>
            <w:tcW w:w="6372" w:type="dxa"/>
          </w:tcPr>
          <w:p w14:paraId="7AF6CD2D" w14:textId="77777777" w:rsidR="00DF528A" w:rsidRDefault="00DF528A" w:rsidP="00F7088E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528A">
              <w:t xml:space="preserve">Si utilizas la URL para propagar el SID, éste se perderá cuando cierres tu navegador. </w:t>
            </w:r>
            <w:r w:rsidRPr="00B025DA">
              <w:rPr>
                <w:b/>
                <w:bCs/>
              </w:rPr>
              <w:t>Sin embargo, si utilizas cookies, el SID se mantendrá mientras no se destruya la cookie</w:t>
            </w:r>
            <w:r w:rsidRPr="00DF528A">
              <w:t>.</w:t>
            </w:r>
          </w:p>
          <w:p w14:paraId="61B58BDF" w14:textId="77777777" w:rsidR="009451BB" w:rsidRDefault="00DF528A" w:rsidP="00F7088E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1BB">
              <w:rPr>
                <w:b/>
                <w:bCs/>
              </w:rPr>
              <w:t>0</w:t>
            </w:r>
            <w:r w:rsidR="009451BB" w:rsidRPr="009451BB">
              <w:rPr>
                <w:b/>
                <w:bCs/>
              </w:rPr>
              <w:t xml:space="preserve"> (por defecto)</w:t>
            </w:r>
            <w:r w:rsidR="009451BB">
              <w:t>:</w:t>
            </w:r>
            <w:r w:rsidRPr="00DF528A">
              <w:t xml:space="preserve"> las cookies se destruyen cuando se cierra el navegador.</w:t>
            </w:r>
          </w:p>
          <w:p w14:paraId="22692C92" w14:textId="778D79AD" w:rsidR="00F7088E" w:rsidRPr="00DF528A" w:rsidRDefault="009451BB" w:rsidP="00F7088E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1BB">
              <w:rPr>
                <w:b/>
                <w:bCs/>
              </w:rPr>
              <w:t>Otros valores</w:t>
            </w:r>
            <w:r>
              <w:t>: s</w:t>
            </w:r>
            <w:r w:rsidR="00DF528A" w:rsidRPr="00DF528A">
              <w:t>i quieres que se mantenga el SID durante más tiempo, debes indicar en esta directiva ese tiempo en segundos.</w:t>
            </w:r>
          </w:p>
        </w:tc>
      </w:tr>
      <w:tr w:rsidR="003075BC" w14:paraId="0E406F87" w14:textId="77777777" w:rsidTr="001E7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F4BF1E" w14:textId="48DB71DF" w:rsidR="003075BC" w:rsidRPr="00614E36" w:rsidRDefault="009451BB" w:rsidP="00FE545F">
            <w:proofErr w:type="spellStart"/>
            <w:r w:rsidRPr="009451BB">
              <w:t>session</w:t>
            </w:r>
            <w:proofErr w:type="spellEnd"/>
            <w:r w:rsidRPr="009451BB">
              <w:t>.</w:t>
            </w:r>
            <w:r>
              <w:t xml:space="preserve"> </w:t>
            </w:r>
            <w:proofErr w:type="spellStart"/>
            <w:r w:rsidRPr="009451BB">
              <w:t>gc_maxlifetime</w:t>
            </w:r>
            <w:proofErr w:type="spellEnd"/>
          </w:p>
        </w:tc>
        <w:tc>
          <w:tcPr>
            <w:tcW w:w="6372" w:type="dxa"/>
          </w:tcPr>
          <w:p w14:paraId="1F54AB68" w14:textId="44BB73E1" w:rsidR="003075BC" w:rsidRPr="00DF528A" w:rsidRDefault="00982E40" w:rsidP="00982E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E40">
              <w:t xml:space="preserve">Indica el </w:t>
            </w:r>
            <w:r w:rsidRPr="00982E40">
              <w:rPr>
                <w:b/>
                <w:bCs/>
              </w:rPr>
              <w:t>tiempo en segundos que se debe mantener activa la sesión</w:t>
            </w:r>
            <w:r w:rsidRPr="00982E40">
              <w:t>, aunque no haya ninguna actividad por parte del usuario. Su valor por defecto es 1440</w:t>
            </w:r>
            <w:r>
              <w:t xml:space="preserve"> (24 minutos).</w:t>
            </w:r>
          </w:p>
        </w:tc>
      </w:tr>
    </w:tbl>
    <w:p w14:paraId="253832BD" w14:textId="77777777" w:rsidR="00D133B1" w:rsidRDefault="00D133B1" w:rsidP="00FE545F"/>
    <w:p w14:paraId="02134725" w14:textId="6EECFEB3" w:rsidR="00982E40" w:rsidRDefault="00982E40" w:rsidP="00FE545F">
      <w:r>
        <w:rPr>
          <w:b/>
          <w:bCs/>
          <w:u w:val="single"/>
        </w:rPr>
        <w:lastRenderedPageBreak/>
        <w:t>Como consultar la configuración actual de estas directivas</w:t>
      </w:r>
      <w:r>
        <w:t xml:space="preserve">: mediante la función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</w:t>
      </w:r>
    </w:p>
    <w:p w14:paraId="71F1CFC4" w14:textId="28147F29" w:rsidR="00982E40" w:rsidRDefault="00827F2E" w:rsidP="006A1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>
        <w:rPr>
          <w:b/>
          <w:bCs/>
          <w:u w:val="single"/>
        </w:rPr>
        <w:t>Para saber más</w:t>
      </w:r>
      <w:r>
        <w:t xml:space="preserve">: </w:t>
      </w:r>
      <w:hyperlink r:id="rId33" w:history="1">
        <w:r w:rsidRPr="00827F2E">
          <w:rPr>
            <w:rStyle w:val="Hipervnculo"/>
          </w:rPr>
          <w:t>sobre estas y otras directivas</w:t>
        </w:r>
      </w:hyperlink>
      <w:r>
        <w:t xml:space="preserve"> que permiten configurar el manejo de sesiones.</w:t>
      </w:r>
    </w:p>
    <w:p w14:paraId="1C5EE954" w14:textId="74B46934" w:rsidR="00827F2E" w:rsidRPr="00827F2E" w:rsidRDefault="00491A52" w:rsidP="00FE545F">
      <w:r w:rsidRPr="00491A52">
        <w:rPr>
          <w:noProof/>
        </w:rPr>
        <w:drawing>
          <wp:inline distT="0" distB="0" distL="0" distR="0" wp14:anchorId="4834D9BF" wp14:editId="5716248A">
            <wp:extent cx="5400040" cy="895985"/>
            <wp:effectExtent l="0" t="0" r="0" b="0"/>
            <wp:docPr id="12" name="Imagen 1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85E" w14:textId="59EC0DC0" w:rsidR="00FE545F" w:rsidRDefault="00FE545F" w:rsidP="00FE545F">
      <w:pPr>
        <w:pStyle w:val="Ttulo2"/>
        <w:spacing w:before="0"/>
      </w:pPr>
      <w:r>
        <w:t>3.2.-</w:t>
      </w:r>
      <w:r w:rsidR="009015CA">
        <w:t xml:space="preserve"> </w:t>
      </w:r>
      <w:r>
        <w:t>Inicio</w:t>
      </w:r>
      <w:r w:rsidR="009015CA">
        <w:t xml:space="preserve"> </w:t>
      </w:r>
      <w:r>
        <w:t>y</w:t>
      </w:r>
      <w:r w:rsidR="009015CA">
        <w:t xml:space="preserve"> </w:t>
      </w:r>
      <w:r>
        <w:t>fin</w:t>
      </w:r>
      <w:r w:rsidR="009015CA">
        <w:t xml:space="preserve"> </w:t>
      </w:r>
      <w:r>
        <w:t>de</w:t>
      </w:r>
      <w:r w:rsidR="009015CA">
        <w:t xml:space="preserve"> </w:t>
      </w:r>
      <w:r>
        <w:t>una</w:t>
      </w:r>
      <w:r w:rsidR="009015CA">
        <w:t xml:space="preserve"> </w:t>
      </w:r>
      <w:r>
        <w:t>sesión.</w:t>
      </w:r>
    </w:p>
    <w:p w14:paraId="0E947E50" w14:textId="6CC63720" w:rsidR="00FE545F" w:rsidRDefault="00161163" w:rsidP="00FE545F">
      <w:r w:rsidRPr="00CF0DA6">
        <w:rPr>
          <w:b/>
          <w:bCs/>
          <w:u w:val="single"/>
        </w:rPr>
        <w:t xml:space="preserve">Si está activada la directiva </w:t>
      </w:r>
      <w:proofErr w:type="spellStart"/>
      <w:proofErr w:type="gramStart"/>
      <w:r w:rsidRPr="00CF0DA6">
        <w:rPr>
          <w:b/>
          <w:bCs/>
          <w:u w:val="single"/>
        </w:rPr>
        <w:t>session.auto</w:t>
      </w:r>
      <w:proofErr w:type="gramEnd"/>
      <w:r w:rsidRPr="00CF0DA6">
        <w:rPr>
          <w:b/>
          <w:bCs/>
          <w:u w:val="single"/>
        </w:rPr>
        <w:t>_start</w:t>
      </w:r>
      <w:proofErr w:type="spellEnd"/>
      <w:r>
        <w:t xml:space="preserve"> en la configuración de PHP, la sesión comenzará automáticamente en cuanto un usuario se conecte a tu sitio web.</w:t>
      </w:r>
    </w:p>
    <w:p w14:paraId="6F28E955" w14:textId="2E1ADEC0" w:rsidR="00CF0DA6" w:rsidRDefault="00CF0DA6" w:rsidP="00FE545F">
      <w:r w:rsidRPr="00DE1248">
        <w:rPr>
          <w:b/>
          <w:bCs/>
        </w:rPr>
        <w:t>En caso de que ese usuario ya haya abierto una sesión con anterioridad, y esta no se haya eliminado</w:t>
      </w:r>
      <w:r w:rsidRPr="00CF0DA6">
        <w:t xml:space="preserve">, en lugar de abrir una nueva sesión </w:t>
      </w:r>
      <w:r w:rsidRPr="00DE1248">
        <w:rPr>
          <w:b/>
          <w:bCs/>
        </w:rPr>
        <w:t>se reanudará la anterior</w:t>
      </w:r>
      <w:r w:rsidRPr="00CF0DA6">
        <w:t xml:space="preserve">. </w:t>
      </w:r>
      <w:r w:rsidRPr="00DE1248">
        <w:rPr>
          <w:b/>
          <w:bCs/>
        </w:rPr>
        <w:t>Para ello se utilizará el SID anterior, que estará almacenado en una cookie</w:t>
      </w:r>
      <w:r w:rsidRPr="00CF0DA6">
        <w:t xml:space="preserve"> (recuerda </w:t>
      </w:r>
      <w:r w:rsidR="00DE1248" w:rsidRPr="00CF0DA6">
        <w:t>que,</w:t>
      </w:r>
      <w:r w:rsidRPr="00CF0DA6">
        <w:t xml:space="preserve"> si usas propagación del SID, no podrás restaurar sesiones anteriores; el SID figura en la URL y se pierde cuando cierras el navegador).</w:t>
      </w:r>
    </w:p>
    <w:p w14:paraId="59100AA2" w14:textId="70AE3B60" w:rsidR="00161163" w:rsidRDefault="00161163" w:rsidP="00FE545F">
      <w:r w:rsidRPr="00CF0DA6">
        <w:rPr>
          <w:b/>
          <w:bCs/>
          <w:u w:val="single"/>
        </w:rPr>
        <w:t>Si no</w:t>
      </w:r>
      <w:r>
        <w:t>:</w:t>
      </w:r>
      <w:r w:rsidR="00CF0DA6">
        <w:t xml:space="preserve"> </w:t>
      </w:r>
      <w:r w:rsidR="00EF48E1">
        <w:t xml:space="preserve">debes usar la función </w:t>
      </w:r>
      <w:proofErr w:type="spellStart"/>
      <w:r w:rsidR="00EF48E1" w:rsidRPr="00EF48E1">
        <w:rPr>
          <w:b/>
          <w:bCs/>
        </w:rPr>
        <w:t>session_start</w:t>
      </w:r>
      <w:proofErr w:type="spellEnd"/>
      <w:r w:rsidR="00EF48E1">
        <w:t xml:space="preserve"> de PHP, que devolverá true si se inicia correctamente la sesión, y false si no.</w:t>
      </w:r>
    </w:p>
    <w:tbl>
      <w:tblPr>
        <w:tblStyle w:val="Estiloprofesional"/>
        <w:tblW w:w="0" w:type="auto"/>
        <w:tblLook w:val="0620" w:firstRow="1" w:lastRow="0" w:firstColumn="0" w:lastColumn="0" w:noHBand="1" w:noVBand="1"/>
      </w:tblPr>
      <w:tblGrid>
        <w:gridCol w:w="8469"/>
      </w:tblGrid>
      <w:tr w:rsidR="00065E79" w14:paraId="430061A2" w14:textId="77777777" w:rsidTr="00565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494" w:type="dxa"/>
            <w:tcBorders>
              <w:left w:val="single" w:sz="24" w:space="0" w:color="009DD9"/>
              <w:bottom w:val="single" w:sz="24" w:space="0" w:color="FFFFFF" w:themeColor="background1"/>
            </w:tcBorders>
          </w:tcPr>
          <w:p w14:paraId="7456DA44" w14:textId="014133A9" w:rsidR="00065E79" w:rsidRDefault="00065E79" w:rsidP="00065E79">
            <w:pPr>
              <w:jc w:val="left"/>
            </w:pPr>
            <w:r>
              <w:t>Prestar atención</w:t>
            </w:r>
          </w:p>
        </w:tc>
      </w:tr>
      <w:tr w:rsidR="00065E79" w14:paraId="3A9834A1" w14:textId="77777777" w:rsidTr="005650A4">
        <w:tc>
          <w:tcPr>
            <w:tcW w:w="8494" w:type="dxa"/>
            <w:tcBorders>
              <w:top w:val="single" w:sz="24" w:space="0" w:color="FFFFFF" w:themeColor="background1"/>
              <w:left w:val="single" w:sz="24" w:space="0" w:color="009DD9"/>
              <w:bottom w:val="nil"/>
            </w:tcBorders>
          </w:tcPr>
          <w:p w14:paraId="32AC1107" w14:textId="77777777" w:rsidR="00065E79" w:rsidRDefault="00065E79" w:rsidP="00065E79">
            <w:r w:rsidRPr="00065E79">
              <w:t>Como el inicio de sesión requiere utilizar cookies, y éstas se transmiten en los encabezados HTTP, debes tener en cuenta que para poder iniciar una sesión utilizando </w:t>
            </w:r>
            <w:proofErr w:type="spellStart"/>
            <w:r w:rsidRPr="00065E79">
              <w:rPr>
                <w:b/>
                <w:bCs/>
              </w:rPr>
              <w:t>session_start</w:t>
            </w:r>
            <w:proofErr w:type="spellEnd"/>
            <w:r w:rsidRPr="00065E79">
              <w:t>, tendrás que hacer las llamadas a esta función antes de que la página web muestre información en el navegador.</w:t>
            </w:r>
          </w:p>
          <w:p w14:paraId="591C0423" w14:textId="77777777" w:rsidR="00065E79" w:rsidRPr="00065E79" w:rsidRDefault="00065E79" w:rsidP="00065E79"/>
          <w:p w14:paraId="00AE524E" w14:textId="0AECC41D" w:rsidR="00065E79" w:rsidRDefault="00065E79" w:rsidP="00FE545F">
            <w:r w:rsidRPr="00065E79">
              <w:t xml:space="preserve">Además, todas las páginas que necesiten utilizar la información almacenada en la </w:t>
            </w:r>
            <w:proofErr w:type="gramStart"/>
            <w:r w:rsidRPr="00065E79">
              <w:t>sesión,</w:t>
            </w:r>
            <w:proofErr w:type="gramEnd"/>
            <w:r w:rsidRPr="00065E79">
              <w:t xml:space="preserve"> deberán ejecutar la función </w:t>
            </w:r>
            <w:proofErr w:type="spellStart"/>
            <w:r w:rsidRPr="00065E79">
              <w:rPr>
                <w:b/>
                <w:bCs/>
              </w:rPr>
              <w:t>session_start</w:t>
            </w:r>
            <w:proofErr w:type="spellEnd"/>
            <w:r w:rsidRPr="00065E79">
              <w:t>.</w:t>
            </w:r>
          </w:p>
        </w:tc>
      </w:tr>
    </w:tbl>
    <w:p w14:paraId="23B9DEE5" w14:textId="77777777" w:rsidR="00EF48E1" w:rsidRDefault="00EF48E1" w:rsidP="00065E79">
      <w:pPr>
        <w:spacing w:after="0"/>
      </w:pPr>
    </w:p>
    <w:p w14:paraId="506F9B17" w14:textId="5EDE32E5" w:rsidR="00065E79" w:rsidRDefault="006F73BE" w:rsidP="00FE545F">
      <w:r w:rsidRPr="006F73BE">
        <w:t xml:space="preserve">Mientras la sesión permanece abierta, puedes utilizar la variable </w:t>
      </w:r>
      <w:proofErr w:type="spellStart"/>
      <w:r w:rsidRPr="006F73BE">
        <w:t>superglobal</w:t>
      </w:r>
      <w:proofErr w:type="spellEnd"/>
      <w:r w:rsidRPr="006F73BE">
        <w:t> </w:t>
      </w:r>
      <w:r w:rsidRPr="006F73BE">
        <w:rPr>
          <w:b/>
          <w:bCs/>
        </w:rPr>
        <w:t>$_SESSION</w:t>
      </w:r>
      <w:r w:rsidRPr="006F73BE">
        <w:t> para añadir información a la sesión del usuario</w:t>
      </w:r>
      <w:r>
        <w:t xml:space="preserve">. </w:t>
      </w:r>
      <w:r>
        <w:rPr>
          <w:b/>
          <w:bCs/>
          <w:u w:val="single"/>
        </w:rPr>
        <w:t>Por ejemplo</w:t>
      </w:r>
      <w:r>
        <w:t>: un contador de visitas del usuario.</w:t>
      </w:r>
    </w:p>
    <w:p w14:paraId="7E8348EC" w14:textId="77777777" w:rsid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0D918258" w14:textId="77777777" w:rsid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Iniciamos la sesión o recuperamos la anterior sesión existente</w:t>
      </w:r>
    </w:p>
    <w:p w14:paraId="22422025" w14:textId="77777777" w:rsid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5DD7EB6E" w14:textId="77777777" w:rsid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Comprobamos si la variable ya existe</w:t>
      </w:r>
    </w:p>
    <w:p w14:paraId="3F6FB972" w14:textId="77777777" w:rsidR="001C68B7" w:rsidRP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  <w:lang w:val="en-US"/>
        </w:rPr>
      </w:pPr>
      <w:r w:rsidRPr="001C68B7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</w:t>
      </w:r>
      <w:proofErr w:type="spellStart"/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isset</w:t>
      </w:r>
      <w:proofErr w:type="spellEnd"/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($_SESSION[</w:t>
      </w:r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visitas</w:t>
      </w:r>
      <w:proofErr w:type="spellEnd"/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]))</w:t>
      </w:r>
    </w:p>
    <w:p w14:paraId="3C2A2620" w14:textId="77777777" w:rsidR="001C68B7" w:rsidRP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  <w:lang w:val="en-US"/>
        </w:rPr>
      </w:pPr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$_SESSION[</w:t>
      </w:r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visitas</w:t>
      </w:r>
      <w:proofErr w:type="spellEnd"/>
      <w:proofErr w:type="gramStart"/>
      <w:r w:rsidRPr="001C68B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]+</w:t>
      </w:r>
      <w:proofErr w:type="gramEnd"/>
      <w:r w:rsidRPr="001C68B7">
        <w:rPr>
          <w:rFonts w:ascii="Consolas" w:hAnsi="Consolas" w:cs="Courier New"/>
          <w:color w:val="000000"/>
          <w:sz w:val="17"/>
          <w:szCs w:val="17"/>
          <w:lang w:val="en-US"/>
        </w:rPr>
        <w:t>+;</w:t>
      </w:r>
    </w:p>
    <w:p w14:paraId="3805800E" w14:textId="77777777" w:rsidR="001C68B7" w:rsidRPr="00872AD5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  <w:lang w:val="en-US"/>
        </w:rPr>
      </w:pPr>
      <w:r w:rsidRPr="00872AD5">
        <w:rPr>
          <w:rFonts w:ascii="Consolas" w:hAnsi="Consolas" w:cs="Courier New"/>
          <w:color w:val="0000FF"/>
          <w:sz w:val="17"/>
          <w:szCs w:val="17"/>
          <w:lang w:val="en-US"/>
        </w:rPr>
        <w:t>else</w:t>
      </w:r>
    </w:p>
    <w:p w14:paraId="460E582D" w14:textId="77777777" w:rsidR="001C68B7" w:rsidRDefault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4032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$_SESSION[</w:t>
      </w:r>
      <w:r>
        <w:rPr>
          <w:rFonts w:ascii="Consolas" w:hAnsi="Consolas" w:cs="Courier New"/>
          <w:color w:val="A31515"/>
          <w:sz w:val="17"/>
          <w:szCs w:val="17"/>
        </w:rPr>
        <w:t>'visitas'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19A716FE" w14:textId="7DEBC2BA" w:rsidR="001C68B7" w:rsidRDefault="001C68B7" w:rsidP="001C68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604032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52593569" w14:textId="05C12B78" w:rsidR="006F73BE" w:rsidRPr="006F73BE" w:rsidRDefault="00A22D86" w:rsidP="00FE545F">
      <w:r w:rsidRPr="00A22D86">
        <w:t>Si en lugar del número de visitas, quisieras almacenar el instante en que se produce cada una</w:t>
      </w:r>
    </w:p>
    <w:p w14:paraId="630CC540" w14:textId="77777777" w:rsidR="00B403BE" w:rsidRDefault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545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7BF80FF3" w14:textId="77777777" w:rsidR="00B403BE" w:rsidRDefault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545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Iniciamos la sesión o recuperamos la anterior sesión existente</w:t>
      </w:r>
    </w:p>
    <w:p w14:paraId="7688C619" w14:textId="77777777" w:rsidR="00B403BE" w:rsidRDefault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54585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7824B1C7" w14:textId="77777777" w:rsidR="00B403BE" w:rsidRDefault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545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En cada visita añadimos un valor al array "visitas"</w:t>
      </w:r>
    </w:p>
    <w:p w14:paraId="32C51382" w14:textId="77777777" w:rsidR="00B403BE" w:rsidRDefault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545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$_SESSION[</w:t>
      </w:r>
      <w:r>
        <w:rPr>
          <w:rFonts w:ascii="Consolas" w:hAnsi="Consolas" w:cs="Courier New"/>
          <w:color w:val="A31515"/>
          <w:sz w:val="17"/>
          <w:szCs w:val="17"/>
        </w:rPr>
        <w:t>'visitas'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][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mktime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();</w:t>
      </w:r>
    </w:p>
    <w:p w14:paraId="499CBBF4" w14:textId="0B86B361" w:rsidR="00B403BE" w:rsidRDefault="00B403BE" w:rsidP="00B403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9545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 </w:t>
      </w:r>
    </w:p>
    <w:p w14:paraId="3D220AA5" w14:textId="10AA1719" w:rsidR="00892CE8" w:rsidRDefault="00892CE8" w:rsidP="00FE545F">
      <w:r>
        <w:rPr>
          <w:b/>
          <w:bCs/>
          <w:u w:val="single"/>
        </w:rPr>
        <w:t>Dos funciones para eliminar la información de sesión almacenada</w:t>
      </w:r>
      <w:r>
        <w:t>:</w:t>
      </w:r>
    </w:p>
    <w:p w14:paraId="000C8771" w14:textId="501592D0" w:rsidR="00BC7ED8" w:rsidRDefault="00BC7ED8" w:rsidP="00FE545F">
      <w:r>
        <w:t xml:space="preserve">En ocasiones puede ser necesario cerrarla de forma manual en un determinado momento. </w:t>
      </w:r>
      <w:r>
        <w:rPr>
          <w:b/>
          <w:bCs/>
          <w:u w:val="single"/>
        </w:rPr>
        <w:t>Por ejemplo</w:t>
      </w:r>
      <w:r>
        <w:t xml:space="preserve">: </w:t>
      </w:r>
      <w:r w:rsidRPr="00892CE8">
        <w:t>deberás darle al usuario del sitio web la posibilidad de cerrar la sesión cuando lo crea conveniente</w:t>
      </w:r>
      <w:r>
        <w:t>.</w:t>
      </w:r>
    </w:p>
    <w:p w14:paraId="62858A13" w14:textId="50505723" w:rsidR="00105ABE" w:rsidRPr="00105ABE" w:rsidRDefault="00105ABE" w:rsidP="00105ABE">
      <w:pPr>
        <w:numPr>
          <w:ilvl w:val="0"/>
          <w:numId w:val="9"/>
        </w:numPr>
        <w:spacing w:after="0"/>
      </w:pPr>
      <w:proofErr w:type="spellStart"/>
      <w:r w:rsidRPr="00105ABE">
        <w:rPr>
          <w:b/>
          <w:bCs/>
          <w:u w:val="single"/>
        </w:rPr>
        <w:t>session_unset</w:t>
      </w:r>
      <w:proofErr w:type="spellEnd"/>
      <w:r>
        <w:t>:</w:t>
      </w:r>
      <w:r w:rsidRPr="00105ABE">
        <w:t xml:space="preserve"> </w:t>
      </w:r>
      <w:r w:rsidRPr="00105ABE">
        <w:rPr>
          <w:b/>
          <w:bCs/>
        </w:rPr>
        <w:t>elimina</w:t>
      </w:r>
      <w:r w:rsidRPr="00105ABE">
        <w:t xml:space="preserve"> las </w:t>
      </w:r>
      <w:r w:rsidRPr="00105ABE">
        <w:rPr>
          <w:b/>
          <w:bCs/>
        </w:rPr>
        <w:t>variables</w:t>
      </w:r>
      <w:r w:rsidRPr="00105ABE">
        <w:t xml:space="preserve"> almacenadas en la sesión actual, pero no elimina la información de la sesión del dispositivo de almacenamiento usado.</w:t>
      </w:r>
    </w:p>
    <w:p w14:paraId="380EF350" w14:textId="1DF2DD23" w:rsidR="00105ABE" w:rsidRPr="00105ABE" w:rsidRDefault="00105ABE" w:rsidP="00105ABE">
      <w:pPr>
        <w:numPr>
          <w:ilvl w:val="0"/>
          <w:numId w:val="9"/>
        </w:numPr>
      </w:pPr>
      <w:proofErr w:type="spellStart"/>
      <w:r w:rsidRPr="00105ABE">
        <w:rPr>
          <w:b/>
          <w:bCs/>
          <w:u w:val="single"/>
        </w:rPr>
        <w:t>session_destroy</w:t>
      </w:r>
      <w:proofErr w:type="spellEnd"/>
      <w:r>
        <w:t>:</w:t>
      </w:r>
      <w:r w:rsidRPr="00105ABE">
        <w:t xml:space="preserve"> </w:t>
      </w:r>
      <w:r w:rsidRPr="00105ABE">
        <w:rPr>
          <w:b/>
          <w:bCs/>
        </w:rPr>
        <w:t>elimina</w:t>
      </w:r>
      <w:r w:rsidRPr="00105ABE">
        <w:t xml:space="preserve"> completamente la información de </w:t>
      </w:r>
      <w:r w:rsidRPr="00105ABE">
        <w:rPr>
          <w:b/>
          <w:bCs/>
        </w:rPr>
        <w:t>la sesión</w:t>
      </w:r>
      <w:r w:rsidRPr="00105ABE">
        <w:t xml:space="preserve"> del dispositivo de almacenamiento.</w:t>
      </w:r>
    </w:p>
    <w:p w14:paraId="004088FF" w14:textId="06BE2869" w:rsidR="0023560C" w:rsidRPr="0023560C" w:rsidRDefault="00872AD5" w:rsidP="00812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hyperlink r:id="rId35" w:history="1">
        <w:r w:rsidR="0023560C" w:rsidRPr="007D18C5">
          <w:rPr>
            <w:rStyle w:val="Hipervnculo"/>
            <w:b/>
            <w:bCs/>
          </w:rPr>
          <w:t>Ejercicio resuelto</w:t>
        </w:r>
      </w:hyperlink>
      <w:r w:rsidR="0023560C">
        <w:t xml:space="preserve">: </w:t>
      </w:r>
      <w:r w:rsidR="0023560C" w:rsidRPr="0023560C">
        <w:t>Crea una página similar a la anterior, almacenando en la sesión de usuario los instantes de todas sus últimas visitas. Si es su primera visita, muestra un mensaje de bienvenida. En caso contrario, muestra la fecha y hora de todas sus visitas anteriores. Añade un botón a la página que permita borrar el registro de visitas.</w:t>
      </w:r>
    </w:p>
    <w:p w14:paraId="46D4514A" w14:textId="77777777" w:rsidR="0023560C" w:rsidRPr="0023560C" w:rsidRDefault="0023560C" w:rsidP="00812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23560C">
        <w:t>Utiliza también una variable de sesión para comprobar si el usuario se ha autentificado correctamente. De esta forma no hará falta comprobar las credenciales con la base de datos constantemente.</w:t>
      </w:r>
    </w:p>
    <w:p w14:paraId="1E14C45A" w14:textId="4F346D99" w:rsidR="0023560C" w:rsidRPr="0023560C" w:rsidRDefault="00637D77" w:rsidP="00FE545F">
      <w:r w:rsidRPr="00637D77">
        <w:rPr>
          <w:noProof/>
        </w:rPr>
        <w:drawing>
          <wp:inline distT="0" distB="0" distL="0" distR="0" wp14:anchorId="40D6FBF5" wp14:editId="2BD7DF43">
            <wp:extent cx="5400040" cy="920115"/>
            <wp:effectExtent l="0" t="0" r="0" b="0"/>
            <wp:docPr id="13" name="Imagen 1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E39" w14:textId="23F9F16D" w:rsidR="00FE545F" w:rsidRDefault="00FE545F" w:rsidP="00FE545F">
      <w:pPr>
        <w:pStyle w:val="Ttulo2"/>
        <w:spacing w:before="0"/>
      </w:pPr>
      <w:r>
        <w:t>3.3.-</w:t>
      </w:r>
      <w:r w:rsidR="009015CA">
        <w:t xml:space="preserve"> </w:t>
      </w:r>
      <w:r>
        <w:t>Gestión</w:t>
      </w:r>
      <w:r w:rsidR="009015CA">
        <w:t xml:space="preserve"> </w:t>
      </w:r>
      <w:r>
        <w:t>de</w:t>
      </w:r>
      <w:r w:rsidR="009015CA">
        <w:t xml:space="preserve"> </w:t>
      </w:r>
      <w:r>
        <w:t>la</w:t>
      </w:r>
      <w:r w:rsidR="009015CA">
        <w:t xml:space="preserve"> </w:t>
      </w:r>
      <w:r>
        <w:t>información</w:t>
      </w:r>
      <w:r w:rsidR="009015CA">
        <w:t xml:space="preserve"> </w:t>
      </w:r>
      <w:r>
        <w:t>de</w:t>
      </w:r>
      <w:r w:rsidR="009015CA">
        <w:t xml:space="preserve"> </w:t>
      </w:r>
      <w:r>
        <w:t>la</w:t>
      </w:r>
      <w:r w:rsidR="009015CA">
        <w:t xml:space="preserve"> </w:t>
      </w:r>
      <w:r>
        <w:t>sesión.</w:t>
      </w:r>
    </w:p>
    <w:p w14:paraId="347E884F" w14:textId="11EC28A2" w:rsidR="00183A13" w:rsidRDefault="00B46E08" w:rsidP="00B46E08">
      <w:r>
        <w:t>Esto vamos a verlo con un ejemplo: utilizarás la base de datos "</w:t>
      </w:r>
      <w:proofErr w:type="spellStart"/>
      <w:r>
        <w:t>dwes</w:t>
      </w:r>
      <w:proofErr w:type="spellEnd"/>
      <w:r>
        <w:t>", creada anteriormente, para crear un prototipo de una tienda web dedicada a la venta de productos de informática.</w:t>
      </w:r>
    </w:p>
    <w:p w14:paraId="26F5988B" w14:textId="7E15A8BA" w:rsidR="001D5A67" w:rsidRDefault="00845A88" w:rsidP="001D5A67">
      <w:pPr>
        <w:pStyle w:val="Prrafodelista"/>
        <w:numPr>
          <w:ilvl w:val="0"/>
          <w:numId w:val="10"/>
        </w:numPr>
      </w:pPr>
      <w:proofErr w:type="spellStart"/>
      <w:r w:rsidRPr="00845A88">
        <w:rPr>
          <w:b/>
          <w:bCs/>
        </w:rPr>
        <w:t>Login</w:t>
      </w:r>
      <w:proofErr w:type="spellEnd"/>
      <w:r w:rsidRPr="00845A88">
        <w:rPr>
          <w:b/>
          <w:bCs/>
        </w:rPr>
        <w:t> (</w:t>
      </w:r>
      <w:proofErr w:type="spellStart"/>
      <w:r w:rsidRPr="00845A88">
        <w:rPr>
          <w:b/>
          <w:bCs/>
        </w:rPr>
        <w:t>login.php</w:t>
      </w:r>
      <w:proofErr w:type="spellEnd"/>
      <w:r w:rsidRPr="00845A88">
        <w:rPr>
          <w:b/>
          <w:bCs/>
        </w:rPr>
        <w:t>)</w:t>
      </w:r>
      <w:r w:rsidRPr="00845A88">
        <w:t>. Su función es autentificar al usuario de la aplicación web</w:t>
      </w:r>
      <w:r>
        <w:t>. Todos los usuarios pasan por esta página antes de acceder al resto.</w:t>
      </w:r>
    </w:p>
    <w:p w14:paraId="5B99E5F5" w14:textId="3DDA44F1" w:rsidR="00845A88" w:rsidRDefault="00E33D2C" w:rsidP="001D5A67">
      <w:pPr>
        <w:pStyle w:val="Prrafodelista"/>
        <w:numPr>
          <w:ilvl w:val="0"/>
          <w:numId w:val="10"/>
        </w:numPr>
      </w:pPr>
      <w:r w:rsidRPr="00E33D2C">
        <w:rPr>
          <w:b/>
          <w:bCs/>
        </w:rPr>
        <w:t>Listado de productos (</w:t>
      </w:r>
      <w:proofErr w:type="spellStart"/>
      <w:r w:rsidRPr="00E33D2C">
        <w:rPr>
          <w:b/>
          <w:bCs/>
        </w:rPr>
        <w:t>productos.php</w:t>
      </w:r>
      <w:proofErr w:type="spellEnd"/>
      <w:r w:rsidRPr="00E33D2C">
        <w:rPr>
          <w:b/>
          <w:bCs/>
        </w:rPr>
        <w:t>)</w:t>
      </w:r>
      <w:r w:rsidRPr="00E33D2C">
        <w:t>. Presenta un listado de los productos de la tienda</w:t>
      </w:r>
    </w:p>
    <w:p w14:paraId="784BF20B" w14:textId="2AA6DE5C" w:rsidR="00E33D2C" w:rsidRDefault="00E33D2C" w:rsidP="00E33D2C">
      <w:pPr>
        <w:pStyle w:val="Prrafodelista"/>
        <w:numPr>
          <w:ilvl w:val="0"/>
          <w:numId w:val="10"/>
        </w:numPr>
      </w:pPr>
      <w:r w:rsidRPr="00E33D2C">
        <w:rPr>
          <w:b/>
          <w:bCs/>
        </w:rPr>
        <w:t>Cesta de compra (</w:t>
      </w:r>
      <w:proofErr w:type="spellStart"/>
      <w:r w:rsidRPr="00E33D2C">
        <w:rPr>
          <w:b/>
          <w:bCs/>
        </w:rPr>
        <w:t>cesta.php</w:t>
      </w:r>
      <w:proofErr w:type="spellEnd"/>
      <w:r w:rsidRPr="00E33D2C">
        <w:rPr>
          <w:b/>
          <w:bCs/>
        </w:rPr>
        <w:t>)</w:t>
      </w:r>
      <w:r w:rsidRPr="00E33D2C">
        <w:t>. Muestra un resumen de los productos escogidos por el usuario</w:t>
      </w:r>
      <w:r>
        <w:t>.</w:t>
      </w:r>
    </w:p>
    <w:p w14:paraId="21623A34" w14:textId="77777777" w:rsidR="000B7DAF" w:rsidRDefault="000B7DAF" w:rsidP="00E33D2C">
      <w:pPr>
        <w:pStyle w:val="Prrafodelista"/>
        <w:numPr>
          <w:ilvl w:val="0"/>
          <w:numId w:val="10"/>
        </w:numPr>
      </w:pPr>
      <w:r w:rsidRPr="000B7DAF">
        <w:rPr>
          <w:b/>
          <w:bCs/>
        </w:rPr>
        <w:t>Pagar (</w:t>
      </w:r>
      <w:proofErr w:type="spellStart"/>
      <w:r w:rsidRPr="000B7DAF">
        <w:rPr>
          <w:b/>
          <w:bCs/>
        </w:rPr>
        <w:t>pagar.php</w:t>
      </w:r>
      <w:proofErr w:type="spellEnd"/>
      <w:r w:rsidRPr="000B7DAF">
        <w:rPr>
          <w:b/>
          <w:bCs/>
        </w:rPr>
        <w:t>)</w:t>
      </w:r>
      <w:r w:rsidRPr="000B7DAF">
        <w:t>. Una vez confirmada la compra, la última página debería ser la que permitiera al usuario escoger el método de pago y la forma de envío.</w:t>
      </w:r>
    </w:p>
    <w:p w14:paraId="38846527" w14:textId="550AFB94" w:rsidR="00E33D2C" w:rsidRDefault="000B7DAF" w:rsidP="000B7DAF">
      <w:pPr>
        <w:pStyle w:val="Prrafodelista"/>
        <w:numPr>
          <w:ilvl w:val="1"/>
          <w:numId w:val="10"/>
        </w:numPr>
      </w:pPr>
      <w:r w:rsidRPr="000B7DAF">
        <w:t>En este ejemplo no la vas a implementar como tal. Simplemente mostrará un mensaje de tipo "Gracias por su compra" y ofrecerá un enlace para comenzar una nueva compra</w:t>
      </w:r>
    </w:p>
    <w:p w14:paraId="001AB654" w14:textId="7F62853A" w:rsidR="000B7DAF" w:rsidRDefault="00D75E38" w:rsidP="000B7DAF">
      <w:pPr>
        <w:pStyle w:val="Prrafodelista"/>
        <w:numPr>
          <w:ilvl w:val="0"/>
          <w:numId w:val="10"/>
        </w:numPr>
      </w:pPr>
      <w:proofErr w:type="spellStart"/>
      <w:r w:rsidRPr="00D75E38">
        <w:rPr>
          <w:b/>
          <w:bCs/>
        </w:rPr>
        <w:t>Logoff</w:t>
      </w:r>
      <w:proofErr w:type="spellEnd"/>
      <w:r w:rsidRPr="00D75E38">
        <w:rPr>
          <w:b/>
          <w:bCs/>
        </w:rPr>
        <w:t> (</w:t>
      </w:r>
      <w:proofErr w:type="spellStart"/>
      <w:r w:rsidRPr="00D75E38">
        <w:rPr>
          <w:b/>
          <w:bCs/>
        </w:rPr>
        <w:t>logoff.php</w:t>
      </w:r>
      <w:proofErr w:type="spellEnd"/>
      <w:r w:rsidRPr="00D75E38">
        <w:rPr>
          <w:b/>
          <w:bCs/>
        </w:rPr>
        <w:t>)</w:t>
      </w:r>
      <w:r w:rsidRPr="00D75E38">
        <w:t>. Esta página desconecta al usuario de la aplicación y redirige al usuario de forma automática a la pantalla de autentificación</w:t>
      </w:r>
      <w:r>
        <w:t>.</w:t>
      </w:r>
    </w:p>
    <w:p w14:paraId="234BE5E4" w14:textId="3C15D018" w:rsidR="00D75E38" w:rsidRDefault="00D75E38" w:rsidP="00D75E38">
      <w:r w:rsidRPr="00D75E38">
        <w:lastRenderedPageBreak/>
        <w:t xml:space="preserve">Usaremos esta </w:t>
      </w:r>
      <w:hyperlink r:id="rId37" w:history="1">
        <w:r w:rsidRPr="00E11214">
          <w:rPr>
            <w:rStyle w:val="Hipervnculo"/>
          </w:rPr>
          <w:t>hoja de estilos</w:t>
        </w:r>
      </w:hyperlink>
      <w:r>
        <w:t xml:space="preserve"> y esta imagen para la </w:t>
      </w:r>
      <w:hyperlink r:id="rId38" w:history="1">
        <w:r w:rsidRPr="00E11214">
          <w:rPr>
            <w:rStyle w:val="Hipervnculo"/>
          </w:rPr>
          <w:t>cesta</w:t>
        </w:r>
      </w:hyperlink>
      <w:r>
        <w:t>.png (carrito).</w:t>
      </w:r>
    </w:p>
    <w:p w14:paraId="60C0026E" w14:textId="4B40448D" w:rsidR="00EA1522" w:rsidRDefault="001B3605" w:rsidP="00D75E38">
      <w:r>
        <w:rPr>
          <w:b/>
          <w:bCs/>
          <w:u w:val="single"/>
        </w:rPr>
        <w:t>Haremos algunas simplificaciones</w:t>
      </w:r>
      <w:r>
        <w:t xml:space="preserve"> (además de no proporcionar métodos de pago reales):</w:t>
      </w:r>
    </w:p>
    <w:p w14:paraId="20DF229F" w14:textId="6E45E1AE" w:rsidR="00D11D81" w:rsidRPr="00D11D81" w:rsidRDefault="00D11D81" w:rsidP="00D11D81">
      <w:pPr>
        <w:numPr>
          <w:ilvl w:val="0"/>
          <w:numId w:val="11"/>
        </w:numPr>
        <w:spacing w:after="0"/>
      </w:pPr>
      <w:r w:rsidRPr="001907C4">
        <w:rPr>
          <w:b/>
          <w:bCs/>
        </w:rPr>
        <w:t>No se podrán comprar varias unidades</w:t>
      </w:r>
      <w:r>
        <w:t xml:space="preserve"> del mismo producto</w:t>
      </w:r>
      <w:r w:rsidRPr="00D11D81">
        <w:t>.</w:t>
      </w:r>
    </w:p>
    <w:p w14:paraId="2B3FF6F8" w14:textId="7EDDB06A" w:rsidR="00D11D81" w:rsidRPr="00D11D81" w:rsidRDefault="00D11D81" w:rsidP="00D11D81">
      <w:pPr>
        <w:numPr>
          <w:ilvl w:val="0"/>
          <w:numId w:val="11"/>
        </w:numPr>
        <w:spacing w:after="0"/>
      </w:pPr>
      <w:r w:rsidRPr="00D11D81">
        <w:rPr>
          <w:b/>
          <w:bCs/>
        </w:rPr>
        <w:t>Una vez añadido un producto a la cesta de compra, no se podrá retirar de la misma</w:t>
      </w:r>
      <w:r w:rsidRPr="00D11D81">
        <w:t>. La única posibilidad será vaciar toda la cesta</w:t>
      </w:r>
      <w:r w:rsidR="0085695D">
        <w:t>.</w:t>
      </w:r>
    </w:p>
    <w:p w14:paraId="4FF24D54" w14:textId="77777777" w:rsidR="00D11D81" w:rsidRPr="00D11D81" w:rsidRDefault="00D11D81" w:rsidP="00D11D81">
      <w:pPr>
        <w:numPr>
          <w:ilvl w:val="0"/>
          <w:numId w:val="11"/>
        </w:numPr>
        <w:spacing w:after="0"/>
      </w:pPr>
      <w:r w:rsidRPr="00D11D81">
        <w:rPr>
          <w:b/>
          <w:bCs/>
        </w:rPr>
        <w:t>No se mostrarán imágenes de los productos</w:t>
      </w:r>
      <w:r w:rsidRPr="00D11D81">
        <w:t>, ni será posible ver el total de la compra hasta que ésta haya finalizado.</w:t>
      </w:r>
    </w:p>
    <w:p w14:paraId="771B59B0" w14:textId="2A28D2AA" w:rsidR="00D11D81" w:rsidRPr="001B3605" w:rsidRDefault="00D11D81" w:rsidP="00D75E38">
      <w:pPr>
        <w:numPr>
          <w:ilvl w:val="0"/>
          <w:numId w:val="11"/>
        </w:numPr>
      </w:pPr>
      <w:r w:rsidRPr="00D11D81">
        <w:rPr>
          <w:b/>
          <w:bCs/>
        </w:rPr>
        <w:t>Se muestran todos los productos en una única página</w:t>
      </w:r>
      <w:r w:rsidRPr="00D11D81">
        <w:t>. Sería preferible filtrarlos por familia y mostrarlos en varias páginas, limitando a 10 o 20 productos el número máximo de cada página.</w:t>
      </w:r>
    </w:p>
    <w:p w14:paraId="3B7A60F4" w14:textId="029D7D55" w:rsidR="00B46E08" w:rsidRPr="00D75E38" w:rsidRDefault="002770F8" w:rsidP="002770F8">
      <w:pPr>
        <w:pStyle w:val="Ttulo3"/>
      </w:pPr>
      <w:r w:rsidRPr="00D75E38">
        <w:t xml:space="preserve">3.3.1.- </w:t>
      </w:r>
      <w:proofErr w:type="spellStart"/>
      <w:r w:rsidRPr="00D75E38">
        <w:t>login.php</w:t>
      </w:r>
      <w:proofErr w:type="spellEnd"/>
    </w:p>
    <w:p w14:paraId="4F4FF096" w14:textId="280B5D7B" w:rsidR="002770F8" w:rsidRDefault="00352BE6" w:rsidP="002770F8">
      <w:r w:rsidRPr="00352BE6">
        <w:rPr>
          <w:b/>
          <w:bCs/>
        </w:rPr>
        <w:t>Código HTML</w:t>
      </w:r>
      <w:r>
        <w:t>:</w:t>
      </w:r>
    </w:p>
    <w:p w14:paraId="77BE3957" w14:textId="77777777" w:rsidR="001C3C8D" w:rsidRPr="005650A4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</w:rPr>
      </w:pPr>
      <w:r w:rsidRPr="005650A4">
        <w:rPr>
          <w:rFonts w:ascii="Consolas" w:hAnsi="Consolas" w:cs="Courier New"/>
          <w:color w:val="2B91AF"/>
          <w:sz w:val="17"/>
          <w:szCs w:val="17"/>
        </w:rPr>
        <w:t>&lt;</w:t>
      </w:r>
      <w:proofErr w:type="spellStart"/>
      <w:r w:rsidRPr="005650A4">
        <w:rPr>
          <w:rFonts w:ascii="Consolas" w:hAnsi="Consolas" w:cs="Courier New"/>
          <w:color w:val="2B91AF"/>
          <w:sz w:val="17"/>
          <w:szCs w:val="17"/>
        </w:rPr>
        <w:t>div</w:t>
      </w:r>
      <w:proofErr w:type="spellEnd"/>
      <w:r w:rsidRPr="005650A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5650A4">
        <w:rPr>
          <w:rFonts w:ascii="Consolas" w:hAnsi="Consolas" w:cs="Courier New"/>
          <w:sz w:val="17"/>
          <w:szCs w:val="17"/>
        </w:rPr>
        <w:t>id</w:t>
      </w:r>
      <w:r w:rsidRPr="005650A4">
        <w:rPr>
          <w:rFonts w:ascii="Consolas" w:hAnsi="Consolas" w:cs="Courier New"/>
          <w:color w:val="000000"/>
          <w:sz w:val="17"/>
          <w:szCs w:val="17"/>
        </w:rPr>
        <w:t>=</w:t>
      </w:r>
      <w:r w:rsidRPr="005650A4">
        <w:rPr>
          <w:rFonts w:ascii="Consolas" w:hAnsi="Consolas" w:cs="Courier New"/>
          <w:sz w:val="17"/>
          <w:szCs w:val="17"/>
        </w:rPr>
        <w:t>'</w:t>
      </w:r>
      <w:proofErr w:type="spellStart"/>
      <w:r w:rsidRPr="005650A4">
        <w:rPr>
          <w:rFonts w:ascii="Consolas" w:hAnsi="Consolas" w:cs="Courier New"/>
          <w:sz w:val="17"/>
          <w:szCs w:val="17"/>
        </w:rPr>
        <w:t>login</w:t>
      </w:r>
      <w:proofErr w:type="spellEnd"/>
      <w:r w:rsidRPr="005650A4">
        <w:rPr>
          <w:rFonts w:ascii="Consolas" w:hAnsi="Consolas" w:cs="Courier New"/>
          <w:sz w:val="17"/>
          <w:szCs w:val="17"/>
        </w:rPr>
        <w:t>'</w:t>
      </w:r>
      <w:r w:rsidRPr="005650A4">
        <w:rPr>
          <w:rFonts w:ascii="Consolas" w:hAnsi="Consolas" w:cs="Courier New"/>
          <w:color w:val="2B91AF"/>
          <w:sz w:val="17"/>
          <w:szCs w:val="17"/>
        </w:rPr>
        <w:t>&gt;</w:t>
      </w:r>
    </w:p>
    <w:p w14:paraId="57AAA88E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&lt;form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action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login.php</w:t>
      </w:r>
      <w:proofErr w:type="spellEnd"/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method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'post'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4911236E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</w:t>
      </w:r>
      <w:proofErr w:type="spellStart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fieldset</w:t>
      </w:r>
      <w:proofErr w:type="spell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3189169E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&lt;legend&gt;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Login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&lt;/legend&gt;</w:t>
      </w:r>
    </w:p>
    <w:p w14:paraId="73357533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&lt;div&gt;&lt;span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class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'error'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&lt;?</w:t>
      </w:r>
      <w:proofErr w:type="spellStart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echo $error</w:t>
      </w:r>
      <w:proofErr w:type="gramStart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; ?</w:t>
      </w:r>
      <w:proofErr w:type="gram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&gt;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&lt;/span&gt;&lt;/div&gt;</w:t>
      </w:r>
    </w:p>
    <w:p w14:paraId="64DE2281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class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'campo'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38DEAE2B" w14:textId="77777777" w:rsidR="001C3C8D" w:rsidRPr="00872AD5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872AD5">
        <w:rPr>
          <w:rFonts w:ascii="Consolas" w:hAnsi="Consolas" w:cs="Courier New"/>
          <w:color w:val="2B91AF"/>
          <w:sz w:val="17"/>
          <w:szCs w:val="17"/>
        </w:rPr>
        <w:t>&lt;</w:t>
      </w:r>
      <w:proofErr w:type="spellStart"/>
      <w:r w:rsidRPr="00872AD5">
        <w:rPr>
          <w:rFonts w:ascii="Consolas" w:hAnsi="Consolas" w:cs="Courier New"/>
          <w:color w:val="2B91AF"/>
          <w:sz w:val="17"/>
          <w:szCs w:val="17"/>
        </w:rPr>
        <w:t>label</w:t>
      </w:r>
      <w:proofErr w:type="spellEnd"/>
      <w:r w:rsidRPr="00872AD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872AD5">
        <w:rPr>
          <w:rFonts w:ascii="Consolas" w:hAnsi="Consolas" w:cs="Courier New"/>
          <w:sz w:val="17"/>
          <w:szCs w:val="17"/>
        </w:rPr>
        <w:t>for</w:t>
      </w:r>
      <w:proofErr w:type="spellEnd"/>
      <w:r w:rsidRPr="00872AD5">
        <w:rPr>
          <w:rFonts w:ascii="Consolas" w:hAnsi="Consolas" w:cs="Courier New"/>
          <w:color w:val="000000"/>
          <w:sz w:val="17"/>
          <w:szCs w:val="17"/>
        </w:rPr>
        <w:t>=</w:t>
      </w:r>
      <w:r w:rsidRPr="00872AD5">
        <w:rPr>
          <w:rFonts w:ascii="Consolas" w:hAnsi="Consolas" w:cs="Courier New"/>
          <w:sz w:val="17"/>
          <w:szCs w:val="17"/>
        </w:rPr>
        <w:t>'usuario'</w:t>
      </w:r>
      <w:r w:rsidRPr="00872AD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872AD5">
        <w:rPr>
          <w:rFonts w:ascii="Consolas" w:hAnsi="Consolas" w:cs="Courier New"/>
          <w:color w:val="2B91AF"/>
          <w:sz w:val="17"/>
          <w:szCs w:val="17"/>
        </w:rPr>
        <w:t>&gt;</w:t>
      </w:r>
      <w:r w:rsidRPr="00872AD5">
        <w:rPr>
          <w:rFonts w:ascii="Consolas" w:hAnsi="Consolas" w:cs="Courier New"/>
          <w:color w:val="000000"/>
          <w:sz w:val="17"/>
          <w:szCs w:val="17"/>
        </w:rPr>
        <w:t>Usuario:</w:t>
      </w:r>
      <w:r w:rsidRPr="00872AD5">
        <w:rPr>
          <w:rFonts w:ascii="Consolas" w:hAnsi="Consolas" w:cs="Courier New"/>
          <w:color w:val="2B91AF"/>
          <w:sz w:val="17"/>
          <w:szCs w:val="17"/>
        </w:rPr>
        <w:t>&lt;/</w:t>
      </w:r>
      <w:proofErr w:type="spellStart"/>
      <w:r w:rsidRPr="00872AD5">
        <w:rPr>
          <w:rFonts w:ascii="Consolas" w:hAnsi="Consolas" w:cs="Courier New"/>
          <w:color w:val="2B91AF"/>
          <w:sz w:val="17"/>
          <w:szCs w:val="17"/>
        </w:rPr>
        <w:t>label</w:t>
      </w:r>
      <w:proofErr w:type="spellEnd"/>
      <w:r w:rsidRPr="00872AD5">
        <w:rPr>
          <w:rFonts w:ascii="Consolas" w:hAnsi="Consolas" w:cs="Courier New"/>
          <w:color w:val="2B91AF"/>
          <w:sz w:val="17"/>
          <w:szCs w:val="17"/>
        </w:rPr>
        <w:t>&gt;&lt;</w:t>
      </w:r>
      <w:proofErr w:type="spellStart"/>
      <w:r w:rsidRPr="00872AD5">
        <w:rPr>
          <w:rFonts w:ascii="Consolas" w:hAnsi="Consolas" w:cs="Courier New"/>
          <w:color w:val="2B91AF"/>
          <w:sz w:val="17"/>
          <w:szCs w:val="17"/>
        </w:rPr>
        <w:t>br</w:t>
      </w:r>
      <w:proofErr w:type="spellEnd"/>
      <w:r w:rsidRPr="00872AD5">
        <w:rPr>
          <w:rFonts w:ascii="Consolas" w:hAnsi="Consolas" w:cs="Courier New"/>
          <w:color w:val="2B91AF"/>
          <w:sz w:val="17"/>
          <w:szCs w:val="17"/>
        </w:rPr>
        <w:t>/&gt;</w:t>
      </w:r>
    </w:p>
    <w:p w14:paraId="51CC7266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872AD5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&lt;input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type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'text'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name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usuario</w:t>
      </w:r>
      <w:proofErr w:type="spellEnd"/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id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usuario</w:t>
      </w:r>
      <w:proofErr w:type="spellEnd"/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maxlength</w:t>
      </w:r>
      <w:proofErr w:type="spell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"50"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/&gt;&lt;</w:t>
      </w:r>
      <w:proofErr w:type="spellStart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br</w:t>
      </w:r>
      <w:proofErr w:type="spellEnd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2B4D9789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5ABB2C7F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class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'campo'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59A6FA26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&lt;label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for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'password'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proofErr w:type="spellStart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Contraseña</w:t>
      </w:r>
      <w:proofErr w:type="spell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: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&lt;/label&gt;&lt;</w:t>
      </w:r>
      <w:proofErr w:type="spellStart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br</w:t>
      </w:r>
      <w:proofErr w:type="spellEnd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75D760DD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&lt;input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type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'password'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name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'password'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id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'password'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maxlength</w:t>
      </w:r>
      <w:proofErr w:type="spellEnd"/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"50"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/&gt;&lt;</w:t>
      </w:r>
      <w:proofErr w:type="spellStart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br</w:t>
      </w:r>
      <w:proofErr w:type="spellEnd"/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62ABEF0D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78FEADCB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class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'campo'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5D5E5069" w14:textId="77777777" w:rsidR="001C3C8D" w:rsidRPr="001C3C8D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&lt;input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type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'submit'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name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enviar</w:t>
      </w:r>
      <w:proofErr w:type="spellEnd"/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sz w:val="17"/>
          <w:szCs w:val="17"/>
          <w:lang w:val="en-US"/>
        </w:rPr>
        <w:t>value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1C3C8D">
        <w:rPr>
          <w:rFonts w:ascii="Consolas" w:hAnsi="Consolas" w:cs="Courier New"/>
          <w:sz w:val="17"/>
          <w:szCs w:val="17"/>
          <w:lang w:val="en-US"/>
        </w:rPr>
        <w:t>Enviar</w:t>
      </w:r>
      <w:proofErr w:type="spellEnd"/>
      <w:r w:rsidRPr="001C3C8D">
        <w:rPr>
          <w:rFonts w:ascii="Consolas" w:hAnsi="Consolas" w:cs="Courier New"/>
          <w:sz w:val="17"/>
          <w:szCs w:val="17"/>
          <w:lang w:val="en-US"/>
        </w:rPr>
        <w:t>'</w:t>
      </w: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1C3C8D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063FBC2B" w14:textId="77777777" w:rsidR="001C3C8D" w:rsidRPr="005650A4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1C3C8D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56225FF0" w14:textId="77777777" w:rsidR="001C3C8D" w:rsidRPr="005650A4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&lt;/</w:t>
      </w:r>
      <w:proofErr w:type="spellStart"/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fieldset</w:t>
      </w:r>
      <w:proofErr w:type="spellEnd"/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7FC75B5E" w14:textId="77777777" w:rsidR="001C3C8D" w:rsidRPr="005650A4" w:rsidRDefault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&lt;/form&gt;</w:t>
      </w:r>
    </w:p>
    <w:p w14:paraId="4D3127FD" w14:textId="75F68AB0" w:rsidR="00352BE6" w:rsidRPr="005650A4" w:rsidRDefault="001C3C8D" w:rsidP="001C3C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43381653"/>
        <w:rPr>
          <w:rFonts w:ascii="Consolas" w:hAnsi="Consolas" w:cs="Courier New"/>
          <w:sz w:val="17"/>
          <w:szCs w:val="17"/>
          <w:lang w:val="en-US"/>
        </w:rPr>
      </w:pPr>
      <w:r w:rsidRPr="005650A4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0242C0B2" w14:textId="6B21F287" w:rsidR="00352BE6" w:rsidRPr="009A737A" w:rsidRDefault="00352BE6" w:rsidP="002770F8">
      <w:pPr>
        <w:rPr>
          <w:lang w:val="en-US"/>
        </w:rPr>
      </w:pPr>
      <w:r w:rsidRPr="009A737A">
        <w:rPr>
          <w:b/>
          <w:bCs/>
          <w:lang w:val="en-US"/>
        </w:rPr>
        <w:t>Código PHP</w:t>
      </w:r>
      <w:r w:rsidRPr="009A737A">
        <w:rPr>
          <w:lang w:val="en-US"/>
        </w:rPr>
        <w:t>:</w:t>
      </w:r>
    </w:p>
    <w:p w14:paraId="10497260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isset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($_POST[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enviar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])) {</w:t>
      </w:r>
    </w:p>
    <w:p w14:paraId="6CB593AE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usuario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$_POST[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usuario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];</w:t>
      </w:r>
      <w:proofErr w:type="gramEnd"/>
    </w:p>
    <w:p w14:paraId="0CEF6D01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$password = $_POST[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'password'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];</w:t>
      </w:r>
      <w:proofErr w:type="gramEnd"/>
    </w:p>
    <w:p w14:paraId="58357D54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</w:t>
      </w:r>
    </w:p>
    <w:p w14:paraId="1715E1AD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C2361B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(empty($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usuario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) || empty($password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))  </w:t>
      </w:r>
      <w:r w:rsidRPr="00C2361B">
        <w:rPr>
          <w:rFonts w:ascii="Consolas" w:hAnsi="Consolas" w:cs="Courier New"/>
          <w:color w:val="008000"/>
          <w:sz w:val="17"/>
          <w:szCs w:val="17"/>
          <w:lang w:val="en-US"/>
        </w:rPr>
        <w:t>/</w:t>
      </w:r>
      <w:proofErr w:type="gramEnd"/>
      <w:r w:rsidRPr="00C2361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/ </w:t>
      </w:r>
      <w:proofErr w:type="spellStart"/>
      <w:r w:rsidRPr="00C2361B">
        <w:rPr>
          <w:rFonts w:ascii="Consolas" w:hAnsi="Consolas" w:cs="Courier New"/>
          <w:color w:val="008000"/>
          <w:sz w:val="17"/>
          <w:szCs w:val="17"/>
          <w:lang w:val="en-US"/>
        </w:rPr>
        <w:t>Comprobar</w:t>
      </w:r>
      <w:proofErr w:type="spellEnd"/>
      <w:r w:rsidRPr="00C2361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proofErr w:type="spellStart"/>
      <w:r w:rsidRPr="00C2361B">
        <w:rPr>
          <w:rFonts w:ascii="Consolas" w:hAnsi="Consolas" w:cs="Courier New"/>
          <w:color w:val="008000"/>
          <w:sz w:val="17"/>
          <w:szCs w:val="17"/>
          <w:lang w:val="en-US"/>
        </w:rPr>
        <w:t>credenciales</w:t>
      </w:r>
      <w:proofErr w:type="spellEnd"/>
    </w:p>
    <w:p w14:paraId="3D7F5B60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$error = </w:t>
      </w:r>
      <w:r>
        <w:rPr>
          <w:rFonts w:ascii="Consolas" w:hAnsi="Consolas" w:cs="Courier New"/>
          <w:color w:val="A31515"/>
          <w:sz w:val="17"/>
          <w:szCs w:val="17"/>
        </w:rPr>
        <w:t>"Debes introducir un nombre de usuario y una contraseña"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59E14E2F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{ </w:t>
      </w:r>
      <w:r>
        <w:rPr>
          <w:rFonts w:ascii="Consolas" w:hAnsi="Consolas" w:cs="Courier New"/>
          <w:color w:val="008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/ Conectarse a la BB.DD</w:t>
      </w:r>
    </w:p>
    <w:p w14:paraId="338158E3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C2361B">
        <w:rPr>
          <w:rFonts w:ascii="Consolas" w:hAnsi="Consolas" w:cs="Courier New"/>
          <w:color w:val="0000FF"/>
          <w:sz w:val="17"/>
          <w:szCs w:val="17"/>
          <w:lang w:val="en-US"/>
        </w:rPr>
        <w:t>try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{</w:t>
      </w:r>
    </w:p>
    <w:p w14:paraId="043BC0F4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opc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array(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PDO::MYSQL_ATTR_INIT_COMMAND =&gt; 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"SET NAMES utf8"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36604DF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dsn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proofErr w:type="gram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mysql:host</w:t>
      </w:r>
      <w:proofErr w:type="spellEnd"/>
      <w:proofErr w:type="gram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=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localhost;dbname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=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dwes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BD58346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dwes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r w:rsidRPr="00C2361B">
        <w:rPr>
          <w:rFonts w:ascii="Consolas" w:hAnsi="Consolas" w:cs="Courier New"/>
          <w:color w:val="0000FF"/>
          <w:sz w:val="17"/>
          <w:szCs w:val="17"/>
          <w:lang w:val="en-US"/>
        </w:rPr>
        <w:t>new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PDO(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dsn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, 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dwes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, 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"abc123."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, 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opc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491A1156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817E24B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FF"/>
          <w:sz w:val="17"/>
          <w:szCs w:val="17"/>
        </w:rPr>
        <w:t>catch</w:t>
      </w:r>
      <w:r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PDOException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$e) {</w:t>
      </w:r>
    </w:p>
    <w:p w14:paraId="175106C1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gramStart"/>
      <w:r>
        <w:rPr>
          <w:rFonts w:ascii="Consolas" w:hAnsi="Consolas" w:cs="Courier New"/>
          <w:color w:val="0000FF"/>
          <w:sz w:val="17"/>
          <w:szCs w:val="17"/>
        </w:rPr>
        <w:t>die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A31515"/>
          <w:sz w:val="17"/>
          <w:szCs w:val="17"/>
        </w:rPr>
        <w:t>"Error: "</w:t>
      </w:r>
      <w:r>
        <w:rPr>
          <w:rFonts w:ascii="Consolas" w:hAnsi="Consolas" w:cs="Courier New"/>
          <w:color w:val="000000"/>
          <w:sz w:val="17"/>
          <w:szCs w:val="17"/>
        </w:rPr>
        <w:t xml:space="preserve"> . $e-&gt;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getMessage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));</w:t>
      </w:r>
    </w:p>
    <w:p w14:paraId="1A7CD3BC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}</w:t>
      </w:r>
    </w:p>
    <w:p w14:paraId="41D3A0EC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8000"/>
          <w:sz w:val="17"/>
          <w:szCs w:val="17"/>
        </w:rPr>
        <w:t>// Comprobar las credenciales</w:t>
      </w:r>
    </w:p>
    <w:p w14:paraId="6ED15E77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 </w:t>
      </w:r>
      <w:r>
        <w:rPr>
          <w:rFonts w:ascii="Consolas" w:hAnsi="Consolas" w:cs="Courier New"/>
          <w:color w:val="A31515"/>
          <w:sz w:val="17"/>
          <w:szCs w:val="17"/>
        </w:rPr>
        <w:t xml:space="preserve">"SELECT usuario FROM usuarios WHERE usuario='$usuario' </w:t>
      </w:r>
      <w:proofErr w:type="gramStart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.</w:t>
      </w:r>
      <w:proofErr w:type="gramEnd"/>
    </w:p>
    <w:p w14:paraId="7121E82C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"AND 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contrasena</w:t>
      </w:r>
      <w:proofErr w:type="spellEnd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='</w:t>
      </w:r>
      <w:proofErr w:type="gram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.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md5($password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) .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"'"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3CD4E462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</w:p>
    <w:p w14:paraId="4E4A5BF1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FF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$resultado =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dwes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query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)) {</w:t>
      </w:r>
    </w:p>
    <w:p w14:paraId="15B60C50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$fila = $resultado-&gt;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040311CA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($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fila !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=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null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) {</w:t>
      </w:r>
    </w:p>
    <w:p w14:paraId="04CE12C1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        </w:t>
      </w:r>
      <w:r>
        <w:rPr>
          <w:rFonts w:ascii="Consolas" w:hAnsi="Consolas" w:cs="Courier New"/>
          <w:color w:val="008000"/>
          <w:sz w:val="17"/>
          <w:szCs w:val="17"/>
        </w:rPr>
        <w:t>// Inicia sesión y almacena el nombre de usuario</w:t>
      </w:r>
    </w:p>
    <w:p w14:paraId="70B23B92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session_</w:t>
      </w:r>
      <w:proofErr w:type="gram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start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0A4387E" w14:textId="77777777" w:rsidR="00C2361B" w:rsidRP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  <w:lang w:val="en-US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    $_SESSION[</w:t>
      </w:r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usuario</w:t>
      </w:r>
      <w:proofErr w:type="spellEnd"/>
      <w:proofErr w:type="gramStart"/>
      <w:r w:rsidRPr="00C2361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]=</w:t>
      </w:r>
      <w:proofErr w:type="gram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proofErr w:type="spellStart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usuario</w:t>
      </w:r>
      <w:proofErr w:type="spellEnd"/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717F558" w14:textId="77777777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 w:rsidRPr="00C2361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    </w:t>
      </w:r>
      <w:r>
        <w:rPr>
          <w:rFonts w:ascii="Consolas" w:hAnsi="Consolas" w:cs="Courier New"/>
          <w:color w:val="008000"/>
          <w:sz w:val="17"/>
          <w:szCs w:val="17"/>
        </w:rPr>
        <w:t>// Redirige a la página del listado de productos.</w:t>
      </w:r>
    </w:p>
    <w:p w14:paraId="0A3ACBC8" w14:textId="3D916EEC" w:rsidR="00C2361B" w:rsidRDefault="00C23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43722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header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A31515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Location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 xml:space="preserve">: 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productos.php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0ACD89B0" w14:textId="12F74980" w:rsidR="001064B6" w:rsidRPr="00C27837" w:rsidRDefault="001064B6" w:rsidP="00C27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300" w:lineRule="atLeast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eastAsia="es-ES"/>
        </w:rPr>
      </w:pPr>
    </w:p>
    <w:p w14:paraId="1F447EC2" w14:textId="11DCFA62" w:rsidR="00352BE6" w:rsidRPr="001064B6" w:rsidRDefault="00C2361B" w:rsidP="002770F8">
      <w:r w:rsidRPr="00C2361B">
        <w:rPr>
          <w:noProof/>
        </w:rPr>
        <w:drawing>
          <wp:inline distT="0" distB="0" distL="0" distR="0" wp14:anchorId="657E3214" wp14:editId="47170944">
            <wp:extent cx="5400040" cy="922020"/>
            <wp:effectExtent l="0" t="0" r="0" b="0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FEE" w14:textId="3D5B7078" w:rsidR="002770F8" w:rsidRDefault="00811A44" w:rsidP="00811A44">
      <w:pPr>
        <w:pStyle w:val="Ttulo3"/>
      </w:pPr>
      <w:r w:rsidRPr="00C27837">
        <w:t xml:space="preserve">3.3.2.- </w:t>
      </w:r>
      <w:proofErr w:type="spellStart"/>
      <w:r w:rsidRPr="00C27837">
        <w:t>productos.php</w:t>
      </w:r>
      <w:proofErr w:type="spellEnd"/>
    </w:p>
    <w:p w14:paraId="6400B713" w14:textId="2F1B9957" w:rsidR="009E00CE" w:rsidRPr="009E00CE" w:rsidRDefault="009E00CE" w:rsidP="009E00CE">
      <w:r>
        <w:t>La página consta de:</w:t>
      </w:r>
    </w:p>
    <w:p w14:paraId="50AC02FF" w14:textId="0568F852" w:rsidR="009E00CE" w:rsidRDefault="009E00CE" w:rsidP="009E00CE">
      <w:pPr>
        <w:pStyle w:val="Prrafodelista"/>
        <w:numPr>
          <w:ilvl w:val="0"/>
          <w:numId w:val="12"/>
        </w:numPr>
      </w:pPr>
      <w:r w:rsidRPr="00E419AC">
        <w:rPr>
          <w:b/>
          <w:bCs/>
          <w:u w:val="single"/>
        </w:rPr>
        <w:t>Encabezado</w:t>
      </w:r>
      <w:r>
        <w:t>: contiene el título de la página.</w:t>
      </w:r>
    </w:p>
    <w:p w14:paraId="6F131522" w14:textId="276AFFBE" w:rsidR="009E00CE" w:rsidRPr="009E00CE" w:rsidRDefault="009E00CE" w:rsidP="009E00CE">
      <w:pPr>
        <w:pStyle w:val="Prrafodelista"/>
        <w:numPr>
          <w:ilvl w:val="0"/>
          <w:numId w:val="12"/>
        </w:numPr>
      </w:pPr>
      <w:r w:rsidRPr="00E419AC">
        <w:rPr>
          <w:b/>
          <w:bCs/>
          <w:u w:val="single"/>
        </w:rPr>
        <w:t>Productos</w:t>
      </w:r>
      <w:r>
        <w:t>: es la lista de productos.</w:t>
      </w:r>
      <w:r w:rsidR="00271669">
        <w:t xml:space="preserve"> Se crea un formulario por cada producto, con un botón “Añadir” que envía a esta misma página los datos código, nombre y precio del producto. Cuando se abre la página, se comprueba si se ha enviado este </w:t>
      </w:r>
      <w:r w:rsidR="00D75E18">
        <w:t>formulario.</w:t>
      </w:r>
      <w:r w:rsidR="001F1C3E">
        <w:t xml:space="preserve"> Y si se ha enviado, añade un elemento al array $_SESSION[‘cesta’] con los datos del nuevo producto.</w:t>
      </w:r>
    </w:p>
    <w:p w14:paraId="092CA9AF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Comprobamos si se ha enviado el formulario de añadir</w:t>
      </w:r>
    </w:p>
    <w:p w14:paraId="117654AD" w14:textId="52F3CB29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isset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($_POST[</w:t>
      </w:r>
      <w:r>
        <w:rPr>
          <w:rFonts w:ascii="Consolas" w:hAnsi="Consolas" w:cs="Courier New"/>
          <w:color w:val="A31515"/>
          <w:sz w:val="17"/>
          <w:szCs w:val="17"/>
        </w:rPr>
        <w:t>'enviar'</w:t>
      </w:r>
      <w:r>
        <w:rPr>
          <w:rFonts w:ascii="Consolas" w:hAnsi="Consolas" w:cs="Courier New"/>
          <w:color w:val="000000"/>
          <w:sz w:val="17"/>
          <w:szCs w:val="17"/>
        </w:rPr>
        <w:t>])) {</w:t>
      </w:r>
    </w:p>
    <w:p w14:paraId="039B29DF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000"/>
          <w:sz w:val="17"/>
          <w:szCs w:val="17"/>
        </w:rPr>
        <w:t>// Creamos un array con los datos del nuevo producto</w:t>
      </w:r>
    </w:p>
    <w:p w14:paraId="72A20C40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$producto[</w:t>
      </w:r>
      <w:r>
        <w:rPr>
          <w:rFonts w:ascii="Consolas" w:hAnsi="Consolas" w:cs="Courier New"/>
          <w:color w:val="A31515"/>
          <w:sz w:val="17"/>
          <w:szCs w:val="17"/>
        </w:rPr>
        <w:t>'nombre'</w:t>
      </w:r>
      <w:r>
        <w:rPr>
          <w:rFonts w:ascii="Consolas" w:hAnsi="Consolas" w:cs="Courier New"/>
          <w:color w:val="000000"/>
          <w:sz w:val="17"/>
          <w:szCs w:val="17"/>
        </w:rPr>
        <w:t>] = $_POST[</w:t>
      </w:r>
      <w:r>
        <w:rPr>
          <w:rFonts w:ascii="Consolas" w:hAnsi="Consolas" w:cs="Courier New"/>
          <w:color w:val="A31515"/>
          <w:sz w:val="17"/>
          <w:szCs w:val="17"/>
        </w:rPr>
        <w:t>'nombre'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4DBCF4F3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$producto[</w:t>
      </w:r>
      <w:r>
        <w:rPr>
          <w:rFonts w:ascii="Consolas" w:hAnsi="Consolas" w:cs="Courier New"/>
          <w:color w:val="A31515"/>
          <w:sz w:val="17"/>
          <w:szCs w:val="17"/>
        </w:rPr>
        <w:t>'precio'</w:t>
      </w:r>
      <w:r>
        <w:rPr>
          <w:rFonts w:ascii="Consolas" w:hAnsi="Consolas" w:cs="Courier New"/>
          <w:color w:val="000000"/>
          <w:sz w:val="17"/>
          <w:szCs w:val="17"/>
        </w:rPr>
        <w:t>] = $_POST[</w:t>
      </w:r>
      <w:r>
        <w:rPr>
          <w:rFonts w:ascii="Consolas" w:hAnsi="Consolas" w:cs="Courier New"/>
          <w:color w:val="A31515"/>
          <w:sz w:val="17"/>
          <w:szCs w:val="17"/>
        </w:rPr>
        <w:t>'precio'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650DF84D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000"/>
          <w:sz w:val="17"/>
          <w:szCs w:val="17"/>
        </w:rPr>
        <w:t>/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/  y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 xml:space="preserve"> lo añadimos</w:t>
      </w:r>
    </w:p>
    <w:p w14:paraId="63FB7CA2" w14:textId="77777777" w:rsidR="00E419AC" w:rsidRDefault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$_SESSION[</w:t>
      </w:r>
      <w:r>
        <w:rPr>
          <w:rFonts w:ascii="Consolas" w:hAnsi="Consolas" w:cs="Courier New"/>
          <w:color w:val="A31515"/>
          <w:sz w:val="17"/>
          <w:szCs w:val="17"/>
        </w:rPr>
        <w:t>'cesta'</w:t>
      </w:r>
      <w:r>
        <w:rPr>
          <w:rFonts w:ascii="Consolas" w:hAnsi="Consolas" w:cs="Courier New"/>
          <w:color w:val="000000"/>
          <w:sz w:val="17"/>
          <w:szCs w:val="17"/>
        </w:rPr>
        <w:t>][$_POST[</w:t>
      </w:r>
      <w:r>
        <w:rPr>
          <w:rFonts w:ascii="Consolas" w:hAnsi="Consolas" w:cs="Courier New"/>
          <w:color w:val="A31515"/>
          <w:sz w:val="17"/>
          <w:szCs w:val="17"/>
        </w:rPr>
        <w:t>'producto'</w:t>
      </w:r>
      <w:r>
        <w:rPr>
          <w:rFonts w:ascii="Consolas" w:hAnsi="Consolas" w:cs="Courier New"/>
          <w:color w:val="000000"/>
          <w:sz w:val="17"/>
          <w:szCs w:val="17"/>
        </w:rPr>
        <w:t>]] = $producto;</w:t>
      </w:r>
    </w:p>
    <w:p w14:paraId="2DE7DFFC" w14:textId="4943123C" w:rsidR="00E419AC" w:rsidRDefault="00E419AC" w:rsidP="00E419A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46887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}</w:t>
      </w:r>
    </w:p>
    <w:p w14:paraId="47DF9FB2" w14:textId="2DCFD0D6" w:rsidR="00811A44" w:rsidRDefault="007907B2" w:rsidP="00811A44">
      <w:r w:rsidRPr="007907B2">
        <w:t>El array </w:t>
      </w:r>
      <w:r w:rsidRPr="007907B2">
        <w:rPr>
          <w:b/>
          <w:bCs/>
        </w:rPr>
        <w:t>$_SESSION['cesta']</w:t>
      </w:r>
      <w:r w:rsidRPr="007907B2">
        <w:t> es la variable de sesión en la que guardaremos los datos de todos los productos que va a comprar el usuario</w:t>
      </w:r>
    </w:p>
    <w:p w14:paraId="3CFF6420" w14:textId="1842BA5A" w:rsidR="0011773D" w:rsidRDefault="00607C1E" w:rsidP="0011773D">
      <w:pPr>
        <w:pStyle w:val="Prrafodelista"/>
        <w:numPr>
          <w:ilvl w:val="0"/>
          <w:numId w:val="13"/>
        </w:numPr>
      </w:pPr>
      <w:r>
        <w:rPr>
          <w:b/>
          <w:bCs/>
          <w:u w:val="single"/>
        </w:rPr>
        <w:t>Cesta</w:t>
      </w:r>
      <w:r>
        <w:t>: muestra el código de los productos que se van añadiendo a la cesta.</w:t>
      </w:r>
    </w:p>
    <w:p w14:paraId="46243DFB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000"/>
          <w:sz w:val="17"/>
          <w:szCs w:val="17"/>
        </w:rPr>
        <w:t>// Si la cesta está vacía, mostramos un mensaje</w:t>
      </w:r>
    </w:p>
    <w:p w14:paraId="776AA989" w14:textId="77777777" w:rsidR="00464DC6" w:rsidRP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proofErr w:type="spellStart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cesta_vacia</w:t>
      </w:r>
      <w:proofErr w:type="spellEnd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 </w:t>
      </w:r>
      <w:proofErr w:type="gramStart"/>
      <w:r w:rsidRPr="00464DC6">
        <w:rPr>
          <w:rFonts w:ascii="Consolas" w:hAnsi="Consolas" w:cs="Courier New"/>
          <w:color w:val="0000FF"/>
          <w:sz w:val="17"/>
          <w:szCs w:val="17"/>
          <w:lang w:val="en-US"/>
        </w:rPr>
        <w:t>true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proofErr w:type="gramEnd"/>
    </w:p>
    <w:p w14:paraId="51F6E76D" w14:textId="77777777" w:rsidR="00464DC6" w:rsidRP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  <w:lang w:val="en-US"/>
        </w:rPr>
      </w:pP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</w:t>
      </w:r>
      <w:r w:rsidRPr="00464DC6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(count($_SESSION[</w:t>
      </w:r>
      <w:r w:rsidRPr="00464DC6">
        <w:rPr>
          <w:rFonts w:ascii="Consolas" w:hAnsi="Consolas" w:cs="Courier New"/>
          <w:color w:val="A31515"/>
          <w:sz w:val="17"/>
          <w:szCs w:val="17"/>
          <w:lang w:val="en-US"/>
        </w:rPr>
        <w:t>'cesta'</w:t>
      </w:r>
      <w:proofErr w:type="gramStart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])=</w:t>
      </w:r>
      <w:proofErr w:type="gramEnd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464DC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) {</w:t>
      </w:r>
    </w:p>
    <w:p w14:paraId="081927C7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"&lt;p&gt;Cesta vacía&lt;/p&gt;"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4817B557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}</w:t>
      </w:r>
    </w:p>
    <w:p w14:paraId="50949F59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70B203E1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000"/>
          <w:sz w:val="17"/>
          <w:szCs w:val="17"/>
        </w:rPr>
        <w:t>// Si no está vacía, mostrar su contenido</w:t>
      </w:r>
    </w:p>
    <w:p w14:paraId="784BB3D0" w14:textId="77777777" w:rsidR="00464DC6" w:rsidRP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Pr="00464DC6">
        <w:rPr>
          <w:rFonts w:ascii="Consolas" w:hAnsi="Consolas" w:cs="Courier New"/>
          <w:color w:val="0000FF"/>
          <w:sz w:val="17"/>
          <w:szCs w:val="17"/>
          <w:lang w:val="en-US"/>
        </w:rPr>
        <w:t>else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{      </w:t>
      </w:r>
    </w:p>
    <w:p w14:paraId="0B3E341E" w14:textId="77777777" w:rsidR="00464DC6" w:rsidRP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  <w:lang w:val="en-US"/>
        </w:rPr>
      </w:pP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</w:t>
      </w:r>
      <w:r w:rsidRPr="00464DC6">
        <w:rPr>
          <w:rFonts w:ascii="Consolas" w:hAnsi="Consolas" w:cs="Courier New"/>
          <w:color w:val="0000FF"/>
          <w:sz w:val="17"/>
          <w:szCs w:val="17"/>
          <w:lang w:val="en-US"/>
        </w:rPr>
        <w:t>foreach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($_SESSION[</w:t>
      </w:r>
      <w:r w:rsidRPr="00464DC6">
        <w:rPr>
          <w:rFonts w:ascii="Consolas" w:hAnsi="Consolas" w:cs="Courier New"/>
          <w:color w:val="A31515"/>
          <w:sz w:val="17"/>
          <w:szCs w:val="17"/>
          <w:lang w:val="en-US"/>
        </w:rPr>
        <w:t>'cesta'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] </w:t>
      </w:r>
      <w:r w:rsidRPr="00464DC6">
        <w:rPr>
          <w:rFonts w:ascii="Consolas" w:hAnsi="Consolas" w:cs="Courier New"/>
          <w:color w:val="0000FF"/>
          <w:sz w:val="17"/>
          <w:szCs w:val="17"/>
          <w:lang w:val="en-US"/>
        </w:rPr>
        <w:t>as</w:t>
      </w: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</w:t>
      </w:r>
      <w:proofErr w:type="spellStart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codigo</w:t>
      </w:r>
      <w:proofErr w:type="spellEnd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=&gt; $</w:t>
      </w:r>
      <w:proofErr w:type="spellStart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producto</w:t>
      </w:r>
      <w:proofErr w:type="spellEnd"/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>)</w:t>
      </w:r>
    </w:p>
    <w:p w14:paraId="6C62189F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 w:rsidRPr="00464DC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"&lt;p&gt;$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codigo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&lt;/p&gt;"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0A576EAC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cesta_vacia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 </w:t>
      </w:r>
      <w:r>
        <w:rPr>
          <w:rFonts w:ascii="Consolas" w:hAnsi="Consolas" w:cs="Courier New"/>
          <w:color w:val="0000FF"/>
          <w:sz w:val="17"/>
          <w:szCs w:val="17"/>
        </w:rPr>
        <w:t>false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573D66F8" w14:textId="77777777" w:rsidR="00464DC6" w:rsidRDefault="00464D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}</w:t>
      </w:r>
    </w:p>
    <w:p w14:paraId="69A4118E" w14:textId="77777777" w:rsidR="00464DC6" w:rsidRDefault="00464DC6" w:rsidP="000607D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823055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A05A44" w14:textId="48134AC4" w:rsidR="00464DC6" w:rsidRDefault="000607D3" w:rsidP="00C4033A">
      <w:pPr>
        <w:ind w:left="708"/>
      </w:pPr>
      <w:r>
        <w:t xml:space="preserve">Contiene dos formularios: uno para vaciar la cesta (botón “Vaciar cesta”, y otro para realizar la compra, que dirige a la página </w:t>
      </w:r>
      <w:proofErr w:type="spellStart"/>
      <w:r>
        <w:rPr>
          <w:b/>
          <w:bCs/>
        </w:rPr>
        <w:t>cesta.php</w:t>
      </w:r>
      <w:proofErr w:type="spellEnd"/>
      <w:r>
        <w:t>.</w:t>
      </w:r>
    </w:p>
    <w:p w14:paraId="320FA2EF" w14:textId="5FF2465D" w:rsidR="00C4033A" w:rsidRPr="00C4033A" w:rsidRDefault="00C4033A" w:rsidP="00C947C7">
      <w:pPr>
        <w:ind w:left="708"/>
      </w:pPr>
      <w:r>
        <w:rPr>
          <w:b/>
          <w:bCs/>
          <w:u w:val="single"/>
        </w:rPr>
        <w:t xml:space="preserve">Para vaciar la </w:t>
      </w:r>
      <w:proofErr w:type="spellStart"/>
      <w:r>
        <w:rPr>
          <w:b/>
          <w:bCs/>
          <w:u w:val="single"/>
        </w:rPr>
        <w:t>vesta</w:t>
      </w:r>
      <w:proofErr w:type="spellEnd"/>
      <w:r>
        <w:t>:</w:t>
      </w:r>
    </w:p>
    <w:p w14:paraId="10EB614E" w14:textId="77777777" w:rsidR="00C947C7" w:rsidRDefault="00C947C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1541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lastRenderedPageBreak/>
        <w:t>// Comprobamos si se ha enviado el formulario de vaciar la cesta</w:t>
      </w:r>
    </w:p>
    <w:p w14:paraId="31009FC4" w14:textId="77777777" w:rsidR="00C947C7" w:rsidRPr="00C947C7" w:rsidRDefault="00C947C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154144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C947C7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</w:t>
      </w:r>
      <w:proofErr w:type="spellStart"/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>isset</w:t>
      </w:r>
      <w:proofErr w:type="spellEnd"/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>($_POST[</w:t>
      </w:r>
      <w:r w:rsidRPr="00C947C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proofErr w:type="spellStart"/>
      <w:r w:rsidRPr="00C947C7">
        <w:rPr>
          <w:rFonts w:ascii="Consolas" w:hAnsi="Consolas" w:cs="Courier New"/>
          <w:color w:val="A31515"/>
          <w:sz w:val="17"/>
          <w:szCs w:val="17"/>
          <w:lang w:val="en-US"/>
        </w:rPr>
        <w:t>vaciar</w:t>
      </w:r>
      <w:proofErr w:type="spellEnd"/>
      <w:r w:rsidRPr="00C947C7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>])) {</w:t>
      </w:r>
    </w:p>
    <w:p w14:paraId="7FFDDF0B" w14:textId="77777777" w:rsidR="00C947C7" w:rsidRPr="00C947C7" w:rsidRDefault="00C947C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1541440"/>
        <w:rPr>
          <w:rFonts w:ascii="Consolas" w:hAnsi="Consolas" w:cs="Courier New"/>
          <w:sz w:val="17"/>
          <w:szCs w:val="17"/>
          <w:lang w:val="en-US"/>
        </w:rPr>
      </w:pPr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unset($_SESSION[</w:t>
      </w:r>
      <w:r w:rsidRPr="00C947C7">
        <w:rPr>
          <w:rFonts w:ascii="Consolas" w:hAnsi="Consolas" w:cs="Courier New"/>
          <w:color w:val="A31515"/>
          <w:sz w:val="17"/>
          <w:szCs w:val="17"/>
          <w:lang w:val="en-US"/>
        </w:rPr>
        <w:t>'cesta'</w:t>
      </w:r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>]</w:t>
      </w:r>
      <w:proofErr w:type="gramStart"/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proofErr w:type="gramEnd"/>
    </w:p>
    <w:p w14:paraId="66167CE6" w14:textId="22FADD92" w:rsidR="00C947C7" w:rsidRPr="00872AD5" w:rsidRDefault="00C947C7" w:rsidP="00C947C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31541440"/>
        <w:rPr>
          <w:rFonts w:ascii="Consolas" w:hAnsi="Consolas" w:cs="Courier New"/>
          <w:sz w:val="17"/>
          <w:szCs w:val="17"/>
          <w:lang w:val="en-US"/>
        </w:rPr>
      </w:pPr>
      <w:r w:rsidRPr="00C947C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377E5A81" w14:textId="740948B8" w:rsidR="009E00CE" w:rsidRDefault="004D3EF1" w:rsidP="00C947C7">
      <w:pPr>
        <w:pStyle w:val="Prrafodelista"/>
        <w:numPr>
          <w:ilvl w:val="0"/>
          <w:numId w:val="13"/>
        </w:numPr>
      </w:pPr>
      <w:r>
        <w:rPr>
          <w:b/>
          <w:bCs/>
          <w:u w:val="single"/>
        </w:rPr>
        <w:t>Pie</w:t>
      </w:r>
      <w:r w:rsidR="00C947C7">
        <w:t xml:space="preserve">: </w:t>
      </w:r>
      <w:r w:rsidRPr="004D3EF1">
        <w:t>Contiene un botón para desconectar al usuario actual. Llama a la página </w:t>
      </w:r>
      <w:proofErr w:type="spellStart"/>
      <w:r w:rsidRPr="004D3EF1">
        <w:rPr>
          <w:b/>
          <w:bCs/>
        </w:rPr>
        <w:t>logoff.php</w:t>
      </w:r>
      <w:proofErr w:type="spellEnd"/>
      <w:r w:rsidRPr="004D3EF1">
        <w:t>, que borra la sesión actual</w:t>
      </w:r>
    </w:p>
    <w:p w14:paraId="63639667" w14:textId="46AE91D2" w:rsidR="00B41574" w:rsidRDefault="00B41574" w:rsidP="00B41574">
      <w:pPr>
        <w:pStyle w:val="Prrafodelista"/>
        <w:numPr>
          <w:ilvl w:val="0"/>
          <w:numId w:val="13"/>
        </w:numPr>
      </w:pPr>
      <w:r>
        <w:rPr>
          <w:b/>
          <w:bCs/>
          <w:u w:val="single"/>
        </w:rPr>
        <w:t>Comprobación de la sesión</w:t>
      </w:r>
      <w:r>
        <w:t>: como viene siendo habitual, en todas las páginas que requieran autentificación, requerirán de esta comprobación.</w:t>
      </w:r>
    </w:p>
    <w:p w14:paraId="05DD8E47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1FA7FF1B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000"/>
          <w:sz w:val="17"/>
          <w:szCs w:val="17"/>
        </w:rPr>
        <w:t>// Recuperamos la información de la sesión</w:t>
      </w:r>
    </w:p>
    <w:p w14:paraId="0AF262F6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start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0FCB3B08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02A45636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000"/>
          <w:sz w:val="17"/>
          <w:szCs w:val="17"/>
        </w:rPr>
        <w:t>// Y comprobamos que el usuario se haya autentificado</w:t>
      </w:r>
    </w:p>
    <w:p w14:paraId="758C00D9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FF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isset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>($_SESSION[</w:t>
      </w:r>
      <w:r>
        <w:rPr>
          <w:rFonts w:ascii="Consolas" w:hAnsi="Consolas" w:cs="Courier New"/>
          <w:color w:val="A31515"/>
          <w:sz w:val="17"/>
          <w:szCs w:val="17"/>
        </w:rPr>
        <w:t>'usuario'</w:t>
      </w:r>
      <w:r>
        <w:rPr>
          <w:rFonts w:ascii="Consolas" w:hAnsi="Consolas" w:cs="Courier New"/>
          <w:color w:val="000000"/>
          <w:sz w:val="17"/>
          <w:szCs w:val="17"/>
        </w:rPr>
        <w:t>])) {</w:t>
      </w:r>
    </w:p>
    <w:p w14:paraId="17097D9F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gramStart"/>
      <w:r>
        <w:rPr>
          <w:rFonts w:ascii="Consolas" w:hAnsi="Consolas" w:cs="Courier New"/>
          <w:color w:val="0000FF"/>
          <w:sz w:val="17"/>
          <w:szCs w:val="17"/>
        </w:rPr>
        <w:t>die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A31515"/>
          <w:sz w:val="17"/>
          <w:szCs w:val="17"/>
        </w:rPr>
        <w:t xml:space="preserve">"Error - debe &lt;a 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href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='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login.php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'&gt;identificarse&lt;/a&gt;.&lt;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br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 xml:space="preserve"> /&gt;"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6224FFD2" w14:textId="77777777" w:rsidR="00084B78" w:rsidRDefault="00084B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}</w:t>
      </w:r>
    </w:p>
    <w:p w14:paraId="4349A253" w14:textId="4B3DEDB6" w:rsidR="00B41574" w:rsidRPr="0027686C" w:rsidRDefault="00084B78" w:rsidP="002768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511664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7BF546F3" w14:textId="62994BBE" w:rsidR="00811A44" w:rsidRPr="00811A44" w:rsidRDefault="00811A44" w:rsidP="00811A44">
      <w:pPr>
        <w:pStyle w:val="Ttulo3"/>
      </w:pPr>
      <w:r>
        <w:t xml:space="preserve">3.3.3.- </w:t>
      </w:r>
      <w:proofErr w:type="spellStart"/>
      <w:r>
        <w:t>cesta.php</w:t>
      </w:r>
      <w:proofErr w:type="spellEnd"/>
      <w:r>
        <w:t xml:space="preserve">, </w:t>
      </w:r>
      <w:proofErr w:type="spellStart"/>
      <w:r w:rsidR="005B5654">
        <w:t>pagar.php</w:t>
      </w:r>
      <w:proofErr w:type="spellEnd"/>
      <w:r w:rsidR="005B5654">
        <w:t xml:space="preserve"> y </w:t>
      </w:r>
      <w:proofErr w:type="spellStart"/>
      <w:r w:rsidR="005B5654">
        <w:t>logoff.php</w:t>
      </w:r>
      <w:proofErr w:type="spellEnd"/>
    </w:p>
    <w:p w14:paraId="2554B6CB" w14:textId="637C7891" w:rsidR="00B46E08" w:rsidRDefault="009E6356" w:rsidP="00E87859">
      <w:r>
        <w:t>Si el usuario pulsa el botón “Comprar” de la página del listado de productos, se le redirige 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cesta.php</w:t>
      </w:r>
      <w:proofErr w:type="spellEnd"/>
      <w:r>
        <w:rPr>
          <w:b/>
          <w:bCs/>
        </w:rPr>
        <w:t xml:space="preserve"> </w:t>
      </w:r>
      <w:r>
        <w:t>(muestra un resumen de los productos que ha seleccionado junto al importe total de los mismos).</w:t>
      </w:r>
    </w:p>
    <w:p w14:paraId="4CF3D78E" w14:textId="6C9056EA" w:rsidR="009E6356" w:rsidRDefault="008B668C" w:rsidP="00E87859">
      <w:r>
        <w:rPr>
          <w:noProof/>
        </w:rPr>
        <w:drawing>
          <wp:inline distT="0" distB="0" distL="0" distR="0" wp14:anchorId="651FC58B" wp14:editId="0DF796D3">
            <wp:extent cx="5381625" cy="2475547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33" cy="2479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12222" w14:textId="2577AA6D" w:rsidR="008B668C" w:rsidRDefault="00BB7B17" w:rsidP="00E87859">
      <w:r>
        <w:t xml:space="preserve">El formulario que contiene al botón “Pagar” redirige a la página </w:t>
      </w:r>
      <w:proofErr w:type="spellStart"/>
      <w:r>
        <w:rPr>
          <w:b/>
          <w:bCs/>
        </w:rPr>
        <w:t>pagar.php</w:t>
      </w:r>
      <w:proofErr w:type="spellEnd"/>
      <w:r>
        <w:t xml:space="preserve">, </w:t>
      </w:r>
      <w:r w:rsidR="00B00711">
        <w:t>que,</w:t>
      </w:r>
      <w:r>
        <w:t xml:space="preserve"> en nuestro caso, lo único que hace es eliminar la sesión del usuario.</w:t>
      </w:r>
      <w:r w:rsidR="006F44F5">
        <w:t xml:space="preserve"> Y el que contiene al botón “Desconectar usuario”</w:t>
      </w:r>
      <w:r w:rsidR="00CE3F9E">
        <w:t xml:space="preserve">, redirige a la página </w:t>
      </w:r>
      <w:proofErr w:type="spellStart"/>
      <w:r w:rsidR="00CE3F9E" w:rsidRPr="00CE3F9E">
        <w:rPr>
          <w:b/>
          <w:bCs/>
        </w:rPr>
        <w:t>logoff.php</w:t>
      </w:r>
      <w:proofErr w:type="spellEnd"/>
      <w:r w:rsidR="00CE3F9E">
        <w:t xml:space="preserve">, </w:t>
      </w:r>
      <w:r w:rsidR="00E21A47">
        <w:t>que cierra la sesión del usuario.</w:t>
      </w:r>
    </w:p>
    <w:p w14:paraId="67827060" w14:textId="77777777" w:rsidR="00B00711" w:rsidRDefault="00B00711" w:rsidP="00E87859">
      <w:r w:rsidRPr="00B00711">
        <w:rPr>
          <w:b/>
          <w:bCs/>
        </w:rPr>
        <w:t>Los datos que figuran en la página se obtienen todos de la información almacenada en la sesión del usuario</w:t>
      </w:r>
      <w:r>
        <w:t xml:space="preserve"> sin necesidad de </w:t>
      </w:r>
      <w:r w:rsidRPr="00B00711">
        <w:t>establecer conexiones con la base de datos.</w:t>
      </w:r>
    </w:p>
    <w:p w14:paraId="3FFF597B" w14:textId="382654E4" w:rsidR="00E21A47" w:rsidRDefault="00B00711" w:rsidP="00E87859">
      <w:r w:rsidRPr="00B00711">
        <w:rPr>
          <w:b/>
          <w:bCs/>
          <w:u w:val="single"/>
        </w:rPr>
        <w:t>Para mostrar el listado de los productos seleccionados es el siguiente</w:t>
      </w:r>
      <w:r>
        <w:t>:</w:t>
      </w:r>
    </w:p>
    <w:p w14:paraId="5866CF42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&lt;?</w:t>
      </w:r>
      <w:proofErr w:type="spell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</w:p>
    <w:p w14:paraId="7B29EBB8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$total = </w:t>
      </w:r>
      <w:proofErr w:type="gramStart"/>
      <w:r w:rsidRPr="00CC40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proofErr w:type="gramEnd"/>
    </w:p>
    <w:p w14:paraId="1244DC65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CC402B">
        <w:rPr>
          <w:rFonts w:ascii="Consolas" w:hAnsi="Consolas" w:cs="Courier New"/>
          <w:color w:val="0000FF"/>
          <w:sz w:val="17"/>
          <w:szCs w:val="17"/>
          <w:lang w:val="en-US"/>
        </w:rPr>
        <w:t>foreach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($_SESSION[</w:t>
      </w:r>
      <w:r w:rsidRPr="00CC402B">
        <w:rPr>
          <w:rFonts w:ascii="Consolas" w:hAnsi="Consolas" w:cs="Courier New"/>
          <w:color w:val="A31515"/>
          <w:sz w:val="17"/>
          <w:szCs w:val="17"/>
          <w:lang w:val="en-US"/>
        </w:rPr>
        <w:t>'cesta'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] </w:t>
      </w:r>
      <w:r w:rsidRPr="00CC402B">
        <w:rPr>
          <w:rFonts w:ascii="Consolas" w:hAnsi="Consolas" w:cs="Courier New"/>
          <w:color w:val="0000FF"/>
          <w:sz w:val="17"/>
          <w:szCs w:val="17"/>
          <w:lang w:val="en-US"/>
        </w:rPr>
        <w:t>as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</w:t>
      </w:r>
      <w:proofErr w:type="spell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codigo</w:t>
      </w:r>
      <w:proofErr w:type="spell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=&gt; $</w:t>
      </w:r>
      <w:proofErr w:type="spell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producto</w:t>
      </w:r>
      <w:proofErr w:type="spell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) {</w:t>
      </w:r>
    </w:p>
    <w:p w14:paraId="76C7CD8E" w14:textId="77777777" w:rsid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echo </w:t>
      </w:r>
      <w:r>
        <w:rPr>
          <w:rFonts w:ascii="Consolas" w:hAnsi="Consolas" w:cs="Courier New"/>
          <w:color w:val="A31515"/>
          <w:sz w:val="17"/>
          <w:szCs w:val="17"/>
        </w:rPr>
        <w:t>"&lt;p&gt;&lt;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class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='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codigo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'&gt;$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codigo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&gt;"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6A25A9A2" w14:textId="77777777" w:rsid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echo </w:t>
      </w:r>
      <w:r>
        <w:rPr>
          <w:rFonts w:ascii="Consolas" w:hAnsi="Consolas" w:cs="Courier New"/>
          <w:color w:val="A31515"/>
          <w:sz w:val="17"/>
          <w:szCs w:val="17"/>
        </w:rPr>
        <w:t>"&lt;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class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='nombre'&gt;${producto['nombre'</w:t>
      </w:r>
      <w:proofErr w:type="gramStart"/>
      <w:r>
        <w:rPr>
          <w:rFonts w:ascii="Consolas" w:hAnsi="Consolas" w:cs="Courier New"/>
          <w:color w:val="A31515"/>
          <w:sz w:val="17"/>
          <w:szCs w:val="17"/>
        </w:rPr>
        <w:t>]}&lt;</w:t>
      </w:r>
      <w:proofErr w:type="gramEnd"/>
      <w:r>
        <w:rPr>
          <w:rFonts w:ascii="Consolas" w:hAnsi="Consolas" w:cs="Courier New"/>
          <w:color w:val="A31515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&gt;"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41E99F2B" w14:textId="77777777" w:rsid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echo </w:t>
      </w:r>
      <w:r>
        <w:rPr>
          <w:rFonts w:ascii="Consolas" w:hAnsi="Consolas" w:cs="Courier New"/>
          <w:color w:val="A31515"/>
          <w:sz w:val="17"/>
          <w:szCs w:val="17"/>
        </w:rPr>
        <w:t>"&lt;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class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='precio'&gt;${producto['precio'</w:t>
      </w:r>
      <w:proofErr w:type="gramStart"/>
      <w:r>
        <w:rPr>
          <w:rFonts w:ascii="Consolas" w:hAnsi="Consolas" w:cs="Courier New"/>
          <w:color w:val="A31515"/>
          <w:sz w:val="17"/>
          <w:szCs w:val="17"/>
        </w:rPr>
        <w:t>]}&lt;</w:t>
      </w:r>
      <w:proofErr w:type="gramEnd"/>
      <w:r>
        <w:rPr>
          <w:rFonts w:ascii="Consolas" w:hAnsi="Consolas" w:cs="Courier New"/>
          <w:color w:val="A31515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A31515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A31515"/>
          <w:sz w:val="17"/>
          <w:szCs w:val="17"/>
        </w:rPr>
        <w:t>&gt;&lt;/p&gt;"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3A8BFD01" w14:textId="77777777" w:rsid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$total += $producto[</w:t>
      </w:r>
      <w:r>
        <w:rPr>
          <w:rFonts w:ascii="Consolas" w:hAnsi="Consolas" w:cs="Courier New"/>
          <w:color w:val="A31515"/>
          <w:sz w:val="17"/>
          <w:szCs w:val="17"/>
        </w:rPr>
        <w:t>'precio'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2775D4AC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6E6CA4FF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?&gt;</w:t>
      </w:r>
    </w:p>
    <w:p w14:paraId="5902B4A9" w14:textId="77777777" w:rsidR="00CC402B" w:rsidRPr="00CC402B" w:rsidRDefault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&lt;</w:t>
      </w:r>
      <w:proofErr w:type="spellStart"/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hr</w:t>
      </w:r>
      <w:proofErr w:type="spell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50C7FAEB" w14:textId="18473D44" w:rsidR="00CC402B" w:rsidRPr="00CC402B" w:rsidRDefault="00CC402B" w:rsidP="00CC402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70777963"/>
        <w:rPr>
          <w:rFonts w:ascii="Consolas" w:hAnsi="Consolas" w:cs="Courier New"/>
          <w:sz w:val="17"/>
          <w:szCs w:val="17"/>
          <w:lang w:val="en-US"/>
        </w:rPr>
      </w:pP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&lt;p&gt;&lt;span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02B">
        <w:rPr>
          <w:rFonts w:ascii="Consolas" w:hAnsi="Consolas" w:cs="Courier New"/>
          <w:sz w:val="17"/>
          <w:szCs w:val="17"/>
          <w:lang w:val="en-US"/>
        </w:rPr>
        <w:t>class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CC402B">
        <w:rPr>
          <w:rFonts w:ascii="Consolas" w:hAnsi="Consolas" w:cs="Courier New"/>
          <w:sz w:val="17"/>
          <w:szCs w:val="17"/>
          <w:lang w:val="en-US"/>
        </w:rPr>
        <w:t>'</w:t>
      </w:r>
      <w:proofErr w:type="spellStart"/>
      <w:r w:rsidRPr="00CC402B">
        <w:rPr>
          <w:rFonts w:ascii="Consolas" w:hAnsi="Consolas" w:cs="Courier New"/>
          <w:sz w:val="17"/>
          <w:szCs w:val="17"/>
          <w:lang w:val="en-US"/>
        </w:rPr>
        <w:t>pagar</w:t>
      </w:r>
      <w:proofErr w:type="spellEnd"/>
      <w:r w:rsidRPr="00CC402B">
        <w:rPr>
          <w:rFonts w:ascii="Consolas" w:hAnsi="Consolas" w:cs="Courier New"/>
          <w:sz w:val="17"/>
          <w:szCs w:val="17"/>
          <w:lang w:val="en-US"/>
        </w:rPr>
        <w:t>'</w:t>
      </w:r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proofErr w:type="spell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Precio</w:t>
      </w:r>
      <w:proofErr w:type="spell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total: &lt;?</w:t>
      </w:r>
      <w:proofErr w:type="spell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php</w:t>
      </w:r>
      <w:proofErr w:type="spell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C402B">
        <w:rPr>
          <w:rFonts w:ascii="Consolas" w:hAnsi="Consolas" w:cs="Courier New"/>
          <w:color w:val="0000FF"/>
          <w:sz w:val="17"/>
          <w:szCs w:val="17"/>
          <w:lang w:val="en-US"/>
        </w:rPr>
        <w:t>print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$total</w:t>
      </w:r>
      <w:proofErr w:type="gramStart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; ?</w:t>
      </w:r>
      <w:proofErr w:type="gramEnd"/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&gt; €</w:t>
      </w:r>
      <w:r w:rsidRPr="00CC402B">
        <w:rPr>
          <w:rFonts w:ascii="Consolas" w:hAnsi="Consolas" w:cs="Courier New"/>
          <w:color w:val="2B91AF"/>
          <w:sz w:val="17"/>
          <w:szCs w:val="17"/>
          <w:lang w:val="en-US"/>
        </w:rPr>
        <w:t>&lt;/span&gt;&lt;/p&gt;</w:t>
      </w:r>
      <w:r w:rsidRPr="00CC40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184D59A" w14:textId="5ADB3449" w:rsidR="00B00711" w:rsidRPr="0084760A" w:rsidRDefault="0084760A" w:rsidP="00E87859">
      <w:r w:rsidRPr="0084760A">
        <w:t xml:space="preserve">Recuerda </w:t>
      </w:r>
      <w:proofErr w:type="gramStart"/>
      <w:r w:rsidRPr="0084760A">
        <w:t>que</w:t>
      </w:r>
      <w:proofErr w:type="gramEnd"/>
      <w:r w:rsidRPr="0084760A">
        <w:t xml:space="preserve"> al principio de esta página, </w:t>
      </w:r>
      <w:r w:rsidRPr="0084760A">
        <w:rPr>
          <w:b/>
          <w:bCs/>
          <w:u w:val="single"/>
        </w:rPr>
        <w:t>también será necesario verificar la variable de sesión</w:t>
      </w:r>
      <w:r w:rsidRPr="0084760A">
        <w:t> $_SESSION['usuario'] para comprobar que el usuario se ha autentificado correctamente</w:t>
      </w:r>
    </w:p>
    <w:p w14:paraId="38394D92" w14:textId="70F40FC4" w:rsidR="0084760A" w:rsidRDefault="0084760A" w:rsidP="00E87859">
      <w:r>
        <w:rPr>
          <w:b/>
          <w:bCs/>
          <w:u w:val="single"/>
        </w:rPr>
        <w:t>Para cerrar sesión</w:t>
      </w:r>
      <w:r>
        <w:t xml:space="preserve">: tenemos el archivo </w:t>
      </w:r>
      <w:proofErr w:type="spellStart"/>
      <w:r>
        <w:t>logoff.php</w:t>
      </w:r>
      <w:proofErr w:type="spellEnd"/>
      <w:r>
        <w:t xml:space="preserve"> con el siguiente código:</w:t>
      </w:r>
    </w:p>
    <w:p w14:paraId="0ABB1E04" w14:textId="77777777" w:rsid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477B3AB9" w14:textId="77777777" w:rsid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000"/>
          <w:sz w:val="17"/>
          <w:szCs w:val="17"/>
        </w:rPr>
        <w:t>// Recuperamos la información de la sesión</w:t>
      </w:r>
    </w:p>
    <w:p w14:paraId="5D8898AE" w14:textId="77777777" w:rsidR="00B01027" w:rsidRP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session_</w:t>
      </w:r>
      <w:proofErr w:type="gramStart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start</w:t>
      </w:r>
      <w:proofErr w:type="spellEnd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5C56445E" w14:textId="77777777" w:rsidR="00B01027" w:rsidRP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  <w:lang w:val="en-US"/>
        </w:rPr>
      </w:pPr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</w:p>
    <w:p w14:paraId="7489BF55" w14:textId="77777777" w:rsidR="00B01027" w:rsidRP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  <w:lang w:val="en-US"/>
        </w:rPr>
      </w:pPr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B01027">
        <w:rPr>
          <w:rFonts w:ascii="Consolas" w:hAnsi="Consolas" w:cs="Courier New"/>
          <w:color w:val="008000"/>
          <w:sz w:val="17"/>
          <w:szCs w:val="17"/>
          <w:lang w:val="en-US"/>
        </w:rPr>
        <w:t xml:space="preserve">// Y la </w:t>
      </w:r>
      <w:proofErr w:type="spellStart"/>
      <w:r w:rsidRPr="00B01027">
        <w:rPr>
          <w:rFonts w:ascii="Consolas" w:hAnsi="Consolas" w:cs="Courier New"/>
          <w:color w:val="008000"/>
          <w:sz w:val="17"/>
          <w:szCs w:val="17"/>
          <w:lang w:val="en-US"/>
        </w:rPr>
        <w:t>eliminamos</w:t>
      </w:r>
      <w:proofErr w:type="spellEnd"/>
    </w:p>
    <w:p w14:paraId="637E2360" w14:textId="77777777" w:rsidR="00B01027" w:rsidRPr="00B01027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  <w:lang w:val="en-US"/>
        </w:rPr>
      </w:pPr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session_</w:t>
      </w:r>
      <w:proofErr w:type="gramStart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unset</w:t>
      </w:r>
      <w:proofErr w:type="spellEnd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proofErr w:type="gramEnd"/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792011AF" w14:textId="77777777" w:rsidR="00B01027" w:rsidRPr="00872AD5" w:rsidRDefault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5811047"/>
        <w:rPr>
          <w:rFonts w:ascii="Consolas" w:hAnsi="Consolas" w:cs="Courier New"/>
          <w:sz w:val="17"/>
          <w:szCs w:val="17"/>
          <w:lang w:val="en-US"/>
        </w:rPr>
      </w:pPr>
      <w:r w:rsidRPr="00B01027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header(</w:t>
      </w:r>
      <w:proofErr w:type="gramEnd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 xml:space="preserve">"Location: </w:t>
      </w:r>
      <w:proofErr w:type="spellStart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login.php</w:t>
      </w:r>
      <w:proofErr w:type="spellEnd"/>
      <w:r w:rsidRPr="00872AD5">
        <w:rPr>
          <w:rFonts w:ascii="Consolas" w:hAnsi="Consolas" w:cs="Courier New"/>
          <w:color w:val="A31515"/>
          <w:sz w:val="17"/>
          <w:szCs w:val="17"/>
          <w:lang w:val="en-US"/>
        </w:rPr>
        <w:t>"</w:t>
      </w:r>
      <w:r w:rsidRPr="00872AD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3D6776F9" w14:textId="6287E377" w:rsidR="00B01027" w:rsidRDefault="00B01027" w:rsidP="00B010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75811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625930AB" w14:textId="73D8383C" w:rsidR="00B00711" w:rsidRPr="0084760A" w:rsidRDefault="00D24D72" w:rsidP="00E87859">
      <w:r w:rsidRPr="00D24D72">
        <w:rPr>
          <w:noProof/>
        </w:rPr>
        <w:drawing>
          <wp:inline distT="0" distB="0" distL="0" distR="0" wp14:anchorId="20DF3E92" wp14:editId="76AAC177">
            <wp:extent cx="5400040" cy="920750"/>
            <wp:effectExtent l="0" t="0" r="0" b="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13D1" w14:textId="6904ADA7" w:rsidR="00183A13" w:rsidRDefault="00183A13" w:rsidP="00E87859">
      <w:pPr>
        <w:pStyle w:val="Ttulo1"/>
        <w:spacing w:before="0"/>
      </w:pPr>
      <w:r>
        <w:t>4.-</w:t>
      </w:r>
      <w:r w:rsidR="009015CA">
        <w:t xml:space="preserve"> </w:t>
      </w:r>
      <w:r w:rsidR="00FE545F">
        <w:t>Herramientas</w:t>
      </w:r>
      <w:r w:rsidR="009015CA">
        <w:t xml:space="preserve"> </w:t>
      </w:r>
      <w:r w:rsidR="00FE545F">
        <w:t>para</w:t>
      </w:r>
      <w:r w:rsidR="009015CA">
        <w:t xml:space="preserve"> </w:t>
      </w:r>
      <w:r w:rsidR="00FE545F">
        <w:t>depuración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código.</w:t>
      </w:r>
    </w:p>
    <w:p w14:paraId="36451FF4" w14:textId="462DBE41" w:rsidR="00183A13" w:rsidRDefault="005559B5" w:rsidP="00E87859">
      <w:r>
        <w:t>Para descubrir que es lo que está fallando, tienes varias opciones:</w:t>
      </w:r>
    </w:p>
    <w:p w14:paraId="6FFE2504" w14:textId="15E92817" w:rsidR="005559B5" w:rsidRDefault="00872AD5" w:rsidP="005559B5">
      <w:pPr>
        <w:pStyle w:val="Prrafodelista"/>
        <w:numPr>
          <w:ilvl w:val="0"/>
          <w:numId w:val="14"/>
        </w:numPr>
      </w:pPr>
      <w:hyperlink r:id="rId42" w:history="1">
        <w:proofErr w:type="spellStart"/>
        <w:r w:rsidR="00E32248" w:rsidRPr="00E32248">
          <w:rPr>
            <w:rStyle w:val="Hipervnculo"/>
            <w:b/>
            <w:bCs/>
          </w:rPr>
          <w:t>v</w:t>
        </w:r>
        <w:r w:rsidR="005559B5" w:rsidRPr="00E32248">
          <w:rPr>
            <w:rStyle w:val="Hipervnculo"/>
            <w:b/>
            <w:bCs/>
          </w:rPr>
          <w:t>ar_dump</w:t>
        </w:r>
        <w:proofErr w:type="spellEnd"/>
      </w:hyperlink>
      <w:r w:rsidR="005559B5">
        <w:t xml:space="preserve">: </w:t>
      </w:r>
      <w:r w:rsidR="00E32248">
        <w:t>imprime</w:t>
      </w:r>
      <w:r w:rsidR="005559B5">
        <w:t xml:space="preserve"> lo que contiene una variable/array.</w:t>
      </w:r>
      <w:r w:rsidR="00317A2D">
        <w:t xml:space="preserve"> </w:t>
      </w:r>
      <w:r w:rsidR="00317A2D">
        <w:rPr>
          <w:b/>
          <w:bCs/>
          <w:u w:val="single"/>
        </w:rPr>
        <w:t>Ejemplo de presentación</w:t>
      </w:r>
      <w:r w:rsidR="00317A2D">
        <w:t>:</w:t>
      </w:r>
    </w:p>
    <w:p w14:paraId="6BD9A807" w14:textId="1BA758BE" w:rsidR="00317A2D" w:rsidRDefault="00317A2D" w:rsidP="00317A2D">
      <w:r w:rsidRPr="00317A2D">
        <w:rPr>
          <w:noProof/>
        </w:rPr>
        <w:drawing>
          <wp:inline distT="0" distB="0" distL="0" distR="0" wp14:anchorId="7E043E1F" wp14:editId="03D03373">
            <wp:extent cx="4896533" cy="3172268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7E4" w14:textId="320129B4" w:rsidR="000B6182" w:rsidRDefault="00E32248" w:rsidP="000B6182">
      <w:pPr>
        <w:pStyle w:val="Prrafodelista"/>
        <w:numPr>
          <w:ilvl w:val="0"/>
          <w:numId w:val="14"/>
        </w:numPr>
      </w:pPr>
      <w:proofErr w:type="spellStart"/>
      <w:r>
        <w:rPr>
          <w:b/>
          <w:bCs/>
          <w:u w:val="single"/>
        </w:rPr>
        <w:lastRenderedPageBreak/>
        <w:t>print_r</w:t>
      </w:r>
      <w:proofErr w:type="spellEnd"/>
      <w:r>
        <w:t xml:space="preserve">: </w:t>
      </w:r>
      <w:r w:rsidR="000B6182">
        <w:t>igual, pero la presentación de la información es esta:</w:t>
      </w:r>
    </w:p>
    <w:p w14:paraId="76EBE6A6" w14:textId="3E64C122" w:rsidR="000B6182" w:rsidRDefault="004E250F" w:rsidP="000B6182">
      <w:r w:rsidRPr="004E250F">
        <w:rPr>
          <w:noProof/>
        </w:rPr>
        <w:drawing>
          <wp:inline distT="0" distB="0" distL="0" distR="0" wp14:anchorId="3A520BAB" wp14:editId="208DA21A">
            <wp:extent cx="5400040" cy="5708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9BD" w14:textId="6128BDC4" w:rsidR="004E250F" w:rsidRDefault="005A2E53" w:rsidP="000B6182">
      <w:r w:rsidRPr="00ED5C44">
        <w:rPr>
          <w:b/>
          <w:bCs/>
        </w:rPr>
        <w:t xml:space="preserve">Estos métodos de depuración </w:t>
      </w:r>
      <w:r w:rsidR="00E55E7E" w:rsidRPr="00ED5C44">
        <w:rPr>
          <w:b/>
          <w:bCs/>
        </w:rPr>
        <w:t xml:space="preserve">son </w:t>
      </w:r>
      <w:r w:rsidRPr="00ED5C44">
        <w:rPr>
          <w:b/>
          <w:bCs/>
        </w:rPr>
        <w:t>muy tedioso</w:t>
      </w:r>
      <w:r w:rsidR="00E55E7E" w:rsidRPr="00ED5C44">
        <w:rPr>
          <w:b/>
          <w:bCs/>
        </w:rPr>
        <w:t>s</w:t>
      </w:r>
      <w:r w:rsidRPr="005A2E53">
        <w:t xml:space="preserve"> y requiere</w:t>
      </w:r>
      <w:r w:rsidR="00E55E7E">
        <w:t>n</w:t>
      </w:r>
      <w:r w:rsidRPr="005A2E53">
        <w:t xml:space="preserve"> hacer cambios constantes en el código de la aplicación</w:t>
      </w:r>
      <w:r w:rsidR="00E55E7E">
        <w:t xml:space="preserve">. Además, una vez depurado el código, </w:t>
      </w:r>
      <w:r w:rsidR="00E55E7E" w:rsidRPr="00EE4270">
        <w:rPr>
          <w:b/>
          <w:bCs/>
        </w:rPr>
        <w:t>se nos puede olvidar quitarlos</w:t>
      </w:r>
      <w:r w:rsidR="00E55E7E">
        <w:t>.</w:t>
      </w:r>
    </w:p>
    <w:p w14:paraId="3E2C4C6A" w14:textId="77777777" w:rsidR="00ED5C44" w:rsidRDefault="00ED5C44" w:rsidP="000B6182">
      <w:r w:rsidRPr="00ED5C44">
        <w:rPr>
          <w:b/>
          <w:bCs/>
          <w:u w:val="single"/>
        </w:rPr>
        <w:t>Por ello, se utilizan herramientas de depuració</w:t>
      </w:r>
      <w:r>
        <w:rPr>
          <w:b/>
          <w:bCs/>
          <w:u w:val="single"/>
        </w:rPr>
        <w:t>n</w:t>
      </w:r>
      <w:r>
        <w:t xml:space="preserve"> que se integran con el IDE. </w:t>
      </w:r>
      <w:r w:rsidRPr="00ED5C44">
        <w:t xml:space="preserve">De las herramientas disponibles que posibilitan la depuración en lenguaje PHP, en esta unidad aprenderás a configurar y utilizar la extensión </w:t>
      </w:r>
      <w:proofErr w:type="spellStart"/>
      <w:r w:rsidRPr="00ED5C44">
        <w:rPr>
          <w:b/>
          <w:bCs/>
        </w:rPr>
        <w:t>Xdebug</w:t>
      </w:r>
      <w:proofErr w:type="spellEnd"/>
      <w:r w:rsidRPr="00ED5C44">
        <w:t>.</w:t>
      </w:r>
    </w:p>
    <w:p w14:paraId="06FA6B52" w14:textId="08B2607D" w:rsidR="00ED5C44" w:rsidRDefault="00ED5C44" w:rsidP="000B6182">
      <w:r w:rsidRPr="00ED5C44">
        <w:t>Es una extensión de código libre, bajo licencia propia (</w:t>
      </w:r>
      <w:proofErr w:type="spellStart"/>
      <w:r w:rsidRPr="00ED5C44">
        <w:t>The</w:t>
      </w:r>
      <w:proofErr w:type="spellEnd"/>
      <w:r w:rsidRPr="00ED5C44">
        <w:t xml:space="preserve"> </w:t>
      </w:r>
      <w:proofErr w:type="spellStart"/>
      <w:r w:rsidRPr="00ED5C44">
        <w:t>Xdebug</w:t>
      </w:r>
      <w:proofErr w:type="spellEnd"/>
      <w:r w:rsidRPr="00ED5C44">
        <w:t xml:space="preserve"> </w:t>
      </w:r>
      <w:proofErr w:type="spellStart"/>
      <w:r w:rsidRPr="00ED5C44">
        <w:t>License</w:t>
      </w:r>
      <w:proofErr w:type="spellEnd"/>
      <w:r w:rsidRPr="00ED5C44">
        <w:t>, basada en la licencia de PHP) que se integra perfectamente con el IDE que estás usando, NetBeans.</w:t>
      </w:r>
    </w:p>
    <w:p w14:paraId="5878C871" w14:textId="77777777" w:rsidR="0021758E" w:rsidRPr="0021758E" w:rsidRDefault="0021758E" w:rsidP="0021758E">
      <w:r w:rsidRPr="0021758E">
        <w:t>Si la depuración está activada, </w:t>
      </w:r>
      <w:proofErr w:type="spellStart"/>
      <w:r w:rsidRPr="0021758E">
        <w:t>Xdebug</w:t>
      </w:r>
      <w:proofErr w:type="spellEnd"/>
      <w:r w:rsidRPr="0021758E">
        <w:t xml:space="preserve"> controla la ejecución de los guiones en PHP. Puede </w:t>
      </w:r>
      <w:proofErr w:type="spellStart"/>
      <w:r w:rsidRPr="0021758E">
        <w:t>pausar</w:t>
      </w:r>
      <w:proofErr w:type="spellEnd"/>
      <w:r w:rsidRPr="0021758E">
        <w:t>, reanudar y detener los programas en cualquier momento. Cuando el programa está pausado, </w:t>
      </w:r>
      <w:proofErr w:type="spellStart"/>
      <w:r w:rsidRPr="0021758E">
        <w:t>Xdebug</w:t>
      </w:r>
      <w:proofErr w:type="spellEnd"/>
      <w:r w:rsidRPr="0021758E">
        <w:t> puede obtener información del estado de ejecución, incluyendo el valor de las variables (puede incluso cambiar su valor).</w:t>
      </w:r>
    </w:p>
    <w:p w14:paraId="4240B585" w14:textId="6D8C98E6" w:rsidR="0021758E" w:rsidRDefault="0021758E" w:rsidP="000B6182">
      <w:proofErr w:type="spellStart"/>
      <w:r w:rsidRPr="0021758E">
        <w:rPr>
          <w:b/>
          <w:bCs/>
        </w:rPr>
        <w:t>Xdebug</w:t>
      </w:r>
      <w:proofErr w:type="spellEnd"/>
      <w:r w:rsidRPr="0021758E">
        <w:t> </w:t>
      </w:r>
      <w:r w:rsidRPr="0021758E">
        <w:rPr>
          <w:b/>
          <w:bCs/>
        </w:rPr>
        <w:t>es un servidor</w:t>
      </w:r>
      <w:r w:rsidRPr="0021758E">
        <w:t xml:space="preserve"> que recibe instrucciones de un cliente, que en nuestro caso será NetBeans. </w:t>
      </w:r>
      <w:r w:rsidRPr="0021758E">
        <w:rPr>
          <w:b/>
          <w:bCs/>
        </w:rPr>
        <w:t>De esta forma, no es necesario que el entorno de desarrollo esté en la misma máquina que el servidor PHP con </w:t>
      </w:r>
      <w:proofErr w:type="spellStart"/>
      <w:r w:rsidRPr="0021758E">
        <w:rPr>
          <w:b/>
          <w:bCs/>
        </w:rPr>
        <w:t>Xdebug</w:t>
      </w:r>
      <w:proofErr w:type="spellEnd"/>
      <w:r w:rsidRPr="0021758E">
        <w:t>.</w:t>
      </w:r>
    </w:p>
    <w:p w14:paraId="14E7A431" w14:textId="405B44BF" w:rsidR="00183A13" w:rsidRDefault="00183A13" w:rsidP="00E87859">
      <w:pPr>
        <w:pStyle w:val="Ttulo2"/>
        <w:spacing w:before="0"/>
      </w:pPr>
      <w:r>
        <w:t>4.1.-</w:t>
      </w:r>
      <w:r w:rsidR="009015CA">
        <w:t xml:space="preserve"> </w:t>
      </w:r>
      <w:r w:rsidR="00FE545F">
        <w:t>Instalación</w:t>
      </w:r>
      <w:r w:rsidR="009015CA">
        <w:t xml:space="preserve"> </w:t>
      </w:r>
      <w:r w:rsidR="00FE545F">
        <w:t>de</w:t>
      </w:r>
      <w:r w:rsidR="009015CA">
        <w:t xml:space="preserve"> </w:t>
      </w:r>
      <w:r w:rsidR="00FE545F">
        <w:t>herramientas</w:t>
      </w:r>
      <w:r w:rsidR="009015CA">
        <w:t xml:space="preserve"> </w:t>
      </w:r>
      <w:r w:rsidR="00FE545F">
        <w:t>para</w:t>
      </w:r>
      <w:r w:rsidR="009015CA">
        <w:t xml:space="preserve"> </w:t>
      </w:r>
      <w:r w:rsidR="00FE545F">
        <w:t>depuración.</w:t>
      </w:r>
    </w:p>
    <w:p w14:paraId="783D6B3A" w14:textId="77777777" w:rsidR="00A00003" w:rsidRDefault="00F46A38">
      <w:r w:rsidRPr="00F46A38">
        <w:t xml:space="preserve">Aunque existen diversas formas para realizar la instalación de </w:t>
      </w:r>
      <w:proofErr w:type="spellStart"/>
      <w:r w:rsidRPr="00F46A38">
        <w:t>Xdebug</w:t>
      </w:r>
      <w:proofErr w:type="spellEnd"/>
      <w:r w:rsidRPr="00F46A38">
        <w:t xml:space="preserve">. Probablemente la más sencilla es a través del repositorio de extensiones PECL, del que ya hablamos en la unidad 2. </w:t>
      </w:r>
    </w:p>
    <w:p w14:paraId="0E282B4D" w14:textId="11CA411C" w:rsidR="00A00003" w:rsidRPr="002F1EAD" w:rsidRDefault="00F46A38" w:rsidP="00A00003">
      <w:pPr>
        <w:pStyle w:val="Prrafodelista"/>
        <w:numPr>
          <w:ilvl w:val="0"/>
          <w:numId w:val="15"/>
        </w:numPr>
      </w:pPr>
      <w:r w:rsidRPr="00F46A38">
        <w:t xml:space="preserve">Necesitas </w:t>
      </w:r>
      <w:proofErr w:type="gramStart"/>
      <w:r w:rsidRPr="00F46A38">
        <w:t>de que</w:t>
      </w:r>
      <w:proofErr w:type="gramEnd"/>
      <w:r w:rsidRPr="00F46A38">
        <w:t xml:space="preserve"> PECL está disponible en tu instalación de PHP. Para instalarlo desde los repositorios de Ubuntu, ejecuta desde una consola:</w:t>
      </w:r>
    </w:p>
    <w:p w14:paraId="7FD9C165" w14:textId="714E3D59" w:rsidR="002F1EAD" w:rsidRDefault="002F1EAD" w:rsidP="002F1E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sudo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apt-get update</w:t>
      </w:r>
    </w:p>
    <w:p w14:paraId="62AAC2C1" w14:textId="26FE2B8F" w:rsidR="002F1EAD" w:rsidRPr="002F1EAD" w:rsidRDefault="002F1EAD" w:rsidP="002F1E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r w:rsidRPr="002F1EA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sudo</w:t>
      </w:r>
      <w:proofErr w:type="spellEnd"/>
      <w:r w:rsidRPr="002F1EA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apt-get install </w:t>
      </w:r>
      <w:proofErr w:type="spellStart"/>
      <w:r w:rsidRPr="002F1EA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php</w:t>
      </w:r>
      <w:proofErr w:type="spellEnd"/>
      <w:r w:rsidRPr="002F1EA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-pear</w:t>
      </w:r>
    </w:p>
    <w:p w14:paraId="3A3D51CD" w14:textId="1502C289" w:rsidR="0025590F" w:rsidRDefault="0025590F" w:rsidP="0025590F">
      <w:pPr>
        <w:pStyle w:val="Prrafodelista"/>
        <w:numPr>
          <w:ilvl w:val="0"/>
          <w:numId w:val="15"/>
        </w:numPr>
      </w:pPr>
      <w:r w:rsidRPr="0025590F">
        <w:t>Además, para poder compilar las extensiones que descargues con PECL, debes instalar el paquete con las herramientas de desarrollo php5-dev. Incluye dos programas necesarios para instalar </w:t>
      </w:r>
      <w:proofErr w:type="spellStart"/>
      <w:r w:rsidRPr="0025590F">
        <w:t>Xdebug</w:t>
      </w:r>
      <w:proofErr w:type="spellEnd"/>
      <w:r w:rsidRPr="0025590F">
        <w:t>: </w:t>
      </w:r>
      <w:proofErr w:type="spellStart"/>
      <w:r w:rsidRPr="0025590F">
        <w:rPr>
          <w:b/>
          <w:bCs/>
        </w:rPr>
        <w:t>phpize</w:t>
      </w:r>
      <w:proofErr w:type="spellEnd"/>
      <w:r w:rsidRPr="0025590F">
        <w:t> y </w:t>
      </w:r>
      <w:proofErr w:type="spellStart"/>
      <w:r w:rsidRPr="0025590F">
        <w:rPr>
          <w:b/>
          <w:bCs/>
        </w:rPr>
        <w:t>php-config</w:t>
      </w:r>
      <w:proofErr w:type="spellEnd"/>
      <w:r w:rsidRPr="0025590F">
        <w:t>.</w:t>
      </w:r>
    </w:p>
    <w:p w14:paraId="425CE658" w14:textId="0CFE21C9" w:rsidR="0025590F" w:rsidRPr="0025590F" w:rsidRDefault="0025590F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sudo</w:t>
      </w:r>
      <w:proofErr w:type="spellEnd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apt-get install php5-dev</w:t>
      </w:r>
    </w:p>
    <w:p w14:paraId="6B81FA9B" w14:textId="0D9301D9" w:rsidR="0025590F" w:rsidRDefault="0025590F" w:rsidP="0025590F">
      <w:pPr>
        <w:pStyle w:val="Prrafodelista"/>
        <w:numPr>
          <w:ilvl w:val="0"/>
          <w:numId w:val="15"/>
        </w:numPr>
      </w:pPr>
      <w:r>
        <w:t xml:space="preserve">Instalamos </w:t>
      </w:r>
      <w:proofErr w:type="spellStart"/>
      <w:r>
        <w:t>Xdebug</w:t>
      </w:r>
      <w:proofErr w:type="spellEnd"/>
      <w:r>
        <w:t xml:space="preserve"> desde el repositorio PECL:</w:t>
      </w:r>
    </w:p>
    <w:p w14:paraId="5CE88ABF" w14:textId="77777777" w:rsidR="0025590F" w:rsidRPr="0025590F" w:rsidRDefault="0025590F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eastAsia="es-ES"/>
        </w:rPr>
      </w:pPr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sudo </w:t>
      </w:r>
      <w:proofErr w:type="spellStart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pecl</w:t>
      </w:r>
      <w:proofErr w:type="spellEnd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install</w:t>
      </w:r>
      <w:proofErr w:type="spellEnd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25590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xdebug</w:t>
      </w:r>
      <w:proofErr w:type="spellEnd"/>
    </w:p>
    <w:p w14:paraId="60AAD895" w14:textId="4B067199" w:rsidR="0025590F" w:rsidRDefault="004723A6" w:rsidP="0025590F">
      <w:pPr>
        <w:pStyle w:val="Prrafodelista"/>
        <w:numPr>
          <w:ilvl w:val="0"/>
          <w:numId w:val="15"/>
        </w:numPr>
      </w:pPr>
      <w:r>
        <w:t>Al finalizar la instalación, obtendremos un mensaje como este:</w:t>
      </w:r>
    </w:p>
    <w:p w14:paraId="5F1D8E72" w14:textId="52152F22" w:rsidR="0025590F" w:rsidRDefault="004723A6" w:rsidP="0025590F">
      <w:r>
        <w:rPr>
          <w:noProof/>
        </w:rPr>
        <w:lastRenderedPageBreak/>
        <w:drawing>
          <wp:inline distT="0" distB="0" distL="0" distR="0" wp14:anchorId="323A2A3B" wp14:editId="4B929970">
            <wp:extent cx="5326380" cy="9144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6499B" w14:textId="0C629809" w:rsidR="00031556" w:rsidRDefault="004723A6" w:rsidP="00031556">
      <w:pPr>
        <w:pStyle w:val="Prrafodelista"/>
        <w:numPr>
          <w:ilvl w:val="0"/>
          <w:numId w:val="15"/>
        </w:numPr>
      </w:pPr>
      <w:r>
        <w:t>Para solucionarlo, nos vamos al fichero php.ini</w:t>
      </w:r>
      <w:r w:rsidR="00031556">
        <w:t xml:space="preserve"> y añadimos las siguientes líneas al final del fichero:</w:t>
      </w:r>
    </w:p>
    <w:p w14:paraId="3564D1D2" w14:textId="77777777" w:rsidR="00031556" w:rsidRPr="00031556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[</w:t>
      </w:r>
      <w:proofErr w:type="spell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xdebug</w:t>
      </w:r>
      <w:proofErr w:type="spell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]</w:t>
      </w:r>
    </w:p>
    <w:p w14:paraId="77D2281F" w14:textId="77777777" w:rsidR="00031556" w:rsidRPr="00031556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zend_extension</w:t>
      </w:r>
      <w:proofErr w:type="spell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="/</w:t>
      </w:r>
      <w:proofErr w:type="spell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usr</w:t>
      </w:r>
      <w:proofErr w:type="spell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/lib/php5/20090626+lfs/xdebug.so"</w:t>
      </w:r>
    </w:p>
    <w:p w14:paraId="545A2E5D" w14:textId="77777777" w:rsidR="00031556" w:rsidRPr="00031556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eastAsia="es-ES"/>
        </w:rPr>
      </w:pPr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 Opciones de configuración</w:t>
      </w:r>
    </w:p>
    <w:p w14:paraId="22B17E6D" w14:textId="77777777" w:rsidR="00031556" w:rsidRPr="00872AD5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proofErr w:type="gramStart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xdebug.remote</w:t>
      </w:r>
      <w:proofErr w:type="gramEnd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_enable</w:t>
      </w:r>
      <w:proofErr w:type="spellEnd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=on</w:t>
      </w:r>
    </w:p>
    <w:p w14:paraId="0E4BF0DF" w14:textId="77777777" w:rsidR="00031556" w:rsidRPr="00031556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proofErr w:type="gram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xdebug.remote</w:t>
      </w:r>
      <w:proofErr w:type="gram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_handler</w:t>
      </w:r>
      <w:proofErr w:type="spell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</w:t>
      </w:r>
      <w:proofErr w:type="spell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dbgp</w:t>
      </w:r>
      <w:proofErr w:type="spellEnd"/>
    </w:p>
    <w:p w14:paraId="12644340" w14:textId="77777777" w:rsidR="00031556" w:rsidRPr="00031556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proofErr w:type="gramStart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xdebug.remote</w:t>
      </w:r>
      <w:proofErr w:type="gram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_host</w:t>
      </w:r>
      <w:proofErr w:type="spellEnd"/>
      <w:r w:rsidRPr="0003155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=localhost</w:t>
      </w:r>
    </w:p>
    <w:p w14:paraId="2B74B67C" w14:textId="77777777" w:rsidR="00031556" w:rsidRPr="00872AD5" w:rsidRDefault="00031556" w:rsidP="000315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val="en-US" w:eastAsia="es-ES"/>
        </w:rPr>
      </w:pPr>
      <w:proofErr w:type="spellStart"/>
      <w:proofErr w:type="gramStart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xdebug.remote</w:t>
      </w:r>
      <w:proofErr w:type="gramEnd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_port</w:t>
      </w:r>
      <w:proofErr w:type="spellEnd"/>
      <w:r w:rsidRPr="00872AD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=9000</w:t>
      </w:r>
    </w:p>
    <w:p w14:paraId="631D0157" w14:textId="5FBFB081" w:rsidR="00031556" w:rsidRDefault="008A7BBC" w:rsidP="008A7BBC">
      <w:pPr>
        <w:ind w:left="708"/>
      </w:pPr>
      <w:r w:rsidRPr="008A7BBC">
        <w:t>Ajusta la ruta anterior al fichero xdebug.so para que sea la misma que has obtenido en tu sistema tras instalar la extensión.</w:t>
      </w:r>
    </w:p>
    <w:p w14:paraId="6E531C3C" w14:textId="2B5D2E1C" w:rsidR="008A7BBC" w:rsidRDefault="008A7BBC" w:rsidP="008A7BBC">
      <w:pPr>
        <w:pStyle w:val="Prrafodelista"/>
        <w:numPr>
          <w:ilvl w:val="0"/>
          <w:numId w:val="15"/>
        </w:numPr>
      </w:pPr>
      <w:r>
        <w:t xml:space="preserve">Recuerda </w:t>
      </w:r>
      <w:r>
        <w:rPr>
          <w:b/>
          <w:bCs/>
        </w:rPr>
        <w:t>reiniciar el servidor Apache</w:t>
      </w:r>
      <w:r>
        <w:t>:</w:t>
      </w:r>
    </w:p>
    <w:p w14:paraId="1F0F0469" w14:textId="77777777" w:rsidR="00912399" w:rsidRPr="00912399" w:rsidRDefault="00912399" w:rsidP="009123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708"/>
        <w:jc w:val="left"/>
        <w:rPr>
          <w:rFonts w:ascii="DejaVu Sans Mono" w:eastAsia="Times New Roman" w:hAnsi="DejaVu Sans Mono" w:cs="Courier New"/>
          <w:color w:val="000000"/>
          <w:sz w:val="18"/>
          <w:szCs w:val="18"/>
          <w:lang w:eastAsia="es-ES"/>
        </w:rPr>
      </w:pPr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sudo /</w:t>
      </w:r>
      <w:proofErr w:type="spellStart"/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etc</w:t>
      </w:r>
      <w:proofErr w:type="spellEnd"/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/</w:t>
      </w:r>
      <w:proofErr w:type="spellStart"/>
      <w:proofErr w:type="gramStart"/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init.d</w:t>
      </w:r>
      <w:proofErr w:type="spellEnd"/>
      <w:proofErr w:type="gramEnd"/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/apache2 </w:t>
      </w:r>
      <w:proofErr w:type="spellStart"/>
      <w:r w:rsidRPr="009123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restart</w:t>
      </w:r>
      <w:proofErr w:type="spellEnd"/>
    </w:p>
    <w:p w14:paraId="499CBA57" w14:textId="77777777" w:rsidR="00031556" w:rsidRDefault="00031556" w:rsidP="00912399">
      <w:pPr>
        <w:spacing w:after="0"/>
      </w:pPr>
    </w:p>
    <w:p w14:paraId="47CC0271" w14:textId="0879A005" w:rsidR="006B6B40" w:rsidRPr="00912399" w:rsidRDefault="00912399" w:rsidP="006B6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>
        <w:rPr>
          <w:b/>
          <w:bCs/>
          <w:u w:val="single"/>
        </w:rPr>
        <w:t>Para saber más</w:t>
      </w:r>
      <w:r>
        <w:t xml:space="preserve">: </w:t>
      </w:r>
      <w:r w:rsidRPr="00912399">
        <w:t xml:space="preserve">Si necesitas instalar </w:t>
      </w:r>
      <w:proofErr w:type="spellStart"/>
      <w:r w:rsidRPr="00912399">
        <w:t>Xdebug</w:t>
      </w:r>
      <w:proofErr w:type="spellEnd"/>
      <w:r w:rsidRPr="00912399">
        <w:t xml:space="preserve"> en sistemas Windows, puedes encontrar información al respecto en Internet. En la página web de la extensión </w:t>
      </w:r>
      <w:proofErr w:type="spellStart"/>
      <w:r w:rsidRPr="00912399">
        <w:t>Xdebug</w:t>
      </w:r>
      <w:proofErr w:type="spellEnd"/>
      <w:r w:rsidRPr="00912399">
        <w:t xml:space="preserve"> tienes información en lenguaje inglés.</w:t>
      </w:r>
      <w:r w:rsidR="006B6B40">
        <w:t xml:space="preserve"> </w:t>
      </w:r>
      <w:hyperlink r:id="rId46" w:history="1">
        <w:proofErr w:type="spellStart"/>
        <w:r w:rsidR="006B6B40">
          <w:rPr>
            <w:rStyle w:val="Hipervnculo"/>
          </w:rPr>
          <w:t>Xdebug</w:t>
        </w:r>
        <w:proofErr w:type="spellEnd"/>
        <w:r w:rsidR="006B6B40">
          <w:rPr>
            <w:rStyle w:val="Hipervnculo"/>
          </w:rPr>
          <w:t xml:space="preserve">: </w:t>
        </w:r>
        <w:proofErr w:type="spellStart"/>
        <w:proofErr w:type="gramStart"/>
        <w:r w:rsidR="006B6B40">
          <w:rPr>
            <w:rStyle w:val="Hipervnculo"/>
          </w:rPr>
          <w:t>Documentation</w:t>
        </w:r>
        <w:proofErr w:type="spellEnd"/>
        <w:r w:rsidR="006B6B40">
          <w:rPr>
            <w:rStyle w:val="Hipervnculo"/>
          </w:rPr>
          <w:t xml:space="preserve"> »</w:t>
        </w:r>
        <w:proofErr w:type="gramEnd"/>
        <w:r w:rsidR="006B6B40">
          <w:rPr>
            <w:rStyle w:val="Hipervnculo"/>
          </w:rPr>
          <w:t xml:space="preserve"> </w:t>
        </w:r>
        <w:proofErr w:type="spellStart"/>
        <w:r w:rsidR="006B6B40">
          <w:rPr>
            <w:rStyle w:val="Hipervnculo"/>
          </w:rPr>
          <w:t>Installation</w:t>
        </w:r>
        <w:proofErr w:type="spellEnd"/>
      </w:hyperlink>
    </w:p>
    <w:p w14:paraId="25423088" w14:textId="0C595A03" w:rsidR="00FE545F" w:rsidRDefault="00FE545F" w:rsidP="00FE545F">
      <w:pPr>
        <w:pStyle w:val="Ttulo2"/>
        <w:spacing w:before="0"/>
      </w:pPr>
      <w:r>
        <w:t>4.2.-</w:t>
      </w:r>
      <w:r w:rsidR="009015CA">
        <w:t xml:space="preserve"> </w:t>
      </w:r>
      <w:r>
        <w:t>Depuración</w:t>
      </w:r>
      <w:r w:rsidR="009015CA">
        <w:t xml:space="preserve"> </w:t>
      </w:r>
      <w:r>
        <w:t>de</w:t>
      </w:r>
      <w:r w:rsidR="009015CA">
        <w:t xml:space="preserve"> </w:t>
      </w:r>
      <w:r>
        <w:t>código</w:t>
      </w:r>
      <w:r w:rsidR="009015CA">
        <w:t xml:space="preserve"> </w:t>
      </w:r>
      <w:r>
        <w:t>en</w:t>
      </w:r>
      <w:r w:rsidR="009015CA">
        <w:t xml:space="preserve"> </w:t>
      </w:r>
      <w:r>
        <w:t>PHP.</w:t>
      </w:r>
    </w:p>
    <w:p w14:paraId="009312BB" w14:textId="608D8763" w:rsidR="00FE545F" w:rsidRDefault="00552361">
      <w:r>
        <w:rPr>
          <w:b/>
          <w:bCs/>
          <w:u w:val="single"/>
        </w:rPr>
        <w:t xml:space="preserve">Características que destacan de </w:t>
      </w:r>
      <w:proofErr w:type="spellStart"/>
      <w:r>
        <w:rPr>
          <w:b/>
          <w:bCs/>
          <w:u w:val="single"/>
        </w:rPr>
        <w:t>Xdebug</w:t>
      </w:r>
      <w:proofErr w:type="spellEnd"/>
      <w:r>
        <w:t>:</w:t>
      </w:r>
    </w:p>
    <w:p w14:paraId="41733387" w14:textId="77777777" w:rsidR="00FE5795" w:rsidRPr="00FE5795" w:rsidRDefault="00FE5795" w:rsidP="00FE5795">
      <w:pPr>
        <w:numPr>
          <w:ilvl w:val="0"/>
          <w:numId w:val="16"/>
        </w:numPr>
        <w:spacing w:after="0"/>
      </w:pPr>
      <w:r w:rsidRPr="00FE5795">
        <w:t>Creación de registros con las llamadas a funciones que se produzcan, incluyendo parámetros y valores devueltos.</w:t>
      </w:r>
    </w:p>
    <w:p w14:paraId="7B8C8660" w14:textId="77777777" w:rsidR="00FE5795" w:rsidRPr="00FE5795" w:rsidRDefault="00FE5795" w:rsidP="00FE5795">
      <w:pPr>
        <w:numPr>
          <w:ilvl w:val="0"/>
          <w:numId w:val="16"/>
        </w:numPr>
        <w:spacing w:after="0"/>
      </w:pPr>
      <w:r w:rsidRPr="00FE5795">
        <w:t>Creación de registros de optimización, que permitan analizar el rendimiento de los programas.</w:t>
      </w:r>
    </w:p>
    <w:p w14:paraId="590C03E4" w14:textId="77777777" w:rsidR="00FE5795" w:rsidRPr="00FE5795" w:rsidRDefault="00FE5795" w:rsidP="00FE5795">
      <w:pPr>
        <w:numPr>
          <w:ilvl w:val="0"/>
          <w:numId w:val="16"/>
        </w:numPr>
      </w:pPr>
      <w:r w:rsidRPr="00FE5795">
        <w:rPr>
          <w:b/>
          <w:bCs/>
        </w:rPr>
        <w:t>Depuración remota</w:t>
      </w:r>
      <w:r w:rsidRPr="00FE5795">
        <w:t>.</w:t>
      </w:r>
    </w:p>
    <w:p w14:paraId="18F214FD" w14:textId="395BFBEA" w:rsidR="00552361" w:rsidRDefault="00FE5795">
      <w:r>
        <w:rPr>
          <w:b/>
          <w:bCs/>
          <w:u w:val="single"/>
        </w:rPr>
        <w:t>Nos centraremos en la depuración remota</w:t>
      </w:r>
      <w:r>
        <w:t>:</w:t>
      </w:r>
    </w:p>
    <w:p w14:paraId="4EB47D28" w14:textId="2FD9BB4D" w:rsidR="00FE5795" w:rsidRDefault="005628AF" w:rsidP="005628AF">
      <w:pPr>
        <w:pStyle w:val="Prrafodelista"/>
        <w:numPr>
          <w:ilvl w:val="0"/>
          <w:numId w:val="17"/>
        </w:numPr>
      </w:pPr>
      <w:r>
        <w:t>Al iniciar la depuración, se nos detendrá en la primera línea (salvo que configuremos</w:t>
      </w:r>
      <w:r w:rsidR="007A2576">
        <w:t xml:space="preserve"> el comportamiento por defecto para que no lo haga)</w:t>
      </w:r>
      <w:r w:rsidR="00DF6C8A">
        <w:t>.</w:t>
      </w:r>
    </w:p>
    <w:p w14:paraId="660D9AA2" w14:textId="14C31E6F" w:rsidR="00DF6C8A" w:rsidRDefault="00DF6C8A" w:rsidP="00DF6C8A">
      <w:r w:rsidRPr="00DF6C8A">
        <w:rPr>
          <w:noProof/>
        </w:rPr>
        <w:lastRenderedPageBreak/>
        <w:drawing>
          <wp:inline distT="0" distB="0" distL="0" distR="0" wp14:anchorId="1C734565" wp14:editId="03A24EA8">
            <wp:extent cx="5400040" cy="1809750"/>
            <wp:effectExtent l="0" t="0" r="0" b="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 rotWithShape="1">
                    <a:blip r:embed="rId47"/>
                    <a:srcRect b="56079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0EFE" w14:textId="14EC804B" w:rsidR="00DF6C8A" w:rsidRDefault="00DF6C8A" w:rsidP="00DF6C8A">
      <w:pPr>
        <w:pStyle w:val="Prrafodelista"/>
        <w:numPr>
          <w:ilvl w:val="0"/>
          <w:numId w:val="17"/>
        </w:numPr>
      </w:pPr>
      <w:r>
        <w:t>Podremos añadir puntos de interrupción en una línea de código.</w:t>
      </w:r>
    </w:p>
    <w:p w14:paraId="48110317" w14:textId="01BC4389" w:rsidR="00DF6C8A" w:rsidRDefault="00751E02" w:rsidP="00DF6C8A">
      <w:r>
        <w:rPr>
          <w:noProof/>
        </w:rPr>
        <w:drawing>
          <wp:inline distT="0" distB="0" distL="0" distR="0" wp14:anchorId="2753AC1F" wp14:editId="6B2CF504">
            <wp:extent cx="5210175" cy="149141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4" cy="1493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1B0FC" w14:textId="1BD30FD4" w:rsidR="00DF6C8A" w:rsidRDefault="00DF6C8A" w:rsidP="00DF6C8A">
      <w:pPr>
        <w:pStyle w:val="Prrafodelista"/>
        <w:numPr>
          <w:ilvl w:val="0"/>
          <w:numId w:val="17"/>
        </w:numPr>
      </w:pPr>
      <w:r>
        <w:t>También puedes modificar el valor de las variables editando directamente sobre la zona en que se muestran:</w:t>
      </w:r>
    </w:p>
    <w:p w14:paraId="142E0579" w14:textId="5BA7B5EA" w:rsidR="00751E02" w:rsidRDefault="00751E02" w:rsidP="00751E02">
      <w:r>
        <w:rPr>
          <w:noProof/>
        </w:rPr>
        <w:drawing>
          <wp:inline distT="0" distB="0" distL="0" distR="0" wp14:anchorId="31F54FBB" wp14:editId="0546765A">
            <wp:extent cx="4791075" cy="1081414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83" cy="108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2B272" w14:textId="089888FB" w:rsidR="00751E02" w:rsidRDefault="009F1090" w:rsidP="003E57F9">
      <w:r w:rsidRPr="009F1090">
        <w:rPr>
          <w:noProof/>
        </w:rPr>
        <w:drawing>
          <wp:inline distT="0" distB="0" distL="0" distR="0" wp14:anchorId="5ECBA999" wp14:editId="0948F682">
            <wp:extent cx="5400040" cy="101473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C4BC" w14:textId="77777777" w:rsidR="00DF6C8A" w:rsidRDefault="00DF6C8A" w:rsidP="00DF6C8A"/>
    <w:p w14:paraId="5B4E9824" w14:textId="77777777" w:rsidR="00DF6C8A" w:rsidRPr="00FE5795" w:rsidRDefault="00DF6C8A" w:rsidP="00DF6C8A"/>
    <w:p w14:paraId="4FC0FB09" w14:textId="1F7B8ED3" w:rsidR="00FF2850" w:rsidRPr="00FF2850" w:rsidRDefault="00FF2850" w:rsidP="00FF2850"/>
    <w:sectPr w:rsidR="00FF2850" w:rsidRPr="00FF2850" w:rsidSect="007D526A">
      <w:headerReference w:type="first" r:id="rId5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2-12-01T12:20:00Z" w:initials="SPRSF">
    <w:p w14:paraId="381FA872" w14:textId="77777777" w:rsidR="00556430" w:rsidRDefault="00556430" w:rsidP="005D7BF6">
      <w:pPr>
        <w:pStyle w:val="Textocomentario"/>
        <w:jc w:val="left"/>
      </w:pPr>
      <w:r>
        <w:rPr>
          <w:rStyle w:val="Refdecomentario"/>
        </w:rPr>
        <w:annotationRef/>
      </w:r>
      <w:r>
        <w:t>Supongo que mediante GET, no?</w:t>
      </w:r>
    </w:p>
  </w:comment>
  <w:comment w:id="1" w:author="SAN PABLO RAPOSO, SANTIAGO FRANCISCO" w:date="2022-12-01T12:20:00Z" w:initials="SPRSF">
    <w:p w14:paraId="4A915F90" w14:textId="77777777" w:rsidR="009015CA" w:rsidRDefault="009015CA" w:rsidP="00AC66E8">
      <w:pPr>
        <w:pStyle w:val="Textocomentario"/>
        <w:jc w:val="left"/>
      </w:pPr>
      <w:r>
        <w:rPr>
          <w:rStyle w:val="Refdecomentario"/>
        </w:rPr>
        <w:annotationRef/>
      </w:r>
      <w:r>
        <w:t>Pero también se podría hacer por POST, no?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1FA872" w15:done="0"/>
  <w15:commentEx w15:paraId="4A915F90" w15:paraIdParent="381FA8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31A71" w16cex:dateUtc="2022-12-01T11:20:00Z"/>
  <w16cex:commentExtensible w16cex:durableId="27331A82" w16cex:dateUtc="2022-12-01T11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1FA872" w16cid:durableId="27331A71"/>
  <w16cid:commentId w16cid:paraId="4A915F90" w16cid:durableId="27331A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6ED48" w14:textId="77777777" w:rsidR="00FE545F" w:rsidRDefault="00FE545F" w:rsidP="00D05700">
      <w:pPr>
        <w:spacing w:after="0" w:line="240" w:lineRule="auto"/>
      </w:pPr>
      <w:r>
        <w:separator/>
      </w:r>
    </w:p>
  </w:endnote>
  <w:endnote w:type="continuationSeparator" w:id="0">
    <w:p w14:paraId="08FFF4E7" w14:textId="77777777" w:rsidR="00FE545F" w:rsidRDefault="00FE545F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22F8DB5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EC99B11" w14:textId="74EDEEEC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</w:t>
              </w:r>
              <w:r w:rsidR="009015CA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Francisco</w:t>
              </w:r>
              <w:r w:rsidR="009015CA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San</w:t>
              </w:r>
              <w:r w:rsidR="009015CA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Pablo</w:t>
              </w:r>
              <w:r w:rsidR="009015CA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74EBEC1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00266CD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01DCD" w14:textId="77777777" w:rsidR="00FE545F" w:rsidRDefault="00FE545F" w:rsidP="00D05700">
      <w:pPr>
        <w:spacing w:after="0" w:line="240" w:lineRule="auto"/>
      </w:pPr>
      <w:r>
        <w:separator/>
      </w:r>
    </w:p>
  </w:footnote>
  <w:footnote w:type="continuationSeparator" w:id="0">
    <w:p w14:paraId="059349E6" w14:textId="77777777" w:rsidR="00FE545F" w:rsidRDefault="00FE545F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5F0354A7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5C3317D" w14:textId="0AEE4794" w:rsidR="00D05700" w:rsidRDefault="00FE545F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</w:t>
              </w:r>
              <w:r w:rsidR="009015CA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Web</w:t>
              </w:r>
              <w:r w:rsidR="009015CA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en</w:t>
              </w:r>
              <w:r w:rsidR="009015CA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Entorno</w:t>
              </w:r>
              <w:r w:rsidR="009015CA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Servidor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2-01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7C4E32E4" w14:textId="71547BFC" w:rsidR="00D05700" w:rsidRDefault="00FE545F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1-12-2022</w:t>
              </w:r>
            </w:p>
          </w:tc>
        </w:sdtContent>
      </w:sdt>
    </w:tr>
    <w:tr w:rsidR="00D05700" w14:paraId="0D536787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1DD38661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56D6E671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3B75DCA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10F0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5DCF"/>
    <w:multiLevelType w:val="hybridMultilevel"/>
    <w:tmpl w:val="2ADA57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91AA2"/>
    <w:multiLevelType w:val="hybridMultilevel"/>
    <w:tmpl w:val="D916B6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63478"/>
    <w:multiLevelType w:val="hybridMultilevel"/>
    <w:tmpl w:val="885CD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759D7"/>
    <w:multiLevelType w:val="hybridMultilevel"/>
    <w:tmpl w:val="CD12B8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2362D"/>
    <w:multiLevelType w:val="hybridMultilevel"/>
    <w:tmpl w:val="21B6A3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B3E3A"/>
    <w:multiLevelType w:val="hybridMultilevel"/>
    <w:tmpl w:val="E12AC2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879D8"/>
    <w:multiLevelType w:val="hybridMultilevel"/>
    <w:tmpl w:val="45E4C5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51E1F"/>
    <w:multiLevelType w:val="hybridMultilevel"/>
    <w:tmpl w:val="9580D2A2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64570D2"/>
    <w:multiLevelType w:val="multilevel"/>
    <w:tmpl w:val="ED2C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8263EB"/>
    <w:multiLevelType w:val="hybridMultilevel"/>
    <w:tmpl w:val="F83E1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443D1"/>
    <w:multiLevelType w:val="hybridMultilevel"/>
    <w:tmpl w:val="F2183D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21923"/>
    <w:multiLevelType w:val="multilevel"/>
    <w:tmpl w:val="1330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54410"/>
    <w:multiLevelType w:val="hybridMultilevel"/>
    <w:tmpl w:val="18CC97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65A39"/>
    <w:multiLevelType w:val="hybridMultilevel"/>
    <w:tmpl w:val="EDC066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65BF2"/>
    <w:multiLevelType w:val="hybridMultilevel"/>
    <w:tmpl w:val="4F98D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DF2992"/>
    <w:multiLevelType w:val="hybridMultilevel"/>
    <w:tmpl w:val="E850EF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341284"/>
    <w:multiLevelType w:val="multilevel"/>
    <w:tmpl w:val="2C74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ED2A65"/>
    <w:multiLevelType w:val="hybridMultilevel"/>
    <w:tmpl w:val="4058C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131918">
    <w:abstractNumId w:val="5"/>
  </w:num>
  <w:num w:numId="2" w16cid:durableId="1974822751">
    <w:abstractNumId w:val="0"/>
  </w:num>
  <w:num w:numId="3" w16cid:durableId="1904829716">
    <w:abstractNumId w:val="3"/>
  </w:num>
  <w:num w:numId="4" w16cid:durableId="1060203152">
    <w:abstractNumId w:val="14"/>
  </w:num>
  <w:num w:numId="5" w16cid:durableId="478227425">
    <w:abstractNumId w:val="1"/>
  </w:num>
  <w:num w:numId="6" w16cid:durableId="1612740931">
    <w:abstractNumId w:val="15"/>
  </w:num>
  <w:num w:numId="7" w16cid:durableId="1409037150">
    <w:abstractNumId w:val="13"/>
  </w:num>
  <w:num w:numId="8" w16cid:durableId="1606383483">
    <w:abstractNumId w:val="17"/>
  </w:num>
  <w:num w:numId="9" w16cid:durableId="288709861">
    <w:abstractNumId w:val="11"/>
  </w:num>
  <w:num w:numId="10" w16cid:durableId="218052078">
    <w:abstractNumId w:val="9"/>
  </w:num>
  <w:num w:numId="11" w16cid:durableId="1590239167">
    <w:abstractNumId w:val="16"/>
  </w:num>
  <w:num w:numId="12" w16cid:durableId="517155766">
    <w:abstractNumId w:val="4"/>
  </w:num>
  <w:num w:numId="13" w16cid:durableId="1447773159">
    <w:abstractNumId w:val="10"/>
  </w:num>
  <w:num w:numId="14" w16cid:durableId="867304591">
    <w:abstractNumId w:val="6"/>
  </w:num>
  <w:num w:numId="15" w16cid:durableId="118649727">
    <w:abstractNumId w:val="12"/>
  </w:num>
  <w:num w:numId="16" w16cid:durableId="1610430599">
    <w:abstractNumId w:val="8"/>
  </w:num>
  <w:num w:numId="17" w16cid:durableId="624699146">
    <w:abstractNumId w:val="2"/>
  </w:num>
  <w:num w:numId="18" w16cid:durableId="89851515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45F"/>
    <w:rsid w:val="00012DC3"/>
    <w:rsid w:val="00031556"/>
    <w:rsid w:val="000365A3"/>
    <w:rsid w:val="00050D16"/>
    <w:rsid w:val="000607D3"/>
    <w:rsid w:val="00065E79"/>
    <w:rsid w:val="00084B78"/>
    <w:rsid w:val="00084DA6"/>
    <w:rsid w:val="000B6182"/>
    <w:rsid w:val="000B7DAF"/>
    <w:rsid w:val="000D5300"/>
    <w:rsid w:val="0010542A"/>
    <w:rsid w:val="00105ABE"/>
    <w:rsid w:val="001064B6"/>
    <w:rsid w:val="00114361"/>
    <w:rsid w:val="0011773D"/>
    <w:rsid w:val="001423CC"/>
    <w:rsid w:val="0015206F"/>
    <w:rsid w:val="00161163"/>
    <w:rsid w:val="00164887"/>
    <w:rsid w:val="00175891"/>
    <w:rsid w:val="00181AC9"/>
    <w:rsid w:val="00183A13"/>
    <w:rsid w:val="00184AB0"/>
    <w:rsid w:val="001907C4"/>
    <w:rsid w:val="00197BCD"/>
    <w:rsid w:val="001B3605"/>
    <w:rsid w:val="001C3C8D"/>
    <w:rsid w:val="001C68B7"/>
    <w:rsid w:val="001D5A67"/>
    <w:rsid w:val="001D70C4"/>
    <w:rsid w:val="001E73BF"/>
    <w:rsid w:val="001F0974"/>
    <w:rsid w:val="001F1C3E"/>
    <w:rsid w:val="00204DDB"/>
    <w:rsid w:val="0021758E"/>
    <w:rsid w:val="00224731"/>
    <w:rsid w:val="00232855"/>
    <w:rsid w:val="00233C6A"/>
    <w:rsid w:val="0023560C"/>
    <w:rsid w:val="00243517"/>
    <w:rsid w:val="0025590F"/>
    <w:rsid w:val="00271669"/>
    <w:rsid w:val="0027686C"/>
    <w:rsid w:val="002770F8"/>
    <w:rsid w:val="00280669"/>
    <w:rsid w:val="00292B42"/>
    <w:rsid w:val="002A2524"/>
    <w:rsid w:val="002B0DEA"/>
    <w:rsid w:val="002B7F90"/>
    <w:rsid w:val="002C4E8C"/>
    <w:rsid w:val="002D337F"/>
    <w:rsid w:val="002F1968"/>
    <w:rsid w:val="002F1EAD"/>
    <w:rsid w:val="002F5114"/>
    <w:rsid w:val="003075BC"/>
    <w:rsid w:val="00317A2D"/>
    <w:rsid w:val="003349A8"/>
    <w:rsid w:val="00352BE6"/>
    <w:rsid w:val="00353D43"/>
    <w:rsid w:val="0037538B"/>
    <w:rsid w:val="003A2D52"/>
    <w:rsid w:val="003A3586"/>
    <w:rsid w:val="003A6369"/>
    <w:rsid w:val="003D0774"/>
    <w:rsid w:val="003E57F9"/>
    <w:rsid w:val="00404C75"/>
    <w:rsid w:val="00405655"/>
    <w:rsid w:val="00410634"/>
    <w:rsid w:val="00437BC3"/>
    <w:rsid w:val="00464DC6"/>
    <w:rsid w:val="004723A6"/>
    <w:rsid w:val="00491A52"/>
    <w:rsid w:val="004A1751"/>
    <w:rsid w:val="004D3EF1"/>
    <w:rsid w:val="004E250F"/>
    <w:rsid w:val="004E2849"/>
    <w:rsid w:val="004F720E"/>
    <w:rsid w:val="00534574"/>
    <w:rsid w:val="0054025C"/>
    <w:rsid w:val="005472A5"/>
    <w:rsid w:val="00552361"/>
    <w:rsid w:val="00553962"/>
    <w:rsid w:val="005559B5"/>
    <w:rsid w:val="00556430"/>
    <w:rsid w:val="00560B5A"/>
    <w:rsid w:val="005628AF"/>
    <w:rsid w:val="005650A4"/>
    <w:rsid w:val="00567453"/>
    <w:rsid w:val="005A2E53"/>
    <w:rsid w:val="005B4521"/>
    <w:rsid w:val="005B5654"/>
    <w:rsid w:val="005C0081"/>
    <w:rsid w:val="005D2069"/>
    <w:rsid w:val="00607C1E"/>
    <w:rsid w:val="00614E36"/>
    <w:rsid w:val="00637D77"/>
    <w:rsid w:val="00657A6B"/>
    <w:rsid w:val="006643BB"/>
    <w:rsid w:val="00681C32"/>
    <w:rsid w:val="006A1EA0"/>
    <w:rsid w:val="006A45B9"/>
    <w:rsid w:val="006B565E"/>
    <w:rsid w:val="006B69B7"/>
    <w:rsid w:val="006B6B40"/>
    <w:rsid w:val="006C1195"/>
    <w:rsid w:val="006C2225"/>
    <w:rsid w:val="006F44F5"/>
    <w:rsid w:val="006F73BE"/>
    <w:rsid w:val="00706CC5"/>
    <w:rsid w:val="00716A57"/>
    <w:rsid w:val="007244A3"/>
    <w:rsid w:val="007252E9"/>
    <w:rsid w:val="007457CC"/>
    <w:rsid w:val="00751E02"/>
    <w:rsid w:val="007667E0"/>
    <w:rsid w:val="007907B2"/>
    <w:rsid w:val="007A2576"/>
    <w:rsid w:val="007B19B4"/>
    <w:rsid w:val="007C5674"/>
    <w:rsid w:val="007D18C5"/>
    <w:rsid w:val="007D4E33"/>
    <w:rsid w:val="007D526A"/>
    <w:rsid w:val="00811A44"/>
    <w:rsid w:val="00812BB0"/>
    <w:rsid w:val="00827F2E"/>
    <w:rsid w:val="00845A88"/>
    <w:rsid w:val="0084760A"/>
    <w:rsid w:val="0085695D"/>
    <w:rsid w:val="00871B53"/>
    <w:rsid w:val="00872AD5"/>
    <w:rsid w:val="008741AE"/>
    <w:rsid w:val="008809CD"/>
    <w:rsid w:val="00892CE8"/>
    <w:rsid w:val="008951C8"/>
    <w:rsid w:val="008A4680"/>
    <w:rsid w:val="008A7BBC"/>
    <w:rsid w:val="008B668C"/>
    <w:rsid w:val="009015CA"/>
    <w:rsid w:val="00903914"/>
    <w:rsid w:val="00912399"/>
    <w:rsid w:val="009265CE"/>
    <w:rsid w:val="009403F5"/>
    <w:rsid w:val="009451BB"/>
    <w:rsid w:val="00982E40"/>
    <w:rsid w:val="009903F9"/>
    <w:rsid w:val="009964B8"/>
    <w:rsid w:val="009A737A"/>
    <w:rsid w:val="009B0C1C"/>
    <w:rsid w:val="009B5554"/>
    <w:rsid w:val="009B6D30"/>
    <w:rsid w:val="009C1733"/>
    <w:rsid w:val="009E00CE"/>
    <w:rsid w:val="009E6356"/>
    <w:rsid w:val="009F1090"/>
    <w:rsid w:val="009F77A9"/>
    <w:rsid w:val="00A00003"/>
    <w:rsid w:val="00A16DFE"/>
    <w:rsid w:val="00A22D86"/>
    <w:rsid w:val="00A53F01"/>
    <w:rsid w:val="00A56B04"/>
    <w:rsid w:val="00A70D17"/>
    <w:rsid w:val="00A71A02"/>
    <w:rsid w:val="00A83893"/>
    <w:rsid w:val="00A8778E"/>
    <w:rsid w:val="00A94735"/>
    <w:rsid w:val="00AB1296"/>
    <w:rsid w:val="00AC01E9"/>
    <w:rsid w:val="00AE2A16"/>
    <w:rsid w:val="00AF0535"/>
    <w:rsid w:val="00AF24B6"/>
    <w:rsid w:val="00AF3072"/>
    <w:rsid w:val="00B00711"/>
    <w:rsid w:val="00B01027"/>
    <w:rsid w:val="00B025DA"/>
    <w:rsid w:val="00B15FF6"/>
    <w:rsid w:val="00B403BE"/>
    <w:rsid w:val="00B41574"/>
    <w:rsid w:val="00B46E08"/>
    <w:rsid w:val="00B70039"/>
    <w:rsid w:val="00BB440F"/>
    <w:rsid w:val="00BB7B17"/>
    <w:rsid w:val="00BC31F1"/>
    <w:rsid w:val="00BC3FCF"/>
    <w:rsid w:val="00BC7ED8"/>
    <w:rsid w:val="00C21D94"/>
    <w:rsid w:val="00C2361B"/>
    <w:rsid w:val="00C23D0C"/>
    <w:rsid w:val="00C27837"/>
    <w:rsid w:val="00C4033A"/>
    <w:rsid w:val="00C624C2"/>
    <w:rsid w:val="00C848E2"/>
    <w:rsid w:val="00C947C7"/>
    <w:rsid w:val="00CA409A"/>
    <w:rsid w:val="00CC402B"/>
    <w:rsid w:val="00CC4BE9"/>
    <w:rsid w:val="00CD4A57"/>
    <w:rsid w:val="00CE3F9E"/>
    <w:rsid w:val="00CF0DA6"/>
    <w:rsid w:val="00D03D06"/>
    <w:rsid w:val="00D05700"/>
    <w:rsid w:val="00D101C6"/>
    <w:rsid w:val="00D11D81"/>
    <w:rsid w:val="00D133B1"/>
    <w:rsid w:val="00D24D72"/>
    <w:rsid w:val="00D4413F"/>
    <w:rsid w:val="00D50925"/>
    <w:rsid w:val="00D75E18"/>
    <w:rsid w:val="00D75E38"/>
    <w:rsid w:val="00D95D9B"/>
    <w:rsid w:val="00DD04E1"/>
    <w:rsid w:val="00DE1248"/>
    <w:rsid w:val="00DE51E7"/>
    <w:rsid w:val="00DF528A"/>
    <w:rsid w:val="00DF6C8A"/>
    <w:rsid w:val="00E11214"/>
    <w:rsid w:val="00E21A47"/>
    <w:rsid w:val="00E32248"/>
    <w:rsid w:val="00E33D2C"/>
    <w:rsid w:val="00E37E28"/>
    <w:rsid w:val="00E419AC"/>
    <w:rsid w:val="00E4267F"/>
    <w:rsid w:val="00E46737"/>
    <w:rsid w:val="00E55E7E"/>
    <w:rsid w:val="00E57DC9"/>
    <w:rsid w:val="00E8489A"/>
    <w:rsid w:val="00E87859"/>
    <w:rsid w:val="00EA1522"/>
    <w:rsid w:val="00EC06B5"/>
    <w:rsid w:val="00EC3D93"/>
    <w:rsid w:val="00ED5C44"/>
    <w:rsid w:val="00EE2245"/>
    <w:rsid w:val="00EE4270"/>
    <w:rsid w:val="00EF1403"/>
    <w:rsid w:val="00EF48E1"/>
    <w:rsid w:val="00F01B2A"/>
    <w:rsid w:val="00F3323F"/>
    <w:rsid w:val="00F46A38"/>
    <w:rsid w:val="00F66B57"/>
    <w:rsid w:val="00F7088E"/>
    <w:rsid w:val="00F722B5"/>
    <w:rsid w:val="00F82AC8"/>
    <w:rsid w:val="00F836D4"/>
    <w:rsid w:val="00F937F9"/>
    <w:rsid w:val="00FA1FE8"/>
    <w:rsid w:val="00FC4A84"/>
    <w:rsid w:val="00FD580C"/>
    <w:rsid w:val="00FE4432"/>
    <w:rsid w:val="00FE545F"/>
    <w:rsid w:val="00FE5795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0B1E066"/>
  <w15:chartTrackingRefBased/>
  <w15:docId w15:val="{DBF79B6D-E2ED-4179-BE13-69B5E731C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4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7244A3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D33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2A16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2A16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2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2A16"/>
    <w:rPr>
      <w:rFonts w:ascii="Consolas" w:hAnsi="Consolas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24C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C4BE9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404C75"/>
    <w:rPr>
      <w:color w:val="85DFD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5643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5643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5643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5643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5643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28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3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669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7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5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41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09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93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57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17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22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52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15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73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36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3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7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hyperlink" Target="../Recursos/DWES04_CONT_R04b_Solucion_ejercicio.pdf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aula21-my.sharepoint.com/personal/5634224_alu365_murciaeduca_es/Documents/Documentos/FP/DAW/Curso%202/Desarrollo%20web%20en%20entorno%20servidor/Evaluacion%201/Tema%204/Recursos/DWES04_CONT_R02c_Autentificacion_HTTP.pdf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php.net/manual/es/function.var-dump.php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httpd.apache.org/docs/2.0/es/howto/auth.html" TargetMode="External"/><Relationship Id="rId29" Type="http://schemas.microsoft.com/office/2011/relationships/commentsExtended" Target="commentsExtended.xml"/><Relationship Id="rId11" Type="http://schemas.openxmlformats.org/officeDocument/2006/relationships/image" Target="media/image3.svg"/><Relationship Id="rId24" Type="http://schemas.openxmlformats.org/officeDocument/2006/relationships/image" Target="media/image7.png"/><Relationship Id="rId32" Type="http://schemas.openxmlformats.org/officeDocument/2006/relationships/hyperlink" Target="http://www.misitioweb.com/tienda/listado.php&amp;PHPSESSID=34534fg4ffg34ty" TargetMode="External"/><Relationship Id="rId37" Type="http://schemas.openxmlformats.org/officeDocument/2006/relationships/hyperlink" Target="https://aula21-my.sharepoint.com/personal/5634224_alu365_murciaeduca_es/Documents/Documentos/FP/DAW/Curso%202/Desarrollo%20web%20en%20entorno%20servidor/Evaluacion%201/Tema%204/Recursos/DWES04_CONT_R08b_tienda.css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microsoft.com/office/2011/relationships/people" Target="peop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php.net/manual/es/function.header.php" TargetMode="External"/><Relationship Id="rId31" Type="http://schemas.microsoft.com/office/2018/08/relationships/commentsExtensible" Target="commentsExtensible.xml"/><Relationship Id="rId44" Type="http://schemas.openxmlformats.org/officeDocument/2006/relationships/image" Target="media/image1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www.php.net/manual/es/function.md5.php" TargetMode="External"/><Relationship Id="rId27" Type="http://schemas.openxmlformats.org/officeDocument/2006/relationships/image" Target="media/image8.png"/><Relationship Id="rId30" Type="http://schemas.microsoft.com/office/2016/09/relationships/commentsIds" Target="commentsIds.xml"/><Relationship Id="rId35" Type="http://schemas.openxmlformats.org/officeDocument/2006/relationships/hyperlink" Target="https://aula21-my.sharepoint.com/personal/5634224_alu365_murciaeduca_es/Documents/Documentos/FP/DAW/Curso%202/Desarrollo%20web%20en%20entorno%20servidor/Evaluacion%201/Tema%204/Recursos/DWES04_CONT_R07b_Solucion_ejercicio.pdf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8.png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httpd.apache.org/docs/2.0/es/mod/core.html" TargetMode="External"/><Relationship Id="rId25" Type="http://schemas.openxmlformats.org/officeDocument/2006/relationships/hyperlink" Target="https://www.php.net/manual/es/function.setcookie.php" TargetMode="External"/><Relationship Id="rId33" Type="http://schemas.openxmlformats.org/officeDocument/2006/relationships/hyperlink" Target="https://www.php.net/manual/es/session.configuration.php" TargetMode="External"/><Relationship Id="rId38" Type="http://schemas.openxmlformats.org/officeDocument/2006/relationships/hyperlink" Target="https://aula21-my.sharepoint.com/personal/5634224_alu365_murciaeduca_es/Documents/Documentos/FP/DAW/Curso%202/Desarrollo%20web%20en%20entorno%20servidor/Evaluacion%201/Tema%204/Recursos/DWES04_CONT_R08c_cesta.jpg" TargetMode="External"/><Relationship Id="rId46" Type="http://schemas.openxmlformats.org/officeDocument/2006/relationships/hyperlink" Target="https://xdebug.org/docs/install" TargetMode="External"/><Relationship Id="rId20" Type="http://schemas.openxmlformats.org/officeDocument/2006/relationships/hyperlink" Target="https://aula21-my.sharepoint.com/personal/5634224_alu365_murciaeduca_es/Documents/Documentos/FP/DAW/Curso%202/Desarrollo%20web%20en%20entorno%20servidor/Evaluacion%201/Tema%204/Recursos/DWES04_CONT_R02f_Funcion_header.pdf" TargetMode="External"/><Relationship Id="rId41" Type="http://schemas.openxmlformats.org/officeDocument/2006/relationships/image" Target="media/image13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../Recursos/DWES04_CONT_R03c_Solucion_ejercicio.pdf" TargetMode="External"/><Relationship Id="rId28" Type="http://schemas.openxmlformats.org/officeDocument/2006/relationships/comments" Target="comments.xml"/><Relationship Id="rId36" Type="http://schemas.openxmlformats.org/officeDocument/2006/relationships/image" Target="media/image10.png"/><Relationship Id="rId4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948BF724A94C5AA9D76F8F5B5B98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8366D-1988-4554-AFA0-CAE9B1949D39}"/>
      </w:docPartPr>
      <w:docPartBody>
        <w:p w:rsidR="00F152BA" w:rsidRDefault="00F152BA">
          <w:pPr>
            <w:pStyle w:val="EA948BF724A94C5AA9D76F8F5B5B98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4E051A238C64A3FB5467315DAAABE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F9FB7D-CBB0-4EF5-B10A-8636998810C8}"/>
      </w:docPartPr>
      <w:docPartBody>
        <w:p w:rsidR="00F152BA" w:rsidRDefault="00F152BA">
          <w:pPr>
            <w:pStyle w:val="64E051A238C64A3FB5467315DAAABE9E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BA"/>
    <w:rsid w:val="00F1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948BF724A94C5AA9D76F8F5B5B9887">
    <w:name w:val="EA948BF724A94C5AA9D76F8F5B5B9887"/>
  </w:style>
  <w:style w:type="paragraph" w:customStyle="1" w:styleId="64E051A238C64A3FB5467315DAAABE9E">
    <w:name w:val="64E051A238C64A3FB5467315DAAABE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B7F70B-B4D2-4493-B48D-0655366B4510}">
  <we:reference id="wa104382008" version="1.1.0.0" store="es-E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402</TotalTime>
  <Pages>19</Pages>
  <Words>4634</Words>
  <Characters>25492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30066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aplicaciones web con PHP</dc:title>
  <dc:subject>Desarrollo Web en Entorno Servidor</dc:subject>
  <dc:creator>Santiago Francisco San Pablo Raposo</dc:creator>
  <cp:keywords/>
  <dc:description/>
  <cp:lastModifiedBy>SAN PABLO RAPOSO, SANTIAGO FRANCISCO</cp:lastModifiedBy>
  <cp:revision>216</cp:revision>
  <dcterms:created xsi:type="dcterms:W3CDTF">2022-12-01T09:53:00Z</dcterms:created>
  <dcterms:modified xsi:type="dcterms:W3CDTF">2023-02-13T15:47:00Z</dcterms:modified>
</cp:coreProperties>
</file>