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0F6FC6" w:themeColor="accent1"/>
          <w:lang w:eastAsia="en-US"/>
        </w:rPr>
        <w:id w:val="390162841"/>
        <w:docPartObj>
          <w:docPartGallery w:val="Cover Pages"/>
          <w:docPartUnique/>
        </w:docPartObj>
      </w:sdtPr>
      <w:sdtEndPr>
        <w:rPr>
          <w:color w:val="333333"/>
        </w:rPr>
      </w:sdtEndPr>
      <w:sdtContent>
        <w:p w14:paraId="0EF93F99" w14:textId="77777777" w:rsidR="00D05700" w:rsidRDefault="00AF3072" w:rsidP="00D05700">
          <w:pPr>
            <w:pStyle w:val="Sinespaciado"/>
            <w:spacing w:before="1540" w:after="240"/>
            <w:rPr>
              <w:color w:val="0F6FC6" w:themeColor="accent1"/>
            </w:rPr>
          </w:pPr>
          <w:r>
            <w:rPr>
              <w:noProof/>
              <w:color w:val="0F6FC6" w:themeColor="accent1"/>
            </w:rPr>
            <w:drawing>
              <wp:anchor distT="0" distB="0" distL="114300" distR="114300" simplePos="0" relativeHeight="251660288" behindDoc="1" locked="0" layoutInCell="1" allowOverlap="1" wp14:anchorId="6A07DF73" wp14:editId="4B14249B">
                <wp:simplePos x="0" y="0"/>
                <wp:positionH relativeFrom="page">
                  <wp:posOffset>13648</wp:posOffset>
                </wp:positionH>
                <wp:positionV relativeFrom="paragraph">
                  <wp:posOffset>-886147</wp:posOffset>
                </wp:positionV>
                <wp:extent cx="7548000" cy="10655999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8000" cy="10655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B0982B6" w14:textId="77777777" w:rsidR="00D05700" w:rsidRDefault="00D05700">
          <w:pPr>
            <w:pStyle w:val="Sinespaciado"/>
            <w:jc w:val="center"/>
            <w:rPr>
              <w:color w:val="0F6FC6" w:themeColor="accent1"/>
              <w:sz w:val="28"/>
              <w:szCs w:val="28"/>
            </w:rPr>
          </w:pPr>
        </w:p>
        <w:p w14:paraId="06E84774" w14:textId="77777777" w:rsidR="00D05700" w:rsidRDefault="00D05700">
          <w:pPr>
            <w:pStyle w:val="Sinespaciado"/>
            <w:spacing w:before="480"/>
            <w:jc w:val="center"/>
            <w:rPr>
              <w:color w:val="0F6FC6" w:themeColor="accent1"/>
            </w:rPr>
          </w:pPr>
        </w:p>
        <w:p w14:paraId="1809DD9F" w14:textId="77777777" w:rsidR="00D05700" w:rsidRDefault="005B4521"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7213" behindDoc="0" locked="0" layoutInCell="1" allowOverlap="1" wp14:anchorId="5ECD2260" wp14:editId="7EACB56E">
                    <wp:simplePos x="0" y="0"/>
                    <wp:positionH relativeFrom="column">
                      <wp:posOffset>-231748</wp:posOffset>
                    </wp:positionH>
                    <wp:positionV relativeFrom="paragraph">
                      <wp:posOffset>189984</wp:posOffset>
                    </wp:positionV>
                    <wp:extent cx="5873115" cy="3708705"/>
                    <wp:effectExtent l="0" t="0" r="0" b="6350"/>
                    <wp:wrapNone/>
                    <wp:docPr id="8" name="Rectángul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73115" cy="370870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01E2BEF" id="Rectángulo 8" o:spid="_x0000_s1026" style="position:absolute;margin-left:-18.25pt;margin-top:14.95pt;width:462.45pt;height:292pt;z-index:251657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" stroked="f" strokeweight="1pt">
                    <v:fill opacity="32896f"/>
                  </v:rect>
                </w:pict>
              </mc:Fallback>
            </mc:AlternateContent>
          </w:r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8238" behindDoc="0" locked="0" layoutInCell="1" allowOverlap="1" wp14:anchorId="42B94721" wp14:editId="58EA94BA">
                    <wp:simplePos x="0" y="0"/>
                    <wp:positionH relativeFrom="margin">
                      <wp:posOffset>-118438</wp:posOffset>
                    </wp:positionH>
                    <wp:positionV relativeFrom="paragraph">
                      <wp:posOffset>985257</wp:posOffset>
                    </wp:positionV>
                    <wp:extent cx="5649595" cy="2924504"/>
                    <wp:effectExtent l="0" t="0" r="0" b="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9595" cy="29245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 Light" w:eastAsiaTheme="majorEastAsia" w:hAnsi="Segoe UI Light" w:cs="Segoe UI Light"/>
                                    <w:sz w:val="60"/>
                                    <w:szCs w:val="60"/>
                                  </w:rPr>
                                  <w:alias w:val="Título"/>
                                  <w:tag w:val=""/>
                                  <w:id w:val="1735040861"/>
                                  <w:placeholder>
                                    <w:docPart w:val="078DCF93ECD644159188FF8E0A7BA7EC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2166ABB4" w14:textId="31162160" w:rsidR="00D05700" w:rsidRPr="001F0974" w:rsidRDefault="00B065E6" w:rsidP="00D05700">
                                    <w:pPr>
                                      <w:pStyle w:val="Sinespaciado"/>
                                      <w:pBdr>
                                        <w:top w:val="single" w:sz="6" w:space="6" w:color="auto"/>
                                        <w:bottom w:val="single" w:sz="6" w:space="6" w:color="auto"/>
                                      </w:pBdr>
                                      <w:spacing w:after="240"/>
                                      <w:jc w:val="center"/>
                                      <w:rPr>
                                        <w:rFonts w:ascii="Segoe UI Light" w:eastAsiaTheme="majorEastAsia" w:hAnsi="Segoe UI Light" w:cs="Segoe UI Light"/>
                                        <w:color w:val="0F6FC6" w:themeColor="accent1"/>
                                        <w:sz w:val="60"/>
                                        <w:szCs w:val="60"/>
                                      </w:rPr>
                                    </w:pP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Tema 6</w:t>
                                    </w:r>
                                    <w:r w:rsidR="00D05700" w:rsidRPr="001F0974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 xml:space="preserve"> – </w:t>
                                    </w: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Laravel</w:t>
                                    </w:r>
                                  </w:p>
                                </w:sdtContent>
                              </w:sdt>
                              <w:p w14:paraId="7AD5CA97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6C9F784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3D297C1D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B8B336E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Segoe UI Light" w:hAnsi="Segoe UI Light" w:cs="Segoe UI Light"/>
                                    <w:color w:val="auto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328029620"/>
                                  <w:placeholder>
                                    <w:docPart w:val="40B9EADAC9B74D948D48095347234B71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6410D6E" w14:textId="45F5122E" w:rsidR="00D05700" w:rsidRDefault="00B065E6" w:rsidP="00D0570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ascii="Segoe UI Light" w:hAnsi="Segoe UI Light" w:cs="Segoe UI Light"/>
                                        <w:color w:val="auto"/>
                                        <w:sz w:val="36"/>
                                        <w:szCs w:val="36"/>
                                      </w:rPr>
                                      <w:t>Desarrollo web en Entorno Servidor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B9472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-9.35pt;margin-top:77.6pt;width:444.85pt;height:230.3pt;z-index: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 Light" w:eastAsiaTheme="majorEastAsia" w:hAnsi="Segoe UI Light" w:cs="Segoe UI Light"/>
                              <w:sz w:val="60"/>
                              <w:szCs w:val="60"/>
                            </w:rPr>
                            <w:alias w:val="Título"/>
                            <w:tag w:val=""/>
                            <w:id w:val="1735040861"/>
                            <w:placeholder>
                              <w:docPart w:val="078DCF93ECD644159188FF8E0A7BA7EC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166ABB4" w14:textId="31162160" w:rsidR="00D05700" w:rsidRPr="001F0974" w:rsidRDefault="00B065E6" w:rsidP="00D05700">
                              <w:pPr>
                                <w:pStyle w:val="Sinespaciado"/>
                                <w:pBdr>
                                  <w:top w:val="single" w:sz="6" w:space="6" w:color="auto"/>
                                  <w:bottom w:val="single" w:sz="6" w:space="6" w:color="auto"/>
                                </w:pBdr>
                                <w:spacing w:after="240"/>
                                <w:jc w:val="center"/>
                                <w:rPr>
                                  <w:rFonts w:ascii="Segoe UI Light" w:eastAsiaTheme="majorEastAsia" w:hAnsi="Segoe UI Light" w:cs="Segoe UI Light"/>
                                  <w:color w:val="0F6FC6" w:themeColor="accent1"/>
                                  <w:sz w:val="60"/>
                                  <w:szCs w:val="60"/>
                                </w:rPr>
                              </w:pP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Tema 6</w:t>
                              </w:r>
                              <w:r w:rsidR="00D05700" w:rsidRPr="001F0974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 xml:space="preserve"> – </w:t>
                              </w: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Laravel</w:t>
                              </w:r>
                            </w:p>
                          </w:sdtContent>
                        </w:sdt>
                        <w:p w14:paraId="7AD5CA97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76C9F784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3D297C1D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7B8B336E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Segoe UI Light" w:hAnsi="Segoe UI Light" w:cs="Segoe UI Light"/>
                              <w:color w:val="auto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328029620"/>
                            <w:placeholder>
                              <w:docPart w:val="40B9EADAC9B74D948D48095347234B71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6410D6E" w14:textId="45F5122E" w:rsidR="00D05700" w:rsidRDefault="00B065E6" w:rsidP="00D05700">
                              <w:pPr>
                                <w:jc w:val="center"/>
                              </w:pPr>
                              <w:r>
                                <w:rPr>
                                  <w:rFonts w:ascii="Segoe UI Light" w:hAnsi="Segoe UI Light" w:cs="Segoe UI Light"/>
                                  <w:color w:val="auto"/>
                                  <w:sz w:val="36"/>
                                  <w:szCs w:val="36"/>
                                </w:rPr>
                                <w:t>Desarrollo web en Entorno Servidor</w:t>
                              </w:r>
                            </w:p>
                          </w:sdtContent>
                        </w:sdt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101C6">
            <w:rPr>
              <w:noProof/>
              <w:color w:val="0F6FC6" w:themeColor="accent1"/>
            </w:rPr>
            <w:drawing>
              <wp:anchor distT="0" distB="0" distL="114300" distR="114300" simplePos="0" relativeHeight="251656188" behindDoc="0" locked="0" layoutInCell="1" allowOverlap="1" wp14:anchorId="3A58984F" wp14:editId="73D7E863">
                <wp:simplePos x="0" y="0"/>
                <wp:positionH relativeFrom="column">
                  <wp:posOffset>-231775</wp:posOffset>
                </wp:positionH>
                <wp:positionV relativeFrom="paragraph">
                  <wp:posOffset>186055</wp:posOffset>
                </wp:positionV>
                <wp:extent cx="5873115" cy="3716020"/>
                <wp:effectExtent l="0" t="0" r="0" b="0"/>
                <wp:wrapSquare wrapText="bothSides"/>
                <wp:docPr id="5" name="Gráfic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ráfico 5"/>
                        <pic:cNvPicPr/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3115" cy="3716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101C6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3CFB0810" wp14:editId="05712F73">
                <wp:simplePos x="0" y="0"/>
                <wp:positionH relativeFrom="margin">
                  <wp:posOffset>1083945</wp:posOffset>
                </wp:positionH>
                <wp:positionV relativeFrom="paragraph">
                  <wp:posOffset>308305</wp:posOffset>
                </wp:positionV>
                <wp:extent cx="3188335" cy="558800"/>
                <wp:effectExtent l="0" t="0" r="0" b="0"/>
                <wp:wrapSquare wrapText="bothSides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88335" cy="558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="00D057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235F5E3" wp14:editId="4B26FEA0">
                    <wp:simplePos x="0" y="0"/>
                    <wp:positionH relativeFrom="page">
                      <wp:posOffset>4295775</wp:posOffset>
                    </wp:positionH>
                    <wp:positionV relativeFrom="paragraph">
                      <wp:posOffset>6612255</wp:posOffset>
                    </wp:positionV>
                    <wp:extent cx="3057525" cy="942975"/>
                    <wp:effectExtent l="0" t="0" r="0" b="0"/>
                    <wp:wrapNone/>
                    <wp:docPr id="4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57525" cy="942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2-20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03AB5E0" w14:textId="154F8922" w:rsidR="00D05700" w:rsidRPr="00D05700" w:rsidRDefault="009735D3" w:rsidP="00D05700">
                                    <w:pPr>
                                      <w:pStyle w:val="Sinespaciado"/>
                                      <w:spacing w:after="40"/>
                                      <w:jc w:val="right"/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20 de febrero de 2023</w:t>
                                    </w:r>
                                  </w:p>
                                </w:sdtContent>
                              </w:sdt>
                              <w:p w14:paraId="37600733" w14:textId="77777777" w:rsidR="00D05700" w:rsidRPr="00D05700" w:rsidRDefault="00000000" w:rsidP="00D05700">
                                <w:pPr>
                                  <w:pStyle w:val="Sinespaciado"/>
                                  <w:jc w:val="right"/>
                                  <w:rPr>
                                    <w:rFonts w:ascii="Segoe UI" w:hAnsi="Segoe UI" w:cs="Segoe UI"/>
                                    <w:color w:val="0F6FC6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caps/>
                                      <w:color w:val="0F6FC6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CIFP Carlos III - Cartagena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alias w:val="Autor"/>
                                  <w:tag w:val=""/>
                                  <w:id w:val="199860997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A010B89" w14:textId="7A2BE10B" w:rsidR="00D05700" w:rsidRPr="00D05700" w:rsidRDefault="00494247" w:rsidP="00D05700">
                                    <w:pPr>
                                      <w:spacing w:after="0"/>
                                      <w:jc w:val="right"/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</w:pPr>
                                    <w:r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Santiago San Pablo RAPOSO</w:t>
                                    </w:r>
                                  </w:p>
                                </w:sdtContent>
                              </w:sdt>
                              <w:p w14:paraId="15248913" w14:textId="77777777" w:rsidR="00D05700" w:rsidRPr="00D05700" w:rsidRDefault="00B70039" w:rsidP="00D05700">
                                <w:pPr>
                                  <w:spacing w:after="0"/>
                                  <w:jc w:val="right"/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</w:pPr>
                                <w: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>2º</w:t>
                                </w:r>
                                <w:r w:rsidR="00D05700" w:rsidRPr="00D05700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curso</w:t>
                                </w:r>
                                <w:r w:rsidR="00224731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DAW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35F5E3" id="Cuadro de texto 4" o:spid="_x0000_s1027" type="#_x0000_t202" style="position:absolute;left:0;text-align:left;margin-left:338.25pt;margin-top:520.65pt;width:240.75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" w:hAnsi="Segoe UI" w:cs="Segoe UI"/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2-20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03AB5E0" w14:textId="154F8922" w:rsidR="00D05700" w:rsidRPr="00D05700" w:rsidRDefault="009735D3" w:rsidP="00D05700">
                              <w:pPr>
                                <w:pStyle w:val="Sinespaciado"/>
                                <w:spacing w:after="40"/>
                                <w:jc w:val="right"/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20 de febrero de 2023</w:t>
                              </w:r>
                            </w:p>
                          </w:sdtContent>
                        </w:sdt>
                        <w:p w14:paraId="37600733" w14:textId="77777777" w:rsidR="00D05700" w:rsidRPr="00D05700" w:rsidRDefault="00000000" w:rsidP="00D05700">
                          <w:pPr>
                            <w:pStyle w:val="Sinespaciado"/>
                            <w:jc w:val="right"/>
                            <w:rPr>
                              <w:rFonts w:ascii="Segoe UI" w:hAnsi="Segoe UI" w:cs="Segoe UI"/>
                              <w:color w:val="0F6FC6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caps/>
                                <w:color w:val="0F6FC6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CIFP Carlos III - Cartagena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alias w:val="Autor"/>
                            <w:tag w:val=""/>
                            <w:id w:val="199860997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A010B89" w14:textId="7A2BE10B" w:rsidR="00D05700" w:rsidRPr="00D05700" w:rsidRDefault="00494247" w:rsidP="00D05700">
                              <w:pPr>
                                <w:spacing w:after="0"/>
                                <w:jc w:val="right"/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</w:pPr>
                              <w:r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Santiago San Pablo RAPOSO</w:t>
                              </w:r>
                            </w:p>
                          </w:sdtContent>
                        </w:sdt>
                        <w:p w14:paraId="15248913" w14:textId="77777777" w:rsidR="00D05700" w:rsidRPr="00D05700" w:rsidRDefault="00B70039" w:rsidP="00D05700">
                          <w:pPr>
                            <w:spacing w:after="0"/>
                            <w:jc w:val="right"/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</w:pPr>
                          <w: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>2º</w:t>
                          </w:r>
                          <w:r w:rsidR="00D05700" w:rsidRPr="00D05700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curso</w:t>
                          </w:r>
                          <w:r w:rsidR="00224731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DAW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4D87E43E" w14:textId="77777777" w:rsidR="00D05700" w:rsidRDefault="00D05700">
          <w:pPr>
            <w:sectPr w:rsidR="00D05700" w:rsidSect="00D05700">
              <w:headerReference w:type="default" r:id="rId13"/>
              <w:footerReference w:type="default" r:id="rId14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714C034D" w14:textId="77777777" w:rsidR="00D05700" w:rsidRDefault="00000000"/>
      </w:sdtContent>
    </w:sdt>
    <w:p w14:paraId="0C278694" w14:textId="77777777" w:rsidR="00D05700" w:rsidRDefault="00D0570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76855181"/>
        <w:docPartObj>
          <w:docPartGallery w:val="Table of Contents"/>
          <w:docPartUnique/>
        </w:docPartObj>
      </w:sdtPr>
      <w:sdtEndPr>
        <w:rPr>
          <w:rFonts w:ascii="Source Sans Pro" w:hAnsi="Source Sans Pro"/>
          <w:b/>
          <w:bCs/>
          <w:color w:val="333333"/>
        </w:rPr>
      </w:sdtEndPr>
      <w:sdtContent>
        <w:p w14:paraId="63629AEE" w14:textId="77777777" w:rsidR="00A71A02" w:rsidRDefault="00A71A02">
          <w:pPr>
            <w:pStyle w:val="TtuloTDC"/>
          </w:pPr>
          <w:r>
            <w:t>Contenido</w:t>
          </w:r>
        </w:p>
        <w:p w14:paraId="58DE7B05" w14:textId="77777777" w:rsidR="00A71A02" w:rsidRDefault="00000000">
          <w:fldSimple w:instr=" TOC \o &quot;1-3&quot; \h \z \u ">
            <w:r w:rsidR="00A71A02">
              <w:rPr>
                <w:b/>
                <w:bCs/>
                <w:noProof/>
              </w:rPr>
              <w:t>No se encontraron entradas de tabla de contenido.</w:t>
            </w:r>
          </w:fldSimple>
        </w:p>
      </w:sdtContent>
    </w:sdt>
    <w:p w14:paraId="6A22517F" w14:textId="77777777" w:rsidR="00FA1FE8" w:rsidRDefault="00FA1FE8" w:rsidP="00FA1FE8">
      <w:pPr>
        <w:pStyle w:val="Ttulo1"/>
      </w:pPr>
      <w:r>
        <w:t>Índice de ilustraciones.</w:t>
      </w:r>
    </w:p>
    <w:p w14:paraId="419D5771" w14:textId="77777777" w:rsidR="00FA1FE8" w:rsidRDefault="00000000" w:rsidP="00FA1FE8">
      <w:fldSimple w:instr=" TOC \h \z \c &quot;Ilustración&quot; ">
        <w:r w:rsidR="00FA1FE8">
          <w:rPr>
            <w:b/>
            <w:bCs/>
            <w:noProof/>
          </w:rPr>
          <w:t>No se encuentran elementos de tabla de ilustraciones.</w:t>
        </w:r>
      </w:fldSimple>
    </w:p>
    <w:p w14:paraId="4C306FE1" w14:textId="77777777" w:rsidR="00FA1FE8" w:rsidRDefault="00FA1FE8" w:rsidP="00FA1FE8">
      <w:pPr>
        <w:pStyle w:val="Ttulo1"/>
      </w:pPr>
      <w:r>
        <w:t>Índice de tablas.</w:t>
      </w:r>
    </w:p>
    <w:p w14:paraId="7940DECE" w14:textId="77777777" w:rsidR="00FA1FE8" w:rsidRPr="00FA1FE8" w:rsidRDefault="00000000" w:rsidP="00FA1FE8">
      <w:fldSimple w:instr=" TOC \h \z \c &quot;Tabla&quot; ">
        <w:r w:rsidR="00FA1FE8">
          <w:rPr>
            <w:b/>
            <w:bCs/>
            <w:noProof/>
          </w:rPr>
          <w:t>No se encuentran elementos de tabla de ilustraciones.</w:t>
        </w:r>
      </w:fldSimple>
    </w:p>
    <w:p w14:paraId="48B07D65" w14:textId="77777777" w:rsidR="00E37E28" w:rsidRDefault="00E37E2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35C76F92" w14:textId="78A9FB98" w:rsidR="00183A13" w:rsidRDefault="009735D3" w:rsidP="00183A13">
      <w:pPr>
        <w:pStyle w:val="Ttulo"/>
        <w:spacing w:after="240"/>
      </w:pPr>
      <w:r>
        <w:lastRenderedPageBreak/>
        <w:t>Resumen tema 6.</w:t>
      </w:r>
    </w:p>
    <w:p w14:paraId="1BED5536" w14:textId="77777777" w:rsidR="00910DEC" w:rsidRDefault="00000000" w:rsidP="001B4196">
      <w:pPr>
        <w:pStyle w:val="Prrafodelista"/>
        <w:numPr>
          <w:ilvl w:val="0"/>
          <w:numId w:val="14"/>
        </w:numPr>
      </w:pPr>
      <w:hyperlink r:id="rId15" w:history="1">
        <w:r w:rsidR="001B4196">
          <w:rPr>
            <w:rStyle w:val="Hipervnculo"/>
          </w:rPr>
          <w:t>(31) APRENDE LARAVEL 8 DESDE CERO EN MENOS DE 2 HRS - YouTube</w:t>
        </w:r>
      </w:hyperlink>
    </w:p>
    <w:p w14:paraId="6F740080" w14:textId="1EA4A94D" w:rsidR="00ED566B" w:rsidRDefault="00000000" w:rsidP="00910DEC">
      <w:pPr>
        <w:pStyle w:val="Prrafodelista"/>
        <w:numPr>
          <w:ilvl w:val="1"/>
          <w:numId w:val="14"/>
        </w:numPr>
      </w:pPr>
      <w:hyperlink r:id="rId16" w:history="1">
        <w:r w:rsidR="00910DEC" w:rsidRPr="00DD5147">
          <w:rPr>
            <w:rStyle w:val="Hipervnculo"/>
          </w:rPr>
          <w:t>https://youtu.be/a-4923Uyu54?t=1897</w:t>
        </w:r>
      </w:hyperlink>
    </w:p>
    <w:p w14:paraId="13E84906" w14:textId="1DBFA4EE" w:rsidR="00910DEC" w:rsidRDefault="00000000" w:rsidP="00910DEC">
      <w:pPr>
        <w:pStyle w:val="Prrafodelista"/>
        <w:numPr>
          <w:ilvl w:val="0"/>
          <w:numId w:val="14"/>
        </w:numPr>
      </w:pPr>
      <w:hyperlink r:id="rId17" w:history="1">
        <w:r w:rsidR="00910DEC">
          <w:rPr>
            <w:rStyle w:val="Hipervnculo"/>
          </w:rPr>
          <w:t xml:space="preserve">Laravel </w:t>
        </w:r>
        <w:proofErr w:type="spellStart"/>
        <w:r w:rsidR="00910DEC">
          <w:rPr>
            <w:rStyle w:val="Hipervnculo"/>
          </w:rPr>
          <w:t>Facades</w:t>
        </w:r>
        <w:proofErr w:type="spellEnd"/>
        <w:r w:rsidR="00910DEC">
          <w:rPr>
            <w:rStyle w:val="Hipervnculo"/>
          </w:rPr>
          <w:t>, ¿qué son y cómo y por qué usarlas? (victorfalcon.es)</w:t>
        </w:r>
      </w:hyperlink>
    </w:p>
    <w:p w14:paraId="3966FD24" w14:textId="60D542BE" w:rsidR="00910DEC" w:rsidRDefault="00000000" w:rsidP="00910DEC">
      <w:pPr>
        <w:pStyle w:val="Prrafodelista"/>
        <w:numPr>
          <w:ilvl w:val="0"/>
          <w:numId w:val="14"/>
        </w:numPr>
      </w:pPr>
      <w:hyperlink r:id="rId18" w:anchor=":~:text=En%20PHP%2C%20la%20acci%C3%B3n%20de%20apodar%20se%20lleva,o%20dentro%20de%20declaraciones%20de%20espacios%20de%20nombres." w:history="1">
        <w:proofErr w:type="spellStart"/>
        <w:r w:rsidR="00972292">
          <w:rPr>
            <w:rStyle w:val="Hipervnculo"/>
          </w:rPr>
          <w:t>php</w:t>
        </w:r>
        <w:proofErr w:type="spellEnd"/>
        <w:r w:rsidR="00972292">
          <w:rPr>
            <w:rStyle w:val="Hipervnculo"/>
          </w:rPr>
          <w:t xml:space="preserve"> - ¿Para qué, cómo y cuándo utilizar las palabras reservadas 'use' y '</w:t>
        </w:r>
        <w:proofErr w:type="spellStart"/>
        <w:r w:rsidR="00972292">
          <w:rPr>
            <w:rStyle w:val="Hipervnculo"/>
          </w:rPr>
          <w:t>namespace</w:t>
        </w:r>
        <w:proofErr w:type="spellEnd"/>
        <w:r w:rsidR="00972292">
          <w:rPr>
            <w:rStyle w:val="Hipervnculo"/>
          </w:rPr>
          <w:t xml:space="preserve">'? - </w:t>
        </w:r>
        <w:proofErr w:type="spellStart"/>
        <w:r w:rsidR="00972292">
          <w:rPr>
            <w:rStyle w:val="Hipervnculo"/>
          </w:rPr>
          <w:t>Stack</w:t>
        </w:r>
        <w:proofErr w:type="spellEnd"/>
        <w:r w:rsidR="00972292">
          <w:rPr>
            <w:rStyle w:val="Hipervnculo"/>
          </w:rPr>
          <w:t xml:space="preserve"> </w:t>
        </w:r>
        <w:proofErr w:type="spellStart"/>
        <w:r w:rsidR="00972292">
          <w:rPr>
            <w:rStyle w:val="Hipervnculo"/>
          </w:rPr>
          <w:t>Overflow</w:t>
        </w:r>
        <w:proofErr w:type="spellEnd"/>
        <w:r w:rsidR="00972292">
          <w:rPr>
            <w:rStyle w:val="Hipervnculo"/>
          </w:rPr>
          <w:t xml:space="preserve"> en español</w:t>
        </w:r>
      </w:hyperlink>
    </w:p>
    <w:p w14:paraId="6E0F901E" w14:textId="774ABD3E" w:rsidR="00972292" w:rsidRDefault="00000000" w:rsidP="00972292">
      <w:pPr>
        <w:pStyle w:val="Prrafodelista"/>
        <w:numPr>
          <w:ilvl w:val="1"/>
          <w:numId w:val="14"/>
        </w:numPr>
      </w:pPr>
      <w:hyperlink r:id="rId19" w:history="1">
        <w:r w:rsidR="008B7ADB">
          <w:rPr>
            <w:rStyle w:val="Hipervnculo"/>
          </w:rPr>
          <w:t>PHP: Resumen de los espacios de nombres - Manual</w:t>
        </w:r>
      </w:hyperlink>
    </w:p>
    <w:p w14:paraId="34118807" w14:textId="4D11A5EA" w:rsidR="00ED566B" w:rsidRDefault="008B7ADB" w:rsidP="001B4196">
      <w:pPr>
        <w:pStyle w:val="Prrafodelista"/>
        <w:numPr>
          <w:ilvl w:val="1"/>
          <w:numId w:val="14"/>
        </w:numPr>
      </w:pPr>
      <w:r>
        <w:t xml:space="preserve">Más sobre use: </w:t>
      </w:r>
      <w:hyperlink r:id="rId20" w:history="1">
        <w:r>
          <w:rPr>
            <w:rStyle w:val="Hipervnculo"/>
          </w:rPr>
          <w:t xml:space="preserve">palabra reservada use </w:t>
        </w:r>
        <w:proofErr w:type="spellStart"/>
        <w:r>
          <w:rPr>
            <w:rStyle w:val="Hipervnculo"/>
          </w:rPr>
          <w:t>php</w:t>
        </w:r>
        <w:proofErr w:type="spellEnd"/>
        <w:r>
          <w:rPr>
            <w:rStyle w:val="Hipervnculo"/>
          </w:rPr>
          <w:t xml:space="preserve"> - Búsqueda (bing.com)</w:t>
        </w:r>
      </w:hyperlink>
    </w:p>
    <w:p w14:paraId="3F1012C0" w14:textId="1CA7C90B" w:rsidR="00183A13" w:rsidRDefault="00183A13" w:rsidP="00E87859">
      <w:pPr>
        <w:pStyle w:val="Ttulo1"/>
        <w:spacing w:before="0"/>
      </w:pPr>
      <w:r>
        <w:t xml:space="preserve">1.- </w:t>
      </w:r>
      <w:r w:rsidR="009735D3">
        <w:t>Introducción a Laravel.</w:t>
      </w:r>
    </w:p>
    <w:p w14:paraId="66AC1A00" w14:textId="74E62235" w:rsidR="00183A13" w:rsidRDefault="00D56968" w:rsidP="00E87859">
      <w:r>
        <w:t xml:space="preserve">Los </w:t>
      </w:r>
      <w:proofErr w:type="spellStart"/>
      <w:r>
        <w:t>Frameworks</w:t>
      </w:r>
      <w:proofErr w:type="spellEnd"/>
      <w:r>
        <w:t xml:space="preserve"> son conjuntos de herramientas</w:t>
      </w:r>
      <w:r w:rsidR="0013588C">
        <w:t xml:space="preserve"> que nos facilitan desarrollar aplicaciones en un lenguaje de programación. Sus principales ventajas son:</w:t>
      </w:r>
    </w:p>
    <w:p w14:paraId="18D80315" w14:textId="568C8997" w:rsidR="0013588C" w:rsidRDefault="0013588C" w:rsidP="0013588C">
      <w:pPr>
        <w:pStyle w:val="Prrafodelista"/>
        <w:numPr>
          <w:ilvl w:val="0"/>
          <w:numId w:val="1"/>
        </w:numPr>
      </w:pPr>
      <w:r>
        <w:rPr>
          <w:b/>
          <w:bCs/>
          <w:u w:val="single"/>
        </w:rPr>
        <w:t>Velocidad de desarrollo</w:t>
      </w:r>
      <w:r>
        <w:t>: especialmente cuando hayamos dominado su curva de aprendizaje.</w:t>
      </w:r>
    </w:p>
    <w:p w14:paraId="271F2749" w14:textId="0877983B" w:rsidR="0013588C" w:rsidRDefault="001C42C3" w:rsidP="0013588C">
      <w:pPr>
        <w:pStyle w:val="Prrafodelista"/>
        <w:numPr>
          <w:ilvl w:val="0"/>
          <w:numId w:val="1"/>
        </w:numPr>
      </w:pPr>
      <w:r>
        <w:rPr>
          <w:b/>
          <w:bCs/>
          <w:u w:val="single"/>
        </w:rPr>
        <w:t>Seguridad y robustez</w:t>
      </w:r>
      <w:r>
        <w:t xml:space="preserve">: el hecho de apostar por soluciones estables y comprobadas mejora la seguridad frente al código realizado sin estructura </w:t>
      </w:r>
      <w:proofErr w:type="spellStart"/>
      <w:r>
        <w:t>tipada</w:t>
      </w:r>
      <w:proofErr w:type="spellEnd"/>
      <w:r>
        <w:t>.</w:t>
      </w:r>
    </w:p>
    <w:p w14:paraId="35ECDCD5" w14:textId="7BACFD1E" w:rsidR="004903E0" w:rsidRDefault="001C42C3" w:rsidP="00614ED1">
      <w:pPr>
        <w:pStyle w:val="Prrafodelista"/>
        <w:numPr>
          <w:ilvl w:val="0"/>
          <w:numId w:val="1"/>
        </w:numPr>
      </w:pPr>
      <w:r w:rsidRPr="004903E0">
        <w:rPr>
          <w:b/>
          <w:bCs/>
          <w:u w:val="single"/>
        </w:rPr>
        <w:t>Mantenimiento m</w:t>
      </w:r>
      <w:r w:rsidR="004903E0" w:rsidRPr="004903E0">
        <w:rPr>
          <w:b/>
          <w:bCs/>
          <w:u w:val="single"/>
        </w:rPr>
        <w:t>ás sencillo</w:t>
      </w:r>
      <w:r w:rsidR="004903E0">
        <w:t xml:space="preserve">: </w:t>
      </w:r>
      <w:r w:rsidR="004903E0" w:rsidRPr="004903E0">
        <w:t>La estructuraci</w:t>
      </w:r>
      <w:r w:rsidR="004903E0" w:rsidRPr="004903E0">
        <w:rPr>
          <w:rFonts w:hint="eastAsia"/>
        </w:rPr>
        <w:t>ó</w:t>
      </w:r>
      <w:r w:rsidR="004903E0" w:rsidRPr="004903E0">
        <w:t>n que hace el Framework sobre la</w:t>
      </w:r>
      <w:r w:rsidR="004903E0">
        <w:t xml:space="preserve"> </w:t>
      </w:r>
      <w:r w:rsidR="004903E0" w:rsidRPr="004903E0">
        <w:t>aplicaci</w:t>
      </w:r>
      <w:r w:rsidR="004903E0" w:rsidRPr="004903E0">
        <w:rPr>
          <w:rFonts w:hint="eastAsia"/>
        </w:rPr>
        <w:t>ó</w:t>
      </w:r>
      <w:r w:rsidR="004903E0" w:rsidRPr="004903E0">
        <w:t>n facilita futuras modificaciones en el c</w:t>
      </w:r>
      <w:r w:rsidR="004903E0" w:rsidRPr="004903E0">
        <w:rPr>
          <w:rFonts w:hint="eastAsia"/>
        </w:rPr>
        <w:t>ó</w:t>
      </w:r>
      <w:r w:rsidR="004903E0" w:rsidRPr="004903E0">
        <w:t>digo.</w:t>
      </w:r>
    </w:p>
    <w:p w14:paraId="4AB20964" w14:textId="1F3B4E63" w:rsidR="00614ED1" w:rsidRDefault="00614ED1" w:rsidP="00614ED1">
      <w:r>
        <w:t>Como desventajas podríamos destacar la dependencia de código externo y la curva de aprendizaje:</w:t>
      </w:r>
    </w:p>
    <w:p w14:paraId="0D132746" w14:textId="0385EE27" w:rsidR="00614ED1" w:rsidRDefault="00614ED1" w:rsidP="00614ED1">
      <w:r>
        <w:rPr>
          <w:b/>
          <w:bCs/>
          <w:u w:val="single"/>
        </w:rPr>
        <w:t>Características</w:t>
      </w:r>
      <w:r>
        <w:t>:</w:t>
      </w:r>
    </w:p>
    <w:p w14:paraId="03409B1D" w14:textId="0FA27E46" w:rsidR="00A55502" w:rsidRDefault="00A55502" w:rsidP="00A55502">
      <w:pPr>
        <w:pStyle w:val="Prrafodelista"/>
        <w:numPr>
          <w:ilvl w:val="0"/>
          <w:numId w:val="2"/>
        </w:numPr>
      </w:pPr>
      <w:r>
        <w:t xml:space="preserve">Uno de los </w:t>
      </w:r>
      <w:proofErr w:type="spellStart"/>
      <w:r>
        <w:t>frameworks</w:t>
      </w:r>
      <w:proofErr w:type="spellEnd"/>
      <w:r>
        <w:t xml:space="preserve"> más </w:t>
      </w:r>
      <w:r w:rsidRPr="00A55502">
        <w:rPr>
          <w:b/>
          <w:bCs/>
        </w:rPr>
        <w:t>populares</w:t>
      </w:r>
      <w:r>
        <w:t>.</w:t>
      </w:r>
    </w:p>
    <w:p w14:paraId="21CD25AC" w14:textId="71915AA6" w:rsidR="00A55502" w:rsidRDefault="00A55502" w:rsidP="00A55502">
      <w:pPr>
        <w:pStyle w:val="Prrafodelista"/>
        <w:numPr>
          <w:ilvl w:val="0"/>
          <w:numId w:val="2"/>
        </w:numPr>
      </w:pPr>
      <w:r>
        <w:t xml:space="preserve">Continuas </w:t>
      </w:r>
      <w:r w:rsidRPr="00A55502">
        <w:rPr>
          <w:b/>
          <w:bCs/>
        </w:rPr>
        <w:t>actualizaciones</w:t>
      </w:r>
      <w:r>
        <w:t>.</w:t>
      </w:r>
    </w:p>
    <w:p w14:paraId="78FCEF2E" w14:textId="024AB287" w:rsidR="00A55502" w:rsidRDefault="00A55502" w:rsidP="00A55502">
      <w:pPr>
        <w:pStyle w:val="Prrafodelista"/>
        <w:numPr>
          <w:ilvl w:val="0"/>
          <w:numId w:val="2"/>
        </w:numPr>
      </w:pPr>
      <w:r w:rsidRPr="00A55502">
        <w:rPr>
          <w:b/>
          <w:bCs/>
        </w:rPr>
        <w:t>Curva de aprendizaje no muy difícil</w:t>
      </w:r>
      <w:r>
        <w:t>.</w:t>
      </w:r>
    </w:p>
    <w:p w14:paraId="185B84ED" w14:textId="2FC9CAAA" w:rsidR="00A55502" w:rsidRDefault="00A55502" w:rsidP="00A55502">
      <w:pPr>
        <w:pStyle w:val="Prrafodelista"/>
        <w:numPr>
          <w:ilvl w:val="0"/>
          <w:numId w:val="2"/>
        </w:numPr>
      </w:pPr>
      <w:r w:rsidRPr="00A55502">
        <w:rPr>
          <w:b/>
          <w:bCs/>
        </w:rPr>
        <w:t>Arquitectura MVC</w:t>
      </w:r>
      <w:r>
        <w:t xml:space="preserve"> (Modelo-Vista-Controlador). Es un sistema de desarrollo de software que separa una aplicación en tres capas:</w:t>
      </w:r>
    </w:p>
    <w:p w14:paraId="57F9DD8A" w14:textId="16402305" w:rsidR="00A55502" w:rsidRDefault="00A55502" w:rsidP="00A55502">
      <w:pPr>
        <w:pStyle w:val="Prrafodelista"/>
        <w:numPr>
          <w:ilvl w:val="1"/>
          <w:numId w:val="2"/>
        </w:numPr>
      </w:pPr>
      <w:r w:rsidRPr="00A55502">
        <w:rPr>
          <w:b/>
          <w:bCs/>
        </w:rPr>
        <w:t>Modelo</w:t>
      </w:r>
      <w:r>
        <w:t>: se refiere a la estructura de datos de la aplicación, ya sea proveniente de una BB.DD, clases…</w:t>
      </w:r>
    </w:p>
    <w:p w14:paraId="4CCF51E8" w14:textId="21919DC0" w:rsidR="00A55502" w:rsidRDefault="00A55502" w:rsidP="00A55502">
      <w:pPr>
        <w:pStyle w:val="Prrafodelista"/>
        <w:numPr>
          <w:ilvl w:val="1"/>
          <w:numId w:val="2"/>
        </w:numPr>
      </w:pPr>
      <w:r w:rsidRPr="00A55502">
        <w:rPr>
          <w:b/>
          <w:bCs/>
        </w:rPr>
        <w:t>Vista</w:t>
      </w:r>
      <w:r>
        <w:t>: representación de la información en una interfaz de usuario.</w:t>
      </w:r>
    </w:p>
    <w:p w14:paraId="20DB16ED" w14:textId="53B30FAD" w:rsidR="00A55502" w:rsidRDefault="00CB291D" w:rsidP="00A55502">
      <w:pPr>
        <w:pStyle w:val="Prrafodelista"/>
        <w:numPr>
          <w:ilvl w:val="1"/>
          <w:numId w:val="2"/>
        </w:numPr>
      </w:pPr>
      <w:r w:rsidRPr="00CB291D">
        <w:rPr>
          <w:b/>
          <w:bCs/>
          <w:u w:val="single"/>
        </w:rPr>
        <w:t>Controlador</w:t>
      </w:r>
      <w:r>
        <w:t>: donde se implementa la lógica de la aplicación. Son los algoritmos a desarrollar. El controlador funciona de interfaz entre modelo y vista.</w:t>
      </w:r>
    </w:p>
    <w:p w14:paraId="56C62A07" w14:textId="14870AF8" w:rsidR="00CB291D" w:rsidRDefault="00DC7997" w:rsidP="00CB291D">
      <w:pPr>
        <w:pStyle w:val="Prrafodelista"/>
        <w:numPr>
          <w:ilvl w:val="0"/>
          <w:numId w:val="2"/>
        </w:numPr>
      </w:pPr>
      <w:r>
        <w:t xml:space="preserve">Utiliza el sistema de plantillas </w:t>
      </w:r>
      <w:r w:rsidRPr="00DC7997">
        <w:rPr>
          <w:b/>
          <w:bCs/>
        </w:rPr>
        <w:t>Blade</w:t>
      </w:r>
      <w:r>
        <w:t>.</w:t>
      </w:r>
    </w:p>
    <w:p w14:paraId="013474AB" w14:textId="797D5ECC" w:rsidR="00CB291D" w:rsidRDefault="00DC7997" w:rsidP="00CB291D">
      <w:pPr>
        <w:pStyle w:val="Prrafodelista"/>
        <w:numPr>
          <w:ilvl w:val="0"/>
          <w:numId w:val="2"/>
        </w:numPr>
      </w:pPr>
      <w:r>
        <w:t xml:space="preserve">Para BB.DD usa el mapeo </w:t>
      </w:r>
      <w:r w:rsidRPr="00DC7997">
        <w:rPr>
          <w:b/>
          <w:bCs/>
        </w:rPr>
        <w:t xml:space="preserve">ORM </w:t>
      </w:r>
      <w:proofErr w:type="spellStart"/>
      <w:r w:rsidRPr="00DC7997">
        <w:rPr>
          <w:b/>
          <w:bCs/>
        </w:rPr>
        <w:t>Eloquent</w:t>
      </w:r>
      <w:proofErr w:type="spellEnd"/>
      <w:r>
        <w:t>.</w:t>
      </w:r>
    </w:p>
    <w:p w14:paraId="6F28A62C" w14:textId="53CA2A9E" w:rsidR="00183A13" w:rsidRDefault="00DC7997" w:rsidP="00E87859">
      <w:pPr>
        <w:pStyle w:val="Prrafodelista"/>
        <w:numPr>
          <w:ilvl w:val="0"/>
          <w:numId w:val="2"/>
        </w:numPr>
      </w:pPr>
      <w:r>
        <w:t xml:space="preserve">Tiene su propio sistema de comandos, </w:t>
      </w:r>
      <w:proofErr w:type="spellStart"/>
      <w:r w:rsidRPr="00DC7997">
        <w:rPr>
          <w:b/>
          <w:bCs/>
        </w:rPr>
        <w:t>Artisan</w:t>
      </w:r>
      <w:proofErr w:type="spellEnd"/>
      <w:r>
        <w:t>.</w:t>
      </w:r>
    </w:p>
    <w:p w14:paraId="057BD974" w14:textId="5D9604BD" w:rsidR="00183A13" w:rsidRDefault="00183A13" w:rsidP="00E87859">
      <w:pPr>
        <w:pStyle w:val="Ttulo1"/>
        <w:spacing w:before="0"/>
      </w:pPr>
      <w:r>
        <w:t xml:space="preserve">2.- </w:t>
      </w:r>
      <w:r w:rsidR="009735D3">
        <w:t>Instalación de Laravel.</w:t>
      </w:r>
    </w:p>
    <w:p w14:paraId="4B6080FD" w14:textId="228C7E75" w:rsidR="00204BB9" w:rsidRPr="00204BB9" w:rsidRDefault="00000000" w:rsidP="00204BB9">
      <w:hyperlink r:id="rId21" w:anchor=":~:text=Desinstalar%20paquetes%20Para%20desinstalar%20un%20paquete%20simplemente%20ejecuta,admite%20las%20mismas%20opciones%20del%20comando%20composer%20require." w:history="1">
        <w:r w:rsidR="00204BB9">
          <w:rPr>
            <w:rStyle w:val="Hipervnculo"/>
          </w:rPr>
          <w:t xml:space="preserve">Instalar y actualizar paquetes con </w:t>
        </w:r>
        <w:proofErr w:type="spellStart"/>
        <w:r w:rsidR="00204BB9">
          <w:rPr>
            <w:rStyle w:val="Hipervnculo"/>
          </w:rPr>
          <w:t>Composer</w:t>
        </w:r>
        <w:proofErr w:type="spellEnd"/>
        <w:r w:rsidR="00204BB9">
          <w:rPr>
            <w:rStyle w:val="Hipervnculo"/>
          </w:rPr>
          <w:t xml:space="preserve"> – Styde.net</w:t>
        </w:r>
      </w:hyperlink>
    </w:p>
    <w:p w14:paraId="6EC20536" w14:textId="01CE5C42" w:rsidR="00F1441D" w:rsidRDefault="00C029B7" w:rsidP="00E87859">
      <w:r>
        <w:rPr>
          <w:b/>
          <w:bCs/>
          <w:u w:val="single"/>
        </w:rPr>
        <w:lastRenderedPageBreak/>
        <w:t>R</w:t>
      </w:r>
      <w:r w:rsidR="00F1441D">
        <w:rPr>
          <w:b/>
          <w:bCs/>
          <w:u w:val="single"/>
        </w:rPr>
        <w:t>equisitos previos</w:t>
      </w:r>
      <w:r w:rsidR="00F1441D">
        <w:t>: tener instalado LAMP.</w:t>
      </w:r>
      <w:r w:rsidR="00C80810">
        <w:t xml:space="preserve"> </w:t>
      </w:r>
      <w:r w:rsidR="00F1441D">
        <w:t xml:space="preserve">La instalación de Laravel la haremos con </w:t>
      </w:r>
      <w:proofErr w:type="spellStart"/>
      <w:r w:rsidR="00F1441D">
        <w:t>Composer</w:t>
      </w:r>
      <w:proofErr w:type="spellEnd"/>
      <w:r w:rsidR="00F1441D">
        <w:t>, que es un gestor para instalación de software de terceros.</w:t>
      </w:r>
    </w:p>
    <w:p w14:paraId="29F37E97" w14:textId="491B0EE9" w:rsidR="001A0D80" w:rsidRDefault="001A0D80" w:rsidP="009E28DA">
      <w:pPr>
        <w:pStyle w:val="Prrafodelista"/>
        <w:numPr>
          <w:ilvl w:val="0"/>
          <w:numId w:val="3"/>
        </w:numPr>
      </w:pPr>
      <w:r>
        <w:t xml:space="preserve">Habilitamos el módulo </w:t>
      </w:r>
      <w:proofErr w:type="spellStart"/>
      <w:r>
        <w:t>rewrite</w:t>
      </w:r>
      <w:proofErr w:type="spellEnd"/>
      <w:r>
        <w:t xml:space="preserve"> de Apache:</w:t>
      </w:r>
    </w:p>
    <w:p w14:paraId="7D968B55" w14:textId="167719FF" w:rsidR="001A0D80" w:rsidRDefault="001A0D80" w:rsidP="001A0D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199270900"/>
        <w:rPr>
          <w:rFonts w:ascii="Consolas" w:hAnsi="Consolas" w:cs="Courier New"/>
          <w:sz w:val="17"/>
          <w:szCs w:val="17"/>
        </w:rPr>
      </w:pPr>
      <w:commentRangeStart w:id="0"/>
      <w:r>
        <w:rPr>
          <w:rFonts w:ascii="Consolas" w:hAnsi="Consolas" w:cs="Courier New"/>
          <w:color w:val="000000"/>
          <w:sz w:val="17"/>
          <w:szCs w:val="17"/>
        </w:rPr>
        <w:t xml:space="preserve">sudo a2enmod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rewrite</w:t>
      </w:r>
      <w:commentRangeEnd w:id="0"/>
      <w:proofErr w:type="spellEnd"/>
      <w:r>
        <w:rPr>
          <w:rStyle w:val="Refdecomentario"/>
          <w:rFonts w:ascii="Source Sans Pro" w:eastAsiaTheme="minorHAnsi" w:hAnsi="Source Sans Pro" w:cstheme="minorBidi"/>
          <w:color w:val="333333"/>
          <w:lang w:eastAsia="en-US"/>
        </w:rPr>
        <w:commentReference w:id="0"/>
      </w:r>
    </w:p>
    <w:p w14:paraId="06B24B89" w14:textId="6F84775A" w:rsidR="009E28DA" w:rsidRDefault="00BD6A03" w:rsidP="009E28DA">
      <w:pPr>
        <w:pStyle w:val="Prrafodelista"/>
        <w:numPr>
          <w:ilvl w:val="0"/>
          <w:numId w:val="3"/>
        </w:numPr>
      </w:pPr>
      <w:r w:rsidRPr="007F1208">
        <w:rPr>
          <w:b/>
          <w:bCs/>
        </w:rPr>
        <w:t xml:space="preserve">Descargar </w:t>
      </w:r>
      <w:proofErr w:type="spellStart"/>
      <w:r w:rsidRPr="007F1208">
        <w:rPr>
          <w:b/>
          <w:bCs/>
        </w:rPr>
        <w:t>Composer</w:t>
      </w:r>
      <w:proofErr w:type="spellEnd"/>
      <w:r>
        <w:t xml:space="preserve"> siguiendo sus instrucciones: </w:t>
      </w:r>
      <w:hyperlink r:id="rId26" w:history="1">
        <w:r w:rsidR="009765F6" w:rsidRPr="008337C5">
          <w:rPr>
            <w:rStyle w:val="Hipervnculo"/>
          </w:rPr>
          <w:t>https://getcomposer.org/download/</w:t>
        </w:r>
      </w:hyperlink>
    </w:p>
    <w:p w14:paraId="2EAEA840" w14:textId="77777777" w:rsidR="004C2A4B" w:rsidRPr="004C2A4B" w:rsidRDefault="004C2A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8262620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4C2A4B">
        <w:rPr>
          <w:rFonts w:ascii="Consolas" w:hAnsi="Consolas" w:cs="Courier New"/>
          <w:color w:val="000000"/>
          <w:sz w:val="17"/>
          <w:szCs w:val="17"/>
          <w:lang w:val="en-US"/>
        </w:rPr>
        <w:t>php</w:t>
      </w:r>
      <w:proofErr w:type="spellEnd"/>
      <w:r w:rsidRPr="004C2A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C2A4B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4C2A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 </w:t>
      </w:r>
      <w:r w:rsidRPr="004C2A4B">
        <w:rPr>
          <w:rFonts w:ascii="Consolas" w:hAnsi="Consolas" w:cs="Courier New"/>
          <w:color w:val="008800"/>
          <w:sz w:val="17"/>
          <w:szCs w:val="17"/>
          <w:lang w:val="en-US"/>
        </w:rPr>
        <w:t>"copy('https://getcomposer.org/installer', 'composer-</w:t>
      </w:r>
      <w:proofErr w:type="spellStart"/>
      <w:r w:rsidRPr="004C2A4B">
        <w:rPr>
          <w:rFonts w:ascii="Consolas" w:hAnsi="Consolas" w:cs="Courier New"/>
          <w:color w:val="008800"/>
          <w:sz w:val="17"/>
          <w:szCs w:val="17"/>
          <w:lang w:val="en-US"/>
        </w:rPr>
        <w:t>setup.php</w:t>
      </w:r>
      <w:proofErr w:type="spellEnd"/>
      <w:r w:rsidRPr="004C2A4B">
        <w:rPr>
          <w:rFonts w:ascii="Consolas" w:hAnsi="Consolas" w:cs="Courier New"/>
          <w:color w:val="008800"/>
          <w:sz w:val="17"/>
          <w:szCs w:val="17"/>
          <w:lang w:val="en-US"/>
        </w:rPr>
        <w:t>');"</w:t>
      </w:r>
    </w:p>
    <w:p w14:paraId="7D797929" w14:textId="77777777" w:rsidR="004C2A4B" w:rsidRPr="004C2A4B" w:rsidRDefault="004C2A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8262620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4C2A4B">
        <w:rPr>
          <w:rFonts w:ascii="Consolas" w:hAnsi="Consolas" w:cs="Courier New"/>
          <w:color w:val="000000"/>
          <w:sz w:val="17"/>
          <w:szCs w:val="17"/>
          <w:lang w:val="en-US"/>
        </w:rPr>
        <w:t>php</w:t>
      </w:r>
      <w:proofErr w:type="spellEnd"/>
      <w:r w:rsidRPr="004C2A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C2A4B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4C2A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 </w:t>
      </w:r>
      <w:r w:rsidRPr="004C2A4B">
        <w:rPr>
          <w:rFonts w:ascii="Consolas" w:hAnsi="Consolas" w:cs="Courier New"/>
          <w:color w:val="008800"/>
          <w:sz w:val="17"/>
          <w:szCs w:val="17"/>
          <w:lang w:val="en-US"/>
        </w:rPr>
        <w:t>"if (</w:t>
      </w:r>
      <w:proofErr w:type="spellStart"/>
      <w:r w:rsidRPr="004C2A4B">
        <w:rPr>
          <w:rFonts w:ascii="Consolas" w:hAnsi="Consolas" w:cs="Courier New"/>
          <w:color w:val="008800"/>
          <w:sz w:val="17"/>
          <w:szCs w:val="17"/>
          <w:lang w:val="en-US"/>
        </w:rPr>
        <w:t>hash_file</w:t>
      </w:r>
      <w:proofErr w:type="spellEnd"/>
      <w:r w:rsidRPr="004C2A4B">
        <w:rPr>
          <w:rFonts w:ascii="Consolas" w:hAnsi="Consolas" w:cs="Courier New"/>
          <w:color w:val="008800"/>
          <w:sz w:val="17"/>
          <w:szCs w:val="17"/>
          <w:lang w:val="en-US"/>
        </w:rPr>
        <w:t>('sha384', 'composer-</w:t>
      </w:r>
      <w:proofErr w:type="spellStart"/>
      <w:r w:rsidRPr="004C2A4B">
        <w:rPr>
          <w:rFonts w:ascii="Consolas" w:hAnsi="Consolas" w:cs="Courier New"/>
          <w:color w:val="008800"/>
          <w:sz w:val="17"/>
          <w:szCs w:val="17"/>
          <w:lang w:val="en-US"/>
        </w:rPr>
        <w:t>setup.php</w:t>
      </w:r>
      <w:proofErr w:type="spellEnd"/>
      <w:r w:rsidRPr="004C2A4B">
        <w:rPr>
          <w:rFonts w:ascii="Consolas" w:hAnsi="Consolas" w:cs="Courier New"/>
          <w:color w:val="008800"/>
          <w:sz w:val="17"/>
          <w:szCs w:val="17"/>
          <w:lang w:val="en-US"/>
        </w:rPr>
        <w:t>') === '55ce33d7678c5a611085589f1f3ddf8b3c52d662cd01d4ba75c0ee0459970c2200a51f492d557530c71c15d8dba01eae') { echo 'Installer verified'; } else { echo 'Installer corrupt'; unlink('composer-</w:t>
      </w:r>
      <w:proofErr w:type="spellStart"/>
      <w:r w:rsidRPr="004C2A4B">
        <w:rPr>
          <w:rFonts w:ascii="Consolas" w:hAnsi="Consolas" w:cs="Courier New"/>
          <w:color w:val="008800"/>
          <w:sz w:val="17"/>
          <w:szCs w:val="17"/>
          <w:lang w:val="en-US"/>
        </w:rPr>
        <w:t>setup.php</w:t>
      </w:r>
      <w:proofErr w:type="spellEnd"/>
      <w:r w:rsidRPr="004C2A4B">
        <w:rPr>
          <w:rFonts w:ascii="Consolas" w:hAnsi="Consolas" w:cs="Courier New"/>
          <w:color w:val="008800"/>
          <w:sz w:val="17"/>
          <w:szCs w:val="17"/>
          <w:lang w:val="en-US"/>
        </w:rPr>
        <w:t>'); } echo PHP_EOL;"</w:t>
      </w:r>
    </w:p>
    <w:p w14:paraId="382A18E6" w14:textId="77777777" w:rsidR="004C2A4B" w:rsidRPr="004C2A4B" w:rsidRDefault="004C2A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8262620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4C2A4B">
        <w:rPr>
          <w:rFonts w:ascii="Consolas" w:hAnsi="Consolas" w:cs="Courier New"/>
          <w:color w:val="000000"/>
          <w:sz w:val="17"/>
          <w:szCs w:val="17"/>
          <w:lang w:val="en-US"/>
        </w:rPr>
        <w:t>php</w:t>
      </w:r>
      <w:proofErr w:type="spellEnd"/>
      <w:r w:rsidRPr="004C2A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composer</w:t>
      </w:r>
      <w:r w:rsidRPr="004C2A4B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proofErr w:type="spellStart"/>
      <w:r w:rsidRPr="004C2A4B">
        <w:rPr>
          <w:rFonts w:ascii="Consolas" w:hAnsi="Consolas" w:cs="Courier New"/>
          <w:color w:val="000000"/>
          <w:sz w:val="17"/>
          <w:szCs w:val="17"/>
          <w:lang w:val="en-US"/>
        </w:rPr>
        <w:t>setup</w:t>
      </w:r>
      <w:r w:rsidRPr="004C2A4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C2A4B">
        <w:rPr>
          <w:rFonts w:ascii="Consolas" w:hAnsi="Consolas" w:cs="Courier New"/>
          <w:color w:val="000000"/>
          <w:sz w:val="17"/>
          <w:szCs w:val="17"/>
          <w:lang w:val="en-US"/>
        </w:rPr>
        <w:t>php</w:t>
      </w:r>
      <w:proofErr w:type="spellEnd"/>
    </w:p>
    <w:p w14:paraId="156AC120" w14:textId="49D18BFE" w:rsidR="004C2A4B" w:rsidRDefault="004C2A4B" w:rsidP="004C2A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368262620"/>
        <w:rPr>
          <w:rFonts w:ascii="Consolas" w:hAnsi="Consolas" w:cs="Courier New"/>
          <w:color w:val="008800"/>
          <w:sz w:val="17"/>
          <w:szCs w:val="17"/>
          <w:lang w:val="en-US"/>
        </w:rPr>
      </w:pPr>
      <w:proofErr w:type="spellStart"/>
      <w:r w:rsidRPr="004C2A4B">
        <w:rPr>
          <w:rFonts w:ascii="Consolas" w:hAnsi="Consolas" w:cs="Courier New"/>
          <w:color w:val="000000"/>
          <w:sz w:val="17"/>
          <w:szCs w:val="17"/>
          <w:lang w:val="en-US"/>
        </w:rPr>
        <w:t>php</w:t>
      </w:r>
      <w:proofErr w:type="spellEnd"/>
      <w:r w:rsidRPr="004C2A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C2A4B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4C2A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 </w:t>
      </w:r>
      <w:r w:rsidRPr="004C2A4B">
        <w:rPr>
          <w:rFonts w:ascii="Consolas" w:hAnsi="Consolas" w:cs="Courier New"/>
          <w:color w:val="008800"/>
          <w:sz w:val="17"/>
          <w:szCs w:val="17"/>
          <w:lang w:val="en-US"/>
        </w:rPr>
        <w:t>"unlink('composer-</w:t>
      </w:r>
      <w:proofErr w:type="spellStart"/>
      <w:r w:rsidRPr="004C2A4B">
        <w:rPr>
          <w:rFonts w:ascii="Consolas" w:hAnsi="Consolas" w:cs="Courier New"/>
          <w:color w:val="008800"/>
          <w:sz w:val="17"/>
          <w:szCs w:val="17"/>
          <w:lang w:val="en-US"/>
        </w:rPr>
        <w:t>setup.php</w:t>
      </w:r>
      <w:proofErr w:type="spellEnd"/>
      <w:r w:rsidRPr="004C2A4B">
        <w:rPr>
          <w:rFonts w:ascii="Consolas" w:hAnsi="Consolas" w:cs="Courier New"/>
          <w:color w:val="008800"/>
          <w:sz w:val="17"/>
          <w:szCs w:val="17"/>
          <w:lang w:val="en-US"/>
        </w:rPr>
        <w:t>');"</w:t>
      </w:r>
    </w:p>
    <w:p w14:paraId="6180CCF8" w14:textId="0E01D94E" w:rsidR="00270960" w:rsidRDefault="00270960" w:rsidP="00270960">
      <w:pPr>
        <w:divId w:val="1368262620"/>
      </w:pPr>
      <w:r>
        <w:t>Que no se nos olvide después de instalarlo, hacer esto (lo pone en la página, pero por si acaso, lo recuerdo):</w:t>
      </w:r>
    </w:p>
    <w:p w14:paraId="1D87F6AE" w14:textId="585265F9" w:rsidR="009227E7" w:rsidRDefault="009227E7" w:rsidP="009227E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24808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sudo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mv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composer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phar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88"/>
          <w:sz w:val="17"/>
          <w:szCs w:val="17"/>
        </w:rPr>
        <w:t>local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composer</w:t>
      </w:r>
      <w:proofErr w:type="spellEnd"/>
    </w:p>
    <w:p w14:paraId="6CA28DE0" w14:textId="3661CCBD" w:rsidR="000E5A3A" w:rsidRDefault="00D33260" w:rsidP="00D33260">
      <w:pPr>
        <w:pStyle w:val="Prrafodelista"/>
        <w:numPr>
          <w:ilvl w:val="0"/>
          <w:numId w:val="3"/>
        </w:numPr>
        <w:divId w:val="1368262620"/>
      </w:pPr>
      <w:r>
        <w:t xml:space="preserve">Actualizar </w:t>
      </w:r>
      <w:proofErr w:type="spellStart"/>
      <w:r>
        <w:t>Composer</w:t>
      </w:r>
      <w:proofErr w:type="spellEnd"/>
      <w:r>
        <w:t>:</w:t>
      </w:r>
    </w:p>
    <w:p w14:paraId="7886DE8E" w14:textId="26AE6977" w:rsidR="00D33260" w:rsidRDefault="00D33260" w:rsidP="00D3326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6190710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sudo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composer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update</w:t>
      </w:r>
      <w:proofErr w:type="spellEnd"/>
    </w:p>
    <w:p w14:paraId="37C667F8" w14:textId="1AD43609" w:rsidR="004C2A4B" w:rsidRDefault="003D2A41" w:rsidP="003D2A41">
      <w:pPr>
        <w:pStyle w:val="Prrafodelista"/>
        <w:numPr>
          <w:ilvl w:val="0"/>
          <w:numId w:val="3"/>
        </w:numPr>
      </w:pPr>
      <w:r w:rsidRPr="004B3363">
        <w:rPr>
          <w:b/>
          <w:bCs/>
        </w:rPr>
        <w:t>Crear un host virtual de Apache</w:t>
      </w:r>
      <w:r>
        <w:t xml:space="preserve"> donde instalaremos nuestro proyecto de Laravel.</w:t>
      </w:r>
    </w:p>
    <w:p w14:paraId="69441ADB" w14:textId="426365BE" w:rsidR="00210BB0" w:rsidRDefault="00210BB0" w:rsidP="00BC18F5">
      <w:pPr>
        <w:pStyle w:val="Prrafodelista"/>
        <w:numPr>
          <w:ilvl w:val="1"/>
          <w:numId w:val="3"/>
        </w:numPr>
      </w:pPr>
      <w:r>
        <w:t>cd /</w:t>
      </w:r>
      <w:proofErr w:type="spellStart"/>
      <w:r>
        <w:t>etc</w:t>
      </w:r>
      <w:proofErr w:type="spellEnd"/>
      <w:r>
        <w:t>/apache2/sites-</w:t>
      </w:r>
      <w:proofErr w:type="spellStart"/>
      <w:r>
        <w:t>available</w:t>
      </w:r>
      <w:proofErr w:type="spellEnd"/>
    </w:p>
    <w:p w14:paraId="39C76834" w14:textId="39F07338" w:rsidR="00BC18F5" w:rsidRDefault="00210BB0" w:rsidP="00BC18F5">
      <w:pPr>
        <w:pStyle w:val="Prrafodelista"/>
        <w:numPr>
          <w:ilvl w:val="1"/>
          <w:numId w:val="3"/>
        </w:numPr>
      </w:pPr>
      <w:r>
        <w:t xml:space="preserve">sudo </w:t>
      </w:r>
      <w:proofErr w:type="spellStart"/>
      <w:r>
        <w:t>copy</w:t>
      </w:r>
      <w:proofErr w:type="spellEnd"/>
      <w:r>
        <w:t xml:space="preserve"> 000-default.conf</w:t>
      </w:r>
      <w:r w:rsidR="00030FF6">
        <w:t xml:space="preserve"> </w:t>
      </w:r>
      <w:proofErr w:type="spellStart"/>
      <w:r w:rsidR="00B428B3">
        <w:t>milaravel.es</w:t>
      </w:r>
      <w:r w:rsidR="00A94948">
        <w:t>.conf</w:t>
      </w:r>
      <w:proofErr w:type="spellEnd"/>
    </w:p>
    <w:p w14:paraId="702EFCDD" w14:textId="0406C7A2" w:rsidR="00B428B3" w:rsidRDefault="00B428B3" w:rsidP="00B428B3">
      <w:pPr>
        <w:pStyle w:val="Prrafodelista"/>
        <w:numPr>
          <w:ilvl w:val="2"/>
          <w:numId w:val="3"/>
        </w:numPr>
      </w:pPr>
      <w:r>
        <w:t>Volcamos el siguiente contenido dentro del archivo</w:t>
      </w:r>
    </w:p>
    <w:p w14:paraId="555F8C37" w14:textId="77777777" w:rsidR="00B428B3" w:rsidRPr="00B428B3" w:rsidRDefault="00B428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1198010"/>
        <w:rPr>
          <w:rFonts w:ascii="Consolas" w:hAnsi="Consolas" w:cs="Courier New"/>
          <w:sz w:val="17"/>
          <w:szCs w:val="17"/>
          <w:lang w:val="en-US"/>
        </w:rPr>
      </w:pPr>
      <w:r w:rsidRPr="00B428B3">
        <w:rPr>
          <w:rFonts w:ascii="Consolas" w:hAnsi="Consolas" w:cs="Courier New"/>
          <w:sz w:val="17"/>
          <w:szCs w:val="17"/>
          <w:lang w:val="en-US"/>
        </w:rPr>
        <w:t>&lt;</w:t>
      </w:r>
      <w:proofErr w:type="spellStart"/>
      <w:r w:rsidRPr="00B428B3">
        <w:rPr>
          <w:rFonts w:ascii="Consolas" w:hAnsi="Consolas" w:cs="Courier New"/>
          <w:sz w:val="17"/>
          <w:szCs w:val="17"/>
          <w:lang w:val="en-US"/>
        </w:rPr>
        <w:t>VirtualHost</w:t>
      </w:r>
      <w:proofErr w:type="spellEnd"/>
      <w:r w:rsidRPr="00B428B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*:80</w:t>
      </w:r>
      <w:r w:rsidRPr="00B428B3">
        <w:rPr>
          <w:rFonts w:ascii="Consolas" w:hAnsi="Consolas" w:cs="Courier New"/>
          <w:sz w:val="17"/>
          <w:szCs w:val="17"/>
          <w:lang w:val="en-US"/>
        </w:rPr>
        <w:t>&gt;</w:t>
      </w:r>
    </w:p>
    <w:p w14:paraId="4D93098C" w14:textId="77777777" w:rsidR="00B428B3" w:rsidRPr="00B428B3" w:rsidRDefault="00B428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1198010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B428B3">
        <w:rPr>
          <w:rFonts w:ascii="Consolas" w:hAnsi="Consolas" w:cs="Courier New"/>
          <w:color w:val="000000"/>
          <w:sz w:val="17"/>
          <w:szCs w:val="17"/>
          <w:lang w:val="en-US"/>
        </w:rPr>
        <w:t>ServerName</w:t>
      </w:r>
      <w:proofErr w:type="spellEnd"/>
      <w:r w:rsidRPr="00B428B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milaravel.es</w:t>
      </w:r>
    </w:p>
    <w:p w14:paraId="1CE22B75" w14:textId="77777777" w:rsidR="00B428B3" w:rsidRPr="00B428B3" w:rsidRDefault="00B428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1198010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B428B3">
        <w:rPr>
          <w:rFonts w:ascii="Consolas" w:hAnsi="Consolas" w:cs="Courier New"/>
          <w:color w:val="000000"/>
          <w:sz w:val="17"/>
          <w:szCs w:val="17"/>
          <w:lang w:val="en-US"/>
        </w:rPr>
        <w:t>ServerAdmin</w:t>
      </w:r>
      <w:proofErr w:type="spellEnd"/>
      <w:r w:rsidRPr="00B428B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B428B3">
        <w:rPr>
          <w:rFonts w:ascii="Consolas" w:hAnsi="Consolas" w:cs="Courier New"/>
          <w:color w:val="000000"/>
          <w:sz w:val="17"/>
          <w:szCs w:val="17"/>
          <w:lang w:val="en-US"/>
        </w:rPr>
        <w:t>webmaster@localhost</w:t>
      </w:r>
      <w:proofErr w:type="spellEnd"/>
    </w:p>
    <w:p w14:paraId="2BA9FB0D" w14:textId="77777777" w:rsidR="00B428B3" w:rsidRDefault="00B428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1198010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DocumentRoot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/www/milaravel.es/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public</w:t>
      </w:r>
      <w:proofErr w:type="spellEnd"/>
    </w:p>
    <w:p w14:paraId="3310E981" w14:textId="77777777" w:rsidR="00B428B3" w:rsidRPr="00B428B3" w:rsidRDefault="00B428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1198010"/>
        <w:rPr>
          <w:rFonts w:ascii="Consolas" w:hAnsi="Consolas" w:cs="Courier New"/>
          <w:sz w:val="17"/>
          <w:szCs w:val="17"/>
          <w:lang w:val="en-US"/>
        </w:rPr>
      </w:pPr>
      <w:r w:rsidRPr="00B428B3">
        <w:rPr>
          <w:rFonts w:ascii="Consolas" w:hAnsi="Consolas" w:cs="Courier New"/>
          <w:sz w:val="17"/>
          <w:szCs w:val="17"/>
          <w:lang w:val="en-US"/>
        </w:rPr>
        <w:t>&lt;Directory</w:t>
      </w:r>
      <w:r w:rsidRPr="00B428B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428B3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B428B3">
        <w:rPr>
          <w:rFonts w:ascii="Consolas" w:hAnsi="Consolas" w:cs="Courier New"/>
          <w:sz w:val="17"/>
          <w:szCs w:val="17"/>
          <w:lang w:val="en-US"/>
        </w:rPr>
        <w:t>var</w:t>
      </w:r>
      <w:r w:rsidRPr="00B428B3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B428B3">
        <w:rPr>
          <w:rFonts w:ascii="Consolas" w:hAnsi="Consolas" w:cs="Courier New"/>
          <w:sz w:val="17"/>
          <w:szCs w:val="17"/>
          <w:lang w:val="en-US"/>
        </w:rPr>
        <w:t>www</w:t>
      </w:r>
      <w:r w:rsidRPr="00B428B3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B428B3">
        <w:rPr>
          <w:rFonts w:ascii="Consolas" w:hAnsi="Consolas" w:cs="Courier New"/>
          <w:sz w:val="17"/>
          <w:szCs w:val="17"/>
          <w:lang w:val="en-US"/>
        </w:rPr>
        <w:t>milaravel</w:t>
      </w:r>
      <w:r w:rsidRPr="00B428B3">
        <w:rPr>
          <w:rFonts w:ascii="Consolas" w:hAnsi="Consolas" w:cs="Courier New"/>
          <w:color w:val="000000"/>
          <w:sz w:val="17"/>
          <w:szCs w:val="17"/>
          <w:lang w:val="en-US"/>
        </w:rPr>
        <w:t>.</w:t>
      </w:r>
      <w:r w:rsidRPr="00B428B3">
        <w:rPr>
          <w:rFonts w:ascii="Consolas" w:hAnsi="Consolas" w:cs="Courier New"/>
          <w:sz w:val="17"/>
          <w:szCs w:val="17"/>
          <w:lang w:val="en-US"/>
        </w:rPr>
        <w:t>es&gt;</w:t>
      </w:r>
    </w:p>
    <w:p w14:paraId="2ADAD427" w14:textId="77777777" w:rsidR="00B428B3" w:rsidRPr="00B428B3" w:rsidRDefault="00B428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1198010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B428B3">
        <w:rPr>
          <w:rFonts w:ascii="Consolas" w:hAnsi="Consolas" w:cs="Courier New"/>
          <w:color w:val="000000"/>
          <w:sz w:val="17"/>
          <w:szCs w:val="17"/>
          <w:lang w:val="en-US"/>
        </w:rPr>
        <w:t>AllowOverride</w:t>
      </w:r>
      <w:proofErr w:type="spellEnd"/>
      <w:r w:rsidRPr="00B428B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All</w:t>
      </w:r>
    </w:p>
    <w:p w14:paraId="2809B14A" w14:textId="77777777" w:rsidR="00B428B3" w:rsidRPr="00B428B3" w:rsidRDefault="00B428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1198010"/>
        <w:rPr>
          <w:rFonts w:ascii="Consolas" w:hAnsi="Consolas" w:cs="Courier New"/>
          <w:sz w:val="17"/>
          <w:szCs w:val="17"/>
          <w:lang w:val="en-US"/>
        </w:rPr>
      </w:pPr>
      <w:r w:rsidRPr="00B428B3">
        <w:rPr>
          <w:rFonts w:ascii="Consolas" w:hAnsi="Consolas" w:cs="Courier New"/>
          <w:sz w:val="17"/>
          <w:szCs w:val="17"/>
          <w:lang w:val="en-US"/>
        </w:rPr>
        <w:t>&lt;/Directory&gt;</w:t>
      </w:r>
    </w:p>
    <w:p w14:paraId="16E3248C" w14:textId="77777777" w:rsidR="00B428B3" w:rsidRPr="00B428B3" w:rsidRDefault="00B428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1198010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B428B3">
        <w:rPr>
          <w:rFonts w:ascii="Consolas" w:hAnsi="Consolas" w:cs="Courier New"/>
          <w:color w:val="000000"/>
          <w:sz w:val="17"/>
          <w:szCs w:val="17"/>
          <w:lang w:val="en-US"/>
        </w:rPr>
        <w:t>ErrorLog</w:t>
      </w:r>
      <w:proofErr w:type="spellEnd"/>
      <w:r w:rsidRPr="00B428B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${APACHE_LOG_DIR}/error.log</w:t>
      </w:r>
    </w:p>
    <w:p w14:paraId="22FDDF56" w14:textId="77777777" w:rsidR="00B428B3" w:rsidRPr="00B428B3" w:rsidRDefault="00B428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1198010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B428B3">
        <w:rPr>
          <w:rFonts w:ascii="Consolas" w:hAnsi="Consolas" w:cs="Courier New"/>
          <w:color w:val="000000"/>
          <w:sz w:val="17"/>
          <w:szCs w:val="17"/>
          <w:lang w:val="en-US"/>
        </w:rPr>
        <w:t>CustomLog</w:t>
      </w:r>
      <w:proofErr w:type="spellEnd"/>
      <w:r w:rsidRPr="00B428B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${APACHE_LOG_DIR}/access.log combined</w:t>
      </w:r>
    </w:p>
    <w:p w14:paraId="0827B416" w14:textId="08D09255" w:rsidR="00B428B3" w:rsidRDefault="00B428B3" w:rsidP="00B428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3211980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&lt;/</w:t>
      </w:r>
      <w:proofErr w:type="spellStart"/>
      <w:r>
        <w:rPr>
          <w:rFonts w:ascii="Consolas" w:hAnsi="Consolas" w:cs="Courier New"/>
          <w:sz w:val="17"/>
          <w:szCs w:val="17"/>
        </w:rPr>
        <w:t>VirtualHost</w:t>
      </w:r>
      <w:proofErr w:type="spellEnd"/>
      <w:r>
        <w:rPr>
          <w:rFonts w:ascii="Consolas" w:hAnsi="Consolas" w:cs="Courier New"/>
          <w:sz w:val="17"/>
          <w:szCs w:val="17"/>
        </w:rPr>
        <w:t>&gt;</w:t>
      </w:r>
    </w:p>
    <w:p w14:paraId="0B9D6BC2" w14:textId="3426A8EA" w:rsidR="00B428B3" w:rsidRDefault="00CC2EDD" w:rsidP="00B428B3">
      <w:pPr>
        <w:pStyle w:val="Prrafodelista"/>
        <w:numPr>
          <w:ilvl w:val="1"/>
          <w:numId w:val="3"/>
        </w:numPr>
      </w:pPr>
      <w:r>
        <w:t>sudo a2ensite milaravel.es</w:t>
      </w:r>
    </w:p>
    <w:p w14:paraId="68B10EAC" w14:textId="201B07FE" w:rsidR="00CC2EDD" w:rsidRDefault="00CC2EDD" w:rsidP="00B428B3">
      <w:pPr>
        <w:pStyle w:val="Prrafodelista"/>
        <w:numPr>
          <w:ilvl w:val="1"/>
          <w:numId w:val="3"/>
        </w:numPr>
      </w:pPr>
      <w:proofErr w:type="spellStart"/>
      <w:r>
        <w:t>mkdir</w:t>
      </w:r>
      <w:proofErr w:type="spellEnd"/>
      <w:r>
        <w:t xml:space="preserve"> /var/www/milaravel.es</w:t>
      </w:r>
    </w:p>
    <w:p w14:paraId="69CD17F4" w14:textId="5797CC67" w:rsidR="00CC2EDD" w:rsidRDefault="00E253D6" w:rsidP="00B428B3">
      <w:pPr>
        <w:pStyle w:val="Prrafodelista"/>
        <w:numPr>
          <w:ilvl w:val="1"/>
          <w:numId w:val="3"/>
        </w:numPr>
      </w:pPr>
      <w:r>
        <w:t xml:space="preserve">sudo </w:t>
      </w:r>
      <w:proofErr w:type="spellStart"/>
      <w:r w:rsidR="00754F10">
        <w:t>service</w:t>
      </w:r>
      <w:proofErr w:type="spellEnd"/>
      <w:r w:rsidR="00754F10">
        <w:t xml:space="preserve"> apache2 </w:t>
      </w:r>
      <w:proofErr w:type="spellStart"/>
      <w:r w:rsidR="00754F10">
        <w:t>restart</w:t>
      </w:r>
      <w:proofErr w:type="spellEnd"/>
    </w:p>
    <w:p w14:paraId="3DDE28BE" w14:textId="173C6DB0" w:rsidR="00754F10" w:rsidRDefault="00754F10" w:rsidP="00754F10">
      <w:pPr>
        <w:pStyle w:val="Prrafodelista"/>
        <w:numPr>
          <w:ilvl w:val="2"/>
          <w:numId w:val="3"/>
        </w:numPr>
      </w:pPr>
      <w:r>
        <w:t xml:space="preserve">sudo </w:t>
      </w:r>
      <w:proofErr w:type="spellStart"/>
      <w:r>
        <w:t>gedit</w:t>
      </w:r>
      <w:proofErr w:type="spellEnd"/>
      <w:r>
        <w:t xml:space="preserve"> /</w:t>
      </w:r>
      <w:proofErr w:type="spellStart"/>
      <w:r>
        <w:t>etc</w:t>
      </w:r>
      <w:proofErr w:type="spellEnd"/>
      <w:r>
        <w:t>/hosts y añadimos la siguiente entrada al fichero de host</w:t>
      </w:r>
      <w:r w:rsidR="00952EF9">
        <w:t>s:</w:t>
      </w:r>
    </w:p>
    <w:p w14:paraId="39AE57E4" w14:textId="79B1B7C0" w:rsidR="00754F10" w:rsidRDefault="00952EF9" w:rsidP="00952EF9">
      <w:pPr>
        <w:pStyle w:val="Prrafodelista"/>
        <w:numPr>
          <w:ilvl w:val="3"/>
          <w:numId w:val="3"/>
        </w:numPr>
      </w:pPr>
      <w:r>
        <w:t>127.0.0.1 milaravel.es</w:t>
      </w:r>
    </w:p>
    <w:p w14:paraId="56A6F193" w14:textId="1E041BC3" w:rsidR="00B428B3" w:rsidRDefault="00952EF9" w:rsidP="00B428B3">
      <w:pPr>
        <w:pStyle w:val="Prrafodelista"/>
        <w:numPr>
          <w:ilvl w:val="0"/>
          <w:numId w:val="3"/>
        </w:numPr>
      </w:pPr>
      <w:r w:rsidRPr="004022DB">
        <w:rPr>
          <w:b/>
          <w:bCs/>
        </w:rPr>
        <w:t>Creamos el proyecto</w:t>
      </w:r>
      <w:r>
        <w:t xml:space="preserve"> de Laravel en /</w:t>
      </w:r>
      <w:proofErr w:type="spellStart"/>
      <w:r>
        <w:t>var</w:t>
      </w:r>
      <w:proofErr w:type="spellEnd"/>
      <w:r>
        <w:t>/www</w:t>
      </w:r>
      <w:r w:rsidR="00933BC6">
        <w:t>:</w:t>
      </w:r>
    </w:p>
    <w:p w14:paraId="36CA9418" w14:textId="22EA4105" w:rsidR="003367E2" w:rsidRDefault="003367E2" w:rsidP="003367E2">
      <w:pPr>
        <w:pStyle w:val="Prrafodelista"/>
        <w:numPr>
          <w:ilvl w:val="1"/>
          <w:numId w:val="3"/>
        </w:numPr>
      </w:pPr>
      <w:r>
        <w:t>cd /</w:t>
      </w:r>
      <w:proofErr w:type="spellStart"/>
      <w:r>
        <w:t>var</w:t>
      </w:r>
      <w:proofErr w:type="spellEnd"/>
      <w:r>
        <w:t>/www</w:t>
      </w:r>
    </w:p>
    <w:p w14:paraId="7366A2DC" w14:textId="37A0E0FB" w:rsidR="00933BC6" w:rsidRDefault="00933BC6" w:rsidP="00933BC6">
      <w:pPr>
        <w:pStyle w:val="Prrafodelista"/>
        <w:numPr>
          <w:ilvl w:val="1"/>
          <w:numId w:val="3"/>
        </w:numPr>
        <w:rPr>
          <w:lang w:val="en-US"/>
        </w:rPr>
      </w:pPr>
      <w:r w:rsidRPr="00AB5031">
        <w:rPr>
          <w:lang w:val="en-US"/>
        </w:rPr>
        <w:t xml:space="preserve">composer </w:t>
      </w:r>
      <w:r w:rsidR="00AB5031">
        <w:rPr>
          <w:lang w:val="en-US"/>
        </w:rPr>
        <w:t>create</w:t>
      </w:r>
      <w:r w:rsidRPr="00AB5031">
        <w:rPr>
          <w:lang w:val="en-US"/>
        </w:rPr>
        <w:t>-project</w:t>
      </w:r>
      <w:r w:rsidR="00AB5031" w:rsidRPr="00AB5031">
        <w:rPr>
          <w:lang w:val="en-US"/>
        </w:rPr>
        <w:t xml:space="preserve"> </w:t>
      </w:r>
      <w:proofErr w:type="spellStart"/>
      <w:r w:rsidR="00AB5031">
        <w:rPr>
          <w:lang w:val="en-US"/>
        </w:rPr>
        <w:t>laravel</w:t>
      </w:r>
      <w:proofErr w:type="spellEnd"/>
      <w:r w:rsidR="00AB5031">
        <w:rPr>
          <w:lang w:val="en-US"/>
        </w:rPr>
        <w:t>/</w:t>
      </w:r>
      <w:proofErr w:type="spellStart"/>
      <w:r w:rsidR="00AB5031">
        <w:rPr>
          <w:lang w:val="en-US"/>
        </w:rPr>
        <w:t>laravel</w:t>
      </w:r>
      <w:proofErr w:type="spellEnd"/>
      <w:r w:rsidR="00AB5031">
        <w:rPr>
          <w:lang w:val="en-US"/>
        </w:rPr>
        <w:t xml:space="preserve"> milaravel.es</w:t>
      </w:r>
      <w:r w:rsidR="009F1F61">
        <w:rPr>
          <w:lang w:val="en-US"/>
        </w:rPr>
        <w:t xml:space="preserve"> “9.5</w:t>
      </w:r>
      <w:r w:rsidR="003C2196">
        <w:rPr>
          <w:lang w:val="en-US"/>
        </w:rPr>
        <w:t>.</w:t>
      </w:r>
      <w:r w:rsidR="009F1F61">
        <w:rPr>
          <w:lang w:val="en-US"/>
        </w:rPr>
        <w:t>1”</w:t>
      </w:r>
      <w:r w:rsidR="00AB5031">
        <w:rPr>
          <w:lang w:val="en-US"/>
        </w:rPr>
        <w:t xml:space="preserve"> </w:t>
      </w:r>
      <w:r w:rsidR="009F1F61">
        <w:rPr>
          <w:lang w:val="en-US"/>
        </w:rPr>
        <w:t>--</w:t>
      </w:r>
      <w:r w:rsidR="00AB5031">
        <w:rPr>
          <w:lang w:val="en-US"/>
        </w:rPr>
        <w:t>prefer-</w:t>
      </w:r>
      <w:proofErr w:type="spellStart"/>
      <w:r w:rsidR="00AB5031">
        <w:rPr>
          <w:lang w:val="en-US"/>
        </w:rPr>
        <w:t>dist</w:t>
      </w:r>
      <w:proofErr w:type="spellEnd"/>
    </w:p>
    <w:p w14:paraId="03675913" w14:textId="7FC81DBE" w:rsidR="001A6EC2" w:rsidRPr="001A6EC2" w:rsidRDefault="001A6EC2" w:rsidP="001A6EC2">
      <w:pPr>
        <w:rPr>
          <w:lang w:val="en-US"/>
        </w:rPr>
      </w:pPr>
      <w:commentRangeStart w:id="1"/>
      <w:r w:rsidRPr="001A6EC2">
        <w:rPr>
          <w:noProof/>
          <w:lang w:val="en-US"/>
        </w:rPr>
        <w:lastRenderedPageBreak/>
        <w:drawing>
          <wp:inline distT="0" distB="0" distL="0" distR="0" wp14:anchorId="3B29F676" wp14:editId="344A3AAE">
            <wp:extent cx="4810796" cy="2876951"/>
            <wp:effectExtent l="0" t="0" r="8890" b="0"/>
            <wp:docPr id="17" name="Imagen 1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>
        <w:rPr>
          <w:rStyle w:val="Refdecomentario"/>
        </w:rPr>
        <w:commentReference w:id="1"/>
      </w:r>
    </w:p>
    <w:p w14:paraId="09C90F9D" w14:textId="27A13757" w:rsidR="00AB5031" w:rsidRDefault="00AB5031" w:rsidP="00933BC6">
      <w:pPr>
        <w:pStyle w:val="Prrafodelista"/>
        <w:numPr>
          <w:ilvl w:val="1"/>
          <w:numId w:val="3"/>
        </w:numPr>
        <w:rPr>
          <w:lang w:val="en-US"/>
        </w:rPr>
      </w:pPr>
      <w:proofErr w:type="spellStart"/>
      <w:r w:rsidRPr="004B3363">
        <w:rPr>
          <w:b/>
          <w:bCs/>
          <w:lang w:val="en-US"/>
        </w:rPr>
        <w:t>Permisos</w:t>
      </w:r>
      <w:proofErr w:type="spellEnd"/>
      <w:r>
        <w:rPr>
          <w:lang w:val="en-US"/>
        </w:rPr>
        <w:t>:</w:t>
      </w:r>
    </w:p>
    <w:p w14:paraId="7552C502" w14:textId="47DEA18F" w:rsidR="00AB5031" w:rsidRDefault="00C45A28" w:rsidP="00AB5031">
      <w:pPr>
        <w:pStyle w:val="Prrafodelista"/>
        <w:numPr>
          <w:ilvl w:val="2"/>
          <w:numId w:val="3"/>
        </w:numPr>
      </w:pPr>
      <w:r>
        <w:t>s</w:t>
      </w:r>
      <w:r w:rsidR="00AB5031" w:rsidRPr="00AB5031">
        <w:t xml:space="preserve">udo </w:t>
      </w:r>
      <w:proofErr w:type="spellStart"/>
      <w:r w:rsidR="00AB5031" w:rsidRPr="00AB5031">
        <w:t>chgrp</w:t>
      </w:r>
      <w:proofErr w:type="spellEnd"/>
      <w:r w:rsidR="00AB5031" w:rsidRPr="00AB5031">
        <w:t xml:space="preserve"> -R www-d</w:t>
      </w:r>
      <w:r w:rsidR="00AB5031">
        <w:t>ata</w:t>
      </w:r>
      <w:r w:rsidR="00F94BC9">
        <w:t xml:space="preserve"> /var/www/milaravel.es</w:t>
      </w:r>
    </w:p>
    <w:p w14:paraId="745147E4" w14:textId="04957C39" w:rsidR="00C45A28" w:rsidRPr="00AB5031" w:rsidRDefault="00C45A28" w:rsidP="00AB5031">
      <w:pPr>
        <w:pStyle w:val="Prrafodelista"/>
        <w:numPr>
          <w:ilvl w:val="2"/>
          <w:numId w:val="3"/>
        </w:numPr>
      </w:pPr>
      <w:r>
        <w:t xml:space="preserve">sudo </w:t>
      </w:r>
      <w:proofErr w:type="spellStart"/>
      <w:r>
        <w:t>chmod</w:t>
      </w:r>
      <w:proofErr w:type="spellEnd"/>
      <w:r>
        <w:t xml:space="preserve"> -R 775 /</w:t>
      </w:r>
      <w:proofErr w:type="spellStart"/>
      <w:r>
        <w:t>var</w:t>
      </w:r>
      <w:proofErr w:type="spellEnd"/>
      <w:r>
        <w:t>/www/milaravel.es/</w:t>
      </w:r>
      <w:proofErr w:type="spellStart"/>
      <w:r>
        <w:t>storage</w:t>
      </w:r>
      <w:proofErr w:type="spellEnd"/>
    </w:p>
    <w:p w14:paraId="3BCB94D2" w14:textId="0E1FDCDD" w:rsidR="00B428B3" w:rsidRDefault="004D1BD8" w:rsidP="00B428B3">
      <w:pPr>
        <w:pStyle w:val="Prrafodelista"/>
        <w:numPr>
          <w:ilvl w:val="0"/>
          <w:numId w:val="3"/>
        </w:numPr>
      </w:pPr>
      <w:r w:rsidRPr="004D1BD8">
        <w:rPr>
          <w:b/>
          <w:bCs/>
        </w:rPr>
        <w:t>Listo</w:t>
      </w:r>
      <w:r>
        <w:t>. Si buscamos en el navegador la dirección que hemos puesto para nuestro proyecto de Laravel, nos debemos encontrar con esto:</w:t>
      </w:r>
    </w:p>
    <w:p w14:paraId="749761F5" w14:textId="0CF60C1E" w:rsidR="00183A13" w:rsidRDefault="004D1BD8" w:rsidP="00E87859">
      <w:r w:rsidRPr="004D1BD8">
        <w:rPr>
          <w:noProof/>
        </w:rPr>
        <w:drawing>
          <wp:inline distT="0" distB="0" distL="0" distR="0" wp14:anchorId="604F9D26" wp14:editId="04B43096">
            <wp:extent cx="5400040" cy="37655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5C6CF" w14:textId="57E95AA6" w:rsidR="00912BA6" w:rsidRDefault="00000000" w:rsidP="00E87859">
      <w:hyperlink r:id="rId29" w:history="1">
        <w:r w:rsidR="00912BA6">
          <w:rPr>
            <w:rStyle w:val="Hipervnculo"/>
          </w:rPr>
          <w:t xml:space="preserve">Laravel, instala este </w:t>
        </w:r>
        <w:proofErr w:type="spellStart"/>
        <w:r w:rsidR="00912BA6">
          <w:rPr>
            <w:rStyle w:val="Hipervnculo"/>
          </w:rPr>
          <w:t>framework</w:t>
        </w:r>
        <w:proofErr w:type="spellEnd"/>
        <w:r w:rsidR="00912BA6">
          <w:rPr>
            <w:rStyle w:val="Hipervnculo"/>
          </w:rPr>
          <w:t xml:space="preserve"> para PHP en Ubuntu | </w:t>
        </w:r>
        <w:proofErr w:type="spellStart"/>
        <w:r w:rsidR="00912BA6">
          <w:rPr>
            <w:rStyle w:val="Hipervnculo"/>
          </w:rPr>
          <w:t>Ubunlog</w:t>
        </w:r>
        <w:proofErr w:type="spellEnd"/>
      </w:hyperlink>
    </w:p>
    <w:p w14:paraId="6E95D75B" w14:textId="083507CE" w:rsidR="00183A13" w:rsidRDefault="00183A13" w:rsidP="00E87859">
      <w:pPr>
        <w:pStyle w:val="Ttulo1"/>
        <w:spacing w:before="0"/>
      </w:pPr>
      <w:r>
        <w:lastRenderedPageBreak/>
        <w:t xml:space="preserve">3.- </w:t>
      </w:r>
      <w:r w:rsidR="009735D3">
        <w:t>Rutas en Laravel.</w:t>
      </w:r>
    </w:p>
    <w:p w14:paraId="0573B8DF" w14:textId="73CC89E1" w:rsidR="00183A13" w:rsidRDefault="001E0946" w:rsidP="00E87859">
      <w:r>
        <w:t>Básicamente, el trabajo con rutas consiste en lo siguiente:</w:t>
      </w:r>
    </w:p>
    <w:p w14:paraId="6A4A16F7" w14:textId="77777777" w:rsidR="000E0926" w:rsidRDefault="000E0926" w:rsidP="000E0926">
      <w:pPr>
        <w:pStyle w:val="Prrafodelista"/>
        <w:numPr>
          <w:ilvl w:val="0"/>
          <w:numId w:val="6"/>
        </w:numPr>
      </w:pPr>
      <w:r w:rsidRPr="003D0E5D">
        <w:rPr>
          <w:b/>
          <w:bCs/>
        </w:rPr>
        <w:t>Laravel comprueba a qué ruta se hizo la petición</w:t>
      </w:r>
      <w:r>
        <w:t>.</w:t>
      </w:r>
    </w:p>
    <w:p w14:paraId="3311EED5" w14:textId="1AFD8664" w:rsidR="003D0E5D" w:rsidRDefault="000E0926" w:rsidP="003D0E5D">
      <w:pPr>
        <w:pStyle w:val="Prrafodelista"/>
        <w:numPr>
          <w:ilvl w:val="0"/>
          <w:numId w:val="6"/>
        </w:numPr>
      </w:pPr>
      <w:r w:rsidRPr="003D0E5D">
        <w:rPr>
          <w:b/>
          <w:bCs/>
        </w:rPr>
        <w:t>Si la ruta est</w:t>
      </w:r>
      <w:r w:rsidRPr="003D0E5D">
        <w:rPr>
          <w:rFonts w:cs="Source Sans Pro"/>
          <w:b/>
          <w:bCs/>
        </w:rPr>
        <w:t>á</w:t>
      </w:r>
      <w:r w:rsidRPr="003D0E5D">
        <w:rPr>
          <w:b/>
          <w:bCs/>
        </w:rPr>
        <w:t xml:space="preserve"> definida en el sistema de rutas, se ejecuta el código vinculado</w:t>
      </w:r>
      <w:r>
        <w:t xml:space="preserve"> a dicha ruta.</w:t>
      </w:r>
    </w:p>
    <w:p w14:paraId="15989BE4" w14:textId="19ED414F" w:rsidR="003D0E5D" w:rsidRDefault="003D0E5D" w:rsidP="003D0E5D">
      <w:r w:rsidRPr="003D0E5D">
        <w:rPr>
          <w:b/>
          <w:bCs/>
        </w:rPr>
        <w:t>Laravel destina un directorio</w:t>
      </w:r>
      <w:r>
        <w:t xml:space="preserve"> (</w:t>
      </w:r>
      <w:proofErr w:type="spellStart"/>
      <w:r>
        <w:t>routes</w:t>
      </w:r>
      <w:proofErr w:type="spellEnd"/>
      <w:r>
        <w:t xml:space="preserve">) </w:t>
      </w:r>
      <w:r w:rsidRPr="003D0E5D">
        <w:rPr>
          <w:b/>
          <w:bCs/>
        </w:rPr>
        <w:t>para ubicar todas las rutas de la aplicación</w:t>
      </w:r>
      <w:r>
        <w:t xml:space="preserve">. Por defecto tiene dos archivos de rutas: </w:t>
      </w:r>
      <w:proofErr w:type="spellStart"/>
      <w:r>
        <w:t>web.php</w:t>
      </w:r>
      <w:proofErr w:type="spellEnd"/>
      <w:r>
        <w:t xml:space="preserve"> y </w:t>
      </w:r>
      <w:proofErr w:type="spellStart"/>
      <w:r>
        <w:t>api.php</w:t>
      </w:r>
      <w:proofErr w:type="spellEnd"/>
      <w:r>
        <w:t xml:space="preserve">. Inicialmente trabajaremos con </w:t>
      </w:r>
      <w:proofErr w:type="spellStart"/>
      <w:r>
        <w:t>web.php</w:t>
      </w:r>
      <w:proofErr w:type="spellEnd"/>
      <w:r>
        <w:t>.</w:t>
      </w:r>
    </w:p>
    <w:p w14:paraId="489B6FE9" w14:textId="489F0CF7" w:rsidR="00364BE1" w:rsidRPr="00404662" w:rsidRDefault="00364BE1" w:rsidP="003D0E5D">
      <w:r>
        <w:rPr>
          <w:b/>
          <w:bCs/>
          <w:u w:val="single"/>
        </w:rPr>
        <w:t>Ejemplo</w:t>
      </w:r>
      <w:r w:rsidR="00404662">
        <w:rPr>
          <w:b/>
          <w:bCs/>
          <w:u w:val="single"/>
        </w:rPr>
        <w:t xml:space="preserve"> 1</w:t>
      </w:r>
      <w:r w:rsidR="00404662">
        <w:t>:</w:t>
      </w:r>
    </w:p>
    <w:p w14:paraId="4171E8D1" w14:textId="137C8FDD" w:rsidR="00364BE1" w:rsidRDefault="00364BE1" w:rsidP="003D0E5D">
      <w:r w:rsidRPr="00364BE1">
        <w:rPr>
          <w:noProof/>
        </w:rPr>
        <w:drawing>
          <wp:inline distT="0" distB="0" distL="0" distR="0" wp14:anchorId="2CA7CECC" wp14:editId="6BC03F6B">
            <wp:extent cx="5400040" cy="856615"/>
            <wp:effectExtent l="0" t="0" r="0" b="635"/>
            <wp:docPr id="6" name="Imagen 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02A5" w14:textId="10B04D67" w:rsidR="00863D46" w:rsidRDefault="00863D46" w:rsidP="003D0E5D">
      <w:r w:rsidRPr="00863D46">
        <w:rPr>
          <w:noProof/>
        </w:rPr>
        <w:drawing>
          <wp:inline distT="0" distB="0" distL="0" distR="0" wp14:anchorId="3C5159B0" wp14:editId="0CF79232">
            <wp:extent cx="4791075" cy="10953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77CBA" w14:textId="0B784E4F" w:rsidR="00863D46" w:rsidRDefault="00863D46" w:rsidP="003D0E5D">
      <w:r w:rsidRPr="008C16F7">
        <w:rPr>
          <w:b/>
          <w:bCs/>
        </w:rPr>
        <w:t>Además del método “</w:t>
      </w:r>
      <w:proofErr w:type="spellStart"/>
      <w:r w:rsidRPr="008C16F7">
        <w:rPr>
          <w:b/>
          <w:bCs/>
        </w:rPr>
        <w:t>get</w:t>
      </w:r>
      <w:proofErr w:type="spellEnd"/>
      <w:r w:rsidRPr="008C16F7">
        <w:rPr>
          <w:b/>
          <w:bCs/>
        </w:rPr>
        <w:t>”</w:t>
      </w:r>
      <w:r>
        <w:t xml:space="preserve"> de la clase </w:t>
      </w:r>
      <w:proofErr w:type="spellStart"/>
      <w:r>
        <w:t>Route</w:t>
      </w:r>
      <w:proofErr w:type="spellEnd"/>
      <w:r>
        <w:t xml:space="preserve">, </w:t>
      </w:r>
      <w:r w:rsidRPr="008C16F7">
        <w:rPr>
          <w:b/>
          <w:bCs/>
        </w:rPr>
        <w:t>tendremos los siguientes métodos HTTP</w:t>
      </w:r>
      <w:r>
        <w:t>:</w:t>
      </w:r>
    </w:p>
    <w:p w14:paraId="1AB344F9" w14:textId="707035D3" w:rsidR="00863D46" w:rsidRDefault="00863D46" w:rsidP="00863D46">
      <w:pPr>
        <w:pStyle w:val="Prrafodelista"/>
        <w:numPr>
          <w:ilvl w:val="0"/>
          <w:numId w:val="7"/>
        </w:numPr>
      </w:pPr>
      <w:proofErr w:type="spellStart"/>
      <w:r>
        <w:t>Route</w:t>
      </w:r>
      <w:proofErr w:type="spellEnd"/>
      <w:r>
        <w:t>::post();</w:t>
      </w:r>
    </w:p>
    <w:p w14:paraId="420C3D96" w14:textId="52857D2F" w:rsidR="00863D46" w:rsidRDefault="00863D46" w:rsidP="00863D46">
      <w:pPr>
        <w:pStyle w:val="Prrafodelista"/>
        <w:numPr>
          <w:ilvl w:val="0"/>
          <w:numId w:val="7"/>
        </w:numPr>
      </w:pPr>
      <w:proofErr w:type="spellStart"/>
      <w:r>
        <w:t>Route</w:t>
      </w:r>
      <w:proofErr w:type="spellEnd"/>
      <w:r>
        <w:t>::</w:t>
      </w:r>
      <w:proofErr w:type="spellStart"/>
      <w:r>
        <w:t>put</w:t>
      </w:r>
      <w:proofErr w:type="spellEnd"/>
      <w:r>
        <w:t>();</w:t>
      </w:r>
    </w:p>
    <w:p w14:paraId="7FF26055" w14:textId="663F0C09" w:rsidR="00863D46" w:rsidRDefault="00863D46" w:rsidP="00863D46">
      <w:pPr>
        <w:pStyle w:val="Prrafodelista"/>
        <w:numPr>
          <w:ilvl w:val="0"/>
          <w:numId w:val="7"/>
        </w:numPr>
      </w:pPr>
      <w:proofErr w:type="spellStart"/>
      <w:r>
        <w:t>Route</w:t>
      </w:r>
      <w:proofErr w:type="spellEnd"/>
      <w:r>
        <w:t>::</w:t>
      </w:r>
      <w:proofErr w:type="spellStart"/>
      <w:r>
        <w:t>delete</w:t>
      </w:r>
      <w:proofErr w:type="spellEnd"/>
      <w:r>
        <w:t>();</w:t>
      </w:r>
    </w:p>
    <w:p w14:paraId="57F613FB" w14:textId="14263964" w:rsidR="00863D46" w:rsidRDefault="00863D46" w:rsidP="00863D46">
      <w:pPr>
        <w:pStyle w:val="Prrafodelista"/>
        <w:numPr>
          <w:ilvl w:val="0"/>
          <w:numId w:val="7"/>
        </w:numPr>
      </w:pPr>
      <w:proofErr w:type="spellStart"/>
      <w:r>
        <w:t>Route</w:t>
      </w:r>
      <w:proofErr w:type="spellEnd"/>
      <w:r>
        <w:t>::</w:t>
      </w:r>
      <w:proofErr w:type="spellStart"/>
      <w:r>
        <w:t>any</w:t>
      </w:r>
      <w:proofErr w:type="spellEnd"/>
      <w:r>
        <w:t>();</w:t>
      </w:r>
    </w:p>
    <w:p w14:paraId="755E63D2" w14:textId="6AF930EC" w:rsidR="00712DC3" w:rsidRDefault="00712DC3" w:rsidP="00712DC3">
      <w:r w:rsidRPr="008C16F7">
        <w:rPr>
          <w:b/>
          <w:bCs/>
        </w:rPr>
        <w:t>Por ahora sólo usaremos los métodos</w:t>
      </w:r>
      <w:r>
        <w:t xml:space="preserve"> GET (Acceso normal a la web) y POST (Petición con parámetros para el servidor).</w:t>
      </w:r>
    </w:p>
    <w:p w14:paraId="04BEBE22" w14:textId="77777777" w:rsidR="002A4410" w:rsidRDefault="00404662" w:rsidP="00404662">
      <w:r>
        <w:rPr>
          <w:b/>
          <w:bCs/>
          <w:u w:val="single"/>
        </w:rPr>
        <w:t>Ejemplo 2</w:t>
      </w:r>
      <w:r>
        <w:t xml:space="preserve">: Con el sistema de rutas también se pueden crear </w:t>
      </w:r>
      <w:r w:rsidRPr="00245AD3">
        <w:rPr>
          <w:b/>
          <w:bCs/>
        </w:rPr>
        <w:t>rutas más complejas que necesiten parámetros dinámicos</w:t>
      </w:r>
      <w:r>
        <w:t>, para lo que tendremos que hacer dos modificaciones en la definición de la ruta.</w:t>
      </w:r>
    </w:p>
    <w:p w14:paraId="455E7C8F" w14:textId="7B0187AC" w:rsidR="00712DC3" w:rsidRDefault="00404662" w:rsidP="002A4410">
      <w:pPr>
        <w:pStyle w:val="Prrafodelista"/>
        <w:numPr>
          <w:ilvl w:val="0"/>
          <w:numId w:val="8"/>
        </w:numPr>
      </w:pPr>
      <w:r>
        <w:t>Primero tendremos que indicarle que en la ruta relativa irá un parámetro, poniéndolo entre llaves; detrás habrá que especificar que la función recibirá una variable de PHP.</w:t>
      </w:r>
    </w:p>
    <w:p w14:paraId="65E1B72D" w14:textId="0696ADB0" w:rsidR="00404662" w:rsidRDefault="002A4410" w:rsidP="00404662">
      <w:r w:rsidRPr="002A4410">
        <w:rPr>
          <w:noProof/>
        </w:rPr>
        <w:lastRenderedPageBreak/>
        <w:drawing>
          <wp:inline distT="0" distB="0" distL="0" distR="0" wp14:anchorId="5D91FFE5" wp14:editId="282FB32D">
            <wp:extent cx="5400040" cy="1575435"/>
            <wp:effectExtent l="0" t="0" r="0" b="5715"/>
            <wp:docPr id="10" name="Imagen 1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, Cart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66C2" w14:textId="7FD4C909" w:rsidR="002A4410" w:rsidRDefault="00912BA6" w:rsidP="00404662">
      <w:r w:rsidRPr="00912BA6">
        <w:rPr>
          <w:noProof/>
        </w:rPr>
        <w:drawing>
          <wp:inline distT="0" distB="0" distL="0" distR="0" wp14:anchorId="4E7B4820" wp14:editId="32BFB6CE">
            <wp:extent cx="4371975" cy="11525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42E5D" w14:textId="681CD984" w:rsidR="00B05626" w:rsidRPr="00404662" w:rsidRDefault="00000000" w:rsidP="00404662">
      <w:hyperlink r:id="rId34" w:history="1">
        <w:r w:rsidR="00B05626">
          <w:rPr>
            <w:rStyle w:val="Hipervnculo"/>
          </w:rPr>
          <w:t>Rutas con Laravel – Styde.net</w:t>
        </w:r>
      </w:hyperlink>
    </w:p>
    <w:p w14:paraId="541D2633" w14:textId="6F46CC3F" w:rsidR="00183A13" w:rsidRDefault="00183A13" w:rsidP="00E87859">
      <w:pPr>
        <w:pStyle w:val="Ttulo1"/>
        <w:spacing w:before="0"/>
      </w:pPr>
      <w:r>
        <w:t xml:space="preserve">4.- </w:t>
      </w:r>
      <w:r w:rsidR="009735D3">
        <w:t>Vistas en Laravel.</w:t>
      </w:r>
    </w:p>
    <w:p w14:paraId="7D4F5607" w14:textId="24F27934" w:rsidR="00183A13" w:rsidRDefault="00AD7B0E" w:rsidP="00E87859">
      <w:r w:rsidRPr="00CF108C">
        <w:rPr>
          <w:b/>
          <w:bCs/>
        </w:rPr>
        <w:t>Normalmente, como respuesta a las peticiones de ruta</w:t>
      </w:r>
      <w:r>
        <w:t xml:space="preserve">, no </w:t>
      </w:r>
      <w:r w:rsidRPr="00CF108C">
        <w:rPr>
          <w:b/>
          <w:bCs/>
        </w:rPr>
        <w:t>querremos enviar</w:t>
      </w:r>
      <w:r>
        <w:t xml:space="preserve"> texto plano, sino </w:t>
      </w:r>
      <w:r w:rsidRPr="00CF108C">
        <w:rPr>
          <w:b/>
          <w:bCs/>
        </w:rPr>
        <w:t>código HTML</w:t>
      </w:r>
      <w:r>
        <w:t xml:space="preserve"> para que el navegador lo procese.</w:t>
      </w:r>
    </w:p>
    <w:p w14:paraId="7FD1E876" w14:textId="28DA3B70" w:rsidR="005C7C69" w:rsidRDefault="005C7C69" w:rsidP="005C7C69">
      <w:r w:rsidRPr="005C7C69">
        <w:rPr>
          <w:b/>
          <w:bCs/>
        </w:rPr>
        <w:t>Para definir el HTML a devolver usaremos las vistas</w:t>
      </w:r>
      <w:r w:rsidRPr="005C7C69">
        <w:t>, que b</w:t>
      </w:r>
      <w:r w:rsidRPr="005C7C69">
        <w:rPr>
          <w:rFonts w:hint="eastAsia"/>
        </w:rPr>
        <w:t>á</w:t>
      </w:r>
      <w:r w:rsidRPr="005C7C69">
        <w:t>sicamente son unas plantillas</w:t>
      </w:r>
      <w:r w:rsidRPr="00B339B0">
        <w:t xml:space="preserve"> </w:t>
      </w:r>
      <w:r w:rsidRPr="005C7C69">
        <w:t>que dan el formato de la parte visual de la aplicaci</w:t>
      </w:r>
      <w:r w:rsidRPr="005C7C69">
        <w:rPr>
          <w:rFonts w:hint="eastAsia"/>
        </w:rPr>
        <w:t>ó</w:t>
      </w:r>
      <w:r w:rsidRPr="005C7C69">
        <w:t xml:space="preserve">n. </w:t>
      </w:r>
      <w:r w:rsidRPr="005C7C69">
        <w:rPr>
          <w:b/>
          <w:bCs/>
        </w:rPr>
        <w:t>Las vistas se encuentran en el</w:t>
      </w:r>
      <w:r w:rsidRPr="00B339B0">
        <w:rPr>
          <w:b/>
          <w:bCs/>
        </w:rPr>
        <w:t xml:space="preserve"> directorio </w:t>
      </w:r>
      <w:r w:rsidRPr="00B339B0">
        <w:rPr>
          <w:b/>
          <w:bCs/>
          <w:i/>
          <w:iCs/>
        </w:rPr>
        <w:t>/</w:t>
      </w:r>
      <w:proofErr w:type="spellStart"/>
      <w:r w:rsidRPr="00B339B0">
        <w:rPr>
          <w:b/>
          <w:bCs/>
          <w:i/>
          <w:iCs/>
        </w:rPr>
        <w:t>resources</w:t>
      </w:r>
      <w:proofErr w:type="spellEnd"/>
      <w:r w:rsidRPr="00B339B0">
        <w:rPr>
          <w:b/>
          <w:bCs/>
          <w:i/>
          <w:iCs/>
        </w:rPr>
        <w:t>/</w:t>
      </w:r>
      <w:proofErr w:type="spellStart"/>
      <w:r w:rsidRPr="00B339B0">
        <w:rPr>
          <w:b/>
          <w:bCs/>
          <w:i/>
          <w:iCs/>
        </w:rPr>
        <w:t>views</w:t>
      </w:r>
      <w:proofErr w:type="spellEnd"/>
      <w:r>
        <w:t>.</w:t>
      </w:r>
    </w:p>
    <w:p w14:paraId="0CB0A992" w14:textId="30CD317D" w:rsidR="005C7C69" w:rsidRDefault="003160DD" w:rsidP="005C7C69">
      <w:r w:rsidRPr="003160DD">
        <w:rPr>
          <w:b/>
          <w:bCs/>
          <w:u w:val="single"/>
        </w:rPr>
        <w:t>Para crear una vista</w:t>
      </w:r>
      <w:r>
        <w:t xml:space="preserve">: deberemos añadir un archivo PHP en esa carpeta. Ahí vamos a insertar un archivo llamado </w:t>
      </w:r>
      <w:proofErr w:type="spellStart"/>
      <w:r>
        <w:t>básico.php</w:t>
      </w:r>
      <w:proofErr w:type="spellEnd"/>
      <w:r>
        <w:t>.</w:t>
      </w:r>
    </w:p>
    <w:p w14:paraId="23C1F427" w14:textId="77777777" w:rsidR="008278CD" w:rsidRPr="00245AD3" w:rsidRDefault="008278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815259"/>
        <w:rPr>
          <w:rFonts w:ascii="Consolas" w:hAnsi="Consolas" w:cs="Courier New"/>
          <w:sz w:val="17"/>
          <w:szCs w:val="17"/>
        </w:rPr>
      </w:pPr>
      <w:r w:rsidRPr="00245AD3">
        <w:rPr>
          <w:rFonts w:ascii="Consolas" w:hAnsi="Consolas" w:cs="Courier New"/>
          <w:color w:val="880000"/>
          <w:sz w:val="17"/>
          <w:szCs w:val="17"/>
        </w:rPr>
        <w:t xml:space="preserve">&lt;!-- </w:t>
      </w:r>
      <w:proofErr w:type="spellStart"/>
      <w:r w:rsidRPr="00245AD3">
        <w:rPr>
          <w:rFonts w:ascii="Consolas" w:hAnsi="Consolas" w:cs="Courier New"/>
          <w:color w:val="880000"/>
          <w:sz w:val="17"/>
          <w:szCs w:val="17"/>
        </w:rPr>
        <w:t>resources</w:t>
      </w:r>
      <w:proofErr w:type="spellEnd"/>
      <w:r w:rsidRPr="00245AD3">
        <w:rPr>
          <w:rFonts w:ascii="Consolas" w:hAnsi="Consolas" w:cs="Courier New"/>
          <w:color w:val="880000"/>
          <w:sz w:val="17"/>
          <w:szCs w:val="17"/>
        </w:rPr>
        <w:t>/</w:t>
      </w:r>
      <w:proofErr w:type="spellStart"/>
      <w:r w:rsidRPr="00245AD3">
        <w:rPr>
          <w:rFonts w:ascii="Consolas" w:hAnsi="Consolas" w:cs="Courier New"/>
          <w:color w:val="880000"/>
          <w:sz w:val="17"/>
          <w:szCs w:val="17"/>
        </w:rPr>
        <w:t>views</w:t>
      </w:r>
      <w:proofErr w:type="spellEnd"/>
      <w:r w:rsidRPr="00245AD3">
        <w:rPr>
          <w:rFonts w:ascii="Consolas" w:hAnsi="Consolas" w:cs="Courier New"/>
          <w:color w:val="880000"/>
          <w:sz w:val="17"/>
          <w:szCs w:val="17"/>
        </w:rPr>
        <w:t>/</w:t>
      </w:r>
      <w:proofErr w:type="spellStart"/>
      <w:r w:rsidRPr="00245AD3">
        <w:rPr>
          <w:rFonts w:ascii="Consolas" w:hAnsi="Consolas" w:cs="Courier New"/>
          <w:color w:val="880000"/>
          <w:sz w:val="17"/>
          <w:szCs w:val="17"/>
        </w:rPr>
        <w:t>basico.php</w:t>
      </w:r>
      <w:proofErr w:type="spellEnd"/>
      <w:r w:rsidRPr="00245AD3">
        <w:rPr>
          <w:rFonts w:ascii="Consolas" w:hAnsi="Consolas" w:cs="Courier New"/>
          <w:color w:val="880000"/>
          <w:sz w:val="17"/>
          <w:szCs w:val="17"/>
        </w:rPr>
        <w:t xml:space="preserve"> --&gt;</w:t>
      </w:r>
    </w:p>
    <w:p w14:paraId="62C0417A" w14:textId="77777777" w:rsidR="008278CD" w:rsidRPr="008278CD" w:rsidRDefault="008278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815259"/>
        <w:rPr>
          <w:rFonts w:ascii="Consolas" w:hAnsi="Consolas" w:cs="Courier New"/>
          <w:sz w:val="17"/>
          <w:szCs w:val="17"/>
          <w:lang w:val="en-US"/>
        </w:rPr>
      </w:pPr>
      <w:r w:rsidRPr="008278CD">
        <w:rPr>
          <w:rFonts w:ascii="Consolas" w:hAnsi="Consolas" w:cs="Courier New"/>
          <w:sz w:val="17"/>
          <w:szCs w:val="17"/>
          <w:lang w:val="en-US"/>
        </w:rPr>
        <w:t>&lt;!doctype html&gt;</w:t>
      </w:r>
    </w:p>
    <w:p w14:paraId="049CBFD6" w14:textId="77777777" w:rsidR="008278CD" w:rsidRPr="008278CD" w:rsidRDefault="008278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815259"/>
        <w:rPr>
          <w:rFonts w:ascii="Consolas" w:hAnsi="Consolas" w:cs="Courier New"/>
          <w:sz w:val="17"/>
          <w:szCs w:val="17"/>
          <w:lang w:val="en-US"/>
        </w:rPr>
      </w:pPr>
      <w:r w:rsidRPr="008278CD">
        <w:rPr>
          <w:rFonts w:ascii="Consolas" w:hAnsi="Consolas" w:cs="Courier New"/>
          <w:sz w:val="17"/>
          <w:szCs w:val="17"/>
          <w:lang w:val="en-US"/>
        </w:rPr>
        <w:t>&lt;html</w:t>
      </w:r>
      <w:r w:rsidRPr="008278C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278CD">
        <w:rPr>
          <w:rFonts w:ascii="Consolas" w:hAnsi="Consolas" w:cs="Courier New"/>
          <w:sz w:val="17"/>
          <w:szCs w:val="17"/>
          <w:lang w:val="en-US"/>
        </w:rPr>
        <w:t>lang</w:t>
      </w:r>
      <w:r w:rsidRPr="008278CD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8278CD">
        <w:rPr>
          <w:rFonts w:ascii="Consolas" w:hAnsi="Consolas" w:cs="Courier New"/>
          <w:sz w:val="17"/>
          <w:szCs w:val="17"/>
          <w:lang w:val="en-US"/>
        </w:rPr>
        <w:t>"es"&gt;</w:t>
      </w:r>
    </w:p>
    <w:p w14:paraId="0C783868" w14:textId="29249C92" w:rsidR="008278CD" w:rsidRPr="00A47853" w:rsidRDefault="00A47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815259"/>
        <w:rPr>
          <w:rFonts w:ascii="Consolas" w:hAnsi="Consolas" w:cs="Courier New"/>
          <w:sz w:val="17"/>
          <w:szCs w:val="17"/>
        </w:rPr>
      </w:pPr>
      <w:r w:rsidRPr="00245AD3">
        <w:rPr>
          <w:rFonts w:ascii="Consolas" w:hAnsi="Consolas" w:cs="Courier New"/>
          <w:sz w:val="17"/>
          <w:szCs w:val="17"/>
          <w:lang w:val="en-US"/>
        </w:rPr>
        <w:t xml:space="preserve">   </w:t>
      </w:r>
      <w:r w:rsidR="008278CD" w:rsidRPr="00A47853">
        <w:rPr>
          <w:rFonts w:ascii="Consolas" w:hAnsi="Consolas" w:cs="Courier New"/>
          <w:sz w:val="17"/>
          <w:szCs w:val="17"/>
        </w:rPr>
        <w:t>&lt;head&gt;</w:t>
      </w:r>
    </w:p>
    <w:p w14:paraId="7B18A214" w14:textId="3D7FF596" w:rsidR="008278CD" w:rsidRPr="00A47853" w:rsidRDefault="00A47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815259"/>
        <w:rPr>
          <w:rFonts w:ascii="Consolas" w:hAnsi="Consolas" w:cs="Courier New"/>
          <w:sz w:val="17"/>
          <w:szCs w:val="17"/>
        </w:rPr>
      </w:pPr>
      <w:r w:rsidRPr="00A47853">
        <w:rPr>
          <w:rFonts w:ascii="Consolas" w:hAnsi="Consolas" w:cs="Courier New"/>
          <w:sz w:val="17"/>
          <w:szCs w:val="17"/>
        </w:rPr>
        <w:t xml:space="preserve">      </w:t>
      </w:r>
      <w:r w:rsidR="008278CD" w:rsidRPr="00A47853">
        <w:rPr>
          <w:rFonts w:ascii="Consolas" w:hAnsi="Consolas" w:cs="Courier New"/>
          <w:sz w:val="17"/>
          <w:szCs w:val="17"/>
        </w:rPr>
        <w:t>&lt;meta</w:t>
      </w:r>
      <w:r w:rsidR="008278CD" w:rsidRPr="00A47853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8278CD" w:rsidRPr="00A47853">
        <w:rPr>
          <w:rFonts w:ascii="Consolas" w:hAnsi="Consolas" w:cs="Courier New"/>
          <w:sz w:val="17"/>
          <w:szCs w:val="17"/>
        </w:rPr>
        <w:t>charset</w:t>
      </w:r>
      <w:proofErr w:type="spellEnd"/>
      <w:r w:rsidR="008278CD" w:rsidRPr="00A47853">
        <w:rPr>
          <w:rFonts w:ascii="Consolas" w:hAnsi="Consolas" w:cs="Courier New"/>
          <w:color w:val="666600"/>
          <w:sz w:val="17"/>
          <w:szCs w:val="17"/>
        </w:rPr>
        <w:t>=</w:t>
      </w:r>
      <w:r w:rsidR="008278CD" w:rsidRPr="00A47853">
        <w:rPr>
          <w:rFonts w:ascii="Consolas" w:hAnsi="Consolas" w:cs="Courier New"/>
          <w:sz w:val="17"/>
          <w:szCs w:val="17"/>
        </w:rPr>
        <w:t>"UTF-8"&gt;</w:t>
      </w:r>
    </w:p>
    <w:p w14:paraId="7B0ED139" w14:textId="5E08EFD0" w:rsidR="008278CD" w:rsidRDefault="00A47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8152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    </w:t>
      </w:r>
      <w:r w:rsidR="008278CD">
        <w:rPr>
          <w:rFonts w:ascii="Consolas" w:hAnsi="Consolas" w:cs="Courier New"/>
          <w:sz w:val="17"/>
          <w:szCs w:val="17"/>
        </w:rPr>
        <w:t>&lt;</w:t>
      </w:r>
      <w:proofErr w:type="spellStart"/>
      <w:r w:rsidR="008278CD">
        <w:rPr>
          <w:rFonts w:ascii="Consolas" w:hAnsi="Consolas" w:cs="Courier New"/>
          <w:sz w:val="17"/>
          <w:szCs w:val="17"/>
        </w:rPr>
        <w:t>title</w:t>
      </w:r>
      <w:proofErr w:type="spellEnd"/>
      <w:r w:rsidR="008278CD">
        <w:rPr>
          <w:rFonts w:ascii="Consolas" w:hAnsi="Consolas" w:cs="Courier New"/>
          <w:sz w:val="17"/>
          <w:szCs w:val="17"/>
        </w:rPr>
        <w:t>&gt;</w:t>
      </w:r>
      <w:r w:rsidR="008278CD">
        <w:rPr>
          <w:rFonts w:ascii="Consolas" w:hAnsi="Consolas" w:cs="Courier New"/>
          <w:color w:val="000000"/>
          <w:sz w:val="17"/>
          <w:szCs w:val="17"/>
        </w:rPr>
        <w:t>Desarrollo Web en Entorno Servidor</w:t>
      </w:r>
      <w:r w:rsidR="008278CD">
        <w:rPr>
          <w:rFonts w:ascii="Consolas" w:hAnsi="Consolas" w:cs="Courier New"/>
          <w:sz w:val="17"/>
          <w:szCs w:val="17"/>
        </w:rPr>
        <w:t>&lt;/</w:t>
      </w:r>
      <w:proofErr w:type="spellStart"/>
      <w:r w:rsidR="008278CD">
        <w:rPr>
          <w:rFonts w:ascii="Consolas" w:hAnsi="Consolas" w:cs="Courier New"/>
          <w:sz w:val="17"/>
          <w:szCs w:val="17"/>
        </w:rPr>
        <w:t>title</w:t>
      </w:r>
      <w:proofErr w:type="spellEnd"/>
      <w:r w:rsidR="008278CD">
        <w:rPr>
          <w:rFonts w:ascii="Consolas" w:hAnsi="Consolas" w:cs="Courier New"/>
          <w:sz w:val="17"/>
          <w:szCs w:val="17"/>
        </w:rPr>
        <w:t>&gt;</w:t>
      </w:r>
    </w:p>
    <w:p w14:paraId="027D7092" w14:textId="7C45B646" w:rsidR="008278CD" w:rsidRDefault="00A47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8152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 </w:t>
      </w:r>
      <w:r w:rsidR="008278CD">
        <w:rPr>
          <w:rFonts w:ascii="Consolas" w:hAnsi="Consolas" w:cs="Courier New"/>
          <w:sz w:val="17"/>
          <w:szCs w:val="17"/>
        </w:rPr>
        <w:t>&lt;/head&gt;</w:t>
      </w:r>
    </w:p>
    <w:p w14:paraId="21544411" w14:textId="52940769" w:rsidR="008278CD" w:rsidRDefault="00A47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8152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 </w:t>
      </w:r>
      <w:r w:rsidR="008278CD">
        <w:rPr>
          <w:rFonts w:ascii="Consolas" w:hAnsi="Consolas" w:cs="Courier New"/>
          <w:sz w:val="17"/>
          <w:szCs w:val="17"/>
        </w:rPr>
        <w:t>&lt;</w:t>
      </w:r>
      <w:proofErr w:type="spellStart"/>
      <w:r w:rsidR="008278CD">
        <w:rPr>
          <w:rFonts w:ascii="Consolas" w:hAnsi="Consolas" w:cs="Courier New"/>
          <w:sz w:val="17"/>
          <w:szCs w:val="17"/>
        </w:rPr>
        <w:t>body</w:t>
      </w:r>
      <w:proofErr w:type="spellEnd"/>
      <w:r w:rsidR="008278CD">
        <w:rPr>
          <w:rFonts w:ascii="Consolas" w:hAnsi="Consolas" w:cs="Courier New"/>
          <w:sz w:val="17"/>
          <w:szCs w:val="17"/>
        </w:rPr>
        <w:t>&gt;</w:t>
      </w:r>
    </w:p>
    <w:p w14:paraId="38C40E67" w14:textId="25BC7663" w:rsidR="008278CD" w:rsidRDefault="00A47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8152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    </w:t>
      </w:r>
      <w:r w:rsidR="008278CD">
        <w:rPr>
          <w:rFonts w:ascii="Consolas" w:hAnsi="Consolas" w:cs="Courier New"/>
          <w:sz w:val="17"/>
          <w:szCs w:val="17"/>
        </w:rPr>
        <w:t>&lt;p&gt;</w:t>
      </w:r>
      <w:r w:rsidR="008278CD">
        <w:rPr>
          <w:rFonts w:ascii="Consolas" w:hAnsi="Consolas" w:cs="Courier New"/>
          <w:color w:val="000000"/>
          <w:sz w:val="17"/>
          <w:szCs w:val="17"/>
        </w:rPr>
        <w:t>Página principal del curso mediante una vista.</w:t>
      </w:r>
      <w:r w:rsidR="008278CD">
        <w:rPr>
          <w:rFonts w:ascii="Consolas" w:hAnsi="Consolas" w:cs="Courier New"/>
          <w:sz w:val="17"/>
          <w:szCs w:val="17"/>
        </w:rPr>
        <w:t>&lt;/p&gt;</w:t>
      </w:r>
    </w:p>
    <w:p w14:paraId="5469682C" w14:textId="77D9E020" w:rsidR="008278CD" w:rsidRDefault="00A478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8152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 </w:t>
      </w:r>
      <w:r w:rsidR="008278CD">
        <w:rPr>
          <w:rFonts w:ascii="Consolas" w:hAnsi="Consolas" w:cs="Courier New"/>
          <w:sz w:val="17"/>
          <w:szCs w:val="17"/>
        </w:rPr>
        <w:t>&lt;/</w:t>
      </w:r>
      <w:proofErr w:type="spellStart"/>
      <w:r w:rsidR="008278CD">
        <w:rPr>
          <w:rFonts w:ascii="Consolas" w:hAnsi="Consolas" w:cs="Courier New"/>
          <w:sz w:val="17"/>
          <w:szCs w:val="17"/>
        </w:rPr>
        <w:t>body</w:t>
      </w:r>
      <w:proofErr w:type="spellEnd"/>
      <w:r w:rsidR="008278CD">
        <w:rPr>
          <w:rFonts w:ascii="Consolas" w:hAnsi="Consolas" w:cs="Courier New"/>
          <w:sz w:val="17"/>
          <w:szCs w:val="17"/>
        </w:rPr>
        <w:t>&gt;</w:t>
      </w:r>
    </w:p>
    <w:p w14:paraId="06DD4AB0" w14:textId="125719C0" w:rsidR="008278CD" w:rsidRDefault="008278CD" w:rsidP="008278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928152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&lt;/</w:t>
      </w:r>
      <w:proofErr w:type="spellStart"/>
      <w:r>
        <w:rPr>
          <w:rFonts w:ascii="Consolas" w:hAnsi="Consolas" w:cs="Courier New"/>
          <w:sz w:val="17"/>
          <w:szCs w:val="17"/>
        </w:rPr>
        <w:t>html</w:t>
      </w:r>
      <w:proofErr w:type="spellEnd"/>
      <w:r>
        <w:rPr>
          <w:rFonts w:ascii="Consolas" w:hAnsi="Consolas" w:cs="Courier New"/>
          <w:sz w:val="17"/>
          <w:szCs w:val="17"/>
        </w:rPr>
        <w:t>&gt;</w:t>
      </w:r>
    </w:p>
    <w:p w14:paraId="79C26990" w14:textId="55DC458F" w:rsidR="009E3F9B" w:rsidRDefault="00A47853" w:rsidP="005C7C69">
      <w:r w:rsidRPr="00010D3C">
        <w:rPr>
          <w:b/>
          <w:bCs/>
          <w:u w:val="single"/>
        </w:rPr>
        <w:t>Vamos a utilizar esta vista</w:t>
      </w:r>
      <w:r>
        <w:t xml:space="preserve"> para dar formato a la página prin</w:t>
      </w:r>
      <w:r w:rsidR="009E3F9B">
        <w:t>cipal del proyecto:</w:t>
      </w:r>
    </w:p>
    <w:tbl>
      <w:tblPr>
        <w:tblStyle w:val="Estiloprofesional"/>
        <w:tblW w:w="0" w:type="auto"/>
        <w:tblLook w:val="0620" w:firstRow="1" w:lastRow="0" w:firstColumn="0" w:lastColumn="0" w:noHBand="1" w:noVBand="1"/>
      </w:tblPr>
      <w:tblGrid>
        <w:gridCol w:w="4292"/>
        <w:gridCol w:w="4202"/>
      </w:tblGrid>
      <w:tr w:rsidR="001A4AA0" w14:paraId="2574112A" w14:textId="77777777" w:rsidTr="009A48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8494" w:type="dxa"/>
            <w:gridSpan w:val="2"/>
          </w:tcPr>
          <w:p w14:paraId="31E47BF4" w14:textId="6D2A9376" w:rsidR="001A4AA0" w:rsidRDefault="001A4AA0" w:rsidP="005C7C69">
            <w:r>
              <w:t>Dos formas de hacerlo</w:t>
            </w:r>
          </w:p>
        </w:tc>
      </w:tr>
      <w:tr w:rsidR="001A4AA0" w14:paraId="1BA40CA6" w14:textId="77777777" w:rsidTr="001A4AA0">
        <w:tc>
          <w:tcPr>
            <w:tcW w:w="4247" w:type="dxa"/>
          </w:tcPr>
          <w:p w14:paraId="70C343B5" w14:textId="7C1B9EDC" w:rsidR="001A4AA0" w:rsidRDefault="001A4AA0" w:rsidP="005C7C69">
            <w:r w:rsidRPr="00F33A20">
              <w:rPr>
                <w:noProof/>
              </w:rPr>
              <w:drawing>
                <wp:inline distT="0" distB="0" distL="0" distR="0" wp14:anchorId="4AAA59A1" wp14:editId="043D4B23">
                  <wp:extent cx="2590800" cy="554629"/>
                  <wp:effectExtent l="0" t="0" r="0" b="0"/>
                  <wp:docPr id="12" name="Imagen 12" descr="Imagen que contiene 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2" descr="Imagen que contiene Diagrama&#10;&#10;Descripción generada automáticamente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551" cy="560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E097396" w14:textId="78C011E2" w:rsidR="001A4AA0" w:rsidRDefault="003A3BF2" w:rsidP="005C7C69">
            <w:r w:rsidRPr="003A3BF2">
              <w:rPr>
                <w:noProof/>
              </w:rPr>
              <w:drawing>
                <wp:inline distT="0" distB="0" distL="0" distR="0" wp14:anchorId="7B7B13B1" wp14:editId="4E79CB2B">
                  <wp:extent cx="2533650" cy="5334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772" cy="535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7F53CD" w14:textId="77777777" w:rsidR="00F33A20" w:rsidRDefault="00F33A20" w:rsidP="003A3BF2">
      <w:pPr>
        <w:spacing w:after="0"/>
      </w:pPr>
    </w:p>
    <w:p w14:paraId="5FD6F118" w14:textId="3603302E" w:rsidR="001A4AA0" w:rsidRDefault="003A3BF2" w:rsidP="003A3BF2">
      <w:r w:rsidRPr="003A3BF2">
        <w:rPr>
          <w:b/>
          <w:bCs/>
          <w:u w:val="single"/>
        </w:rPr>
        <w:lastRenderedPageBreak/>
        <w:t>Es posible pasar parámetros a una vista</w:t>
      </w:r>
      <w:r>
        <w:t xml:space="preserve">. </w:t>
      </w:r>
      <w:r w:rsidRPr="003A3BF2">
        <w:t>Dentro de la ruta le pasaremos el par</w:t>
      </w:r>
      <w:r w:rsidRPr="003A3BF2">
        <w:rPr>
          <w:rFonts w:hint="eastAsia"/>
        </w:rPr>
        <w:t>á</w:t>
      </w:r>
      <w:r w:rsidRPr="003A3BF2">
        <w:t xml:space="preserve">metro </w:t>
      </w:r>
      <w:r w:rsidRPr="003A3BF2">
        <w:rPr>
          <w:b/>
          <w:bCs/>
        </w:rPr>
        <w:t>con el m</w:t>
      </w:r>
      <w:r w:rsidRPr="003A3BF2">
        <w:rPr>
          <w:rFonts w:hint="eastAsia"/>
          <w:b/>
          <w:bCs/>
        </w:rPr>
        <w:t>é</w:t>
      </w:r>
      <w:r w:rsidRPr="003A3BF2">
        <w:rPr>
          <w:b/>
          <w:bCs/>
        </w:rPr>
        <w:t xml:space="preserve">todo </w:t>
      </w:r>
      <w:proofErr w:type="spellStart"/>
      <w:r w:rsidRPr="003A3BF2">
        <w:rPr>
          <w:b/>
          <w:bCs/>
        </w:rPr>
        <w:t>with</w:t>
      </w:r>
      <w:proofErr w:type="spellEnd"/>
      <w:r w:rsidRPr="003A3BF2">
        <w:t>:</w:t>
      </w:r>
    </w:p>
    <w:p w14:paraId="7539F431" w14:textId="77777777" w:rsidR="00D81772" w:rsidRPr="00D81772" w:rsidRDefault="00D817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3507757"/>
        <w:rPr>
          <w:rFonts w:ascii="Consolas" w:hAnsi="Consolas" w:cs="Courier New"/>
          <w:sz w:val="17"/>
          <w:szCs w:val="17"/>
          <w:lang w:val="en-US"/>
        </w:rPr>
      </w:pPr>
      <w:r w:rsidRPr="00D81772">
        <w:rPr>
          <w:rFonts w:ascii="Consolas" w:hAnsi="Consolas" w:cs="Courier New"/>
          <w:color w:val="660066"/>
          <w:sz w:val="17"/>
          <w:szCs w:val="17"/>
          <w:lang w:val="en-US"/>
        </w:rPr>
        <w:t>Route</w:t>
      </w:r>
      <w:r w:rsidRPr="00D81772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D81772">
        <w:rPr>
          <w:rFonts w:ascii="Consolas" w:hAnsi="Consolas" w:cs="Courier New"/>
          <w:color w:val="000088"/>
          <w:sz w:val="17"/>
          <w:szCs w:val="17"/>
          <w:lang w:val="en-US"/>
        </w:rPr>
        <w:t>get</w:t>
      </w:r>
      <w:r w:rsidRPr="00D81772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D81772">
        <w:rPr>
          <w:rFonts w:ascii="Consolas" w:hAnsi="Consolas" w:cs="Courier New"/>
          <w:color w:val="008800"/>
          <w:sz w:val="17"/>
          <w:szCs w:val="17"/>
          <w:lang w:val="en-US"/>
        </w:rPr>
        <w:t>'/</w:t>
      </w:r>
      <w:proofErr w:type="spellStart"/>
      <w:r w:rsidRPr="00D81772">
        <w:rPr>
          <w:rFonts w:ascii="Consolas" w:hAnsi="Consolas" w:cs="Courier New"/>
          <w:color w:val="008800"/>
          <w:sz w:val="17"/>
          <w:szCs w:val="17"/>
          <w:lang w:val="en-US"/>
        </w:rPr>
        <w:t>mes</w:t>
      </w:r>
      <w:proofErr w:type="spellEnd"/>
      <w:r w:rsidRPr="00D81772">
        <w:rPr>
          <w:rFonts w:ascii="Consolas" w:hAnsi="Consolas" w:cs="Courier New"/>
          <w:color w:val="008800"/>
          <w:sz w:val="17"/>
          <w:szCs w:val="17"/>
          <w:lang w:val="en-US"/>
        </w:rPr>
        <w:t>'</w:t>
      </w:r>
      <w:r w:rsidRPr="00D81772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D8177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D81772">
        <w:rPr>
          <w:rFonts w:ascii="Consolas" w:hAnsi="Consolas" w:cs="Courier New"/>
          <w:color w:val="000088"/>
          <w:sz w:val="17"/>
          <w:szCs w:val="17"/>
          <w:lang w:val="en-US"/>
        </w:rPr>
        <w:t>function</w:t>
      </w:r>
      <w:r w:rsidRPr="00D8177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D81772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D8177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D81772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B59E958" w14:textId="710FC270" w:rsidR="00D81772" w:rsidRPr="00D81772" w:rsidRDefault="00D817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350775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Pr="00D81772">
        <w:rPr>
          <w:rFonts w:ascii="Consolas" w:hAnsi="Consolas" w:cs="Courier New"/>
          <w:color w:val="000000"/>
          <w:sz w:val="17"/>
          <w:szCs w:val="17"/>
          <w:lang w:val="en-US"/>
        </w:rPr>
        <w:t>$</w:t>
      </w:r>
      <w:proofErr w:type="spellStart"/>
      <w:r w:rsidRPr="00D81772">
        <w:rPr>
          <w:rFonts w:ascii="Consolas" w:hAnsi="Consolas" w:cs="Courier New"/>
          <w:color w:val="000000"/>
          <w:sz w:val="17"/>
          <w:szCs w:val="17"/>
          <w:lang w:val="en-US"/>
        </w:rPr>
        <w:t>mes</w:t>
      </w:r>
      <w:proofErr w:type="spellEnd"/>
      <w:r w:rsidRPr="00D81772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D81772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D81772">
        <w:rPr>
          <w:rFonts w:ascii="Consolas" w:hAnsi="Consolas" w:cs="Courier New"/>
          <w:color w:val="008800"/>
          <w:sz w:val="17"/>
          <w:szCs w:val="17"/>
          <w:lang w:val="en-US"/>
        </w:rPr>
        <w:t>Febrero</w:t>
      </w:r>
      <w:proofErr w:type="spellEnd"/>
      <w:r w:rsidRPr="00D81772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 w:rsidRPr="00D81772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359C463" w14:textId="3D5934CC" w:rsidR="00D81772" w:rsidRPr="00D81772" w:rsidRDefault="00D817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350775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88"/>
          <w:sz w:val="17"/>
          <w:szCs w:val="17"/>
          <w:lang w:val="en-US"/>
        </w:rPr>
        <w:t xml:space="preserve">   </w:t>
      </w:r>
      <w:r w:rsidRPr="00D81772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D8177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view</w:t>
      </w:r>
      <w:r w:rsidRPr="00D81772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D81772">
        <w:rPr>
          <w:rFonts w:ascii="Consolas" w:hAnsi="Consolas" w:cs="Courier New"/>
          <w:color w:val="008800"/>
          <w:sz w:val="17"/>
          <w:szCs w:val="17"/>
          <w:lang w:val="en-US"/>
        </w:rPr>
        <w:t>'</w:t>
      </w:r>
      <w:proofErr w:type="spellStart"/>
      <w:r w:rsidRPr="00D81772">
        <w:rPr>
          <w:rFonts w:ascii="Consolas" w:hAnsi="Consolas" w:cs="Courier New"/>
          <w:color w:val="008800"/>
          <w:sz w:val="17"/>
          <w:szCs w:val="17"/>
          <w:lang w:val="en-US"/>
        </w:rPr>
        <w:t>mes</w:t>
      </w:r>
      <w:proofErr w:type="spellEnd"/>
      <w:r w:rsidRPr="00D81772">
        <w:rPr>
          <w:rFonts w:ascii="Consolas" w:hAnsi="Consolas" w:cs="Courier New"/>
          <w:color w:val="008800"/>
          <w:sz w:val="17"/>
          <w:szCs w:val="17"/>
          <w:lang w:val="en-US"/>
        </w:rPr>
        <w:t>'</w:t>
      </w:r>
      <w:r w:rsidRPr="00D81772">
        <w:rPr>
          <w:rFonts w:ascii="Consolas" w:hAnsi="Consolas" w:cs="Courier New"/>
          <w:color w:val="666600"/>
          <w:sz w:val="17"/>
          <w:szCs w:val="17"/>
          <w:lang w:val="en-US"/>
        </w:rPr>
        <w:t>)-&gt;</w:t>
      </w:r>
      <w:r w:rsidRPr="00D81772">
        <w:rPr>
          <w:rFonts w:ascii="Consolas" w:hAnsi="Consolas" w:cs="Courier New"/>
          <w:color w:val="000088"/>
          <w:sz w:val="17"/>
          <w:szCs w:val="17"/>
          <w:lang w:val="en-US"/>
        </w:rPr>
        <w:t>with</w:t>
      </w:r>
      <w:r w:rsidRPr="00D81772">
        <w:rPr>
          <w:rFonts w:ascii="Consolas" w:hAnsi="Consolas" w:cs="Courier New"/>
          <w:color w:val="666600"/>
          <w:sz w:val="17"/>
          <w:szCs w:val="17"/>
          <w:lang w:val="en-US"/>
        </w:rPr>
        <w:t>([</w:t>
      </w:r>
    </w:p>
    <w:p w14:paraId="35CFE7A0" w14:textId="1B92A168" w:rsidR="00D81772" w:rsidRPr="00D81772" w:rsidRDefault="00D817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3507757"/>
        <w:rPr>
          <w:rFonts w:ascii="Consolas" w:hAnsi="Consolas" w:cs="Courier New"/>
          <w:sz w:val="17"/>
          <w:szCs w:val="17"/>
        </w:rPr>
      </w:pPr>
      <w:r w:rsidRPr="00245AD3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     </w:t>
      </w:r>
      <w:r w:rsidRPr="00D81772">
        <w:rPr>
          <w:rFonts w:ascii="Consolas" w:hAnsi="Consolas" w:cs="Courier New"/>
          <w:color w:val="008800"/>
          <w:sz w:val="17"/>
          <w:szCs w:val="17"/>
        </w:rPr>
        <w:t>'mes'</w:t>
      </w:r>
      <w:r w:rsidRPr="00D81772">
        <w:rPr>
          <w:rFonts w:ascii="Consolas" w:hAnsi="Consolas" w:cs="Courier New"/>
          <w:color w:val="666600"/>
          <w:sz w:val="17"/>
          <w:szCs w:val="17"/>
        </w:rPr>
        <w:t>=&gt;</w:t>
      </w:r>
      <w:r w:rsidRPr="00D81772">
        <w:rPr>
          <w:rFonts w:ascii="Consolas" w:hAnsi="Consolas" w:cs="Courier New"/>
          <w:color w:val="000000"/>
          <w:sz w:val="17"/>
          <w:szCs w:val="17"/>
        </w:rPr>
        <w:t>$mes</w:t>
      </w:r>
    </w:p>
    <w:p w14:paraId="03F5C0EB" w14:textId="4BA1F99E" w:rsidR="00D81772" w:rsidRPr="00D81772" w:rsidRDefault="00D817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3507757"/>
        <w:rPr>
          <w:rFonts w:ascii="Consolas" w:hAnsi="Consolas" w:cs="Courier New"/>
          <w:sz w:val="17"/>
          <w:szCs w:val="17"/>
        </w:rPr>
      </w:pPr>
      <w:r w:rsidRPr="00D81772">
        <w:rPr>
          <w:rFonts w:ascii="Consolas" w:hAnsi="Consolas" w:cs="Courier New"/>
          <w:color w:val="666600"/>
          <w:sz w:val="17"/>
          <w:szCs w:val="17"/>
        </w:rPr>
        <w:t xml:space="preserve">   ]);</w:t>
      </w:r>
    </w:p>
    <w:p w14:paraId="603398F7" w14:textId="792BB14B" w:rsidR="00D81772" w:rsidRPr="00D81772" w:rsidRDefault="00D81772" w:rsidP="00D817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353507757"/>
        <w:rPr>
          <w:rFonts w:ascii="Consolas" w:hAnsi="Consolas" w:cs="Courier New"/>
          <w:sz w:val="17"/>
          <w:szCs w:val="17"/>
        </w:rPr>
      </w:pPr>
      <w:r w:rsidRPr="00D81772">
        <w:rPr>
          <w:rFonts w:ascii="Consolas" w:hAnsi="Consolas" w:cs="Courier New"/>
          <w:color w:val="666600"/>
          <w:sz w:val="17"/>
          <w:szCs w:val="17"/>
        </w:rPr>
        <w:t>});</w:t>
      </w:r>
    </w:p>
    <w:p w14:paraId="0014FF63" w14:textId="03E552B5" w:rsidR="00D81772" w:rsidRDefault="00D81772" w:rsidP="003A3BF2">
      <w:r w:rsidRPr="00D81772">
        <w:rPr>
          <w:b/>
          <w:bCs/>
        </w:rPr>
        <w:t>Y así podremos usar el parámetro dentro de la vista</w:t>
      </w:r>
      <w:r>
        <w:t>:</w:t>
      </w:r>
    </w:p>
    <w:p w14:paraId="770432FD" w14:textId="615EC962" w:rsidR="00D81772" w:rsidRDefault="00173588" w:rsidP="003A3BF2">
      <w:r w:rsidRPr="00173588">
        <w:rPr>
          <w:noProof/>
        </w:rPr>
        <w:drawing>
          <wp:inline distT="0" distB="0" distL="0" distR="0" wp14:anchorId="0C60AE24" wp14:editId="26DBED0A">
            <wp:extent cx="5400040" cy="1793875"/>
            <wp:effectExtent l="0" t="0" r="0" b="0"/>
            <wp:docPr id="14" name="Imagen 1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, Cart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429E" w14:textId="2A7030B9" w:rsidR="00173588" w:rsidRDefault="00173588" w:rsidP="003A3BF2">
      <w:r w:rsidRPr="00173588">
        <w:rPr>
          <w:noProof/>
        </w:rPr>
        <w:drawing>
          <wp:inline distT="0" distB="0" distL="0" distR="0" wp14:anchorId="376322C9" wp14:editId="24674FE1">
            <wp:extent cx="4219575" cy="12763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0C0C" w14:textId="0A336D57" w:rsidR="00173588" w:rsidRDefault="00000000" w:rsidP="003A3BF2">
      <w:hyperlink r:id="rId39" w:history="1">
        <w:r w:rsidR="00952CB0">
          <w:rPr>
            <w:rStyle w:val="Hipervnculo"/>
          </w:rPr>
          <w:t>Vistas en Laravel – Styde.net</w:t>
        </w:r>
      </w:hyperlink>
    </w:p>
    <w:p w14:paraId="261644A7" w14:textId="119E5306" w:rsidR="00183A13" w:rsidRPr="00245AD3" w:rsidRDefault="00000000" w:rsidP="00E87859">
      <w:hyperlink r:id="rId40" w:history="1">
        <w:r w:rsidR="00FA3A0F">
          <w:rPr>
            <w:rStyle w:val="Hipervnculo"/>
          </w:rPr>
          <w:t>Introducción a las vistas en Laravel (desarrolloweb.com)</w:t>
        </w:r>
      </w:hyperlink>
    </w:p>
    <w:p w14:paraId="3F547377" w14:textId="2B70A57E" w:rsidR="00183A13" w:rsidRDefault="00183A13" w:rsidP="00E87859">
      <w:pPr>
        <w:pStyle w:val="Ttulo1"/>
        <w:spacing w:before="0"/>
      </w:pPr>
      <w:r>
        <w:t xml:space="preserve">5.- </w:t>
      </w:r>
      <w:r w:rsidR="009735D3">
        <w:t>Formularios en Laravel.</w:t>
      </w:r>
    </w:p>
    <w:p w14:paraId="25DE69EF" w14:textId="14F9C5E8" w:rsidR="00183A13" w:rsidRDefault="00C113A5" w:rsidP="00E87859">
      <w:r>
        <w:t xml:space="preserve">La </w:t>
      </w:r>
      <w:r w:rsidRPr="00C113A5">
        <w:rPr>
          <w:b/>
          <w:bCs/>
        </w:rPr>
        <w:t>creación de formularios</w:t>
      </w:r>
      <w:r>
        <w:t xml:space="preserve"> la haremos en un principio </w:t>
      </w:r>
      <w:r w:rsidRPr="00C113A5">
        <w:rPr>
          <w:b/>
          <w:bCs/>
        </w:rPr>
        <w:t>dentro de una vista</w:t>
      </w:r>
      <w:r>
        <w:t xml:space="preserve">, y usaremos el </w:t>
      </w:r>
      <w:r w:rsidRPr="00C113A5">
        <w:rPr>
          <w:b/>
          <w:bCs/>
        </w:rPr>
        <w:t>método POST</w:t>
      </w:r>
      <w:r>
        <w:t>. A continuación, tenemos un ejemplo:</w:t>
      </w:r>
    </w:p>
    <w:p w14:paraId="5CC8E76A" w14:textId="77777777" w:rsidR="00903765" w:rsidRPr="00903765" w:rsidRDefault="00903765" w:rsidP="009037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0376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90376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90376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262C71E" w14:textId="77777777" w:rsidR="00903765" w:rsidRPr="00903765" w:rsidRDefault="00903765" w:rsidP="009037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0376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0376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90376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427D9C2B" w14:textId="77777777" w:rsidR="00903765" w:rsidRPr="00903765" w:rsidRDefault="00903765" w:rsidP="009037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Formulario de ejemplo - DWES</w:t>
      </w:r>
    </w:p>
    <w:p w14:paraId="67DD0864" w14:textId="77777777" w:rsidR="00903765" w:rsidRPr="00903765" w:rsidRDefault="00903765" w:rsidP="009037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037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90376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9037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597DE50" w14:textId="77777777" w:rsidR="00903765" w:rsidRPr="00903765" w:rsidRDefault="00903765" w:rsidP="009037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037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0376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body</w:t>
      </w:r>
      <w:r w:rsidRPr="009037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E3871D0" w14:textId="77777777" w:rsidR="00903765" w:rsidRPr="00903765" w:rsidRDefault="00903765" w:rsidP="009037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037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proofErr w:type="spellStart"/>
      <w:r w:rsidRPr="0090376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br</w:t>
      </w:r>
      <w:proofErr w:type="spellEnd"/>
      <w:r w:rsidRPr="009037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proofErr w:type="spellStart"/>
      <w:r w:rsidRPr="0090376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br</w:t>
      </w:r>
      <w:proofErr w:type="spellEnd"/>
      <w:r w:rsidRPr="009037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6730EBA" w14:textId="77777777" w:rsidR="00903765" w:rsidRPr="00903765" w:rsidRDefault="00903765" w:rsidP="009037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037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0376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037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action</w:t>
      </w: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037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"{{ </w:t>
      </w:r>
      <w:proofErr w:type="spellStart"/>
      <w:r w:rsidRPr="009037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url</w:t>
      </w:r>
      <w:proofErr w:type="spellEnd"/>
      <w:r w:rsidRPr="009037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('/formulario2') }}"</w:t>
      </w: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037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method</w:t>
      </w: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037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"post"</w:t>
      </w:r>
      <w:r w:rsidRPr="009037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708F16D" w14:textId="77777777" w:rsidR="00903765" w:rsidRPr="00903765" w:rsidRDefault="00903765" w:rsidP="009037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proofErr w:type="spellStart"/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Parámetro</w:t>
      </w:r>
      <w:proofErr w:type="spellEnd"/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1</w:t>
      </w:r>
      <w:r w:rsidRPr="009037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0376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037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037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"text"</w:t>
      </w: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037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037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"p1"</w:t>
      </w: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037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037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"p1"</w:t>
      </w:r>
      <w:r w:rsidRPr="009037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proofErr w:type="spellStart"/>
      <w:r w:rsidRPr="0090376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br</w:t>
      </w:r>
      <w:proofErr w:type="spellEnd"/>
      <w:r w:rsidRPr="009037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D22C61A" w14:textId="77777777" w:rsidR="00903765" w:rsidRPr="00903765" w:rsidRDefault="00903765" w:rsidP="009037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proofErr w:type="spellStart"/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Parámetro</w:t>
      </w:r>
      <w:proofErr w:type="spellEnd"/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2</w:t>
      </w:r>
      <w:r w:rsidRPr="009037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0376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037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037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"text"</w:t>
      </w: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037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037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"p2"</w:t>
      </w: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037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037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"p2"</w:t>
      </w:r>
      <w:r w:rsidRPr="009037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proofErr w:type="spellStart"/>
      <w:r w:rsidRPr="0090376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br</w:t>
      </w:r>
      <w:proofErr w:type="spellEnd"/>
      <w:r w:rsidRPr="009037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A16B5AE" w14:textId="77777777" w:rsidR="00903765" w:rsidRPr="00903765" w:rsidRDefault="00903765" w:rsidP="009037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9037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0376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037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037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"submit"</w:t>
      </w: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037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037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9037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Enviar</w:t>
      </w:r>
      <w:proofErr w:type="spellEnd"/>
      <w:r w:rsidRPr="009037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037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/&gt;</w:t>
      </w:r>
    </w:p>
    <w:p w14:paraId="74448CB4" w14:textId="77777777" w:rsidR="00903765" w:rsidRPr="0026688D" w:rsidRDefault="00903765" w:rsidP="009037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037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</w:t>
      </w:r>
      <w:r w:rsidRPr="0026688D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6688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26688D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4D6D3F3" w14:textId="77777777" w:rsidR="00903765" w:rsidRPr="0026688D" w:rsidRDefault="00903765" w:rsidP="009037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6688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6688D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26688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form</w:t>
      </w:r>
      <w:proofErr w:type="spellEnd"/>
      <w:r w:rsidRPr="0026688D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408DBCD0" w14:textId="77777777" w:rsidR="00903765" w:rsidRPr="0026688D" w:rsidRDefault="00903765" w:rsidP="009037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6688D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26688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26688D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8913F7F" w14:textId="77777777" w:rsidR="00903765" w:rsidRPr="0026688D" w:rsidRDefault="00903765" w:rsidP="0090376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6688D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26688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26688D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82E6BBF" w14:textId="379A40B8" w:rsidR="007C69C0" w:rsidRDefault="007C69C0" w:rsidP="00E87859">
      <w:r>
        <w:t>Código revisado en la tutoría:</w:t>
      </w:r>
    </w:p>
    <w:p w14:paraId="400FC035" w14:textId="4A1444D5" w:rsidR="007C69C0" w:rsidRDefault="009C3498" w:rsidP="00E87859">
      <w:r w:rsidRPr="009C3498">
        <w:rPr>
          <w:noProof/>
        </w:rPr>
        <w:drawing>
          <wp:inline distT="0" distB="0" distL="0" distR="0" wp14:anchorId="06A18270" wp14:editId="7D15BB1B">
            <wp:extent cx="4058216" cy="2410161"/>
            <wp:effectExtent l="0" t="0" r="0" b="9525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2888" w14:textId="246E5EB2" w:rsidR="006F146A" w:rsidRDefault="00C95498" w:rsidP="00E87859">
      <w:r>
        <w:t>Después,</w:t>
      </w:r>
      <w:r w:rsidRPr="00C95498">
        <w:t xml:space="preserve"> </w:t>
      </w:r>
      <w:r w:rsidRPr="00054DB6">
        <w:rPr>
          <w:b/>
          <w:bCs/>
        </w:rPr>
        <w:t>añadimos una ruta para procesar los datos enviados por el formulario</w:t>
      </w:r>
      <w:r>
        <w:t xml:space="preserve"> y mostramos la información recibida:</w:t>
      </w:r>
    </w:p>
    <w:p w14:paraId="3346C3A0" w14:textId="77777777" w:rsidR="000914AB" w:rsidRPr="000914AB" w:rsidRDefault="000914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2144908"/>
        <w:rPr>
          <w:rFonts w:ascii="Consolas" w:hAnsi="Consolas" w:cs="Courier New"/>
          <w:sz w:val="17"/>
          <w:szCs w:val="17"/>
          <w:lang w:val="en-US"/>
        </w:rPr>
      </w:pPr>
      <w:r w:rsidRPr="000914AB">
        <w:rPr>
          <w:rFonts w:ascii="Consolas" w:hAnsi="Consolas" w:cs="Courier New"/>
          <w:color w:val="660066"/>
          <w:sz w:val="17"/>
          <w:szCs w:val="17"/>
          <w:lang w:val="en-US"/>
        </w:rPr>
        <w:t>Route</w:t>
      </w:r>
      <w:r w:rsidRPr="000914AB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0914AB">
        <w:rPr>
          <w:rFonts w:ascii="Consolas" w:hAnsi="Consolas" w:cs="Courier New"/>
          <w:color w:val="000088"/>
          <w:sz w:val="17"/>
          <w:szCs w:val="17"/>
          <w:lang w:val="en-US"/>
        </w:rPr>
        <w:t>get</w:t>
      </w:r>
      <w:r w:rsidRPr="000914A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0914AB">
        <w:rPr>
          <w:rFonts w:ascii="Consolas" w:hAnsi="Consolas" w:cs="Courier New"/>
          <w:color w:val="008800"/>
          <w:sz w:val="17"/>
          <w:szCs w:val="17"/>
          <w:lang w:val="en-US"/>
        </w:rPr>
        <w:t>'/formulario2'</w:t>
      </w:r>
      <w:r w:rsidRPr="000914A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0914A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914AB">
        <w:rPr>
          <w:rFonts w:ascii="Consolas" w:hAnsi="Consolas" w:cs="Courier New"/>
          <w:color w:val="000088"/>
          <w:sz w:val="17"/>
          <w:szCs w:val="17"/>
          <w:lang w:val="en-US"/>
        </w:rPr>
        <w:t>function</w:t>
      </w:r>
      <w:r w:rsidRPr="000914A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914A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0914A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914A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CCB8F9E" w14:textId="77777777" w:rsidR="000914AB" w:rsidRPr="000914AB" w:rsidRDefault="000914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2144908"/>
        <w:rPr>
          <w:rFonts w:ascii="Consolas" w:hAnsi="Consolas" w:cs="Courier New"/>
          <w:sz w:val="17"/>
          <w:szCs w:val="17"/>
          <w:lang w:val="en-US"/>
        </w:rPr>
      </w:pPr>
      <w:r w:rsidRPr="000914A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$</w:t>
      </w:r>
      <w:proofErr w:type="spellStart"/>
      <w:r w:rsidRPr="000914AB">
        <w:rPr>
          <w:rFonts w:ascii="Consolas" w:hAnsi="Consolas" w:cs="Courier New"/>
          <w:color w:val="000000"/>
          <w:sz w:val="17"/>
          <w:szCs w:val="17"/>
          <w:lang w:val="en-US"/>
        </w:rPr>
        <w:t>datos</w:t>
      </w:r>
      <w:proofErr w:type="spellEnd"/>
      <w:r w:rsidRPr="000914A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914A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0914A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914AB">
        <w:rPr>
          <w:rFonts w:ascii="Consolas" w:hAnsi="Consolas" w:cs="Courier New"/>
          <w:color w:val="660066"/>
          <w:sz w:val="17"/>
          <w:szCs w:val="17"/>
          <w:lang w:val="en-US"/>
        </w:rPr>
        <w:t>Request</w:t>
      </w:r>
      <w:r w:rsidRPr="000914AB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0914AB">
        <w:rPr>
          <w:rFonts w:ascii="Consolas" w:hAnsi="Consolas" w:cs="Courier New"/>
          <w:color w:val="000000"/>
          <w:sz w:val="17"/>
          <w:szCs w:val="17"/>
          <w:lang w:val="en-US"/>
        </w:rPr>
        <w:t>all</w:t>
      </w:r>
      <w:r w:rsidRPr="000914AB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6851669B" w14:textId="77777777" w:rsidR="000914AB" w:rsidRPr="000914AB" w:rsidRDefault="000914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2144908"/>
        <w:rPr>
          <w:rFonts w:ascii="Consolas" w:hAnsi="Consolas" w:cs="Courier New"/>
          <w:sz w:val="17"/>
          <w:szCs w:val="17"/>
          <w:lang w:val="en-US"/>
        </w:rPr>
      </w:pPr>
      <w:r w:rsidRPr="000914A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914AB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0914A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$</w:t>
      </w:r>
      <w:proofErr w:type="spellStart"/>
      <w:r w:rsidRPr="000914AB">
        <w:rPr>
          <w:rFonts w:ascii="Consolas" w:hAnsi="Consolas" w:cs="Courier New"/>
          <w:color w:val="000000"/>
          <w:sz w:val="17"/>
          <w:szCs w:val="17"/>
          <w:lang w:val="en-US"/>
        </w:rPr>
        <w:t>datos</w:t>
      </w:r>
      <w:proofErr w:type="spellEnd"/>
      <w:r w:rsidRPr="000914A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D7F306A" w14:textId="41925F88" w:rsidR="000914AB" w:rsidRDefault="000914AB" w:rsidP="000914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20521449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});</w:t>
      </w:r>
    </w:p>
    <w:p w14:paraId="3DA9840B" w14:textId="0B5C3312" w:rsidR="00903765" w:rsidRDefault="000914AB" w:rsidP="00E87859">
      <w:r w:rsidRPr="00054DB6">
        <w:rPr>
          <w:b/>
          <w:bCs/>
        </w:rPr>
        <w:t xml:space="preserve">Si nos interesa tener </w:t>
      </w:r>
      <w:r w:rsidR="00054DB6">
        <w:rPr>
          <w:b/>
          <w:bCs/>
        </w:rPr>
        <w:t xml:space="preserve">solo </w:t>
      </w:r>
      <w:r w:rsidRPr="00054DB6">
        <w:rPr>
          <w:b/>
          <w:bCs/>
        </w:rPr>
        <w:t>uno de los datos enviados por el formulario</w:t>
      </w:r>
      <w:r>
        <w:t xml:space="preserve">, usamos </w:t>
      </w:r>
      <w:proofErr w:type="spellStart"/>
      <w:r>
        <w:t>Request</w:t>
      </w:r>
      <w:proofErr w:type="spellEnd"/>
      <w:r>
        <w:t xml:space="preserve"> de la siguiente forma:</w:t>
      </w:r>
    </w:p>
    <w:p w14:paraId="051E5416" w14:textId="77777777" w:rsidR="00054DB6" w:rsidRPr="00054DB6" w:rsidRDefault="00054DB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1983210"/>
        <w:rPr>
          <w:rFonts w:ascii="Consolas" w:hAnsi="Consolas" w:cs="Courier New"/>
          <w:sz w:val="17"/>
          <w:szCs w:val="17"/>
          <w:lang w:val="en-US"/>
        </w:rPr>
      </w:pPr>
      <w:r w:rsidRPr="00054DB6">
        <w:rPr>
          <w:rFonts w:ascii="Consolas" w:hAnsi="Consolas" w:cs="Courier New"/>
          <w:color w:val="660066"/>
          <w:sz w:val="17"/>
          <w:szCs w:val="17"/>
          <w:lang w:val="en-US"/>
        </w:rPr>
        <w:t>Route</w:t>
      </w:r>
      <w:r w:rsidRPr="00054DB6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054DB6">
        <w:rPr>
          <w:rFonts w:ascii="Consolas" w:hAnsi="Consolas" w:cs="Courier New"/>
          <w:color w:val="000088"/>
          <w:sz w:val="17"/>
          <w:szCs w:val="17"/>
          <w:lang w:val="en-US"/>
        </w:rPr>
        <w:t>get</w:t>
      </w:r>
      <w:r w:rsidRPr="00054DB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054DB6">
        <w:rPr>
          <w:rFonts w:ascii="Consolas" w:hAnsi="Consolas" w:cs="Courier New"/>
          <w:color w:val="008800"/>
          <w:sz w:val="17"/>
          <w:szCs w:val="17"/>
          <w:lang w:val="en-US"/>
        </w:rPr>
        <w:t>'/formulario2'</w:t>
      </w:r>
      <w:r w:rsidRPr="00054DB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054D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54DB6">
        <w:rPr>
          <w:rFonts w:ascii="Consolas" w:hAnsi="Consolas" w:cs="Courier New"/>
          <w:color w:val="000088"/>
          <w:sz w:val="17"/>
          <w:szCs w:val="17"/>
          <w:lang w:val="en-US"/>
        </w:rPr>
        <w:t>function</w:t>
      </w:r>
      <w:r w:rsidRPr="00054D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54DB6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054D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54DB6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78C9599" w14:textId="77777777" w:rsidR="00054DB6" w:rsidRPr="00054DB6" w:rsidRDefault="00054DB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1983210"/>
        <w:rPr>
          <w:rFonts w:ascii="Consolas" w:hAnsi="Consolas" w:cs="Courier New"/>
          <w:sz w:val="17"/>
          <w:szCs w:val="17"/>
          <w:lang w:val="en-US"/>
        </w:rPr>
      </w:pPr>
      <w:r w:rsidRPr="00054D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$</w:t>
      </w:r>
      <w:proofErr w:type="spellStart"/>
      <w:r w:rsidRPr="00054DB6">
        <w:rPr>
          <w:rFonts w:ascii="Consolas" w:hAnsi="Consolas" w:cs="Courier New"/>
          <w:color w:val="000000"/>
          <w:sz w:val="17"/>
          <w:szCs w:val="17"/>
          <w:lang w:val="en-US"/>
        </w:rPr>
        <w:t>dato</w:t>
      </w:r>
      <w:proofErr w:type="spellEnd"/>
      <w:r w:rsidRPr="00054D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54D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054D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54DB6">
        <w:rPr>
          <w:rFonts w:ascii="Consolas" w:hAnsi="Consolas" w:cs="Courier New"/>
          <w:color w:val="660066"/>
          <w:sz w:val="17"/>
          <w:szCs w:val="17"/>
          <w:lang w:val="en-US"/>
        </w:rPr>
        <w:t>Request</w:t>
      </w:r>
      <w:r w:rsidRPr="00054DB6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054DB6">
        <w:rPr>
          <w:rFonts w:ascii="Consolas" w:hAnsi="Consolas" w:cs="Courier New"/>
          <w:color w:val="000088"/>
          <w:sz w:val="17"/>
          <w:szCs w:val="17"/>
          <w:lang w:val="en-US"/>
        </w:rPr>
        <w:t>get</w:t>
      </w:r>
      <w:r w:rsidRPr="00054DB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054DB6">
        <w:rPr>
          <w:rFonts w:ascii="Consolas" w:hAnsi="Consolas" w:cs="Courier New"/>
          <w:color w:val="008800"/>
          <w:sz w:val="17"/>
          <w:szCs w:val="17"/>
          <w:lang w:val="en-US"/>
        </w:rPr>
        <w:t>'p1'</w:t>
      </w:r>
      <w:r w:rsidRPr="00054DB6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75404F7" w14:textId="77777777" w:rsidR="00054DB6" w:rsidRPr="00054DB6" w:rsidRDefault="00054DB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1983210"/>
        <w:rPr>
          <w:rFonts w:ascii="Consolas" w:hAnsi="Consolas" w:cs="Courier New"/>
          <w:sz w:val="17"/>
          <w:szCs w:val="17"/>
          <w:lang w:val="en-US"/>
        </w:rPr>
      </w:pPr>
      <w:r w:rsidRPr="00054D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54DB6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054D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$</w:t>
      </w:r>
      <w:proofErr w:type="spellStart"/>
      <w:r w:rsidRPr="00054DB6">
        <w:rPr>
          <w:rFonts w:ascii="Consolas" w:hAnsi="Consolas" w:cs="Courier New"/>
          <w:color w:val="000000"/>
          <w:sz w:val="17"/>
          <w:szCs w:val="17"/>
          <w:lang w:val="en-US"/>
        </w:rPr>
        <w:t>dato</w:t>
      </w:r>
      <w:proofErr w:type="spellEnd"/>
      <w:r w:rsidRPr="00054DB6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CAD5E04" w14:textId="100974D0" w:rsidR="00054DB6" w:rsidRDefault="00054DB6" w:rsidP="007C76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3119832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});</w:t>
      </w:r>
    </w:p>
    <w:p w14:paraId="1ECBBE68" w14:textId="7EA58492" w:rsidR="00054DB6" w:rsidRDefault="00000000" w:rsidP="005C2E06">
      <w:pPr>
        <w:spacing w:after="0"/>
        <w:divId w:val="1311983210"/>
      </w:pPr>
      <w:hyperlink r:id="rId42" w:history="1">
        <w:r w:rsidR="00A02242">
          <w:rPr>
            <w:rStyle w:val="Hipervnculo"/>
          </w:rPr>
          <w:t>Cómo crear formularios en Laravel 5 (jesuschicano.es)</w:t>
        </w:r>
      </w:hyperlink>
    </w:p>
    <w:p w14:paraId="197F0CDB" w14:textId="4B625D63" w:rsidR="00EB4E17" w:rsidRDefault="00000000" w:rsidP="005C2E06">
      <w:pPr>
        <w:spacing w:after="0"/>
        <w:divId w:val="1311983210"/>
      </w:pPr>
      <w:hyperlink r:id="rId43" w:history="1">
        <w:r w:rsidR="00EB4E17">
          <w:rPr>
            <w:rStyle w:val="Hipervnculo"/>
          </w:rPr>
          <w:t>Formularios - Laravel 5 (gitbook.io)</w:t>
        </w:r>
      </w:hyperlink>
    </w:p>
    <w:commentRangeStart w:id="2"/>
    <w:p w14:paraId="778988B7" w14:textId="3A9A53B2" w:rsidR="00183A13" w:rsidRPr="008D3ED4" w:rsidRDefault="00EB4E17" w:rsidP="008D3ED4">
      <w:pPr>
        <w:divId w:val="1311983210"/>
      </w:pPr>
      <w:r>
        <w:fldChar w:fldCharType="begin"/>
      </w:r>
      <w:r>
        <w:instrText xml:space="preserve"> HYPERLINK "https://www.desarrollolibre.net/blog/laravel/creando-y-consumiendo-nuestro-primer-formulario-de-ruta-tipo-post-en-laravel" </w:instrText>
      </w:r>
      <w:r>
        <w:fldChar w:fldCharType="separate"/>
      </w:r>
      <w:r>
        <w:rPr>
          <w:rStyle w:val="Hipervnculo"/>
        </w:rPr>
        <w:t xml:space="preserve">Creando y consumiendo nuestro primer formulario de ruta tipo POST en Laravel - </w:t>
      </w:r>
      <w:proofErr w:type="spellStart"/>
      <w:r>
        <w:rPr>
          <w:rStyle w:val="Hipervnculo"/>
        </w:rPr>
        <w:t>Desarrollolibre</w:t>
      </w:r>
      <w:proofErr w:type="spellEnd"/>
      <w:r>
        <w:fldChar w:fldCharType="end"/>
      </w:r>
      <w:commentRangeEnd w:id="2"/>
      <w:r w:rsidR="00773D7A">
        <w:rPr>
          <w:rStyle w:val="Refdecomentario"/>
        </w:rPr>
        <w:commentReference w:id="2"/>
      </w:r>
    </w:p>
    <w:p w14:paraId="724ED91A" w14:textId="26B11801" w:rsidR="00183A13" w:rsidRDefault="00183A13" w:rsidP="00E87859">
      <w:pPr>
        <w:pStyle w:val="Ttulo1"/>
        <w:spacing w:before="0"/>
      </w:pPr>
      <w:r>
        <w:t xml:space="preserve">6.- </w:t>
      </w:r>
      <w:r w:rsidR="009735D3">
        <w:t>Controladores en Laravel.</w:t>
      </w:r>
    </w:p>
    <w:p w14:paraId="55EBA7C4" w14:textId="06DCBFE0" w:rsidR="00183A13" w:rsidRDefault="008D3ED4" w:rsidP="0098072B">
      <w:r>
        <w:t xml:space="preserve">Hasta ahora, el código lo hemos insertado en la misma definición de las rutas. </w:t>
      </w:r>
      <w:r w:rsidRPr="006F4398">
        <w:t>P</w:t>
      </w:r>
      <w:r w:rsidRPr="0098072B">
        <w:t>ara estos ejemplos puede ser vál</w:t>
      </w:r>
      <w:r w:rsidR="00B7150A" w:rsidRPr="0098072B">
        <w:t>ido, pero en proyectos de cierta envergadura, no es factible ni aconsejable tener toda la lógica de la aplicación en un solo archivo.</w:t>
      </w:r>
      <w:r w:rsidR="0098072B" w:rsidRPr="0098072B">
        <w:t xml:space="preserve"> </w:t>
      </w:r>
      <w:r w:rsidR="0098072B" w:rsidRPr="0098072B">
        <w:rPr>
          <w:b/>
          <w:bCs/>
        </w:rPr>
        <w:t>Para evitar esto</w:t>
      </w:r>
      <w:r w:rsidR="0098072B">
        <w:rPr>
          <w:b/>
          <w:bCs/>
        </w:rPr>
        <w:t xml:space="preserve"> </w:t>
      </w:r>
      <w:r w:rsidR="0098072B" w:rsidRPr="0098072B">
        <w:rPr>
          <w:b/>
          <w:bCs/>
        </w:rPr>
        <w:t>usaremos los controladores y veremos c</w:t>
      </w:r>
      <w:r w:rsidR="0098072B" w:rsidRPr="0098072B">
        <w:rPr>
          <w:rFonts w:hint="eastAsia"/>
          <w:b/>
          <w:bCs/>
        </w:rPr>
        <w:t>ó</w:t>
      </w:r>
      <w:r w:rsidR="0098072B" w:rsidRPr="0098072B">
        <w:rPr>
          <w:b/>
          <w:bCs/>
        </w:rPr>
        <w:t>mo asignarlos a rutas</w:t>
      </w:r>
      <w:r w:rsidR="0098072B" w:rsidRPr="0098072B">
        <w:t>.</w:t>
      </w:r>
    </w:p>
    <w:p w14:paraId="470D9D46" w14:textId="02799FD6" w:rsidR="0098072B" w:rsidRDefault="00817483" w:rsidP="00817483">
      <w:pPr>
        <w:pStyle w:val="Citadestacada"/>
      </w:pPr>
      <w:r>
        <w:lastRenderedPageBreak/>
        <w:t>Primer método para crear un controlador</w:t>
      </w:r>
    </w:p>
    <w:p w14:paraId="7C665ECA" w14:textId="7B1C96E2" w:rsidR="00817483" w:rsidRDefault="00817483" w:rsidP="00817483">
      <w:r>
        <w:t>Añadiendo un archivo PHP en el directorio app/Http/</w:t>
      </w:r>
      <w:proofErr w:type="spellStart"/>
      <w:r>
        <w:t>Controllers</w:t>
      </w:r>
      <w:proofErr w:type="spellEnd"/>
    </w:p>
    <w:p w14:paraId="07F2EC49" w14:textId="77777777" w:rsidR="0043469D" w:rsidRPr="0043469D" w:rsidRDefault="0043469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5408504"/>
        <w:rPr>
          <w:rFonts w:ascii="Consolas" w:hAnsi="Consolas" w:cs="Courier New"/>
          <w:sz w:val="17"/>
          <w:szCs w:val="17"/>
          <w:lang w:val="en-US"/>
        </w:rPr>
      </w:pPr>
      <w:r w:rsidRPr="0043469D">
        <w:rPr>
          <w:rFonts w:ascii="Consolas" w:hAnsi="Consolas" w:cs="Courier New"/>
          <w:color w:val="666600"/>
          <w:sz w:val="17"/>
          <w:szCs w:val="17"/>
          <w:lang w:val="en-US"/>
        </w:rPr>
        <w:t>&lt;?</w:t>
      </w:r>
      <w:proofErr w:type="spellStart"/>
      <w:r w:rsidRPr="0043469D">
        <w:rPr>
          <w:rFonts w:ascii="Consolas" w:hAnsi="Consolas" w:cs="Courier New"/>
          <w:color w:val="000000"/>
          <w:sz w:val="17"/>
          <w:szCs w:val="17"/>
          <w:lang w:val="en-US"/>
        </w:rPr>
        <w:t>php</w:t>
      </w:r>
      <w:proofErr w:type="spellEnd"/>
    </w:p>
    <w:p w14:paraId="0D5F561C" w14:textId="77777777" w:rsidR="0043469D" w:rsidRPr="0043469D" w:rsidRDefault="0043469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5408504"/>
        <w:rPr>
          <w:rFonts w:ascii="Consolas" w:hAnsi="Consolas" w:cs="Courier New"/>
          <w:sz w:val="17"/>
          <w:szCs w:val="17"/>
          <w:lang w:val="en-US"/>
        </w:rPr>
      </w:pPr>
      <w:r w:rsidRPr="0043469D">
        <w:rPr>
          <w:rFonts w:ascii="Consolas" w:hAnsi="Consolas" w:cs="Courier New"/>
          <w:color w:val="000088"/>
          <w:sz w:val="17"/>
          <w:szCs w:val="17"/>
          <w:lang w:val="en-US"/>
        </w:rPr>
        <w:t>namespace</w:t>
      </w:r>
      <w:r w:rsidRPr="0043469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3469D">
        <w:rPr>
          <w:rFonts w:ascii="Consolas" w:hAnsi="Consolas" w:cs="Courier New"/>
          <w:color w:val="660066"/>
          <w:sz w:val="17"/>
          <w:szCs w:val="17"/>
          <w:lang w:val="en-US"/>
        </w:rPr>
        <w:t>App</w:t>
      </w:r>
      <w:r w:rsidRPr="0043469D">
        <w:rPr>
          <w:rFonts w:ascii="Consolas" w:hAnsi="Consolas" w:cs="Courier New"/>
          <w:color w:val="000000"/>
          <w:sz w:val="17"/>
          <w:szCs w:val="17"/>
          <w:lang w:val="en-US"/>
        </w:rPr>
        <w:t>\Http\Controllers</w:t>
      </w:r>
      <w:r w:rsidRPr="0043469D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D771C62" w14:textId="77777777" w:rsidR="0043469D" w:rsidRPr="0043469D" w:rsidRDefault="0043469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5408504"/>
        <w:rPr>
          <w:rFonts w:ascii="Consolas" w:hAnsi="Consolas" w:cs="Courier New"/>
          <w:sz w:val="17"/>
          <w:szCs w:val="17"/>
          <w:lang w:val="en-US"/>
        </w:rPr>
      </w:pPr>
      <w:r w:rsidRPr="0043469D">
        <w:rPr>
          <w:rFonts w:ascii="Consolas" w:hAnsi="Consolas" w:cs="Courier New"/>
          <w:color w:val="000088"/>
          <w:sz w:val="17"/>
          <w:szCs w:val="17"/>
          <w:lang w:val="en-US"/>
        </w:rPr>
        <w:t>use</w:t>
      </w:r>
      <w:r w:rsidRPr="0043469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3469D">
        <w:rPr>
          <w:rFonts w:ascii="Consolas" w:hAnsi="Consolas" w:cs="Courier New"/>
          <w:color w:val="660066"/>
          <w:sz w:val="17"/>
          <w:szCs w:val="17"/>
          <w:lang w:val="en-US"/>
        </w:rPr>
        <w:t>Illuminate</w:t>
      </w:r>
      <w:r w:rsidRPr="0043469D">
        <w:rPr>
          <w:rFonts w:ascii="Consolas" w:hAnsi="Consolas" w:cs="Courier New"/>
          <w:color w:val="000000"/>
          <w:sz w:val="17"/>
          <w:szCs w:val="17"/>
          <w:lang w:val="en-US"/>
        </w:rPr>
        <w:t>\Http\Request</w:t>
      </w:r>
      <w:r w:rsidRPr="0043469D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D889585" w14:textId="77777777" w:rsidR="0043469D" w:rsidRPr="0043469D" w:rsidRDefault="0043469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5408504"/>
        <w:rPr>
          <w:rFonts w:ascii="Consolas" w:hAnsi="Consolas" w:cs="Courier New"/>
          <w:sz w:val="17"/>
          <w:szCs w:val="17"/>
          <w:lang w:val="en-US"/>
        </w:rPr>
      </w:pPr>
      <w:r w:rsidRPr="0043469D">
        <w:rPr>
          <w:rFonts w:ascii="Consolas" w:hAnsi="Consolas" w:cs="Courier New"/>
          <w:color w:val="000088"/>
          <w:sz w:val="17"/>
          <w:szCs w:val="17"/>
          <w:lang w:val="en-US"/>
        </w:rPr>
        <w:t>class</w:t>
      </w:r>
      <w:r w:rsidRPr="0043469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3469D">
        <w:rPr>
          <w:rFonts w:ascii="Consolas" w:hAnsi="Consolas" w:cs="Courier New"/>
          <w:color w:val="660066"/>
          <w:sz w:val="17"/>
          <w:szCs w:val="17"/>
          <w:lang w:val="en-US"/>
        </w:rPr>
        <w:t>PruebaController</w:t>
      </w:r>
      <w:proofErr w:type="spellEnd"/>
      <w:r w:rsidRPr="0043469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3469D">
        <w:rPr>
          <w:rFonts w:ascii="Consolas" w:hAnsi="Consolas" w:cs="Courier New"/>
          <w:color w:val="000088"/>
          <w:sz w:val="17"/>
          <w:szCs w:val="17"/>
          <w:lang w:val="en-US"/>
        </w:rPr>
        <w:t>extends</w:t>
      </w:r>
      <w:r w:rsidRPr="0043469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3469D">
        <w:rPr>
          <w:rFonts w:ascii="Consolas" w:hAnsi="Consolas" w:cs="Courier New"/>
          <w:color w:val="660066"/>
          <w:sz w:val="17"/>
          <w:szCs w:val="17"/>
          <w:lang w:val="en-US"/>
        </w:rPr>
        <w:t>Controller</w:t>
      </w:r>
      <w:r w:rsidRPr="0043469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3469D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BDCF8D0" w14:textId="77777777" w:rsidR="0043469D" w:rsidRPr="0043469D" w:rsidRDefault="0043469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5408504"/>
        <w:rPr>
          <w:rFonts w:ascii="Consolas" w:hAnsi="Consolas" w:cs="Courier New"/>
          <w:sz w:val="17"/>
          <w:szCs w:val="17"/>
          <w:lang w:val="en-US"/>
        </w:rPr>
      </w:pPr>
      <w:r w:rsidRPr="0043469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3469D">
        <w:rPr>
          <w:rFonts w:ascii="Consolas" w:hAnsi="Consolas" w:cs="Courier New"/>
          <w:color w:val="000088"/>
          <w:sz w:val="17"/>
          <w:szCs w:val="17"/>
          <w:lang w:val="en-US"/>
        </w:rPr>
        <w:t>public</w:t>
      </w:r>
      <w:r w:rsidRPr="0043469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3469D">
        <w:rPr>
          <w:rFonts w:ascii="Consolas" w:hAnsi="Consolas" w:cs="Courier New"/>
          <w:color w:val="000088"/>
          <w:sz w:val="17"/>
          <w:szCs w:val="17"/>
          <w:lang w:val="en-US"/>
        </w:rPr>
        <w:t>function</w:t>
      </w:r>
      <w:r w:rsidRPr="0043469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index</w:t>
      </w:r>
      <w:r w:rsidRPr="0043469D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43469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3469D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7423A2C" w14:textId="77777777" w:rsidR="0043469D" w:rsidRPr="0043469D" w:rsidRDefault="0043469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5408504"/>
        <w:rPr>
          <w:rFonts w:ascii="Consolas" w:hAnsi="Consolas" w:cs="Courier New"/>
          <w:sz w:val="17"/>
          <w:szCs w:val="17"/>
          <w:lang w:val="en-US"/>
        </w:rPr>
      </w:pPr>
      <w:r w:rsidRPr="0043469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43469D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43469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view</w:t>
      </w:r>
      <w:r w:rsidRPr="0043469D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3469D">
        <w:rPr>
          <w:rFonts w:ascii="Consolas" w:hAnsi="Consolas" w:cs="Courier New"/>
          <w:color w:val="008800"/>
          <w:sz w:val="17"/>
          <w:szCs w:val="17"/>
          <w:lang w:val="en-US"/>
        </w:rPr>
        <w:t>'</w:t>
      </w:r>
      <w:proofErr w:type="spellStart"/>
      <w:r w:rsidRPr="0043469D">
        <w:rPr>
          <w:rFonts w:ascii="Consolas" w:hAnsi="Consolas" w:cs="Courier New"/>
          <w:color w:val="008800"/>
          <w:sz w:val="17"/>
          <w:szCs w:val="17"/>
          <w:lang w:val="en-US"/>
        </w:rPr>
        <w:t>formulario</w:t>
      </w:r>
      <w:proofErr w:type="spellEnd"/>
      <w:r w:rsidRPr="0043469D">
        <w:rPr>
          <w:rFonts w:ascii="Consolas" w:hAnsi="Consolas" w:cs="Courier New"/>
          <w:color w:val="008800"/>
          <w:sz w:val="17"/>
          <w:szCs w:val="17"/>
          <w:lang w:val="en-US"/>
        </w:rPr>
        <w:t>'</w:t>
      </w:r>
      <w:r w:rsidRPr="0043469D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2BE9880" w14:textId="77777777" w:rsidR="0043469D" w:rsidRDefault="0043469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5408504"/>
        <w:rPr>
          <w:rFonts w:ascii="Consolas" w:hAnsi="Consolas" w:cs="Courier New"/>
          <w:sz w:val="17"/>
          <w:szCs w:val="17"/>
        </w:rPr>
      </w:pPr>
      <w:r w:rsidRPr="0043469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213FE83" w14:textId="41FDA0D0" w:rsidR="0043469D" w:rsidRDefault="0043469D" w:rsidP="0043469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5654085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1F34178" w14:textId="5B1FC6C4" w:rsidR="0043469D" w:rsidRDefault="00A53AFE" w:rsidP="00817483">
      <w:r>
        <w:t xml:space="preserve">Con esto, </w:t>
      </w:r>
      <w:r w:rsidRPr="004F456A">
        <w:rPr>
          <w:b/>
          <w:bCs/>
        </w:rPr>
        <w:t>hemos cr</w:t>
      </w:r>
      <w:r w:rsidR="00C17307" w:rsidRPr="004F456A">
        <w:rPr>
          <w:b/>
          <w:bCs/>
        </w:rPr>
        <w:t xml:space="preserve">eado la clase </w:t>
      </w:r>
      <w:proofErr w:type="spellStart"/>
      <w:r w:rsidR="00C17307" w:rsidRPr="004F456A">
        <w:rPr>
          <w:b/>
          <w:bCs/>
        </w:rPr>
        <w:t>PruebaController</w:t>
      </w:r>
      <w:proofErr w:type="spellEnd"/>
      <w:r w:rsidR="00C17307">
        <w:t xml:space="preserve"> y un </w:t>
      </w:r>
      <w:r w:rsidR="00C17307" w:rsidRPr="004F456A">
        <w:rPr>
          <w:b/>
          <w:bCs/>
        </w:rPr>
        <w:t xml:space="preserve">método llamado </w:t>
      </w:r>
      <w:proofErr w:type="spellStart"/>
      <w:r w:rsidR="00C17307" w:rsidRPr="004F456A">
        <w:rPr>
          <w:b/>
          <w:bCs/>
          <w:i/>
          <w:iCs/>
        </w:rPr>
        <w:t>index</w:t>
      </w:r>
      <w:proofErr w:type="spellEnd"/>
      <w:r w:rsidR="00C17307">
        <w:t xml:space="preserve"> que conecta con la vista de nuestro formulario. Ahora toca añadir la ruta en </w:t>
      </w:r>
      <w:proofErr w:type="spellStart"/>
      <w:r w:rsidR="00C17307">
        <w:t>web.</w:t>
      </w:r>
      <w:r w:rsidR="00F33509">
        <w:t>php</w:t>
      </w:r>
      <w:proofErr w:type="spellEnd"/>
      <w:r w:rsidR="005A13CD">
        <w:t>:</w:t>
      </w:r>
    </w:p>
    <w:p w14:paraId="66BB2979" w14:textId="61A684C6" w:rsidR="002722DE" w:rsidRPr="009765F6" w:rsidRDefault="002722DE" w:rsidP="002722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241840209"/>
        <w:rPr>
          <w:rFonts w:ascii="Consolas" w:hAnsi="Consolas" w:cs="Courier New"/>
          <w:sz w:val="17"/>
          <w:szCs w:val="17"/>
          <w:lang w:val="en-US"/>
        </w:rPr>
      </w:pPr>
      <w:r w:rsidRPr="009765F6">
        <w:rPr>
          <w:rFonts w:ascii="Consolas" w:hAnsi="Consolas" w:cs="Courier New"/>
          <w:color w:val="660066"/>
          <w:sz w:val="17"/>
          <w:szCs w:val="17"/>
          <w:lang w:val="en-US"/>
        </w:rPr>
        <w:t>Route</w:t>
      </w:r>
      <w:r w:rsidRPr="009765F6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9765F6">
        <w:rPr>
          <w:rFonts w:ascii="Consolas" w:hAnsi="Consolas" w:cs="Courier New"/>
          <w:color w:val="000088"/>
          <w:sz w:val="17"/>
          <w:szCs w:val="17"/>
          <w:lang w:val="en-US"/>
        </w:rPr>
        <w:t>get</w:t>
      </w:r>
      <w:r w:rsidRPr="009765F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765F6">
        <w:rPr>
          <w:rFonts w:ascii="Consolas" w:hAnsi="Consolas" w:cs="Courier New"/>
          <w:color w:val="008800"/>
          <w:sz w:val="17"/>
          <w:szCs w:val="17"/>
          <w:lang w:val="en-US"/>
        </w:rPr>
        <w:t>'/f'</w:t>
      </w:r>
      <w:r w:rsidRPr="009765F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9765F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765F6">
        <w:rPr>
          <w:rFonts w:ascii="Consolas" w:hAnsi="Consolas" w:cs="Courier New"/>
          <w:color w:val="008800"/>
          <w:sz w:val="17"/>
          <w:szCs w:val="17"/>
          <w:lang w:val="en-US"/>
        </w:rPr>
        <w:t>'App\Http\Controllers\</w:t>
      </w:r>
      <w:proofErr w:type="spellStart"/>
      <w:r w:rsidRPr="009765F6">
        <w:rPr>
          <w:rFonts w:ascii="Consolas" w:hAnsi="Consolas" w:cs="Courier New"/>
          <w:color w:val="008800"/>
          <w:sz w:val="17"/>
          <w:szCs w:val="17"/>
          <w:lang w:val="en-US"/>
        </w:rPr>
        <w:t>PruebaController@index</w:t>
      </w:r>
      <w:proofErr w:type="spellEnd"/>
      <w:r w:rsidRPr="009765F6">
        <w:rPr>
          <w:rFonts w:ascii="Consolas" w:hAnsi="Consolas" w:cs="Courier New"/>
          <w:color w:val="008800"/>
          <w:sz w:val="17"/>
          <w:szCs w:val="17"/>
          <w:lang w:val="en-US"/>
        </w:rPr>
        <w:t>'</w:t>
      </w:r>
      <w:r w:rsidRPr="009765F6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7F02487" w14:textId="63F11E08" w:rsidR="005A13CD" w:rsidRDefault="005A13CD" w:rsidP="00817483">
      <w:r>
        <w:t xml:space="preserve">Donde </w:t>
      </w:r>
      <w:r w:rsidRPr="006F03CF">
        <w:rPr>
          <w:b/>
          <w:bCs/>
        </w:rPr>
        <w:t>escribimos como primer parámetro</w:t>
      </w:r>
      <w:r w:rsidR="002722DE" w:rsidRPr="006F03CF">
        <w:rPr>
          <w:b/>
          <w:bCs/>
        </w:rPr>
        <w:t xml:space="preserve"> la URI de la ruta, y como segundo </w:t>
      </w:r>
      <w:proofErr w:type="spellStart"/>
      <w:r w:rsidR="002722DE" w:rsidRPr="006F03CF">
        <w:rPr>
          <w:b/>
          <w:bCs/>
          <w:i/>
          <w:iCs/>
        </w:rPr>
        <w:t>controlador@método</w:t>
      </w:r>
      <w:proofErr w:type="spellEnd"/>
      <w:r w:rsidR="002722DE" w:rsidRPr="006F03CF">
        <w:rPr>
          <w:b/>
          <w:bCs/>
        </w:rPr>
        <w:t xml:space="preserve"> del controlador</w:t>
      </w:r>
      <w:r w:rsidR="002722DE">
        <w:t>. Esta forma de crear la ruta es propia de Laravel 8, por lo que difiere a lo que se puede encontrar en la mayoría de manuales, pues suelen ser anteriores a esta versión.</w:t>
      </w:r>
    </w:p>
    <w:p w14:paraId="7E423968" w14:textId="25DBE91E" w:rsidR="006F03CF" w:rsidRDefault="006F03CF" w:rsidP="006F03CF">
      <w:pPr>
        <w:pStyle w:val="Citadestacada"/>
      </w:pPr>
      <w:r>
        <w:t>Segundo método para crear un controlador</w:t>
      </w:r>
    </w:p>
    <w:p w14:paraId="69920E40" w14:textId="13064095" w:rsidR="006F03CF" w:rsidRDefault="006F03CF" w:rsidP="006F03CF">
      <w:r>
        <w:t xml:space="preserve">Sería mediante </w:t>
      </w:r>
      <w:proofErr w:type="spellStart"/>
      <w:r>
        <w:rPr>
          <w:i/>
          <w:iCs/>
        </w:rPr>
        <w:t>Artisan</w:t>
      </w:r>
      <w:proofErr w:type="spellEnd"/>
      <w:r>
        <w:t xml:space="preserve">, que es la interfaz de comandos de </w:t>
      </w:r>
      <w:r>
        <w:rPr>
          <w:i/>
          <w:iCs/>
        </w:rPr>
        <w:t>Laravel</w:t>
      </w:r>
      <w:r>
        <w:t xml:space="preserve">. </w:t>
      </w:r>
      <w:r w:rsidRPr="006F03CF">
        <w:rPr>
          <w:b/>
          <w:bCs/>
        </w:rPr>
        <w:t xml:space="preserve">En el terminal de comandos de </w:t>
      </w:r>
      <w:r w:rsidRPr="006F03CF">
        <w:rPr>
          <w:b/>
          <w:bCs/>
          <w:i/>
          <w:iCs/>
        </w:rPr>
        <w:t>Linux</w:t>
      </w:r>
      <w:r>
        <w:t xml:space="preserve"> y </w:t>
      </w:r>
      <w:r w:rsidRPr="006F03CF">
        <w:rPr>
          <w:b/>
          <w:bCs/>
        </w:rPr>
        <w:t>sobre el directorio del proyecto</w:t>
      </w:r>
      <w:r>
        <w:t xml:space="preserve">, </w:t>
      </w:r>
      <w:r w:rsidRPr="006F03CF">
        <w:rPr>
          <w:b/>
          <w:bCs/>
        </w:rPr>
        <w:t>escribimos</w:t>
      </w:r>
      <w:r>
        <w:t>:</w:t>
      </w:r>
    </w:p>
    <w:p w14:paraId="32F6F1BE" w14:textId="5E099DB2" w:rsidR="00337E64" w:rsidRDefault="00337E64" w:rsidP="00337E6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30712859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www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milaravel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es$ sudo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php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artisan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make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controller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PruebaController2</w:t>
      </w:r>
    </w:p>
    <w:p w14:paraId="4AE48DB8" w14:textId="6181AE97" w:rsidR="00337E64" w:rsidRDefault="006F0A9E" w:rsidP="006F03CF">
      <w:r>
        <w:t xml:space="preserve">La utilización de </w:t>
      </w:r>
      <w:r>
        <w:rPr>
          <w:i/>
          <w:iCs/>
        </w:rPr>
        <w:t>sudo</w:t>
      </w:r>
      <w:r>
        <w:t xml:space="preserve"> se debe a los permisos de los directorios.</w:t>
      </w:r>
    </w:p>
    <w:p w14:paraId="5E370E3F" w14:textId="296E0518" w:rsidR="006F0A9E" w:rsidRDefault="00BF2D4F" w:rsidP="00F70D97">
      <w:pPr>
        <w:pStyle w:val="Citadestacada"/>
      </w:pPr>
      <w:r>
        <w:t>Ampliación</w:t>
      </w:r>
      <w:r w:rsidR="00F70D97">
        <w:t xml:space="preserve"> del segundo método: Usos de </w:t>
      </w:r>
      <w:proofErr w:type="spellStart"/>
      <w:r w:rsidR="00F70D97">
        <w:t>Artisan</w:t>
      </w:r>
      <w:proofErr w:type="spellEnd"/>
      <w:r w:rsidR="00F70D97">
        <w:t xml:space="preserve"> para crear</w:t>
      </w:r>
      <w:r w:rsidR="00881C66">
        <w:t xml:space="preserve"> controladores CRUD</w:t>
      </w:r>
    </w:p>
    <w:p w14:paraId="1A0ACA71" w14:textId="211392AC" w:rsidR="00881C66" w:rsidRDefault="00881C66" w:rsidP="00881C66">
      <w:proofErr w:type="spellStart"/>
      <w:r w:rsidRPr="00881C66">
        <w:t>Artisan</w:t>
      </w:r>
      <w:proofErr w:type="spellEnd"/>
      <w:r w:rsidRPr="00881C66">
        <w:t xml:space="preserve"> puede ser de mayor utilidad cuando vamos a crear un controlador CRUD para un</w:t>
      </w:r>
      <w:r>
        <w:t xml:space="preserve"> </w:t>
      </w:r>
      <w:r w:rsidRPr="00881C66">
        <w:t>tipo de recurso. Estos controladores suelen tener siempre m</w:t>
      </w:r>
      <w:r w:rsidRPr="00881C66">
        <w:rPr>
          <w:rFonts w:hint="eastAsia"/>
        </w:rPr>
        <w:t>é</w:t>
      </w:r>
      <w:r w:rsidRPr="00881C66">
        <w:t>todos para el listado, el</w:t>
      </w:r>
      <w:r>
        <w:t xml:space="preserve"> </w:t>
      </w:r>
      <w:r w:rsidRPr="00881C66">
        <w:t>detalle, la creaci</w:t>
      </w:r>
      <w:r w:rsidRPr="00881C66">
        <w:rPr>
          <w:rFonts w:hint="eastAsia"/>
        </w:rPr>
        <w:t>ó</w:t>
      </w:r>
      <w:r w:rsidRPr="00881C66">
        <w:t>n, la edici</w:t>
      </w:r>
      <w:r w:rsidRPr="00881C66">
        <w:rPr>
          <w:rFonts w:hint="eastAsia"/>
        </w:rPr>
        <w:t>ó</w:t>
      </w:r>
      <w:r w:rsidRPr="00881C66">
        <w:t>n y la eliminaci</w:t>
      </w:r>
      <w:r w:rsidRPr="00881C66">
        <w:rPr>
          <w:rFonts w:hint="eastAsia"/>
        </w:rPr>
        <w:t>ó</w:t>
      </w:r>
      <w:r w:rsidRPr="00881C66">
        <w:t>n de elementos. Lo ejecutar</w:t>
      </w:r>
      <w:r w:rsidRPr="00881C66">
        <w:rPr>
          <w:rFonts w:hint="eastAsia"/>
        </w:rPr>
        <w:t>í</w:t>
      </w:r>
      <w:r w:rsidRPr="00881C66">
        <w:t>amos de la</w:t>
      </w:r>
      <w:r>
        <w:t xml:space="preserve"> </w:t>
      </w:r>
      <w:r w:rsidRPr="00881C66">
        <w:t>siguiente forma:</w:t>
      </w:r>
    </w:p>
    <w:p w14:paraId="12ADB3CD" w14:textId="51A5B948" w:rsidR="00AF23D7" w:rsidRPr="009765F6" w:rsidRDefault="00AF23D7" w:rsidP="00AF23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784734468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9765F6">
        <w:rPr>
          <w:rFonts w:ascii="Consolas" w:hAnsi="Consolas" w:cs="Courier New"/>
          <w:color w:val="000000"/>
          <w:sz w:val="17"/>
          <w:szCs w:val="17"/>
          <w:lang w:val="en-US"/>
        </w:rPr>
        <w:t>php</w:t>
      </w:r>
      <w:proofErr w:type="spellEnd"/>
      <w:r w:rsidRPr="009765F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artisan </w:t>
      </w:r>
      <w:proofErr w:type="spellStart"/>
      <w:r w:rsidRPr="009765F6">
        <w:rPr>
          <w:rFonts w:ascii="Consolas" w:hAnsi="Consolas" w:cs="Courier New"/>
          <w:color w:val="000000"/>
          <w:sz w:val="17"/>
          <w:szCs w:val="17"/>
          <w:lang w:val="en-US"/>
        </w:rPr>
        <w:t>make</w:t>
      </w:r>
      <w:r w:rsidRPr="009765F6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9765F6">
        <w:rPr>
          <w:rFonts w:ascii="Consolas" w:hAnsi="Consolas" w:cs="Courier New"/>
          <w:color w:val="000000"/>
          <w:sz w:val="17"/>
          <w:szCs w:val="17"/>
          <w:lang w:val="en-US"/>
        </w:rPr>
        <w:t>controller</w:t>
      </w:r>
      <w:proofErr w:type="spellEnd"/>
      <w:r w:rsidRPr="009765F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765F6">
        <w:rPr>
          <w:rFonts w:ascii="Consolas" w:hAnsi="Consolas" w:cs="Courier New"/>
          <w:color w:val="660066"/>
          <w:sz w:val="17"/>
          <w:szCs w:val="17"/>
          <w:lang w:val="en-US"/>
        </w:rPr>
        <w:t>PruebaController2</w:t>
      </w:r>
      <w:r w:rsidRPr="009765F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765F6">
        <w:rPr>
          <w:rFonts w:ascii="Consolas" w:hAnsi="Consolas" w:cs="Courier New"/>
          <w:color w:val="666600"/>
          <w:sz w:val="17"/>
          <w:szCs w:val="17"/>
          <w:lang w:val="en-US"/>
        </w:rPr>
        <w:t>--</w:t>
      </w:r>
      <w:r w:rsidRPr="009765F6">
        <w:rPr>
          <w:rFonts w:ascii="Consolas" w:hAnsi="Consolas" w:cs="Courier New"/>
          <w:color w:val="000000"/>
          <w:sz w:val="17"/>
          <w:szCs w:val="17"/>
          <w:lang w:val="en-US"/>
        </w:rPr>
        <w:t>resource</w:t>
      </w:r>
    </w:p>
    <w:p w14:paraId="5A0C2B32" w14:textId="3F9B98FB" w:rsidR="00AF23D7" w:rsidRDefault="00FC0F79" w:rsidP="00881C66">
      <w:r w:rsidRPr="00FC0F79">
        <w:t xml:space="preserve">Automáticamente, </w:t>
      </w:r>
      <w:r w:rsidRPr="00FC0F79">
        <w:rPr>
          <w:b/>
          <w:bCs/>
        </w:rPr>
        <w:t>creará una serie d</w:t>
      </w:r>
      <w:r>
        <w:rPr>
          <w:b/>
          <w:bCs/>
        </w:rPr>
        <w:t>e métodos en nuestro controlador</w:t>
      </w:r>
      <w:r>
        <w:t>: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1413"/>
        <w:gridCol w:w="7081"/>
      </w:tblGrid>
      <w:tr w:rsidR="00C623C5" w14:paraId="4EA80E1D" w14:textId="77777777" w:rsidTr="00FD4F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3DC87AF" w14:textId="5BB0E8EC" w:rsidR="00C623C5" w:rsidRDefault="00C623C5" w:rsidP="00881C66">
            <w:r>
              <w:t>Método</w:t>
            </w:r>
          </w:p>
        </w:tc>
        <w:tc>
          <w:tcPr>
            <w:tcW w:w="7081" w:type="dxa"/>
          </w:tcPr>
          <w:p w14:paraId="3E4DEDC9" w14:textId="6FAEDFF2" w:rsidR="00C623C5" w:rsidRDefault="00C623C5" w:rsidP="00881C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Qué hace</w:t>
            </w:r>
          </w:p>
        </w:tc>
      </w:tr>
      <w:tr w:rsidR="00C623C5" w14:paraId="10D5CAC3" w14:textId="77777777" w:rsidTr="009C5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0323D10" w14:textId="249F7C66" w:rsidR="00C623C5" w:rsidRDefault="00F3420F" w:rsidP="00881C66">
            <w:proofErr w:type="spellStart"/>
            <w:r>
              <w:lastRenderedPageBreak/>
              <w:t>i</w:t>
            </w:r>
            <w:r w:rsidR="00C623C5">
              <w:t>ndex</w:t>
            </w:r>
            <w:proofErr w:type="spellEnd"/>
          </w:p>
        </w:tc>
        <w:tc>
          <w:tcPr>
            <w:tcW w:w="7081" w:type="dxa"/>
          </w:tcPr>
          <w:p w14:paraId="425D5013" w14:textId="7B034DFA" w:rsidR="00C623C5" w:rsidRDefault="00C623C5" w:rsidP="0088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 el </w:t>
            </w:r>
            <w:r w:rsidRPr="00536817">
              <w:rPr>
                <w:b/>
                <w:bCs/>
              </w:rPr>
              <w:t xml:space="preserve">método inicial de las rutas </w:t>
            </w:r>
            <w:proofErr w:type="spellStart"/>
            <w:r w:rsidRPr="00536817">
              <w:rPr>
                <w:b/>
                <w:bCs/>
              </w:rPr>
              <w:t>resource</w:t>
            </w:r>
            <w:proofErr w:type="spellEnd"/>
            <w:r w:rsidR="00CF0D6D">
              <w:t xml:space="preserve">, usualmente </w:t>
            </w:r>
            <w:r w:rsidR="00CF0D6D" w:rsidRPr="00536817">
              <w:rPr>
                <w:b/>
                <w:bCs/>
              </w:rPr>
              <w:t xml:space="preserve">lo usamos para </w:t>
            </w:r>
            <w:r w:rsidR="00CF0D6D" w:rsidRPr="00DB4FEE">
              <w:rPr>
                <w:b/>
                <w:bCs/>
                <w:u w:val="single"/>
              </w:rPr>
              <w:t>mostrar una vista</w:t>
            </w:r>
            <w:r w:rsidR="00CF0D6D" w:rsidRPr="00536817">
              <w:rPr>
                <w:b/>
                <w:bCs/>
              </w:rPr>
              <w:t xml:space="preserve"> como página principal</w:t>
            </w:r>
            <w:r w:rsidR="00CF0D6D">
              <w:t xml:space="preserve">, </w:t>
            </w:r>
            <w:commentRangeStart w:id="3"/>
            <w:r w:rsidR="00CF0D6D">
              <w:t>que puede contener un catálogo o resumen de la información del modelo al cual pertenece, o bien no mostrar información y solo tener la función de página de inicio</w:t>
            </w:r>
            <w:commentRangeEnd w:id="3"/>
            <w:r w:rsidR="00143799">
              <w:rPr>
                <w:rStyle w:val="Refdecomentario"/>
              </w:rPr>
              <w:commentReference w:id="3"/>
            </w:r>
            <w:r w:rsidR="00CF0D6D">
              <w:t>.</w:t>
            </w:r>
          </w:p>
        </w:tc>
      </w:tr>
      <w:tr w:rsidR="00C623C5" w14:paraId="75FDFF01" w14:textId="77777777" w:rsidTr="009C5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4D056DB" w14:textId="5A084C1D" w:rsidR="00C623C5" w:rsidRDefault="00F3420F" w:rsidP="00881C66">
            <w:proofErr w:type="spellStart"/>
            <w:r>
              <w:t>create</w:t>
            </w:r>
            <w:proofErr w:type="spellEnd"/>
          </w:p>
        </w:tc>
        <w:tc>
          <w:tcPr>
            <w:tcW w:w="7081" w:type="dxa"/>
          </w:tcPr>
          <w:p w14:paraId="77A0FC5A" w14:textId="1B93CF79" w:rsidR="00C623C5" w:rsidRDefault="00CB01D7" w:rsidP="0088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Este método lo podemos usar </w:t>
            </w:r>
            <w:r w:rsidRPr="00D05B06">
              <w:rPr>
                <w:b/>
                <w:bCs/>
              </w:rPr>
              <w:t xml:space="preserve">para direccionar el sistema a la vista </w:t>
            </w:r>
            <w:r>
              <w:t xml:space="preserve">donde se van a recolectar los datos (probablemente con un </w:t>
            </w:r>
            <w:r w:rsidRPr="00F85C13">
              <w:rPr>
                <w:b/>
                <w:bCs/>
              </w:rPr>
              <w:t>formulario</w:t>
            </w:r>
            <w:r>
              <w:t>)</w:t>
            </w:r>
            <w:r w:rsidR="00255B7A">
              <w:t xml:space="preserve"> para después almacenarlos en un </w:t>
            </w:r>
            <w:r w:rsidR="00255B7A" w:rsidRPr="003F4916">
              <w:rPr>
                <w:b/>
                <w:bCs/>
                <w:u w:val="single"/>
              </w:rPr>
              <w:t>registro nuevo</w:t>
            </w:r>
            <w:r w:rsidR="00A00917">
              <w:t xml:space="preserve">. </w:t>
            </w:r>
            <w:r w:rsidR="00A00917" w:rsidRPr="00A00917">
              <w:t>U</w:t>
            </w:r>
            <w:r w:rsidR="00255B7A" w:rsidRPr="00A00917">
              <w:t>sualmente</w:t>
            </w:r>
            <w:r w:rsidR="00255B7A">
              <w:t xml:space="preserve"> redirige al </w:t>
            </w:r>
            <w:proofErr w:type="spellStart"/>
            <w:r w:rsidR="00255B7A">
              <w:t>index</w:t>
            </w:r>
            <w:proofErr w:type="spellEnd"/>
            <w:r>
              <w:t>.</w:t>
            </w:r>
          </w:p>
        </w:tc>
      </w:tr>
      <w:tr w:rsidR="00C623C5" w14:paraId="73990716" w14:textId="77777777" w:rsidTr="009C5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C2CC260" w14:textId="4B7EF86F" w:rsidR="00C623C5" w:rsidRDefault="007A1244" w:rsidP="00881C66">
            <w:r>
              <w:t>show</w:t>
            </w:r>
          </w:p>
        </w:tc>
        <w:tc>
          <w:tcPr>
            <w:tcW w:w="7081" w:type="dxa"/>
          </w:tcPr>
          <w:p w14:paraId="4C299DD6" w14:textId="4F82F0B6" w:rsidR="00C623C5" w:rsidRDefault="007A1244" w:rsidP="0088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Permite </w:t>
            </w:r>
            <w:r w:rsidRPr="00FD4F3A">
              <w:rPr>
                <w:b/>
                <w:bCs/>
              </w:rPr>
              <w:t xml:space="preserve">crear una </w:t>
            </w:r>
            <w:r w:rsidRPr="00DB4FEE">
              <w:rPr>
                <w:b/>
                <w:bCs/>
                <w:u w:val="single"/>
              </w:rPr>
              <w:t>consulta</w:t>
            </w:r>
            <w:r w:rsidRPr="00FD4F3A">
              <w:rPr>
                <w:b/>
                <w:bCs/>
              </w:rPr>
              <w:t xml:space="preserve"> de un elemento de la BB.DD</w:t>
            </w:r>
            <w:r>
              <w:t xml:space="preserve"> o de todos los elementos o registros por medio del modelo para realizar una descripción.</w:t>
            </w:r>
          </w:p>
        </w:tc>
      </w:tr>
      <w:tr w:rsidR="00C623C5" w14:paraId="58B1AC77" w14:textId="77777777" w:rsidTr="009C5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0B1C9DB" w14:textId="18372EFB" w:rsidR="00C623C5" w:rsidRDefault="00AC6B00" w:rsidP="00881C66">
            <w:proofErr w:type="spellStart"/>
            <w:r>
              <w:t>edit</w:t>
            </w:r>
            <w:proofErr w:type="spellEnd"/>
          </w:p>
        </w:tc>
        <w:tc>
          <w:tcPr>
            <w:tcW w:w="7081" w:type="dxa"/>
          </w:tcPr>
          <w:p w14:paraId="4F99C1EE" w14:textId="5F3FACB8" w:rsidR="00C623C5" w:rsidRDefault="00AC6B00" w:rsidP="0088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Este método es </w:t>
            </w:r>
            <w:r w:rsidRPr="00AC6B00">
              <w:rPr>
                <w:b/>
                <w:bCs/>
              </w:rPr>
              <w:t xml:space="preserve">similar al </w:t>
            </w:r>
            <w:proofErr w:type="spellStart"/>
            <w:r w:rsidRPr="00AC6B00">
              <w:rPr>
                <w:b/>
                <w:bCs/>
              </w:rPr>
              <w:t>create</w:t>
            </w:r>
            <w:proofErr w:type="spellEnd"/>
            <w:r>
              <w:t xml:space="preserve">, porque lo podemos usar para mostrar una vista que recolecta los datos. Pero </w:t>
            </w:r>
            <w:r w:rsidRPr="00AC6B00">
              <w:rPr>
                <w:b/>
                <w:bCs/>
              </w:rPr>
              <w:t xml:space="preserve">este sirve para </w:t>
            </w:r>
            <w:r w:rsidRPr="003D243F">
              <w:rPr>
                <w:b/>
                <w:bCs/>
                <w:u w:val="single"/>
              </w:rPr>
              <w:t>actualizar un registro</w:t>
            </w:r>
            <w:r>
              <w:t>.</w:t>
            </w:r>
          </w:p>
        </w:tc>
      </w:tr>
      <w:tr w:rsidR="00C623C5" w14:paraId="518B3851" w14:textId="77777777" w:rsidTr="009C5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3322560" w14:textId="492980F0" w:rsidR="00C623C5" w:rsidRDefault="00060D46" w:rsidP="00881C66">
            <w:r>
              <w:t>s</w:t>
            </w:r>
            <w:r w:rsidR="00AC6B00">
              <w:t>tore</w:t>
            </w:r>
          </w:p>
        </w:tc>
        <w:tc>
          <w:tcPr>
            <w:tcW w:w="7081" w:type="dxa"/>
          </w:tcPr>
          <w:p w14:paraId="25D0AD0B" w14:textId="27C4F5CD" w:rsidR="00C623C5" w:rsidRDefault="00044EB9" w:rsidP="0088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commentRangeStart w:id="4"/>
            <w:r>
              <w:t xml:space="preserve">Aquí es donde se </w:t>
            </w:r>
            <w:r w:rsidRPr="00671C93">
              <w:rPr>
                <w:b/>
                <w:bCs/>
                <w:u w:val="single"/>
              </w:rPr>
              <w:t>actualiza</w:t>
            </w:r>
            <w:r w:rsidRPr="000A4BA1">
              <w:rPr>
                <w:b/>
                <w:bCs/>
              </w:rPr>
              <w:t xml:space="preserve"> un registro en específico</w:t>
            </w:r>
            <w:r>
              <w:t xml:space="preserve"> que </w:t>
            </w:r>
            <w:r w:rsidRPr="00671C93">
              <w:rPr>
                <w:b/>
                <w:bCs/>
              </w:rPr>
              <w:t xml:space="preserve">proviene del método </w:t>
            </w:r>
            <w:proofErr w:type="spellStart"/>
            <w:r w:rsidRPr="00671C93">
              <w:rPr>
                <w:b/>
                <w:bCs/>
              </w:rPr>
              <w:t>cr</w:t>
            </w:r>
            <w:r w:rsidR="000A4BA1" w:rsidRPr="00671C93">
              <w:rPr>
                <w:b/>
                <w:bCs/>
              </w:rPr>
              <w:t>e</w:t>
            </w:r>
            <w:r w:rsidRPr="00671C93">
              <w:rPr>
                <w:b/>
                <w:bCs/>
              </w:rPr>
              <w:t>ate</w:t>
            </w:r>
            <w:proofErr w:type="spellEnd"/>
            <w:r>
              <w:t xml:space="preserve"> y normalmente redirige al </w:t>
            </w:r>
            <w:proofErr w:type="spellStart"/>
            <w:r>
              <w:t>index</w:t>
            </w:r>
            <w:proofErr w:type="spellEnd"/>
            <w:r>
              <w:t>.</w:t>
            </w:r>
            <w:commentRangeEnd w:id="4"/>
            <w:r w:rsidR="00B7570D">
              <w:rPr>
                <w:rStyle w:val="Refdecomentario"/>
              </w:rPr>
              <w:commentReference w:id="4"/>
            </w:r>
          </w:p>
        </w:tc>
      </w:tr>
      <w:tr w:rsidR="00C623C5" w14:paraId="744F2FC7" w14:textId="77777777" w:rsidTr="009C5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4FC538A" w14:textId="374CF6E1" w:rsidR="00C623C5" w:rsidRDefault="000A4BA1" w:rsidP="00881C66">
            <w:proofErr w:type="spellStart"/>
            <w:r>
              <w:t>update</w:t>
            </w:r>
            <w:proofErr w:type="spellEnd"/>
          </w:p>
        </w:tc>
        <w:tc>
          <w:tcPr>
            <w:tcW w:w="7081" w:type="dxa"/>
          </w:tcPr>
          <w:p w14:paraId="3F1DC65A" w14:textId="42033C5B" w:rsidR="00C623C5" w:rsidRPr="00503F75" w:rsidRDefault="00B7570D" w:rsidP="0088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 igual que store, solo que </w:t>
            </w:r>
            <w:r w:rsidR="00503F75" w:rsidRPr="00671C93">
              <w:rPr>
                <w:b/>
                <w:bCs/>
              </w:rPr>
              <w:t>proviene de</w:t>
            </w:r>
            <w:r w:rsidR="00503F75">
              <w:t xml:space="preserve"> </w:t>
            </w:r>
            <w:proofErr w:type="spellStart"/>
            <w:r w:rsidR="00503F75">
              <w:rPr>
                <w:b/>
                <w:bCs/>
              </w:rPr>
              <w:t>edit</w:t>
            </w:r>
            <w:proofErr w:type="spellEnd"/>
            <w:r w:rsidR="00503F75">
              <w:t xml:space="preserve">, y en vez de crear un nuevo registro, busca un existente y lo modifica. También suele redirigir al </w:t>
            </w:r>
            <w:proofErr w:type="spellStart"/>
            <w:r w:rsidR="00503F75">
              <w:t>index</w:t>
            </w:r>
            <w:proofErr w:type="spellEnd"/>
            <w:r w:rsidR="00503F75">
              <w:t>.</w:t>
            </w:r>
          </w:p>
        </w:tc>
      </w:tr>
      <w:tr w:rsidR="004C706E" w14:paraId="7579AF43" w14:textId="77777777" w:rsidTr="009C5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168B880" w14:textId="662B2415" w:rsidR="004C706E" w:rsidRDefault="00A83361" w:rsidP="00881C66">
            <w:proofErr w:type="spellStart"/>
            <w:r>
              <w:t>d</w:t>
            </w:r>
            <w:r w:rsidR="0021122D">
              <w:t>estroy</w:t>
            </w:r>
            <w:proofErr w:type="spellEnd"/>
          </w:p>
        </w:tc>
        <w:tc>
          <w:tcPr>
            <w:tcW w:w="7081" w:type="dxa"/>
          </w:tcPr>
          <w:p w14:paraId="797AC237" w14:textId="463937CB" w:rsidR="004C706E" w:rsidRPr="0021122D" w:rsidRDefault="0021122D" w:rsidP="0088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En este método, usualmente </w:t>
            </w:r>
            <w:r w:rsidRPr="00D01AE3">
              <w:rPr>
                <w:b/>
                <w:bCs/>
                <w:u w:val="single"/>
              </w:rPr>
              <w:t>se destruye o elimina un registro</w:t>
            </w:r>
            <w:r>
              <w:t xml:space="preserve"> y la petición puede provenir de donde sea, </w:t>
            </w:r>
            <w:r w:rsidRPr="00E35CF6">
              <w:rPr>
                <w:b/>
                <w:bCs/>
              </w:rPr>
              <w:t>siempre y cuando sea llamado con el método</w:t>
            </w:r>
            <w:r>
              <w:t xml:space="preserve"> </w:t>
            </w:r>
            <w:r>
              <w:rPr>
                <w:b/>
                <w:bCs/>
              </w:rPr>
              <w:t>DELETE</w:t>
            </w:r>
            <w:r>
              <w:t xml:space="preserve">, después puede redirigir al </w:t>
            </w:r>
            <w:proofErr w:type="spellStart"/>
            <w:r>
              <w:t>index</w:t>
            </w:r>
            <w:proofErr w:type="spellEnd"/>
            <w:r>
              <w:t xml:space="preserve"> o a otro sitio dependiendo de si logró eliminar o no.</w:t>
            </w:r>
          </w:p>
        </w:tc>
      </w:tr>
    </w:tbl>
    <w:p w14:paraId="339FFD25" w14:textId="77777777" w:rsidR="00FC0F79" w:rsidRDefault="00FC0F79" w:rsidP="00F8097E">
      <w:pPr>
        <w:spacing w:after="0"/>
      </w:pPr>
    </w:p>
    <w:p w14:paraId="3B5C9725" w14:textId="1AD95BB0" w:rsidR="00F8097E" w:rsidRDefault="00F8097E" w:rsidP="00881C66">
      <w:r w:rsidRPr="002E0198">
        <w:rPr>
          <w:b/>
          <w:bCs/>
        </w:rPr>
        <w:t>Pa</w:t>
      </w:r>
      <w:r w:rsidRPr="00E27BF9">
        <w:rPr>
          <w:b/>
          <w:bCs/>
        </w:rPr>
        <w:t>ra no tener que enrutar uno a uno cada método, usamos</w:t>
      </w:r>
      <w:r>
        <w:t>:</w:t>
      </w:r>
    </w:p>
    <w:p w14:paraId="368DB2F7" w14:textId="5E2F83DA" w:rsidR="00F8097E" w:rsidRDefault="00F8097E" w:rsidP="00881C66">
      <w:pPr>
        <w:rPr>
          <w:lang w:val="en-US"/>
        </w:rPr>
      </w:pPr>
      <w:commentRangeStart w:id="5"/>
      <w:r w:rsidRPr="00F8097E">
        <w:rPr>
          <w:lang w:val="en-US"/>
        </w:rPr>
        <w:t>Route::resource(‘f2’, ‘App\H</w:t>
      </w:r>
      <w:r>
        <w:rPr>
          <w:lang w:val="en-US"/>
        </w:rPr>
        <w:t>ttp\Controllers\PruebaController2’);</w:t>
      </w:r>
      <w:commentRangeEnd w:id="5"/>
      <w:r w:rsidR="00101E6B">
        <w:rPr>
          <w:rStyle w:val="Refdecomentario"/>
        </w:rPr>
        <w:commentReference w:id="5"/>
      </w:r>
    </w:p>
    <w:p w14:paraId="2E34F162" w14:textId="3A3C3188" w:rsidR="00E27BF9" w:rsidRDefault="00E27BF9" w:rsidP="00881C66">
      <w:r w:rsidRPr="00E27BF9">
        <w:rPr>
          <w:b/>
          <w:bCs/>
          <w:u w:val="single"/>
        </w:rPr>
        <w:t xml:space="preserve">Los métodos de </w:t>
      </w:r>
      <w:proofErr w:type="spellStart"/>
      <w:r w:rsidRPr="00E27BF9">
        <w:rPr>
          <w:b/>
          <w:bCs/>
          <w:u w:val="single"/>
        </w:rPr>
        <w:t>enrutación</w:t>
      </w:r>
      <w:proofErr w:type="spellEnd"/>
      <w:r w:rsidRPr="00E27BF9">
        <w:rPr>
          <w:b/>
          <w:bCs/>
          <w:u w:val="single"/>
        </w:rPr>
        <w:t xml:space="preserve"> se hacen de la siguiente forma</w:t>
      </w:r>
      <w:r>
        <w:t>: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2832"/>
        <w:gridCol w:w="2831"/>
        <w:gridCol w:w="2831"/>
      </w:tblGrid>
      <w:tr w:rsidR="00F603A1" w14:paraId="28848084" w14:textId="77777777" w:rsidTr="00E539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</w:tcPr>
          <w:p w14:paraId="6017EC5E" w14:textId="06B72D18" w:rsidR="00F603A1" w:rsidRDefault="00F603A1" w:rsidP="00881C66">
            <w:r>
              <w:t>Método</w:t>
            </w:r>
          </w:p>
        </w:tc>
        <w:tc>
          <w:tcPr>
            <w:tcW w:w="2831" w:type="dxa"/>
          </w:tcPr>
          <w:p w14:paraId="504038DE" w14:textId="4A9FD753" w:rsidR="00F603A1" w:rsidRDefault="00F603A1" w:rsidP="00881C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URI</w:t>
            </w:r>
          </w:p>
        </w:tc>
        <w:tc>
          <w:tcPr>
            <w:tcW w:w="2831" w:type="dxa"/>
          </w:tcPr>
          <w:p w14:paraId="10D3CDA2" w14:textId="51EFE539" w:rsidR="00F603A1" w:rsidRDefault="00A83361" w:rsidP="00881C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Acción</w:t>
            </w:r>
          </w:p>
        </w:tc>
      </w:tr>
      <w:tr w:rsidR="00F603A1" w14:paraId="5D904000" w14:textId="77777777" w:rsidTr="00F603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</w:tcPr>
          <w:p w14:paraId="7E43186C" w14:textId="3B753ED5" w:rsidR="00F603A1" w:rsidRDefault="00A83361" w:rsidP="00881C66">
            <w:r>
              <w:t>GET</w:t>
            </w:r>
          </w:p>
        </w:tc>
        <w:tc>
          <w:tcPr>
            <w:tcW w:w="2831" w:type="dxa"/>
          </w:tcPr>
          <w:p w14:paraId="1DB28296" w14:textId="10EEEB58" w:rsidR="00F603A1" w:rsidRDefault="00A83361" w:rsidP="0088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/f2</w:t>
            </w:r>
          </w:p>
        </w:tc>
        <w:tc>
          <w:tcPr>
            <w:tcW w:w="2831" w:type="dxa"/>
          </w:tcPr>
          <w:p w14:paraId="6F0CEA95" w14:textId="036434FB" w:rsidR="00F603A1" w:rsidRDefault="00A83361" w:rsidP="0088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f2.index</w:t>
            </w:r>
          </w:p>
        </w:tc>
      </w:tr>
      <w:tr w:rsidR="00F603A1" w14:paraId="28F160BB" w14:textId="77777777" w:rsidTr="00F603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</w:tcPr>
          <w:p w14:paraId="01F4332B" w14:textId="0BAE0FD6" w:rsidR="00F603A1" w:rsidRDefault="00A83361" w:rsidP="00881C66">
            <w:r>
              <w:t>GET</w:t>
            </w:r>
          </w:p>
        </w:tc>
        <w:tc>
          <w:tcPr>
            <w:tcW w:w="2831" w:type="dxa"/>
          </w:tcPr>
          <w:p w14:paraId="522A0459" w14:textId="744FADCC" w:rsidR="00F603A1" w:rsidRDefault="00A83361" w:rsidP="0088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/f2/</w:t>
            </w:r>
            <w:proofErr w:type="spellStart"/>
            <w:r>
              <w:t>create</w:t>
            </w:r>
            <w:proofErr w:type="spellEnd"/>
          </w:p>
        </w:tc>
        <w:tc>
          <w:tcPr>
            <w:tcW w:w="2831" w:type="dxa"/>
          </w:tcPr>
          <w:p w14:paraId="105BB312" w14:textId="752E5EA6" w:rsidR="00F603A1" w:rsidRDefault="00A83361" w:rsidP="0088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f2.create</w:t>
            </w:r>
          </w:p>
        </w:tc>
      </w:tr>
      <w:tr w:rsidR="00F603A1" w14:paraId="6BE917DB" w14:textId="77777777" w:rsidTr="00F603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</w:tcPr>
          <w:p w14:paraId="4F18B056" w14:textId="4387B953" w:rsidR="00F603A1" w:rsidRDefault="00A83361" w:rsidP="00881C66">
            <w:r>
              <w:t>POST</w:t>
            </w:r>
          </w:p>
        </w:tc>
        <w:tc>
          <w:tcPr>
            <w:tcW w:w="2831" w:type="dxa"/>
          </w:tcPr>
          <w:p w14:paraId="1D64C112" w14:textId="51A41482" w:rsidR="00F603A1" w:rsidRDefault="001F16EE" w:rsidP="0088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/f2</w:t>
            </w:r>
          </w:p>
        </w:tc>
        <w:tc>
          <w:tcPr>
            <w:tcW w:w="2831" w:type="dxa"/>
          </w:tcPr>
          <w:p w14:paraId="0131BB3F" w14:textId="1F596CC6" w:rsidR="00F603A1" w:rsidRDefault="007D3DE2" w:rsidP="0088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f2.store</w:t>
            </w:r>
          </w:p>
        </w:tc>
      </w:tr>
      <w:tr w:rsidR="00F603A1" w14:paraId="221FBCAB" w14:textId="77777777" w:rsidTr="00F603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</w:tcPr>
          <w:p w14:paraId="684520B2" w14:textId="0B3875B9" w:rsidR="00F603A1" w:rsidRDefault="00A83361" w:rsidP="00881C66">
            <w:r>
              <w:t>GET</w:t>
            </w:r>
          </w:p>
        </w:tc>
        <w:tc>
          <w:tcPr>
            <w:tcW w:w="2831" w:type="dxa"/>
          </w:tcPr>
          <w:p w14:paraId="2EEF3FC9" w14:textId="6A927E6F" w:rsidR="00F603A1" w:rsidRDefault="007D3DE2" w:rsidP="0088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/f2/{id}</w:t>
            </w:r>
          </w:p>
        </w:tc>
        <w:tc>
          <w:tcPr>
            <w:tcW w:w="2831" w:type="dxa"/>
          </w:tcPr>
          <w:p w14:paraId="3F0446DF" w14:textId="5AFDE9BB" w:rsidR="00F603A1" w:rsidRDefault="007D3DE2" w:rsidP="0088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f2.show</w:t>
            </w:r>
          </w:p>
        </w:tc>
      </w:tr>
      <w:tr w:rsidR="00F603A1" w14:paraId="1641146C" w14:textId="77777777" w:rsidTr="00F603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</w:tcPr>
          <w:p w14:paraId="3695B5ED" w14:textId="69FE3458" w:rsidR="00F603A1" w:rsidRDefault="00A83361" w:rsidP="00881C66">
            <w:r>
              <w:t>GET</w:t>
            </w:r>
          </w:p>
        </w:tc>
        <w:tc>
          <w:tcPr>
            <w:tcW w:w="2831" w:type="dxa"/>
          </w:tcPr>
          <w:p w14:paraId="3918C5AA" w14:textId="3F68EDDA" w:rsidR="00F603A1" w:rsidRDefault="007D3DE2" w:rsidP="0088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/f2/{id}/</w:t>
            </w:r>
            <w:proofErr w:type="spellStart"/>
            <w:r>
              <w:t>edit</w:t>
            </w:r>
            <w:proofErr w:type="spellEnd"/>
          </w:p>
        </w:tc>
        <w:tc>
          <w:tcPr>
            <w:tcW w:w="2831" w:type="dxa"/>
          </w:tcPr>
          <w:p w14:paraId="28711BB7" w14:textId="0DD8F729" w:rsidR="00F603A1" w:rsidRDefault="007D3DE2" w:rsidP="0088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f2.edit</w:t>
            </w:r>
          </w:p>
        </w:tc>
      </w:tr>
      <w:tr w:rsidR="00F603A1" w14:paraId="611CF3C4" w14:textId="77777777" w:rsidTr="00F603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</w:tcPr>
          <w:p w14:paraId="59B93E03" w14:textId="6733126A" w:rsidR="00F603A1" w:rsidRDefault="00A83361" w:rsidP="00881C66">
            <w:r>
              <w:t>PUT/PATCH</w:t>
            </w:r>
          </w:p>
        </w:tc>
        <w:tc>
          <w:tcPr>
            <w:tcW w:w="2831" w:type="dxa"/>
          </w:tcPr>
          <w:p w14:paraId="60F90031" w14:textId="09F2B791" w:rsidR="00F603A1" w:rsidRDefault="00415107" w:rsidP="0088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/f2/{id}</w:t>
            </w:r>
          </w:p>
        </w:tc>
        <w:tc>
          <w:tcPr>
            <w:tcW w:w="2831" w:type="dxa"/>
          </w:tcPr>
          <w:p w14:paraId="328CDD92" w14:textId="49F8C245" w:rsidR="00F603A1" w:rsidRDefault="00BB401E" w:rsidP="0088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f2.update</w:t>
            </w:r>
          </w:p>
        </w:tc>
      </w:tr>
      <w:tr w:rsidR="00A83361" w14:paraId="34AB985C" w14:textId="77777777" w:rsidTr="00F603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</w:tcPr>
          <w:p w14:paraId="45935349" w14:textId="51C36BFE" w:rsidR="00A83361" w:rsidRDefault="00A83361" w:rsidP="00881C66">
            <w:r>
              <w:t>DELETE</w:t>
            </w:r>
          </w:p>
        </w:tc>
        <w:tc>
          <w:tcPr>
            <w:tcW w:w="2831" w:type="dxa"/>
          </w:tcPr>
          <w:p w14:paraId="3FEEF28F" w14:textId="54794910" w:rsidR="00A83361" w:rsidRDefault="00BB401E" w:rsidP="0088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/f2/{id}</w:t>
            </w:r>
          </w:p>
        </w:tc>
        <w:tc>
          <w:tcPr>
            <w:tcW w:w="2831" w:type="dxa"/>
          </w:tcPr>
          <w:p w14:paraId="4CDC2606" w14:textId="242F36D9" w:rsidR="00A83361" w:rsidRDefault="00BB401E" w:rsidP="0088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f2.destroy</w:t>
            </w:r>
          </w:p>
        </w:tc>
      </w:tr>
    </w:tbl>
    <w:p w14:paraId="1A40CE41" w14:textId="77777777" w:rsidR="00E27BF9" w:rsidRDefault="00E27BF9" w:rsidP="00EA6B80">
      <w:pPr>
        <w:spacing w:after="0"/>
      </w:pPr>
    </w:p>
    <w:p w14:paraId="39D4CCB1" w14:textId="5A265B81" w:rsidR="00513E28" w:rsidRDefault="00000000" w:rsidP="00EA6B80">
      <w:pPr>
        <w:spacing w:after="0"/>
      </w:pPr>
      <w:hyperlink r:id="rId44" w:history="1">
        <w:r w:rsidR="00625388">
          <w:rPr>
            <w:rStyle w:val="Hipervnculo"/>
          </w:rPr>
          <w:t>Capítulo 11. Controladores · laravel-5 (gitbooks.io)</w:t>
        </w:r>
      </w:hyperlink>
    </w:p>
    <w:p w14:paraId="400B7871" w14:textId="469E17CA" w:rsidR="003B448D" w:rsidRDefault="00000000" w:rsidP="00EA6B80">
      <w:pPr>
        <w:spacing w:after="0"/>
      </w:pPr>
      <w:hyperlink r:id="rId45" w:history="1">
        <w:r w:rsidR="00625388">
          <w:rPr>
            <w:rStyle w:val="Hipervnculo"/>
          </w:rPr>
          <w:t xml:space="preserve">Controladores en </w:t>
        </w:r>
        <w:proofErr w:type="spellStart"/>
        <w:r w:rsidR="00625388">
          <w:rPr>
            <w:rStyle w:val="Hipervnculo"/>
          </w:rPr>
          <w:t>laravel</w:t>
        </w:r>
        <w:proofErr w:type="spellEnd"/>
        <w:r w:rsidR="00625388">
          <w:rPr>
            <w:rStyle w:val="Hipervnculo"/>
          </w:rPr>
          <w:t xml:space="preserve"> 8 - </w:t>
        </w:r>
        <w:proofErr w:type="spellStart"/>
        <w:r w:rsidR="00625388">
          <w:rPr>
            <w:rStyle w:val="Hipervnculo"/>
          </w:rPr>
          <w:t>Norvic</w:t>
        </w:r>
        <w:proofErr w:type="spellEnd"/>
        <w:r w:rsidR="00625388">
          <w:rPr>
            <w:rStyle w:val="Hipervnculo"/>
          </w:rPr>
          <w:t xml:space="preserve"> Software</w:t>
        </w:r>
      </w:hyperlink>
    </w:p>
    <w:p w14:paraId="3866EB89" w14:textId="60399940" w:rsidR="003B448D" w:rsidRDefault="00000000" w:rsidP="00EA6B80">
      <w:pPr>
        <w:spacing w:after="0"/>
      </w:pPr>
      <w:hyperlink r:id="rId46" w:history="1">
        <w:r w:rsidR="003B448D">
          <w:rPr>
            <w:rStyle w:val="Hipervnculo"/>
          </w:rPr>
          <w:t>Controladores en Laravel (pleets.org)</w:t>
        </w:r>
      </w:hyperlink>
    </w:p>
    <w:p w14:paraId="47434AA2" w14:textId="3434FE13" w:rsidR="00183A13" w:rsidRPr="00A51ACF" w:rsidRDefault="00000000" w:rsidP="00A51ACF">
      <w:pPr>
        <w:rPr>
          <w:lang w:val="en-US"/>
        </w:rPr>
      </w:pPr>
      <w:r>
        <w:fldChar w:fldCharType="begin"/>
      </w:r>
      <w:r w:rsidRPr="009765F6">
        <w:rPr>
          <w:lang w:val="en-US"/>
        </w:rPr>
        <w:instrText>HYPERLINK "https://exerror.com/target-class-does-not-exist-in-laravel-8/"</w:instrText>
      </w:r>
      <w:r>
        <w:fldChar w:fldCharType="separate"/>
      </w:r>
      <w:r w:rsidR="00DD1BCB" w:rsidRPr="00DD1BCB">
        <w:rPr>
          <w:rStyle w:val="Hipervnculo"/>
          <w:lang w:val="en-US"/>
        </w:rPr>
        <w:t xml:space="preserve">[Solved] Target class does not exist in </w:t>
      </w:r>
      <w:proofErr w:type="spellStart"/>
      <w:r w:rsidR="00DD1BCB" w:rsidRPr="00DD1BCB">
        <w:rPr>
          <w:rStyle w:val="Hipervnculo"/>
          <w:lang w:val="en-US"/>
        </w:rPr>
        <w:t>laravel</w:t>
      </w:r>
      <w:proofErr w:type="spellEnd"/>
      <w:r w:rsidR="00DD1BCB" w:rsidRPr="00DD1BCB">
        <w:rPr>
          <w:rStyle w:val="Hipervnculo"/>
          <w:lang w:val="en-US"/>
        </w:rPr>
        <w:t xml:space="preserve"> 8 - Exception Error (exerror.com)</w:t>
      </w:r>
      <w:r>
        <w:rPr>
          <w:rStyle w:val="Hipervnculo"/>
          <w:lang w:val="en-US"/>
        </w:rPr>
        <w:fldChar w:fldCharType="end"/>
      </w:r>
    </w:p>
    <w:p w14:paraId="7B9307A2" w14:textId="727620E3" w:rsidR="00183A13" w:rsidRDefault="00183A13" w:rsidP="00E87859">
      <w:pPr>
        <w:pStyle w:val="Ttulo1"/>
        <w:spacing w:before="0"/>
      </w:pPr>
      <w:r>
        <w:t xml:space="preserve">7.- </w:t>
      </w:r>
      <w:r w:rsidR="009735D3">
        <w:t>Migraciones de BB.DD.</w:t>
      </w:r>
    </w:p>
    <w:p w14:paraId="32455215" w14:textId="77777777" w:rsidR="006477D1" w:rsidRDefault="00A51ACF" w:rsidP="00E87859">
      <w:r>
        <w:t>Para poder trabajar con una BB.DD en Laravel,</w:t>
      </w:r>
    </w:p>
    <w:p w14:paraId="21A3A8A4" w14:textId="4A7B86C4" w:rsidR="00A51ACF" w:rsidRDefault="006477D1" w:rsidP="006477D1">
      <w:pPr>
        <w:pStyle w:val="Prrafodelista"/>
        <w:numPr>
          <w:ilvl w:val="0"/>
          <w:numId w:val="10"/>
        </w:numPr>
      </w:pPr>
      <w:r>
        <w:t>T</w:t>
      </w:r>
      <w:r w:rsidR="00A51ACF">
        <w:t xml:space="preserve">enemos que </w:t>
      </w:r>
      <w:r w:rsidR="00A51ACF" w:rsidRPr="006477D1">
        <w:rPr>
          <w:b/>
          <w:bCs/>
        </w:rPr>
        <w:t>editar el archivo .</w:t>
      </w:r>
      <w:proofErr w:type="spellStart"/>
      <w:r w:rsidR="00A51ACF" w:rsidRPr="006477D1">
        <w:rPr>
          <w:b/>
          <w:bCs/>
        </w:rPr>
        <w:t>env</w:t>
      </w:r>
      <w:proofErr w:type="spellEnd"/>
      <w:r w:rsidR="00A51ACF">
        <w:t xml:space="preserve"> y configurar los siguientes campos:</w:t>
      </w:r>
    </w:p>
    <w:p w14:paraId="47A76941" w14:textId="77777777" w:rsidR="00E43B60" w:rsidRPr="00E43B60" w:rsidRDefault="00E43B6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323749"/>
        <w:rPr>
          <w:rFonts w:ascii="Consolas" w:hAnsi="Consolas" w:cs="Courier New"/>
          <w:sz w:val="17"/>
          <w:szCs w:val="17"/>
          <w:lang w:val="en-US"/>
        </w:rPr>
      </w:pPr>
      <w:r w:rsidRPr="00E43B60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>DB_CONNECTION</w:t>
      </w:r>
      <w:r w:rsidRPr="00E43B6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proofErr w:type="spellStart"/>
      <w:r w:rsidRPr="00E43B60">
        <w:rPr>
          <w:rFonts w:ascii="Consolas" w:hAnsi="Consolas" w:cs="Courier New"/>
          <w:color w:val="000000"/>
          <w:sz w:val="17"/>
          <w:szCs w:val="17"/>
          <w:lang w:val="en-US"/>
        </w:rPr>
        <w:t>mysql</w:t>
      </w:r>
      <w:proofErr w:type="spellEnd"/>
    </w:p>
    <w:p w14:paraId="7C7DB5DB" w14:textId="77777777" w:rsidR="00E43B60" w:rsidRPr="00E43B60" w:rsidRDefault="00E43B6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323749"/>
        <w:rPr>
          <w:rFonts w:ascii="Consolas" w:hAnsi="Consolas" w:cs="Courier New"/>
          <w:sz w:val="17"/>
          <w:szCs w:val="17"/>
          <w:lang w:val="en-US"/>
        </w:rPr>
      </w:pPr>
      <w:r w:rsidRPr="00E43B60">
        <w:rPr>
          <w:rFonts w:ascii="Consolas" w:hAnsi="Consolas" w:cs="Courier New"/>
          <w:color w:val="000000"/>
          <w:sz w:val="17"/>
          <w:szCs w:val="17"/>
          <w:lang w:val="en-US"/>
        </w:rPr>
        <w:t>DB_HOST</w:t>
      </w:r>
      <w:r w:rsidRPr="00E43B6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43B60">
        <w:rPr>
          <w:rFonts w:ascii="Consolas" w:hAnsi="Consolas" w:cs="Courier New"/>
          <w:color w:val="006666"/>
          <w:sz w:val="17"/>
          <w:szCs w:val="17"/>
          <w:lang w:val="en-US"/>
        </w:rPr>
        <w:t>127.0</w:t>
      </w:r>
      <w:r w:rsidRPr="00E43B60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43B60">
        <w:rPr>
          <w:rFonts w:ascii="Consolas" w:hAnsi="Consolas" w:cs="Courier New"/>
          <w:color w:val="006666"/>
          <w:sz w:val="17"/>
          <w:szCs w:val="17"/>
          <w:lang w:val="en-US"/>
        </w:rPr>
        <w:t>0.1</w:t>
      </w:r>
    </w:p>
    <w:p w14:paraId="7DB68B31" w14:textId="77777777" w:rsidR="00E43B60" w:rsidRPr="00E43B60" w:rsidRDefault="00E43B6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323749"/>
        <w:rPr>
          <w:rFonts w:ascii="Consolas" w:hAnsi="Consolas" w:cs="Courier New"/>
          <w:sz w:val="17"/>
          <w:szCs w:val="17"/>
          <w:lang w:val="en-US"/>
        </w:rPr>
      </w:pPr>
      <w:r w:rsidRPr="00E43B60">
        <w:rPr>
          <w:rFonts w:ascii="Consolas" w:hAnsi="Consolas" w:cs="Courier New"/>
          <w:color w:val="000000"/>
          <w:sz w:val="17"/>
          <w:szCs w:val="17"/>
          <w:lang w:val="en-US"/>
        </w:rPr>
        <w:t>DB_PORT</w:t>
      </w:r>
      <w:r w:rsidRPr="00E43B6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43B60">
        <w:rPr>
          <w:rFonts w:ascii="Consolas" w:hAnsi="Consolas" w:cs="Courier New"/>
          <w:color w:val="006666"/>
          <w:sz w:val="17"/>
          <w:szCs w:val="17"/>
          <w:lang w:val="en-US"/>
        </w:rPr>
        <w:t>3306</w:t>
      </w:r>
    </w:p>
    <w:p w14:paraId="5F06C1B9" w14:textId="77777777" w:rsidR="00E43B60" w:rsidRPr="00E43B60" w:rsidRDefault="00E43B6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323749"/>
        <w:rPr>
          <w:rFonts w:ascii="Consolas" w:hAnsi="Consolas" w:cs="Courier New"/>
          <w:sz w:val="17"/>
          <w:szCs w:val="17"/>
          <w:lang w:val="en-US"/>
        </w:rPr>
      </w:pPr>
      <w:r w:rsidRPr="00E43B60">
        <w:rPr>
          <w:rFonts w:ascii="Consolas" w:hAnsi="Consolas" w:cs="Courier New"/>
          <w:color w:val="000000"/>
          <w:sz w:val="17"/>
          <w:szCs w:val="17"/>
          <w:lang w:val="en-US"/>
        </w:rPr>
        <w:t>DB_DATABASE</w:t>
      </w:r>
      <w:r w:rsidRPr="00E43B6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proofErr w:type="spellStart"/>
      <w:r w:rsidRPr="00E43B60">
        <w:rPr>
          <w:rFonts w:ascii="Consolas" w:hAnsi="Consolas" w:cs="Courier New"/>
          <w:color w:val="000000"/>
          <w:sz w:val="17"/>
          <w:szCs w:val="17"/>
          <w:lang w:val="en-US"/>
        </w:rPr>
        <w:t>dwes</w:t>
      </w:r>
      <w:proofErr w:type="spellEnd"/>
    </w:p>
    <w:p w14:paraId="2142B7D7" w14:textId="77777777" w:rsidR="00E43B60" w:rsidRPr="00E43B60" w:rsidRDefault="00E43B6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323749"/>
        <w:rPr>
          <w:rFonts w:ascii="Consolas" w:hAnsi="Consolas" w:cs="Courier New"/>
          <w:sz w:val="17"/>
          <w:szCs w:val="17"/>
          <w:lang w:val="en-US"/>
        </w:rPr>
      </w:pPr>
      <w:r w:rsidRPr="00E43B60">
        <w:rPr>
          <w:rFonts w:ascii="Consolas" w:hAnsi="Consolas" w:cs="Courier New"/>
          <w:color w:val="000000"/>
          <w:sz w:val="17"/>
          <w:szCs w:val="17"/>
          <w:lang w:val="en-US"/>
        </w:rPr>
        <w:t>DB_USERNAME</w:t>
      </w:r>
      <w:r w:rsidRPr="00E43B6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43B60">
        <w:rPr>
          <w:rFonts w:ascii="Consolas" w:hAnsi="Consolas" w:cs="Courier New"/>
          <w:color w:val="000088"/>
          <w:sz w:val="17"/>
          <w:szCs w:val="17"/>
          <w:lang w:val="en-US"/>
        </w:rPr>
        <w:t>super</w:t>
      </w:r>
    </w:p>
    <w:p w14:paraId="10B8A6EE" w14:textId="028F25A0" w:rsidR="00E43B60" w:rsidRDefault="00E43B60" w:rsidP="00E43B6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633237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DB_PASSWORD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123456</w:t>
      </w:r>
    </w:p>
    <w:p w14:paraId="2AAA0DA1" w14:textId="4CAD1D93" w:rsidR="006E7DE0" w:rsidRDefault="006477D1" w:rsidP="006477D1">
      <w:pPr>
        <w:pStyle w:val="Prrafodelista"/>
        <w:numPr>
          <w:ilvl w:val="0"/>
          <w:numId w:val="10"/>
        </w:numPr>
      </w:pPr>
      <w:r w:rsidRPr="0008733E">
        <w:rPr>
          <w:b/>
          <w:bCs/>
        </w:rPr>
        <w:t>La base de datos debe estar creada</w:t>
      </w:r>
      <w:r>
        <w:t xml:space="preserve">. Crearla previamente con </w:t>
      </w:r>
      <w:proofErr w:type="spellStart"/>
      <w:r>
        <w:t>PHPMyAdmin</w:t>
      </w:r>
      <w:proofErr w:type="spellEnd"/>
      <w:r>
        <w:t xml:space="preserve"> o bien, usando la terminal de SQL.</w:t>
      </w:r>
    </w:p>
    <w:p w14:paraId="465013D1" w14:textId="3C8626DA" w:rsidR="00531E25" w:rsidRPr="00531E25" w:rsidRDefault="00531E25" w:rsidP="00531E25">
      <w:pPr>
        <w:pStyle w:val="Prrafodelista"/>
        <w:numPr>
          <w:ilvl w:val="1"/>
          <w:numId w:val="10"/>
        </w:numPr>
      </w:pPr>
      <w:r w:rsidRPr="00531E25">
        <w:t>Si no la creamos, obtendremos errores al tratar de acceder a ella.</w:t>
      </w:r>
    </w:p>
    <w:p w14:paraId="565BDBB2" w14:textId="118D935E" w:rsidR="006E61C5" w:rsidRDefault="00134342" w:rsidP="00C83923">
      <w:pPr>
        <w:pStyle w:val="Prrafodelista"/>
        <w:numPr>
          <w:ilvl w:val="0"/>
          <w:numId w:val="10"/>
        </w:numPr>
      </w:pPr>
      <w:r w:rsidRPr="00C83923">
        <w:rPr>
          <w:b/>
          <w:bCs/>
        </w:rPr>
        <w:t>La migración de la BB.DD nos permitirá crear las tablas</w:t>
      </w:r>
      <w:r>
        <w:t xml:space="preserve"> sobre las que </w:t>
      </w:r>
      <w:r w:rsidR="008443B4">
        <w:t>trabajaremos</w:t>
      </w:r>
      <w:r>
        <w:t xml:space="preserve"> en la aplicación.</w:t>
      </w:r>
    </w:p>
    <w:p w14:paraId="3975DFBB" w14:textId="75F33CE5" w:rsidR="006C7DEE" w:rsidRDefault="00C83923" w:rsidP="006C7DEE">
      <w:pPr>
        <w:pStyle w:val="Prrafodelista"/>
        <w:numPr>
          <w:ilvl w:val="1"/>
          <w:numId w:val="10"/>
        </w:numPr>
      </w:pPr>
      <w:r w:rsidRPr="00B46CF1">
        <w:rPr>
          <w:b/>
          <w:bCs/>
        </w:rPr>
        <w:t>Esto nos permitirá estr</w:t>
      </w:r>
      <w:r w:rsidR="00704A81" w:rsidRPr="00B46CF1">
        <w:rPr>
          <w:b/>
          <w:bCs/>
        </w:rPr>
        <w:t>ucturar nuestra BB.DD desde la misma aplicación</w:t>
      </w:r>
      <w:r w:rsidR="00704A81">
        <w:t xml:space="preserve"> y además, si necesitamos volver a crear las tablas porque hemos trasladado la aplicación o hemos perdido la BB.DD, podremos regenerar toda la estructura ejecutando un comando.</w:t>
      </w:r>
    </w:p>
    <w:p w14:paraId="1FFD51C0" w14:textId="768E6917" w:rsidR="006C7DEE" w:rsidRDefault="006C7DEE" w:rsidP="006C7DEE">
      <w:r w:rsidRPr="006C7DEE">
        <w:t>Como ejemplos de migraciones vamos a generar unas tablas similares a las de la tarea 3,</w:t>
      </w:r>
      <w:r>
        <w:t xml:space="preserve"> </w:t>
      </w:r>
      <w:r w:rsidRPr="006C7DEE">
        <w:t>aunque no vamos a generar toda la base de datos y en algunas columnas habr</w:t>
      </w:r>
      <w:r w:rsidRPr="006C7DEE">
        <w:rPr>
          <w:rFonts w:hint="eastAsia"/>
        </w:rPr>
        <w:t>á</w:t>
      </w:r>
      <w:r w:rsidRPr="006C7DEE">
        <w:t xml:space="preserve"> algunas</w:t>
      </w:r>
      <w:r>
        <w:t xml:space="preserve"> </w:t>
      </w:r>
      <w:r w:rsidRPr="006C7DEE">
        <w:t>diferencias para poder ejemplificar mejor los conceptos de la migraci</w:t>
      </w:r>
      <w:r w:rsidRPr="006C7DEE">
        <w:rPr>
          <w:rFonts w:hint="eastAsia"/>
        </w:rPr>
        <w:t>ó</w:t>
      </w:r>
      <w:r w:rsidRPr="006C7DEE">
        <w:t>n.</w:t>
      </w:r>
    </w:p>
    <w:p w14:paraId="4A74A3A1" w14:textId="2E5ACEB5" w:rsidR="00183A13" w:rsidRDefault="00183A13" w:rsidP="00E87859">
      <w:pPr>
        <w:pStyle w:val="Ttulo2"/>
        <w:spacing w:before="0"/>
      </w:pPr>
      <w:r>
        <w:t xml:space="preserve">7.1.- </w:t>
      </w:r>
      <w:r w:rsidR="00E27FDA">
        <w:t>Creación de una tabla.</w:t>
      </w:r>
    </w:p>
    <w:p w14:paraId="20FFEC7F" w14:textId="6FA85460" w:rsidR="00F75C03" w:rsidRPr="00E27FDA" w:rsidRDefault="00F75C03" w:rsidP="00F75C03">
      <w:pPr>
        <w:pStyle w:val="Prrafodelista"/>
        <w:numPr>
          <w:ilvl w:val="0"/>
          <w:numId w:val="11"/>
        </w:numPr>
      </w:pPr>
      <w:r>
        <w:t xml:space="preserve">Ejecutar el comando de </w:t>
      </w:r>
      <w:proofErr w:type="spellStart"/>
      <w:r>
        <w:t>Artisan</w:t>
      </w:r>
      <w:proofErr w:type="spellEnd"/>
      <w:r>
        <w:t xml:space="preserve"> para </w:t>
      </w:r>
      <w:r w:rsidRPr="00953767">
        <w:rPr>
          <w:b/>
          <w:bCs/>
        </w:rPr>
        <w:t xml:space="preserve">crear la migración </w:t>
      </w:r>
      <w:r>
        <w:t>que se encargará de crear la tabla.</w:t>
      </w:r>
    </w:p>
    <w:p w14:paraId="2200BE90" w14:textId="0B164C8E" w:rsidR="00F75C03" w:rsidRPr="00F75C03" w:rsidRDefault="00F75C03" w:rsidP="00F75C0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666443046"/>
        <w:rPr>
          <w:rFonts w:ascii="Consolas" w:hAnsi="Consolas" w:cs="Courier New"/>
          <w:sz w:val="17"/>
          <w:szCs w:val="17"/>
          <w:lang w:val="en-US"/>
        </w:rPr>
      </w:pPr>
      <w:commentRangeStart w:id="6"/>
      <w:proofErr w:type="spellStart"/>
      <w:r w:rsidRPr="00F75C03">
        <w:rPr>
          <w:rFonts w:ascii="Consolas" w:hAnsi="Consolas" w:cs="Courier New"/>
          <w:color w:val="000000"/>
          <w:sz w:val="17"/>
          <w:szCs w:val="17"/>
          <w:lang w:val="en-US"/>
        </w:rPr>
        <w:t>sudo</w:t>
      </w:r>
      <w:proofErr w:type="spellEnd"/>
      <w:r w:rsidRPr="00F75C0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commentRangeEnd w:id="6"/>
      <w:r w:rsidR="009E4F01">
        <w:rPr>
          <w:rStyle w:val="Refdecomentario"/>
          <w:rFonts w:ascii="Source Sans Pro" w:eastAsiaTheme="minorHAnsi" w:hAnsi="Source Sans Pro" w:cstheme="minorBidi"/>
          <w:color w:val="333333"/>
          <w:lang w:eastAsia="en-US"/>
        </w:rPr>
        <w:commentReference w:id="6"/>
      </w:r>
      <w:proofErr w:type="spellStart"/>
      <w:r w:rsidRPr="00F75C03">
        <w:rPr>
          <w:rFonts w:ascii="Consolas" w:hAnsi="Consolas" w:cs="Courier New"/>
          <w:color w:val="000000"/>
          <w:sz w:val="17"/>
          <w:szCs w:val="17"/>
          <w:lang w:val="en-US"/>
        </w:rPr>
        <w:t>php</w:t>
      </w:r>
      <w:proofErr w:type="spellEnd"/>
      <w:r w:rsidRPr="00F75C0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artisan </w:t>
      </w:r>
      <w:proofErr w:type="spellStart"/>
      <w:r w:rsidRPr="00F75C03">
        <w:rPr>
          <w:rFonts w:ascii="Consolas" w:hAnsi="Consolas" w:cs="Courier New"/>
          <w:color w:val="000000"/>
          <w:sz w:val="17"/>
          <w:szCs w:val="17"/>
          <w:lang w:val="en-US"/>
        </w:rPr>
        <w:t>make</w:t>
      </w:r>
      <w:r w:rsidRPr="00F75C0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75C03">
        <w:rPr>
          <w:rFonts w:ascii="Consolas" w:hAnsi="Consolas" w:cs="Courier New"/>
          <w:color w:val="000000"/>
          <w:sz w:val="17"/>
          <w:szCs w:val="17"/>
          <w:lang w:val="en-US"/>
        </w:rPr>
        <w:t>migration</w:t>
      </w:r>
      <w:proofErr w:type="spellEnd"/>
      <w:r w:rsidRPr="00F75C0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F75C03">
        <w:rPr>
          <w:rFonts w:ascii="Consolas" w:hAnsi="Consolas" w:cs="Courier New"/>
          <w:color w:val="000000"/>
          <w:sz w:val="17"/>
          <w:szCs w:val="17"/>
          <w:lang w:val="en-US"/>
        </w:rPr>
        <w:t>create_libros_table</w:t>
      </w:r>
      <w:proofErr w:type="spellEnd"/>
    </w:p>
    <w:p w14:paraId="450B8356" w14:textId="5AC8D7F4" w:rsidR="00F75C03" w:rsidRDefault="00DB11FF" w:rsidP="0088257B">
      <w:pPr>
        <w:ind w:left="708"/>
      </w:pPr>
      <w:r w:rsidRPr="00DB11FF">
        <w:t xml:space="preserve">Este </w:t>
      </w:r>
      <w:r w:rsidR="00701535" w:rsidRPr="00DB11FF">
        <w:t>comando</w:t>
      </w:r>
      <w:r w:rsidRPr="00DB11FF">
        <w:t xml:space="preserve"> nos crea u</w:t>
      </w:r>
      <w:r>
        <w:t xml:space="preserve">n nuevo archivo en la carpeta </w:t>
      </w:r>
      <w:proofErr w:type="spellStart"/>
      <w:r>
        <w:t>database</w:t>
      </w:r>
      <w:proofErr w:type="spellEnd"/>
      <w:r>
        <w:t>/</w:t>
      </w:r>
      <w:proofErr w:type="spellStart"/>
      <w:r>
        <w:t>migration</w:t>
      </w:r>
      <w:proofErr w:type="spellEnd"/>
      <w:r>
        <w:t>, con la fecha actual y el nombre indicado (libros).</w:t>
      </w:r>
    </w:p>
    <w:p w14:paraId="6A3A702D" w14:textId="315027A0" w:rsidR="00BA16AD" w:rsidRDefault="003572B3" w:rsidP="00BA16AD">
      <w:r>
        <w:t xml:space="preserve">Por defecto, nos viene con el atributo </w:t>
      </w:r>
      <w:proofErr w:type="spellStart"/>
      <w:r>
        <w:t>timestamps</w:t>
      </w:r>
      <w:proofErr w:type="spellEnd"/>
      <w:r>
        <w:t>, que lo que hace es guardar</w:t>
      </w:r>
      <w:r w:rsidR="00C409ED">
        <w:t xml:space="preserve"> en una columna</w:t>
      </w:r>
      <w:r>
        <w:t xml:space="preserve"> la fecha y hora de cuándo se creó el registro en la tabla: </w:t>
      </w:r>
    </w:p>
    <w:p w14:paraId="689629D4" w14:textId="16051B81" w:rsidR="00C409ED" w:rsidRDefault="00C409ED" w:rsidP="00BA16AD">
      <w:r w:rsidRPr="00C409ED">
        <w:rPr>
          <w:noProof/>
        </w:rPr>
        <w:drawing>
          <wp:inline distT="0" distB="0" distL="0" distR="0" wp14:anchorId="5CFCE1D4" wp14:editId="6C70642B">
            <wp:extent cx="4667901" cy="1895740"/>
            <wp:effectExtent l="0" t="0" r="0" b="9525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44C4" w14:textId="6A8C6382" w:rsidR="00C409ED" w:rsidRDefault="00C409ED" w:rsidP="00BA16AD">
      <w:r>
        <w:t>Sin embargo, nosotros lo omitiremos, y en el siguiente paso, usaremos nuestras propias columnas.</w:t>
      </w:r>
    </w:p>
    <w:p w14:paraId="72392AA2" w14:textId="23B213B0" w:rsidR="006E0D73" w:rsidRDefault="006E0D73" w:rsidP="00BA16AD">
      <w:bookmarkStart w:id="7" w:name="clavePrimariaMigraciones"/>
      <w:r w:rsidRPr="002002D6">
        <w:rPr>
          <w:b/>
          <w:bCs/>
          <w:highlight w:val="yellow"/>
          <w:u w:val="single"/>
        </w:rPr>
        <w:t>Otra cosa</w:t>
      </w:r>
      <w:r>
        <w:t>: el id() es bueno dejarle</w:t>
      </w:r>
      <w:r w:rsidR="00550B93">
        <w:t xml:space="preserve">, porque automáticamente, Laravel ya reconoce esa </w:t>
      </w:r>
      <w:bookmarkEnd w:id="7"/>
      <w:r w:rsidR="00550B93">
        <w:t xml:space="preserve">columna como clave primaria. </w:t>
      </w:r>
      <w:r w:rsidR="00AF6A52">
        <w:t>(</w:t>
      </w:r>
      <w:hyperlink w:anchor="primaryKey" w:history="1">
        <w:r w:rsidR="00DB042E" w:rsidRPr="00A73B00">
          <w:rPr>
            <w:rStyle w:val="Hipervnculo"/>
          </w:rPr>
          <w:t>Si la hacemos</w:t>
        </w:r>
        <w:r w:rsidR="00550B93" w:rsidRPr="00A73B00">
          <w:rPr>
            <w:rStyle w:val="Hipervnculo"/>
          </w:rPr>
          <w:t xml:space="preserve"> llamar a esa columna de otra forma</w:t>
        </w:r>
        <w:r w:rsidR="00DB042E" w:rsidRPr="00A73B00">
          <w:rPr>
            <w:rStyle w:val="Hipervnculo"/>
          </w:rPr>
          <w:t xml:space="preserve">, como </w:t>
        </w:r>
        <w:r w:rsidR="00DB042E" w:rsidRPr="00A73B00">
          <w:rPr>
            <w:rStyle w:val="Hipervnculo"/>
          </w:rPr>
          <w:lastRenderedPageBreak/>
          <w:t xml:space="preserve">vamos a hacer a continuación, luego, en el modelo con ORM </w:t>
        </w:r>
        <w:proofErr w:type="spellStart"/>
        <w:r w:rsidR="00DB042E" w:rsidRPr="00A73B00">
          <w:rPr>
            <w:rStyle w:val="Hipervnculo"/>
          </w:rPr>
          <w:t>Eloquent</w:t>
        </w:r>
        <w:proofErr w:type="spellEnd"/>
        <w:r w:rsidR="00AF6A52" w:rsidRPr="00A73B00">
          <w:rPr>
            <w:rStyle w:val="Hipervnculo"/>
          </w:rPr>
          <w:t>, necesitarás especificar mediante un atributo el nombre de la clave primaria</w:t>
        </w:r>
      </w:hyperlink>
      <w:r w:rsidR="00AF6A52">
        <w:t>)</w:t>
      </w:r>
      <w:r w:rsidR="00550B93">
        <w:t>:</w:t>
      </w:r>
    </w:p>
    <w:p w14:paraId="3FF68B52" w14:textId="220414F6" w:rsidR="0088257B" w:rsidRDefault="00953767" w:rsidP="0088257B">
      <w:pPr>
        <w:pStyle w:val="Prrafodelista"/>
        <w:numPr>
          <w:ilvl w:val="0"/>
          <w:numId w:val="11"/>
        </w:numPr>
      </w:pPr>
      <w:r w:rsidRPr="0088257B">
        <w:rPr>
          <w:b/>
          <w:bCs/>
        </w:rPr>
        <w:t>Describimos la estructura de la tabla</w:t>
      </w:r>
      <w:r w:rsidR="0088257B">
        <w:t xml:space="preserve"> en ese nuevo archivo.</w:t>
      </w:r>
    </w:p>
    <w:p w14:paraId="02F7F8B3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&lt;?</w:t>
      </w:r>
      <w:proofErr w:type="spellStart"/>
      <w:r w:rsidRPr="00EC6DD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php</w:t>
      </w:r>
      <w:proofErr w:type="spellEnd"/>
    </w:p>
    <w:p w14:paraId="7E0C8A32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use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Illuminate\Database\Migrations\</w:t>
      </w:r>
      <w:r w:rsidRPr="00EC6DD6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Migration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21E8F96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use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Illuminate\Database\Schema\</w:t>
      </w:r>
      <w:r w:rsidRPr="00EC6DD6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Blueprint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29773BCB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use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Illuminate\Support\Facades\</w:t>
      </w:r>
      <w:r w:rsidRPr="00EC6DD6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Schema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E3DAD77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7F349C72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class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EC6DD6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CreateLibrosTable</w:t>
      </w:r>
      <w:proofErr w:type="spellEnd"/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EC6DD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extends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EC6DD6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Migration</w:t>
      </w:r>
    </w:p>
    <w:p w14:paraId="2062C909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08C72F6C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EC6DD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/**</w:t>
      </w:r>
    </w:p>
    <w:p w14:paraId="5C72EAD8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  * Run the migrations.</w:t>
      </w:r>
    </w:p>
    <w:p w14:paraId="3FA84B8B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  *</w:t>
      </w:r>
    </w:p>
    <w:p w14:paraId="3666DCA1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     * </w:t>
      </w:r>
      <w:r w:rsidRPr="00EC6DD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@return</w:t>
      </w:r>
      <w:r w:rsidRPr="00EC6DD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 </w:t>
      </w:r>
      <w:r w:rsidRPr="00EC6DD6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void</w:t>
      </w:r>
    </w:p>
    <w:p w14:paraId="232ACAC1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  */</w:t>
      </w:r>
    </w:p>
    <w:p w14:paraId="3BB125C8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EC6DD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public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EC6DD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EC6DD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up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</w:t>
      </w:r>
    </w:p>
    <w:p w14:paraId="16033111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{</w:t>
      </w:r>
    </w:p>
    <w:p w14:paraId="137E10A0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EC6DD6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Schema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::</w:t>
      </w:r>
      <w:r w:rsidRPr="00EC6DD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create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EC6DD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proofErr w:type="spellStart"/>
      <w:r w:rsidRPr="00EC6DD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libros</w:t>
      </w:r>
      <w:proofErr w:type="spellEnd"/>
      <w:r w:rsidRPr="00EC6DD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EC6DD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EC6DD6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Blueprint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EC6DD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$table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14:paraId="66508D7C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EC6DD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$table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r w:rsidRPr="00EC6DD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increments</w:t>
      </w:r>
      <w:proofErr w:type="spellEnd"/>
      <w:r w:rsidRPr="00EC6DD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EC6DD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EC6DD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lib_id</w:t>
      </w:r>
      <w:proofErr w:type="spellEnd"/>
      <w:r w:rsidRPr="00EC6DD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); </w:t>
      </w:r>
      <w:r w:rsidRPr="00EC6DD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 Crea una clave primaria </w:t>
      </w:r>
      <w:proofErr w:type="spellStart"/>
      <w:r w:rsidRPr="00EC6DD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autoincremental</w:t>
      </w:r>
      <w:proofErr w:type="spellEnd"/>
    </w:p>
    <w:p w14:paraId="3B50B333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EC6DD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$table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r w:rsidRPr="00EC6DD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string</w:t>
      </w:r>
      <w:proofErr w:type="spellEnd"/>
      <w:r w:rsidRPr="00EC6DD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EC6DD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EC6DD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lib_titulo</w:t>
      </w:r>
      <w:proofErr w:type="spellEnd"/>
      <w:r w:rsidRPr="00EC6DD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); </w:t>
      </w:r>
      <w:r w:rsidRPr="00EC6DD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Columna tipo texto</w:t>
      </w:r>
    </w:p>
    <w:p w14:paraId="21F78D9C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EC6DD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$table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r w:rsidRPr="00EC6DD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integer</w:t>
      </w:r>
      <w:proofErr w:type="spellEnd"/>
      <w:r w:rsidRPr="00EC6DD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EC6DD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EC6DD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lib_paginas</w:t>
      </w:r>
      <w:proofErr w:type="spellEnd"/>
      <w:r w:rsidRPr="00EC6DD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); </w:t>
      </w:r>
      <w:r w:rsidRPr="00EC6DD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Tipo entero</w:t>
      </w:r>
    </w:p>
    <w:p w14:paraId="31006A98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});</w:t>
      </w:r>
    </w:p>
    <w:p w14:paraId="780629A6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</w:t>
      </w:r>
    </w:p>
    <w:p w14:paraId="1F78BCBE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75ED8D2D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EC6DD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/**</w:t>
      </w:r>
    </w:p>
    <w:p w14:paraId="354DF47B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  * Reverse the migrations.</w:t>
      </w:r>
    </w:p>
    <w:p w14:paraId="0AA8D35A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  *</w:t>
      </w:r>
    </w:p>
    <w:p w14:paraId="09C0CDCF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     * </w:t>
      </w:r>
      <w:r w:rsidRPr="00EC6DD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@return</w:t>
      </w:r>
      <w:r w:rsidRPr="00EC6DD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 </w:t>
      </w:r>
      <w:r w:rsidRPr="00EC6DD6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void</w:t>
      </w:r>
    </w:p>
    <w:p w14:paraId="44A434D2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  */</w:t>
      </w:r>
    </w:p>
    <w:p w14:paraId="6A8B4616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EC6DD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public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EC6DD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EC6DD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down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</w:t>
      </w:r>
    </w:p>
    <w:p w14:paraId="7C0CA61C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{</w:t>
      </w:r>
    </w:p>
    <w:p w14:paraId="0C4D8480" w14:textId="77777777" w:rsidR="00EC6DD6" w:rsidRPr="00EC6DD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EC6DD6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Schema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::</w:t>
      </w:r>
      <w:proofErr w:type="spellStart"/>
      <w:r w:rsidRPr="00EC6DD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dropIfExists</w:t>
      </w:r>
      <w:proofErr w:type="spellEnd"/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EC6DD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proofErr w:type="spellStart"/>
      <w:r w:rsidRPr="00EC6DD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libros</w:t>
      </w:r>
      <w:proofErr w:type="spellEnd"/>
      <w:r w:rsidRPr="00EC6DD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14E0CD96" w14:textId="77777777" w:rsidR="00EC6DD6" w:rsidRPr="009765F6" w:rsidRDefault="00EC6DD6" w:rsidP="00EC6DD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765F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14:paraId="0F3BB7FB" w14:textId="77777777" w:rsidR="00EC6DD6" w:rsidRPr="00EC6DD6" w:rsidRDefault="00EC6DD6" w:rsidP="006E186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C6DD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66AEDF75" w14:textId="79B3BB46" w:rsidR="00E6248F" w:rsidRDefault="00000000" w:rsidP="00E6248F">
      <w:hyperlink r:id="rId48" w:anchor=":~:text=Para%20crear%20una%20migraci%C3%B3n%2C%20use%20el%20comando%20make%3Amigration,a%20Laravel%20determinar%20el%20orden%20de%20las%20migraciones." w:history="1">
        <w:r w:rsidR="00E6248F">
          <w:rPr>
            <w:rStyle w:val="Hipervnculo"/>
          </w:rPr>
          <w:t xml:space="preserve">Laravel - Base de </w:t>
        </w:r>
        <w:proofErr w:type="spellStart"/>
        <w:r w:rsidR="00E6248F">
          <w:rPr>
            <w:rStyle w:val="Hipervnculo"/>
          </w:rPr>
          <w:t>datos:Migraciones</w:t>
        </w:r>
        <w:proofErr w:type="spellEnd"/>
        <w:r w:rsidR="00E6248F">
          <w:rPr>
            <w:rStyle w:val="Hipervnculo"/>
          </w:rPr>
          <w:t xml:space="preserve"> - </w:t>
        </w:r>
        <w:proofErr w:type="spellStart"/>
        <w:r w:rsidR="00E6248F">
          <w:rPr>
            <w:rStyle w:val="Hipervnculo"/>
          </w:rPr>
          <w:t>Introduction</w:t>
        </w:r>
        <w:proofErr w:type="spellEnd"/>
        <w:r w:rsidR="00E6248F">
          <w:rPr>
            <w:rStyle w:val="Hipervnculo"/>
          </w:rPr>
          <w:t xml:space="preserve"> Las migraciones son como un control de versiones para tu base de da - Español (</w:t>
        </w:r>
        <w:proofErr w:type="spellStart"/>
        <w:r w:rsidR="00E6248F">
          <w:rPr>
            <w:rStyle w:val="Hipervnculo"/>
          </w:rPr>
          <w:t>runebook.dev</w:t>
        </w:r>
        <w:proofErr w:type="spellEnd"/>
        <w:r w:rsidR="00E6248F">
          <w:rPr>
            <w:rStyle w:val="Hipervnculo"/>
          </w:rPr>
          <w:t>)</w:t>
        </w:r>
      </w:hyperlink>
    </w:p>
    <w:p w14:paraId="25D069E3" w14:textId="41BC0F97" w:rsidR="00EC6DD6" w:rsidRDefault="006E1861" w:rsidP="00481B38">
      <w:pPr>
        <w:ind w:left="708"/>
      </w:pPr>
      <w:r>
        <w:t>Con esto hemos creado</w:t>
      </w:r>
      <w:r w:rsidR="00481B38">
        <w:t xml:space="preserve"> dos funciones:</w:t>
      </w:r>
    </w:p>
    <w:p w14:paraId="725BCD47" w14:textId="41E832E1" w:rsidR="00481B38" w:rsidRDefault="00481B38" w:rsidP="00481B38">
      <w:pPr>
        <w:pStyle w:val="Prrafodelista"/>
        <w:numPr>
          <w:ilvl w:val="0"/>
          <w:numId w:val="12"/>
        </w:numPr>
      </w:pPr>
      <w:r w:rsidRPr="00481B38">
        <w:rPr>
          <w:b/>
          <w:bCs/>
        </w:rPr>
        <w:t>up</w:t>
      </w:r>
      <w:r>
        <w:t>: que crea la tabla.</w:t>
      </w:r>
    </w:p>
    <w:p w14:paraId="3A10C233" w14:textId="5CE4446C" w:rsidR="00481B38" w:rsidRDefault="00481B38" w:rsidP="00481B38">
      <w:pPr>
        <w:pStyle w:val="Prrafodelista"/>
        <w:numPr>
          <w:ilvl w:val="0"/>
          <w:numId w:val="12"/>
        </w:numPr>
      </w:pPr>
      <w:proofErr w:type="spellStart"/>
      <w:r w:rsidRPr="00481B38">
        <w:rPr>
          <w:b/>
          <w:bCs/>
        </w:rPr>
        <w:t>down</w:t>
      </w:r>
      <w:proofErr w:type="spellEnd"/>
      <w:r>
        <w:t>: que la borra.</w:t>
      </w:r>
    </w:p>
    <w:p w14:paraId="7EC07CFE" w14:textId="24D9E840" w:rsidR="00DB1329" w:rsidRDefault="00DB1329" w:rsidP="00DB1329">
      <w:pPr>
        <w:pStyle w:val="Prrafodelista"/>
        <w:numPr>
          <w:ilvl w:val="0"/>
          <w:numId w:val="11"/>
        </w:numPr>
      </w:pPr>
      <w:r>
        <w:rPr>
          <w:b/>
          <w:bCs/>
        </w:rPr>
        <w:t>Para finalizar la migración</w:t>
      </w:r>
      <w:r>
        <w:t>, ejecutamos en la línea de comandos:</w:t>
      </w:r>
    </w:p>
    <w:p w14:paraId="1744A0AA" w14:textId="5CED6D2E" w:rsidR="00DB1329" w:rsidRDefault="00DB1329" w:rsidP="00DB13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454321098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php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artisan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migrate</w:t>
      </w:r>
      <w:proofErr w:type="spellEnd"/>
    </w:p>
    <w:p w14:paraId="7D121B0A" w14:textId="08435509" w:rsidR="00DB1329" w:rsidRDefault="00DB1329" w:rsidP="00DB1329">
      <w:r>
        <w:lastRenderedPageBreak/>
        <w:t xml:space="preserve">Si queremos </w:t>
      </w:r>
      <w:r w:rsidRPr="003A0B22">
        <w:rPr>
          <w:b/>
          <w:bCs/>
        </w:rPr>
        <w:t xml:space="preserve">deshacer la </w:t>
      </w:r>
      <w:proofErr w:type="spellStart"/>
      <w:r w:rsidRPr="003A0B22">
        <w:rPr>
          <w:b/>
          <w:bCs/>
        </w:rPr>
        <w:t>migación</w:t>
      </w:r>
      <w:proofErr w:type="spellEnd"/>
      <w:r>
        <w:t>, escribimos:</w:t>
      </w:r>
    </w:p>
    <w:p w14:paraId="1CEC671D" w14:textId="2FE96F0E" w:rsidR="00DB1329" w:rsidRDefault="00DB1329" w:rsidP="00193D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908343753"/>
        <w:rPr>
          <w:rFonts w:ascii="Consolas" w:hAnsi="Consolas" w:cs="Courier New"/>
          <w:color w:val="000000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php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artisan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migrate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rollback</w:t>
      </w:r>
      <w:proofErr w:type="spellEnd"/>
    </w:p>
    <w:p w14:paraId="40A303F5" w14:textId="6C9DE852" w:rsidR="00E75053" w:rsidRDefault="00E75053" w:rsidP="00E75053">
      <w:pPr>
        <w:divId w:val="908343753"/>
      </w:pPr>
      <w:r>
        <w:t xml:space="preserve">Esto desharía la última migración que hayamos realizado. Si por ejemplo, tenemos que hemos hecho todas estas migraciones con el comando </w:t>
      </w:r>
      <w:proofErr w:type="spellStart"/>
      <w:r>
        <w:t>migrate</w:t>
      </w:r>
      <w:proofErr w:type="spellEnd"/>
      <w:r>
        <w:t>:</w:t>
      </w:r>
    </w:p>
    <w:p w14:paraId="36F5C2F4" w14:textId="305496A5" w:rsidR="00E75053" w:rsidRDefault="00E75053" w:rsidP="00E75053">
      <w:pPr>
        <w:divId w:val="908343753"/>
      </w:pPr>
      <w:r w:rsidRPr="00E75053">
        <w:rPr>
          <w:noProof/>
        </w:rPr>
        <w:drawing>
          <wp:inline distT="0" distB="0" distL="0" distR="0" wp14:anchorId="382412FB" wp14:editId="3FFBC0E2">
            <wp:extent cx="5400040" cy="1498600"/>
            <wp:effectExtent l="0" t="0" r="0" b="635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0955" w14:textId="1F7CCFA3" w:rsidR="00E75053" w:rsidRPr="00E75053" w:rsidRDefault="00E75053" w:rsidP="00E75053">
      <w:pPr>
        <w:divId w:val="908343753"/>
      </w:pPr>
      <w:r>
        <w:t>En este caso, desharía la última, la de id=5.</w:t>
      </w:r>
    </w:p>
    <w:p w14:paraId="2DB88B6F" w14:textId="68B02931" w:rsidR="008D6149" w:rsidRDefault="00037C9F" w:rsidP="00037C9F">
      <w:pPr>
        <w:pStyle w:val="Ttulo2"/>
      </w:pPr>
      <w:r>
        <w:t>7.2.- Crear una columna en una tabla existente.</w:t>
      </w:r>
    </w:p>
    <w:p w14:paraId="2290964E" w14:textId="04C5A787" w:rsidR="0088257B" w:rsidRDefault="00193D87" w:rsidP="0088257B">
      <w:r>
        <w:t>Para añadir una columna a una tabla existente:</w:t>
      </w:r>
    </w:p>
    <w:p w14:paraId="7953CDAD" w14:textId="793F54B2" w:rsidR="000A6BA6" w:rsidRDefault="000A6BA6" w:rsidP="00037C9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92639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sudo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php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artisan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make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migration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add_autor_to_libros</w:t>
      </w:r>
      <w:proofErr w:type="spellEnd"/>
    </w:p>
    <w:p w14:paraId="54F2213B" w14:textId="77777777" w:rsidR="00037C9F" w:rsidRDefault="00037C9F" w:rsidP="00037C9F">
      <w:pPr>
        <w:spacing w:after="0"/>
      </w:pPr>
    </w:p>
    <w:p w14:paraId="6E48BDF6" w14:textId="3F810D90" w:rsidR="000A6BA6" w:rsidRDefault="00037C9F" w:rsidP="00037C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commentRangeStart w:id="8"/>
      <w:r w:rsidRPr="00037C9F">
        <w:t>N</w:t>
      </w:r>
      <w:r w:rsidRPr="00037C9F">
        <w:rPr>
          <w:rFonts w:hint="eastAsia"/>
        </w:rPr>
        <w:t>ó</w:t>
      </w:r>
      <w:r w:rsidRPr="00037C9F">
        <w:t>tese que hay que usar sudo cada vez que implique la creaci</w:t>
      </w:r>
      <w:r w:rsidRPr="00037C9F">
        <w:rPr>
          <w:rFonts w:hint="eastAsia"/>
        </w:rPr>
        <w:t>ó</w:t>
      </w:r>
      <w:r w:rsidRPr="00037C9F">
        <w:t>n de un archivo, para hacer</w:t>
      </w:r>
      <w:r>
        <w:t xml:space="preserve"> </w:t>
      </w:r>
      <w:proofErr w:type="spellStart"/>
      <w:r w:rsidRPr="00037C9F">
        <w:t>rollback</w:t>
      </w:r>
      <w:proofErr w:type="spellEnd"/>
      <w:r w:rsidRPr="00037C9F">
        <w:t xml:space="preserve"> no ha sido necesario</w:t>
      </w:r>
      <w:commentRangeEnd w:id="8"/>
      <w:r w:rsidR="001A669A">
        <w:rPr>
          <w:rStyle w:val="Refdecomentario"/>
        </w:rPr>
        <w:commentReference w:id="8"/>
      </w:r>
    </w:p>
    <w:p w14:paraId="435F710E" w14:textId="48688882" w:rsidR="00037C9F" w:rsidRDefault="00AA0F56" w:rsidP="00037C9F">
      <w:r>
        <w:t>A continuación, editamos el nuevo archivo:</w:t>
      </w:r>
    </w:p>
    <w:p w14:paraId="7340057D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&lt;?</w:t>
      </w:r>
      <w:proofErr w:type="spellStart"/>
      <w:r w:rsidRPr="002D40C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php</w:t>
      </w:r>
      <w:proofErr w:type="spellEnd"/>
    </w:p>
    <w:p w14:paraId="7A1F8857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use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Illuminate\Database\Migrations\</w:t>
      </w:r>
      <w:r w:rsidRPr="002D40CD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Migration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26BE5C3B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use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Illuminate\Database\Schema\</w:t>
      </w:r>
      <w:r w:rsidRPr="002D40CD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Blueprint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FE50930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use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Illuminate\Support\Facades\</w:t>
      </w:r>
      <w:r w:rsidRPr="002D40CD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Schema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09E7AC3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1AD85C4A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class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2D40CD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AddAutorToLibros</w:t>
      </w:r>
      <w:proofErr w:type="spellEnd"/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D40C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extends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D40CD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Migration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7959475D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D40C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/**</w:t>
      </w:r>
    </w:p>
    <w:p w14:paraId="7113BBBC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  * Run the migrations.</w:t>
      </w:r>
    </w:p>
    <w:p w14:paraId="1D160C5E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  *</w:t>
      </w:r>
    </w:p>
    <w:p w14:paraId="71E5295E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     * </w:t>
      </w:r>
      <w:r w:rsidRPr="002D40C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@return</w:t>
      </w:r>
      <w:r w:rsidRPr="002D40C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 </w:t>
      </w:r>
      <w:r w:rsidRPr="002D40CD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void</w:t>
      </w:r>
    </w:p>
    <w:p w14:paraId="7F70F654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  */</w:t>
      </w:r>
    </w:p>
    <w:p w14:paraId="2BA6E609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D40C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public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D40C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D40CD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up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14:paraId="3CD3A1F0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2D40CD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Schema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::</w:t>
      </w:r>
      <w:r w:rsidRPr="002D40CD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table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2D40C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proofErr w:type="spellStart"/>
      <w:r w:rsidRPr="002D40C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libros</w:t>
      </w:r>
      <w:proofErr w:type="spellEnd"/>
      <w:r w:rsidRPr="002D40C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2D40C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2D40CD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Blueprint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D40C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$table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14:paraId="1DF856A5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2D40C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$table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2D40CD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string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2D40C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proofErr w:type="spellStart"/>
      <w:r w:rsidRPr="002D40C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lib_autor</w:t>
      </w:r>
      <w:proofErr w:type="spellEnd"/>
      <w:r w:rsidRPr="002D40C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)-&gt;</w:t>
      </w:r>
      <w:r w:rsidRPr="002D40CD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nullable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14:paraId="5B20C557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});</w:t>
      </w:r>
    </w:p>
    <w:p w14:paraId="133F8CCD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</w:t>
      </w:r>
    </w:p>
    <w:p w14:paraId="0809410F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14:paraId="661192D8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D40C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/**</w:t>
      </w:r>
    </w:p>
    <w:p w14:paraId="4B3B63BA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  * Reverse the migrations.</w:t>
      </w:r>
    </w:p>
    <w:p w14:paraId="406DA8B1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  *</w:t>
      </w:r>
    </w:p>
    <w:p w14:paraId="49ED6B23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lastRenderedPageBreak/>
        <w:t xml:space="preserve">     * </w:t>
      </w:r>
      <w:r w:rsidRPr="002D40C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@return</w:t>
      </w:r>
      <w:r w:rsidRPr="002D40C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 </w:t>
      </w:r>
      <w:r w:rsidRPr="002D40CD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void</w:t>
      </w:r>
    </w:p>
    <w:p w14:paraId="3433F994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  */</w:t>
      </w:r>
    </w:p>
    <w:p w14:paraId="48FA70C4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D40C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public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D40C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D40CD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down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14:paraId="4AC4EC6A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2D40CD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Schema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::</w:t>
      </w:r>
      <w:r w:rsidRPr="002D40CD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table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2D40C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proofErr w:type="spellStart"/>
      <w:r w:rsidRPr="002D40C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libros</w:t>
      </w:r>
      <w:proofErr w:type="spellEnd"/>
      <w:r w:rsidRPr="002D40C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2D40C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2D40CD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Blueprint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D40C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$table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14:paraId="7FAE76D8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2D40CD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$table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r w:rsidRPr="002D40CD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dropColumn</w:t>
      </w:r>
      <w:proofErr w:type="spellEnd"/>
      <w:r w:rsidRPr="002D40C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D40C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2D40C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lib_autor</w:t>
      </w:r>
      <w:proofErr w:type="spellEnd"/>
      <w:r w:rsidRPr="002D40C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63124297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});</w:t>
      </w:r>
    </w:p>
    <w:p w14:paraId="4E917A17" w14:textId="77777777" w:rsidR="002D40CD" w:rsidRPr="002D40CD" w:rsidRDefault="002D40CD" w:rsidP="002D40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3E059906" w14:textId="77777777" w:rsidR="002D40CD" w:rsidRPr="002D40CD" w:rsidRDefault="002D40CD" w:rsidP="002D40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D40C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40181029" w14:textId="355FE6D2" w:rsidR="00AA0F56" w:rsidRDefault="002D40CD" w:rsidP="00037C9F">
      <w:r>
        <w:t>Y volvemos a invocar la migración desde el intérprete de comandos:</w:t>
      </w:r>
    </w:p>
    <w:p w14:paraId="70B7D0D0" w14:textId="77777777" w:rsidR="002D40CD" w:rsidRDefault="002D40CD" w:rsidP="002D40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php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artisan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migrate</w:t>
      </w:r>
      <w:proofErr w:type="spellEnd"/>
    </w:p>
    <w:p w14:paraId="5E235BA4" w14:textId="4F45E1BC" w:rsidR="002D40CD" w:rsidRDefault="002D40CD" w:rsidP="002D40CD">
      <w:pPr>
        <w:pStyle w:val="Ttulo2"/>
      </w:pPr>
      <w:r>
        <w:t>7.3.- Creación de una relación.</w:t>
      </w:r>
    </w:p>
    <w:p w14:paraId="22133BEB" w14:textId="77777777" w:rsidR="00A66C07" w:rsidRDefault="00672FB6" w:rsidP="002D40CD">
      <w:r>
        <w:t>A continuación, y tal y como estaba en la BB.DD de la tarea 3, vamos a crear una tabla para Autores.</w:t>
      </w:r>
    </w:p>
    <w:p w14:paraId="326DE495" w14:textId="6370AE6C" w:rsidR="008A47BF" w:rsidRDefault="00672FB6" w:rsidP="008A47BF">
      <w:pPr>
        <w:pStyle w:val="Prrafodelista"/>
        <w:numPr>
          <w:ilvl w:val="0"/>
          <w:numId w:val="13"/>
        </w:numPr>
      </w:pPr>
      <w:r w:rsidRPr="00662A09">
        <w:rPr>
          <w:b/>
          <w:bCs/>
        </w:rPr>
        <w:t xml:space="preserve">Tenemos que deshacer la columna que habíamos puesto como </w:t>
      </w:r>
      <w:proofErr w:type="spellStart"/>
      <w:r w:rsidRPr="00662A09">
        <w:rPr>
          <w:b/>
          <w:bCs/>
        </w:rPr>
        <w:t>string</w:t>
      </w:r>
      <w:proofErr w:type="spellEnd"/>
      <w:r>
        <w:t xml:space="preserve">, para ello, hacemos </w:t>
      </w:r>
      <w:proofErr w:type="spellStart"/>
      <w:r>
        <w:t>rollback</w:t>
      </w:r>
      <w:proofErr w:type="spellEnd"/>
      <w:r>
        <w:t xml:space="preserve"> y eliminamos el archivo que la creaba (</w:t>
      </w:r>
      <w:proofErr w:type="spellStart"/>
      <w:r>
        <w:t>add_autor_to_libros</w:t>
      </w:r>
      <w:proofErr w:type="spellEnd"/>
      <w:r>
        <w:t>)</w:t>
      </w:r>
      <w:r w:rsidR="008A47BF">
        <w:t>.</w:t>
      </w:r>
    </w:p>
    <w:p w14:paraId="2B52D013" w14:textId="39D90BF2" w:rsidR="008A47BF" w:rsidRPr="008A47BF" w:rsidRDefault="008A47BF" w:rsidP="008A47B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php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artisan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migrate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rollback</w:t>
      </w:r>
      <w:proofErr w:type="spellEnd"/>
    </w:p>
    <w:p w14:paraId="60904F72" w14:textId="20BA604D" w:rsidR="00A66C07" w:rsidRDefault="008A47BF" w:rsidP="002D40CD">
      <w:pPr>
        <w:pStyle w:val="Prrafodelista"/>
        <w:numPr>
          <w:ilvl w:val="0"/>
          <w:numId w:val="13"/>
        </w:numPr>
      </w:pPr>
      <w:r>
        <w:t>E</w:t>
      </w:r>
      <w:r w:rsidR="00672FB6">
        <w:t>scribimos en el intérprete de comandos</w:t>
      </w:r>
      <w:r>
        <w:t xml:space="preserve"> el comando para </w:t>
      </w:r>
      <w:r w:rsidRPr="008A47BF">
        <w:rPr>
          <w:b/>
          <w:bCs/>
        </w:rPr>
        <w:t>crear la nueva migración</w:t>
      </w:r>
      <w:r w:rsidR="00672FB6">
        <w:t>:</w:t>
      </w:r>
    </w:p>
    <w:p w14:paraId="01FACF9D" w14:textId="0454206F" w:rsidR="00662A09" w:rsidRPr="00662A09" w:rsidRDefault="00662A09" w:rsidP="00662A0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561796875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662A09">
        <w:rPr>
          <w:rFonts w:ascii="Consolas" w:hAnsi="Consolas" w:cs="Courier New"/>
          <w:color w:val="000000"/>
          <w:sz w:val="17"/>
          <w:szCs w:val="17"/>
          <w:lang w:val="en-US"/>
        </w:rPr>
        <w:t>sudo</w:t>
      </w:r>
      <w:proofErr w:type="spellEnd"/>
      <w:r w:rsidRPr="00662A0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62A09">
        <w:rPr>
          <w:rFonts w:ascii="Consolas" w:hAnsi="Consolas" w:cs="Courier New"/>
          <w:color w:val="000000"/>
          <w:sz w:val="17"/>
          <w:szCs w:val="17"/>
          <w:lang w:val="en-US"/>
        </w:rPr>
        <w:t>php</w:t>
      </w:r>
      <w:proofErr w:type="spellEnd"/>
      <w:r w:rsidRPr="00662A0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artisan </w:t>
      </w:r>
      <w:proofErr w:type="spellStart"/>
      <w:r w:rsidRPr="00662A09">
        <w:rPr>
          <w:rFonts w:ascii="Consolas" w:hAnsi="Consolas" w:cs="Courier New"/>
          <w:color w:val="000000"/>
          <w:sz w:val="17"/>
          <w:szCs w:val="17"/>
          <w:lang w:val="en-US"/>
        </w:rPr>
        <w:t>make</w:t>
      </w:r>
      <w:r w:rsidRPr="00662A0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62A09">
        <w:rPr>
          <w:rFonts w:ascii="Consolas" w:hAnsi="Consolas" w:cs="Courier New"/>
          <w:color w:val="000000"/>
          <w:sz w:val="17"/>
          <w:szCs w:val="17"/>
          <w:lang w:val="en-US"/>
        </w:rPr>
        <w:t>migration</w:t>
      </w:r>
      <w:proofErr w:type="spellEnd"/>
      <w:r w:rsidRPr="00662A0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62A09">
        <w:rPr>
          <w:rFonts w:ascii="Consolas" w:hAnsi="Consolas" w:cs="Courier New"/>
          <w:color w:val="000000"/>
          <w:sz w:val="17"/>
          <w:szCs w:val="17"/>
          <w:lang w:val="en-US"/>
        </w:rPr>
        <w:t>create_autores_table_and_relationship</w:t>
      </w:r>
      <w:proofErr w:type="spellEnd"/>
    </w:p>
    <w:p w14:paraId="37A074C8" w14:textId="6431EE44" w:rsidR="00A66C07" w:rsidRDefault="00A66C07" w:rsidP="002D40CD">
      <w:r w:rsidRPr="00A66C07">
        <w:rPr>
          <w:b/>
          <w:bCs/>
        </w:rPr>
        <w:t>Ahora implementamos las funciones</w:t>
      </w:r>
      <w:r>
        <w:t>:</w:t>
      </w:r>
    </w:p>
    <w:p w14:paraId="2D1E9E8F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9714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spellStart"/>
      <w:r w:rsidRPr="00D9714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spellEnd"/>
    </w:p>
    <w:p w14:paraId="0AB5984A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9714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D9714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Illuminate</w:t>
      </w:r>
      <w:proofErr w:type="spellEnd"/>
      <w:r w:rsidRPr="00D9714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\</w:t>
      </w:r>
      <w:proofErr w:type="spellStart"/>
      <w:r w:rsidRPr="00D9714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Database</w:t>
      </w:r>
      <w:proofErr w:type="spellEnd"/>
      <w:r w:rsidRPr="00D9714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\</w:t>
      </w:r>
      <w:proofErr w:type="spellStart"/>
      <w:r w:rsidRPr="00D9714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Migrations</w:t>
      </w:r>
      <w:proofErr w:type="spellEnd"/>
      <w:r w:rsidRPr="00D9714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\</w:t>
      </w:r>
      <w:proofErr w:type="spellStart"/>
      <w:r w:rsidRPr="00D9714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Migration</w:t>
      </w:r>
      <w:proofErr w:type="spellEnd"/>
      <w:r w:rsidRPr="00D9714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739FF52B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use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Illuminate\Database\Schema\</w:t>
      </w:r>
      <w:r w:rsidRPr="00D9714A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Blueprint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A8D6BDB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use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Illuminate\Support\Facades\</w:t>
      </w:r>
      <w:r w:rsidRPr="00D9714A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Schema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E6F867F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1787C374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class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D9714A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CreateAutoresTableAndRelationship</w:t>
      </w:r>
      <w:proofErr w:type="spellEnd"/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D9714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extends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D9714A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Migration</w:t>
      </w:r>
    </w:p>
    <w:p w14:paraId="4E6202CB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211214CB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D9714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/**</w:t>
      </w:r>
    </w:p>
    <w:p w14:paraId="4DB46A90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  * Run the migrations.</w:t>
      </w:r>
    </w:p>
    <w:p w14:paraId="1D6906B5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  *</w:t>
      </w:r>
    </w:p>
    <w:p w14:paraId="613312E9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     * </w:t>
      </w:r>
      <w:r w:rsidRPr="00D9714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@return</w:t>
      </w:r>
      <w:r w:rsidRPr="00D9714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 </w:t>
      </w:r>
      <w:r w:rsidRPr="00D9714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void</w:t>
      </w:r>
    </w:p>
    <w:p w14:paraId="7F696795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  */</w:t>
      </w:r>
    </w:p>
    <w:p w14:paraId="09B7B166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D9714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public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D9714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D9714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up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</w:t>
      </w:r>
    </w:p>
    <w:p w14:paraId="671D49AE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{</w:t>
      </w:r>
    </w:p>
    <w:p w14:paraId="69A077D1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D9714A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Schema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::</w:t>
      </w:r>
      <w:r w:rsidRPr="00D9714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create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proofErr w:type="spellStart"/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autores</w:t>
      </w:r>
      <w:proofErr w:type="spellEnd"/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D9714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D9714A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Blueprint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D9714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$table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14:paraId="4C218470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D9714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$table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D9714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increments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proofErr w:type="spellStart"/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aut_id</w:t>
      </w:r>
      <w:proofErr w:type="spellEnd"/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3CE28BAA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D9714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$table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D9714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string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proofErr w:type="spellStart"/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aut_nombre</w:t>
      </w:r>
      <w:proofErr w:type="spellEnd"/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5A14BD77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});</w:t>
      </w:r>
    </w:p>
    <w:p w14:paraId="68B56DB9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D9714A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Schema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::</w:t>
      </w:r>
      <w:r w:rsidRPr="00D9714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table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proofErr w:type="spellStart"/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libros</w:t>
      </w:r>
      <w:proofErr w:type="spellEnd"/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D9714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D9714A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Blueprint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D9714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$table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14:paraId="133F36D7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D9714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$table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D9714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integer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proofErr w:type="spellStart"/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lib_autor</w:t>
      </w:r>
      <w:proofErr w:type="spellEnd"/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)-&gt;</w:t>
      </w:r>
      <w:r w:rsidRPr="00D9714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unsigned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()-&gt;</w:t>
      </w:r>
      <w:r w:rsidRPr="00D9714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nullable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14:paraId="7B278768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    </w:t>
      </w:r>
      <w:r w:rsidRPr="00D9714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$table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D9714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foreign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'lib_autor'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)-&gt;</w:t>
      </w:r>
      <w:r w:rsidRPr="00D9714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references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'aut_id'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)-&gt;</w:t>
      </w:r>
      <w:r w:rsidRPr="00D9714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on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'autores'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)-&gt;</w:t>
      </w:r>
      <w:r w:rsidRPr="00D9714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onDelete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'set null'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); </w:t>
      </w:r>
      <w:r w:rsidRPr="00D9714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// </w:t>
      </w:r>
      <w:proofErr w:type="spellStart"/>
      <w:r w:rsidRPr="00D9714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También</w:t>
      </w:r>
      <w:proofErr w:type="spellEnd"/>
      <w:r w:rsidRPr="00D9714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 </w:t>
      </w:r>
      <w:proofErr w:type="spellStart"/>
      <w:r w:rsidRPr="00D9714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podemos</w:t>
      </w:r>
      <w:proofErr w:type="spellEnd"/>
      <w:r w:rsidRPr="00D9714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 </w:t>
      </w:r>
      <w:proofErr w:type="spellStart"/>
      <w:r w:rsidRPr="00D9714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poner</w:t>
      </w:r>
      <w:proofErr w:type="spellEnd"/>
      <w:r w:rsidRPr="00D9714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 cascade o restrict</w:t>
      </w:r>
    </w:p>
    <w:p w14:paraId="36828E8D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});</w:t>
      </w:r>
    </w:p>
    <w:p w14:paraId="49A3951C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</w:t>
      </w:r>
    </w:p>
    <w:p w14:paraId="239C1D81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D9714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/**</w:t>
      </w:r>
    </w:p>
    <w:p w14:paraId="37249888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  * Reverse the migrations.</w:t>
      </w:r>
    </w:p>
    <w:p w14:paraId="11FC7BDD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  *</w:t>
      </w:r>
    </w:p>
    <w:p w14:paraId="1E289AB0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     * </w:t>
      </w:r>
      <w:r w:rsidRPr="00D9714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@return</w:t>
      </w:r>
      <w:r w:rsidRPr="00D9714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 </w:t>
      </w:r>
      <w:r w:rsidRPr="00D9714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void</w:t>
      </w:r>
    </w:p>
    <w:p w14:paraId="16C31DC5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  */</w:t>
      </w:r>
    </w:p>
    <w:p w14:paraId="5659BB26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D9714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public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D9714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D9714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down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</w:t>
      </w:r>
    </w:p>
    <w:p w14:paraId="4B6D7D91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{</w:t>
      </w:r>
    </w:p>
    <w:p w14:paraId="4276F892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D9714A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Schema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::</w:t>
      </w:r>
      <w:r w:rsidRPr="00D9714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table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proofErr w:type="spellStart"/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libros</w:t>
      </w:r>
      <w:proofErr w:type="spellEnd"/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D9714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D9714A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Blueprint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D9714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$table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14:paraId="692ACB29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D9714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$table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proofErr w:type="spellStart"/>
      <w:r w:rsidRPr="00D9714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dropForeign</w:t>
      </w:r>
      <w:proofErr w:type="spellEnd"/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([</w:t>
      </w:r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proofErr w:type="spellStart"/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lib_autor</w:t>
      </w:r>
      <w:proofErr w:type="spellEnd"/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]);</w:t>
      </w:r>
    </w:p>
    <w:p w14:paraId="29C0C0BB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D9714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$table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proofErr w:type="spellStart"/>
      <w:r w:rsidRPr="00D9714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dropColumn</w:t>
      </w:r>
      <w:proofErr w:type="spellEnd"/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proofErr w:type="spellStart"/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lib_autor</w:t>
      </w:r>
      <w:proofErr w:type="spellEnd"/>
      <w:r w:rsidRPr="00D9714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62AEA1CB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});</w:t>
      </w:r>
    </w:p>
    <w:p w14:paraId="6081DD1C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D9714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Schema</w:t>
      </w:r>
      <w:proofErr w:type="spellEnd"/>
      <w:r w:rsidRPr="00D9714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proofErr w:type="spellStart"/>
      <w:r w:rsidRPr="00D9714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dropIfExists</w:t>
      </w:r>
      <w:proofErr w:type="spellEnd"/>
      <w:r w:rsidRPr="00D9714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D9714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'autores'</w:t>
      </w: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710C5861" w14:textId="77777777" w:rsidR="00D9714A" w:rsidRPr="00D9714A" w:rsidRDefault="00D9714A" w:rsidP="00D9714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01A77FF2" w14:textId="77777777" w:rsidR="00D9714A" w:rsidRPr="00D9714A" w:rsidRDefault="00D9714A" w:rsidP="001777A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9714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109FABB0" w14:textId="6A03B445" w:rsidR="001777AC" w:rsidRDefault="001777AC" w:rsidP="001777AC">
      <w:pPr>
        <w:pStyle w:val="Prrafodelista"/>
        <w:numPr>
          <w:ilvl w:val="0"/>
          <w:numId w:val="13"/>
        </w:numPr>
      </w:pPr>
      <w:r w:rsidRPr="001777AC">
        <w:rPr>
          <w:b/>
          <w:bCs/>
        </w:rPr>
        <w:t>Ejecutar la migración</w:t>
      </w:r>
      <w:r>
        <w:t xml:space="preserve"> para ver los efectos.</w:t>
      </w:r>
    </w:p>
    <w:p w14:paraId="3774796C" w14:textId="77777777" w:rsidR="00434D06" w:rsidRDefault="00434D06" w:rsidP="00434D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php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artisan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migrate</w:t>
      </w:r>
      <w:proofErr w:type="spellEnd"/>
    </w:p>
    <w:p w14:paraId="624D9725" w14:textId="6A2DB2C0" w:rsidR="00D9714A" w:rsidRDefault="00434D06" w:rsidP="002D40CD">
      <w:r>
        <w:t xml:space="preserve">Ahora, deberíamos ser capaces de ver la segunda tabla y la relación desde </w:t>
      </w:r>
      <w:proofErr w:type="spellStart"/>
      <w:r>
        <w:t>PHPMyAdmin</w:t>
      </w:r>
      <w:proofErr w:type="spellEnd"/>
      <w:r>
        <w:t>:</w:t>
      </w:r>
    </w:p>
    <w:p w14:paraId="0FC7F04A" w14:textId="1F8012B6" w:rsidR="00434D06" w:rsidRDefault="00434D06" w:rsidP="002D40CD">
      <w:r w:rsidRPr="00434D06">
        <w:rPr>
          <w:noProof/>
        </w:rPr>
        <w:drawing>
          <wp:inline distT="0" distB="0" distL="0" distR="0" wp14:anchorId="19A7146C" wp14:editId="7606980B">
            <wp:extent cx="5210175" cy="10668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39" b="22059"/>
                    <a:stretch/>
                  </pic:blipFill>
                  <pic:spPr bwMode="auto">
                    <a:xfrm>
                      <a:off x="0" y="0"/>
                      <a:ext cx="52101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A7A31" w14:textId="2858172D" w:rsidR="004230AC" w:rsidRDefault="00000000" w:rsidP="002D40CD">
      <w:hyperlink r:id="rId51" w:history="1">
        <w:r w:rsidR="004230AC">
          <w:rPr>
            <w:rStyle w:val="Hipervnculo"/>
          </w:rPr>
          <w:t xml:space="preserve">Capítulo 6. Migraciones y </w:t>
        </w:r>
        <w:proofErr w:type="spellStart"/>
        <w:r w:rsidR="004230AC">
          <w:rPr>
            <w:rStyle w:val="Hipervnculo"/>
          </w:rPr>
          <w:t>Seeders</w:t>
        </w:r>
        <w:proofErr w:type="spellEnd"/>
        <w:r w:rsidR="004230AC">
          <w:rPr>
            <w:rStyle w:val="Hipervnculo"/>
          </w:rPr>
          <w:t xml:space="preserve"> · laravel-5 (gitbooks.io)</w:t>
        </w:r>
      </w:hyperlink>
    </w:p>
    <w:p w14:paraId="115A929C" w14:textId="72244CAC" w:rsidR="004230AC" w:rsidRPr="005F481E" w:rsidRDefault="00000000" w:rsidP="002D40CD">
      <w:pPr>
        <w:rPr>
          <w:lang w:val="en-US"/>
        </w:rPr>
      </w:pPr>
      <w:hyperlink r:id="rId52" w:history="1">
        <w:r w:rsidR="005F481E" w:rsidRPr="005F481E">
          <w:rPr>
            <w:rStyle w:val="Hipervnculo"/>
            <w:lang w:val="en-US"/>
          </w:rPr>
          <w:t>Database: Migrations - Laravel - The PHP Framework For Web Artisans</w:t>
        </w:r>
      </w:hyperlink>
    </w:p>
    <w:p w14:paraId="25863E8F" w14:textId="04031DE5" w:rsidR="00183A13" w:rsidRDefault="00183A13" w:rsidP="00E87859">
      <w:pPr>
        <w:pStyle w:val="Ttulo1"/>
        <w:spacing w:before="0"/>
      </w:pPr>
      <w:r>
        <w:t xml:space="preserve">8.- </w:t>
      </w:r>
      <w:r w:rsidR="009735D3">
        <w:t xml:space="preserve">Modelos con ORM </w:t>
      </w:r>
      <w:proofErr w:type="spellStart"/>
      <w:r w:rsidR="009735D3">
        <w:t>Eloquent</w:t>
      </w:r>
      <w:proofErr w:type="spellEnd"/>
      <w:r w:rsidR="009735D3">
        <w:t>.</w:t>
      </w:r>
    </w:p>
    <w:p w14:paraId="635E7FF1" w14:textId="518FB070" w:rsidR="00CB3938" w:rsidRDefault="0026688D" w:rsidP="00E87859">
      <w:r>
        <w:t xml:space="preserve">El ORM (Modelo Objeto-Relacional) </w:t>
      </w:r>
      <w:proofErr w:type="spellStart"/>
      <w:r>
        <w:t>Eloquent</w:t>
      </w:r>
      <w:proofErr w:type="spellEnd"/>
      <w:r>
        <w:t xml:space="preserve">, viene integrado en Laravel y </w:t>
      </w:r>
      <w:r w:rsidRPr="004208DC">
        <w:rPr>
          <w:b/>
          <w:bCs/>
        </w:rPr>
        <w:t>permite trabajar con la BB.DD interactuando directamente con objetos en los que se mapean las filas de las tablas</w:t>
      </w:r>
      <w:r>
        <w:t>, abstrayéndolos así del sistema de BB.DD que vayamos a usar.</w:t>
      </w:r>
    </w:p>
    <w:p w14:paraId="5CAF8598" w14:textId="1065B2C3" w:rsidR="00183A13" w:rsidRDefault="00183A13" w:rsidP="00E87859">
      <w:pPr>
        <w:pStyle w:val="Ttulo2"/>
        <w:spacing w:before="0"/>
      </w:pPr>
      <w:r>
        <w:t xml:space="preserve">8.1.- </w:t>
      </w:r>
      <w:r w:rsidR="00B76CD8">
        <w:t>Creación de un modelo.</w:t>
      </w:r>
    </w:p>
    <w:p w14:paraId="743417E1" w14:textId="38370E5D" w:rsidR="00B76CD8" w:rsidRDefault="00B76CD8" w:rsidP="00B76CD8">
      <w:pPr>
        <w:pStyle w:val="Prrafodelista"/>
        <w:numPr>
          <w:ilvl w:val="0"/>
          <w:numId w:val="15"/>
        </w:numPr>
      </w:pPr>
      <w:r>
        <w:t xml:space="preserve">Para crear un modelo, usamos </w:t>
      </w:r>
      <w:proofErr w:type="spellStart"/>
      <w:r>
        <w:t>Artisan</w:t>
      </w:r>
      <w:proofErr w:type="spellEnd"/>
      <w:r>
        <w:t>:</w:t>
      </w:r>
    </w:p>
    <w:p w14:paraId="41C4F403" w14:textId="1A0A2E3F" w:rsidR="00B76CD8" w:rsidRDefault="00B76CD8" w:rsidP="00B76CD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656059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sudo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php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artisan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make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model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Autor</w:t>
      </w:r>
    </w:p>
    <w:p w14:paraId="77F0BD56" w14:textId="51CBC783" w:rsidR="00B76CD8" w:rsidRDefault="0036745F" w:rsidP="00182225">
      <w:pPr>
        <w:pStyle w:val="Prrafodelista"/>
        <w:numPr>
          <w:ilvl w:val="0"/>
          <w:numId w:val="15"/>
        </w:numPr>
      </w:pPr>
      <w:r>
        <w:lastRenderedPageBreak/>
        <w:t>Eso nos crea un archivo en el directorio /App/</w:t>
      </w:r>
      <w:proofErr w:type="spellStart"/>
      <w:r>
        <w:t>Models</w:t>
      </w:r>
      <w:proofErr w:type="spellEnd"/>
      <w:r>
        <w:t>. Lo implementamos con el siguiente contenido:</w:t>
      </w:r>
    </w:p>
    <w:p w14:paraId="713380A3" w14:textId="77777777" w:rsidR="00993F17" w:rsidRPr="00993F17" w:rsidRDefault="00993F17" w:rsidP="00993F1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93F1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&lt;?</w:t>
      </w:r>
      <w:proofErr w:type="spellStart"/>
      <w:r w:rsidRPr="00993F1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php</w:t>
      </w:r>
      <w:proofErr w:type="spellEnd"/>
    </w:p>
    <w:p w14:paraId="5FDAEBEB" w14:textId="77777777" w:rsidR="00993F17" w:rsidRPr="00993F17" w:rsidRDefault="00993F17" w:rsidP="00993F1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93F1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namespace</w:t>
      </w:r>
      <w:r w:rsidRPr="00993F1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93F17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App\Models</w:t>
      </w:r>
      <w:r w:rsidRPr="00993F1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C997634" w14:textId="77777777" w:rsidR="00993F17" w:rsidRPr="00993F17" w:rsidRDefault="00993F17" w:rsidP="00993F1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56588EF1" w14:textId="77777777" w:rsidR="00993F17" w:rsidRPr="00993F17" w:rsidRDefault="00993F17" w:rsidP="00993F1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93F1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use</w:t>
      </w:r>
      <w:r w:rsidRPr="00993F1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Illuminate\Database\Eloquent\Factories\</w:t>
      </w:r>
      <w:proofErr w:type="spellStart"/>
      <w:r w:rsidRPr="00993F17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HasFactory</w:t>
      </w:r>
      <w:proofErr w:type="spellEnd"/>
      <w:r w:rsidRPr="00993F1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1E709CAD" w14:textId="77777777" w:rsidR="00993F17" w:rsidRPr="00993F17" w:rsidRDefault="00993F17" w:rsidP="00993F1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93F1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use</w:t>
      </w:r>
      <w:r w:rsidRPr="00993F1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Illuminate\Database\Eloquent\</w:t>
      </w:r>
      <w:r w:rsidRPr="00993F17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Model</w:t>
      </w:r>
      <w:r w:rsidRPr="00993F1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1376C9E" w14:textId="77777777" w:rsidR="00993F17" w:rsidRPr="00993F17" w:rsidRDefault="00993F17" w:rsidP="00993F1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264EC616" w14:textId="77777777" w:rsidR="00993F17" w:rsidRPr="009765F6" w:rsidRDefault="00993F17" w:rsidP="00993F1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765F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r w:rsidRPr="009765F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9765F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Autor</w:t>
      </w:r>
      <w:r w:rsidRPr="009765F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9765F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extends</w:t>
      </w:r>
      <w:r w:rsidRPr="009765F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9765F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Model</w:t>
      </w:r>
    </w:p>
    <w:p w14:paraId="371207EB" w14:textId="77777777" w:rsidR="00993F17" w:rsidRPr="009765F6" w:rsidRDefault="00993F17" w:rsidP="00993F1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765F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14:paraId="49C6989D" w14:textId="77777777" w:rsidR="00993F17" w:rsidRPr="009765F6" w:rsidRDefault="00993F17" w:rsidP="00993F1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765F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9765F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</w:t>
      </w:r>
      <w:r w:rsidRPr="009765F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9765F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HasFactory</w:t>
      </w:r>
      <w:r w:rsidRPr="009765F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62D99B7F" w14:textId="77777777" w:rsidR="00993F17" w:rsidRPr="00993F17" w:rsidRDefault="00993F17" w:rsidP="00993F1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765F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993F1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protected</w:t>
      </w:r>
      <w:proofErr w:type="spellEnd"/>
      <w:r w:rsidRPr="00993F1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993F1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$table</w:t>
      </w:r>
      <w:r w:rsidRPr="00993F1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993F1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'autores'</w:t>
      </w:r>
      <w:r w:rsidRPr="00993F1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993F17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Indicamos que cree una clase a partir de la tabla autores</w:t>
      </w:r>
    </w:p>
    <w:p w14:paraId="512F3685" w14:textId="77777777" w:rsidR="00993F17" w:rsidRPr="00993F17" w:rsidRDefault="00993F17" w:rsidP="00993F1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commentRangeStart w:id="9"/>
      <w:r w:rsidRPr="00993F1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993F1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993F1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993F1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993F1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timestamps</w:t>
      </w:r>
      <w:proofErr w:type="spellEnd"/>
      <w:r w:rsidRPr="00993F1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993F1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false</w:t>
      </w:r>
      <w:r w:rsidRPr="00993F1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993F17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 La clase no incluirá los </w:t>
      </w:r>
      <w:proofErr w:type="spellStart"/>
      <w:r w:rsidRPr="00993F17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timestamps</w:t>
      </w:r>
      <w:commentRangeEnd w:id="9"/>
      <w:proofErr w:type="spellEnd"/>
      <w:r w:rsidR="00120622">
        <w:rPr>
          <w:rStyle w:val="Refdecomentario"/>
        </w:rPr>
        <w:commentReference w:id="9"/>
      </w:r>
    </w:p>
    <w:p w14:paraId="1B4B6EED" w14:textId="77777777" w:rsidR="00993F17" w:rsidRDefault="00993F17" w:rsidP="007715C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3F1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16FB0A8A" w14:textId="4BF665E0" w:rsidR="0072335D" w:rsidRPr="0072335D" w:rsidRDefault="0072335D" w:rsidP="0072335D">
      <w:r w:rsidRPr="00090183">
        <w:rPr>
          <w:b/>
          <w:bCs/>
        </w:rPr>
        <w:t>Mencionar una cosa</w:t>
      </w:r>
      <w:r>
        <w:t>: si la tabla se llamase como</w:t>
      </w:r>
      <w:r w:rsidR="00090183">
        <w:t xml:space="preserve"> la clase, pero con una “s” final, es decir, </w:t>
      </w:r>
      <w:proofErr w:type="spellStart"/>
      <w:r w:rsidR="00090183">
        <w:t>Autors</w:t>
      </w:r>
      <w:proofErr w:type="spellEnd"/>
      <w:r w:rsidR="00090183">
        <w:t>, no haría falta especificar mediante el atributo $table el nombre de la tabla.</w:t>
      </w:r>
    </w:p>
    <w:p w14:paraId="6C9A75AE" w14:textId="5CD31D1D" w:rsidR="0036745F" w:rsidRDefault="00E04082" w:rsidP="00E04082">
      <w:pPr>
        <w:pStyle w:val="Ttulo2"/>
      </w:pPr>
      <w:r>
        <w:t>8.2.-</w:t>
      </w:r>
      <w:r w:rsidR="00182225">
        <w:t xml:space="preserve"> Inserción de una fila.</w:t>
      </w:r>
    </w:p>
    <w:p w14:paraId="6052B3A3" w14:textId="27FF7F50" w:rsidR="00182225" w:rsidRDefault="00182225" w:rsidP="00182225">
      <w:proofErr w:type="spellStart"/>
      <w:r w:rsidRPr="00AB38DD">
        <w:rPr>
          <w:b/>
          <w:bCs/>
        </w:rPr>
        <w:t>Eloquent</w:t>
      </w:r>
      <w:proofErr w:type="spellEnd"/>
      <w:r w:rsidRPr="00AB38DD">
        <w:rPr>
          <w:b/>
          <w:bCs/>
        </w:rPr>
        <w:t xml:space="preserve"> realiza una asignación entre clases y tablas</w:t>
      </w:r>
      <w:r>
        <w:t>, por lo que</w:t>
      </w:r>
      <w:r w:rsidR="00AB38DD">
        <w:t>,</w:t>
      </w:r>
      <w:r>
        <w:t xml:space="preserve"> para trabajar con las filas de una tabla, tendremos que tratarlas como objetos instanciados de esas clases (correspondientes a las tablas). El código para realizar una inserción sería:</w:t>
      </w:r>
    </w:p>
    <w:p w14:paraId="4661DEC3" w14:textId="77777777" w:rsidR="000A54A6" w:rsidRPr="009A48B3" w:rsidRDefault="000A54A6" w:rsidP="000A54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A48B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spellStart"/>
      <w:r w:rsidRPr="009A48B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spellEnd"/>
    </w:p>
    <w:p w14:paraId="33ABC6EB" w14:textId="77777777" w:rsidR="000A54A6" w:rsidRPr="009A48B3" w:rsidRDefault="000A54A6" w:rsidP="000A54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A48B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</w:t>
      </w:r>
      <w:r w:rsidRPr="009A48B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App\</w:t>
      </w:r>
      <w:proofErr w:type="spellStart"/>
      <w:r w:rsidRPr="009A48B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Models</w:t>
      </w:r>
      <w:proofErr w:type="spellEnd"/>
      <w:r w:rsidRPr="009A48B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\</w:t>
      </w:r>
      <w:r w:rsidRPr="009A48B3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Autor</w:t>
      </w:r>
      <w:r w:rsidRPr="009A48B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5FFAE44F" w14:textId="77777777" w:rsidR="000A54A6" w:rsidRPr="009A48B3" w:rsidRDefault="000A54A6" w:rsidP="000A54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37159AB8" w14:textId="77777777" w:rsidR="000A54A6" w:rsidRPr="000A54A6" w:rsidRDefault="000A54A6" w:rsidP="000A54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A54A6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Route</w:t>
      </w:r>
      <w:r w:rsidRPr="000A54A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::</w:t>
      </w:r>
      <w:r w:rsidRPr="000A54A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</w:t>
      </w:r>
      <w:r w:rsidRPr="000A54A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0A54A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'/'</w:t>
      </w:r>
      <w:r w:rsidRPr="000A54A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0A54A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0A54A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() {</w:t>
      </w:r>
    </w:p>
    <w:p w14:paraId="52DD4D86" w14:textId="77777777" w:rsidR="000A54A6" w:rsidRPr="000A54A6" w:rsidRDefault="000A54A6" w:rsidP="000A54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A54A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A54A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$autor</w:t>
      </w:r>
      <w:r w:rsidRPr="000A54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0A54A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new</w:t>
      </w:r>
      <w:r w:rsidRPr="000A54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A54A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Autor</w:t>
      </w:r>
      <w:r w:rsidRPr="000A54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0A54A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Funciona con () y sin ellos</w:t>
      </w:r>
    </w:p>
    <w:p w14:paraId="0EF3EEDD" w14:textId="77777777" w:rsidR="000A54A6" w:rsidRPr="000A54A6" w:rsidRDefault="000A54A6" w:rsidP="000A54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A54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A54A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$autor</w:t>
      </w:r>
      <w:r w:rsidRPr="000A54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r w:rsidRPr="000A54A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aut_nombre</w:t>
      </w:r>
      <w:proofErr w:type="spellEnd"/>
      <w:r w:rsidRPr="000A54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0A54A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"Miguel de Cervantes"</w:t>
      </w:r>
      <w:r w:rsidRPr="000A54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3F1F5E51" w14:textId="77777777" w:rsidR="000A54A6" w:rsidRPr="000A54A6" w:rsidRDefault="000A54A6" w:rsidP="000A54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A54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A54A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$autor</w:t>
      </w:r>
      <w:r w:rsidRPr="000A54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r w:rsidRPr="000A54A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save</w:t>
      </w:r>
      <w:proofErr w:type="spellEnd"/>
      <w:r w:rsidRPr="000A54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(); </w:t>
      </w:r>
      <w:r w:rsidRPr="000A54A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Método que guarda el objeto en la tabla</w:t>
      </w:r>
    </w:p>
    <w:p w14:paraId="31720E96" w14:textId="77777777" w:rsidR="000A54A6" w:rsidRPr="000A54A6" w:rsidRDefault="000A54A6" w:rsidP="000A54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A54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A54A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0A54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A54A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'Autor guardado en la tabla'</w:t>
      </w:r>
      <w:r w:rsidRPr="000A54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7FA65D11" w14:textId="77777777" w:rsidR="000A54A6" w:rsidRPr="000A54A6" w:rsidRDefault="000A54A6" w:rsidP="000A54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A54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});</w:t>
      </w:r>
    </w:p>
    <w:p w14:paraId="18C776AB" w14:textId="77777777" w:rsidR="00182225" w:rsidRDefault="00182225" w:rsidP="005B7B3B">
      <w:pPr>
        <w:spacing w:after="0"/>
      </w:pPr>
    </w:p>
    <w:p w14:paraId="62E8537E" w14:textId="400F3E64" w:rsidR="00F144D2" w:rsidRDefault="00F144D2" w:rsidP="00182225">
      <w:r>
        <w:t xml:space="preserve">En </w:t>
      </w:r>
      <w:r w:rsidR="005B7B3B">
        <w:t xml:space="preserve">este caso, </w:t>
      </w:r>
      <w:r w:rsidR="005B7B3B" w:rsidRPr="003049AA">
        <w:rPr>
          <w:b/>
          <w:bCs/>
        </w:rPr>
        <w:t>hemos puesto el código en el archivo de rutas</w:t>
      </w:r>
      <w:r w:rsidR="004A4C9F">
        <w:t xml:space="preserve">, pero </w:t>
      </w:r>
      <w:r w:rsidR="004A4C9F">
        <w:rPr>
          <w:b/>
          <w:bCs/>
        </w:rPr>
        <w:t>en proyectos de mayores dimensiones, deberemos insertarlo en los controladores</w:t>
      </w:r>
      <w:r w:rsidR="004A4C9F">
        <w:t>.</w:t>
      </w:r>
    </w:p>
    <w:p w14:paraId="20F65A2C" w14:textId="47B79AE0" w:rsidR="00031E41" w:rsidRDefault="00031E41" w:rsidP="00182225">
      <w:r>
        <w:t>Mencionar que hay que declarar una directiva “use” para indicarle a Laravel que usamos la clase Autor.</w:t>
      </w:r>
    </w:p>
    <w:p w14:paraId="7FA1563A" w14:textId="61EF2CF5" w:rsidR="00E8239A" w:rsidRDefault="00E8239A" w:rsidP="00E8239A">
      <w:pPr>
        <w:pStyle w:val="Ttulo2"/>
      </w:pPr>
      <w:r>
        <w:t>8.3.- Recuperar una fila por su clave primaria.</w:t>
      </w:r>
    </w:p>
    <w:p w14:paraId="258EB83A" w14:textId="7BB7CC7C" w:rsidR="00E8239A" w:rsidRDefault="000445CD" w:rsidP="00E8239A">
      <w:r>
        <w:t>El código sería así:</w:t>
      </w:r>
    </w:p>
    <w:p w14:paraId="4D37E6C4" w14:textId="77777777" w:rsidR="0030296D" w:rsidRPr="009A48B3" w:rsidRDefault="0030296D" w:rsidP="0030296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A48B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spellStart"/>
      <w:r w:rsidRPr="009A48B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spellEnd"/>
    </w:p>
    <w:p w14:paraId="749CC431" w14:textId="77777777" w:rsidR="0030296D" w:rsidRPr="009A48B3" w:rsidRDefault="0030296D" w:rsidP="0030296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A48B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</w:t>
      </w:r>
      <w:r w:rsidRPr="009A48B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App\</w:t>
      </w:r>
      <w:proofErr w:type="spellStart"/>
      <w:r w:rsidRPr="009A48B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Models</w:t>
      </w:r>
      <w:proofErr w:type="spellEnd"/>
      <w:r w:rsidRPr="009A48B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\</w:t>
      </w:r>
      <w:r w:rsidRPr="009A48B3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Autor</w:t>
      </w:r>
      <w:r w:rsidRPr="009A48B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3D1F8795" w14:textId="77777777" w:rsidR="0030296D" w:rsidRPr="009A48B3" w:rsidRDefault="0030296D" w:rsidP="0030296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7DA13BA9" w14:textId="77777777" w:rsidR="0030296D" w:rsidRPr="0030296D" w:rsidRDefault="0030296D" w:rsidP="0030296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0296D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Route</w:t>
      </w:r>
      <w:r w:rsidRPr="0030296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::</w:t>
      </w:r>
      <w:r w:rsidRPr="0030296D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</w:t>
      </w:r>
      <w:r w:rsidRPr="0030296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0296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'/'</w:t>
      </w:r>
      <w:r w:rsidRPr="0030296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30296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30296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() {</w:t>
      </w:r>
    </w:p>
    <w:p w14:paraId="2D7ACF1D" w14:textId="77777777" w:rsidR="0030296D" w:rsidRPr="0030296D" w:rsidRDefault="0030296D" w:rsidP="0030296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0296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  <w:r w:rsidRPr="0030296D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$autor</w:t>
      </w:r>
      <w:r w:rsidRPr="0030296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30296D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Autor</w:t>
      </w:r>
      <w:r w:rsidRPr="0030296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proofErr w:type="spellStart"/>
      <w:r w:rsidRPr="0030296D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find</w:t>
      </w:r>
      <w:proofErr w:type="spellEnd"/>
      <w:r w:rsidRPr="0030296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0296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'1'</w:t>
      </w:r>
      <w:r w:rsidRPr="0030296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5B6843CE" w14:textId="77777777" w:rsidR="0030296D" w:rsidRPr="0030296D" w:rsidRDefault="0030296D" w:rsidP="0030296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0296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30296D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30296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0296D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$autor</w:t>
      </w:r>
      <w:r w:rsidRPr="0030296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r w:rsidRPr="0030296D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aut_nombre</w:t>
      </w:r>
      <w:proofErr w:type="spellEnd"/>
      <w:r w:rsidRPr="0030296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49FE1F7C" w14:textId="77777777" w:rsidR="0030296D" w:rsidRPr="0030296D" w:rsidRDefault="0030296D" w:rsidP="003029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0296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});</w:t>
      </w:r>
    </w:p>
    <w:bookmarkStart w:id="10" w:name="primaryKey"/>
    <w:p w14:paraId="13646AEC" w14:textId="359554CB" w:rsidR="00CB3D58" w:rsidRDefault="00CB3D58" w:rsidP="00E8239A">
      <w:r>
        <w:fldChar w:fldCharType="begin"/>
      </w:r>
      <w:r>
        <w:instrText xml:space="preserve"> HYPERLINK "https://www.laraveltip.com/laravel-tip-optimiza-el-metodo-find-de-eloquent-de-esta-forma/" \l ":~:text=Laravel%20Tip%20del%20D%C3%ADa%3A%20Especifica%20las%20columnas%20al,donde%20podemos%20especificar%20las%20columnas%20que%20queremos%20obtener." </w:instrText>
      </w:r>
      <w:r>
        <w:fldChar w:fldCharType="separate"/>
      </w:r>
      <w:r>
        <w:rPr>
          <w:rStyle w:val="Hipervnculo"/>
        </w:rPr>
        <w:t xml:space="preserve">Laravel Tip: Optimiza el método </w:t>
      </w:r>
      <w:proofErr w:type="spellStart"/>
      <w:r>
        <w:rPr>
          <w:rStyle w:val="Hipervnculo"/>
        </w:rPr>
        <w:t>find</w:t>
      </w:r>
      <w:proofErr w:type="spellEnd"/>
      <w:r>
        <w:rPr>
          <w:rStyle w:val="Hipervnculo"/>
        </w:rPr>
        <w:t xml:space="preserve">() de </w:t>
      </w:r>
      <w:proofErr w:type="spellStart"/>
      <w:r>
        <w:rPr>
          <w:rStyle w:val="Hipervnculo"/>
        </w:rPr>
        <w:t>Eloquent</w:t>
      </w:r>
      <w:proofErr w:type="spellEnd"/>
      <w:r>
        <w:rPr>
          <w:rStyle w:val="Hipervnculo"/>
        </w:rPr>
        <w:t xml:space="preserve"> de esta forma! – Laravel Tip</w:t>
      </w:r>
      <w:r>
        <w:fldChar w:fldCharType="end"/>
      </w:r>
    </w:p>
    <w:p w14:paraId="308CDF7F" w14:textId="52153A24" w:rsidR="000445CD" w:rsidRDefault="00000000" w:rsidP="00E8239A">
      <w:hyperlink w:anchor="clavePrimariaMigraciones" w:history="1">
        <w:r w:rsidR="0030296D" w:rsidRPr="009B655C">
          <w:rPr>
            <w:rStyle w:val="Hipervnculo"/>
          </w:rPr>
          <w:t xml:space="preserve">Pero </w:t>
        </w:r>
        <w:proofErr w:type="spellStart"/>
        <w:r w:rsidR="0030296D" w:rsidRPr="009B655C">
          <w:rPr>
            <w:rStyle w:val="Hipervnculo"/>
            <w:b/>
            <w:bCs/>
          </w:rPr>
          <w:t>Eloquent</w:t>
        </w:r>
        <w:proofErr w:type="spellEnd"/>
        <w:r w:rsidR="0030296D" w:rsidRPr="009B655C">
          <w:rPr>
            <w:rStyle w:val="Hipervnculo"/>
            <w:b/>
            <w:bCs/>
          </w:rPr>
          <w:t xml:space="preserve"> supone que la clave primaria se llama “id”</w:t>
        </w:r>
        <w:r w:rsidR="0030296D" w:rsidRPr="009B655C">
          <w:rPr>
            <w:rStyle w:val="Hipervnculo"/>
          </w:rPr>
          <w:t xml:space="preserve">, </w:t>
        </w:r>
        <w:r w:rsidR="0030296D" w:rsidRPr="009B655C">
          <w:rPr>
            <w:rStyle w:val="Hipervnculo"/>
            <w:b/>
            <w:bCs/>
          </w:rPr>
          <w:t>en nuestro caso</w:t>
        </w:r>
        <w:r w:rsidR="00CA2208" w:rsidRPr="009B655C">
          <w:rPr>
            <w:rStyle w:val="Hipervnculo"/>
            <w:b/>
            <w:bCs/>
          </w:rPr>
          <w:t xml:space="preserve"> se llama “</w:t>
        </w:r>
        <w:proofErr w:type="spellStart"/>
        <w:r w:rsidR="00CA2208" w:rsidRPr="009B655C">
          <w:rPr>
            <w:rStyle w:val="Hipervnculo"/>
            <w:b/>
            <w:bCs/>
          </w:rPr>
          <w:t>aut_id</w:t>
        </w:r>
        <w:proofErr w:type="spellEnd"/>
        <w:r w:rsidR="00CA2208" w:rsidRPr="009B655C">
          <w:rPr>
            <w:rStyle w:val="Hipervnculo"/>
            <w:b/>
            <w:bCs/>
          </w:rPr>
          <w:t>”, por lo que hay que especificárselo en la definición del modelo</w:t>
        </w:r>
        <w:r w:rsidR="00CA2208" w:rsidRPr="009B655C">
          <w:rPr>
            <w:rStyle w:val="Hipervnculo"/>
          </w:rPr>
          <w:t>, añadiendo la línea</w:t>
        </w:r>
      </w:hyperlink>
      <w:r w:rsidR="00CA2208">
        <w:t>:</w:t>
      </w:r>
    </w:p>
    <w:bookmarkEnd w:id="10"/>
    <w:p w14:paraId="0A45DEC5" w14:textId="1851B79B" w:rsidR="00F93CE3" w:rsidRDefault="00F93CE3" w:rsidP="00F93C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827357959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88"/>
          <w:sz w:val="17"/>
          <w:szCs w:val="17"/>
        </w:rPr>
        <w:t>protected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primaryKey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aut_id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E6B9F06" w14:textId="0FC00B5F" w:rsidR="000445CD" w:rsidRDefault="00F93CE3" w:rsidP="00F93CE3">
      <w:pPr>
        <w:pStyle w:val="Ttulo2"/>
      </w:pPr>
      <w:r>
        <w:t>8.4.- Otras operaciones.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2263"/>
        <w:gridCol w:w="6231"/>
      </w:tblGrid>
      <w:tr w:rsidR="00F05BC5" w14:paraId="429E1BEC" w14:textId="77777777" w:rsidTr="00C77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AFF966" w14:textId="6B912EAF" w:rsidR="00F05BC5" w:rsidRDefault="00F05BC5" w:rsidP="00F93CE3">
            <w:r>
              <w:t>Operación</w:t>
            </w:r>
          </w:p>
        </w:tc>
        <w:tc>
          <w:tcPr>
            <w:tcW w:w="6231" w:type="dxa"/>
          </w:tcPr>
          <w:p w14:paraId="22FF9905" w14:textId="302C60DF" w:rsidR="00F05BC5" w:rsidRDefault="00F05BC5" w:rsidP="00F93C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</w:t>
            </w:r>
          </w:p>
        </w:tc>
      </w:tr>
      <w:tr w:rsidR="00F05BC5" w14:paraId="53A91230" w14:textId="77777777" w:rsidTr="00F05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6A21509" w14:textId="16969C59" w:rsidR="00F05BC5" w:rsidRDefault="00F05BC5" w:rsidP="00F93CE3">
            <w:r>
              <w:t>Actualización</w:t>
            </w:r>
          </w:p>
        </w:tc>
        <w:tc>
          <w:tcPr>
            <w:tcW w:w="6231" w:type="dxa"/>
          </w:tcPr>
          <w:p w14:paraId="70D1A5F6" w14:textId="77777777" w:rsidR="00A56098" w:rsidRPr="00A56098" w:rsidRDefault="00A56098" w:rsidP="00A56098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A560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S"/>
              </w:rPr>
              <w:t>&lt;?</w:t>
            </w:r>
            <w:proofErr w:type="spellStart"/>
            <w:r w:rsidRPr="00A560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S"/>
              </w:rPr>
              <w:t>php</w:t>
            </w:r>
            <w:proofErr w:type="spellEnd"/>
          </w:p>
          <w:p w14:paraId="35D8C8A7" w14:textId="77777777" w:rsidR="00A56098" w:rsidRPr="00A56098" w:rsidRDefault="00A56098" w:rsidP="00A56098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A560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S"/>
              </w:rPr>
              <w:t>use</w:t>
            </w:r>
            <w:r w:rsidRPr="00A560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 App\Models\</w:t>
            </w:r>
            <w:r w:rsidRPr="00A5609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ES"/>
              </w:rPr>
              <w:t>Autor</w:t>
            </w:r>
            <w:r w:rsidRPr="00A560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;</w:t>
            </w:r>
          </w:p>
          <w:p w14:paraId="589672ED" w14:textId="77777777" w:rsidR="00A56098" w:rsidRPr="00A56098" w:rsidRDefault="00A56098" w:rsidP="00A56098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</w:p>
          <w:p w14:paraId="1EC3DA26" w14:textId="77777777" w:rsidR="00A56098" w:rsidRPr="00A56098" w:rsidRDefault="00A56098" w:rsidP="00A56098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A5609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ES"/>
              </w:rPr>
              <w:t>Route</w:t>
            </w:r>
            <w:r w:rsidRPr="00A560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::</w:t>
            </w:r>
            <w:r w:rsidRPr="00A560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ES"/>
              </w:rPr>
              <w:t>get</w:t>
            </w:r>
            <w:r w:rsidRPr="00A560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(</w:t>
            </w:r>
            <w:r w:rsidRPr="00A560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'/'</w:t>
            </w:r>
            <w:r w:rsidRPr="00A560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, </w:t>
            </w:r>
            <w:r w:rsidRPr="00A560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S"/>
              </w:rPr>
              <w:t>function</w:t>
            </w:r>
            <w:r w:rsidRPr="00A560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 () {</w:t>
            </w:r>
          </w:p>
          <w:p w14:paraId="5A94946F" w14:textId="77777777" w:rsidR="00A56098" w:rsidRPr="00A56098" w:rsidRDefault="00A56098" w:rsidP="00A56098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A560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    </w:t>
            </w:r>
            <w:r w:rsidRPr="00A560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S"/>
              </w:rPr>
              <w:t>$autor</w:t>
            </w:r>
            <w:r w:rsidRPr="00A560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 xml:space="preserve"> = </w:t>
            </w:r>
            <w:r w:rsidRPr="00A5609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ES"/>
              </w:rPr>
              <w:t>Autor</w:t>
            </w:r>
            <w:r w:rsidRPr="00A560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::</w:t>
            </w:r>
            <w:proofErr w:type="spellStart"/>
            <w:r w:rsidRPr="00A560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S"/>
              </w:rPr>
              <w:t>find</w:t>
            </w:r>
            <w:proofErr w:type="spellEnd"/>
            <w:r w:rsidRPr="00A560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(</w:t>
            </w:r>
            <w:r w:rsidRPr="00A560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S"/>
              </w:rPr>
              <w:t>1</w:t>
            </w:r>
            <w:r w:rsidRPr="00A560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);</w:t>
            </w:r>
          </w:p>
          <w:p w14:paraId="110F3BBF" w14:textId="77777777" w:rsidR="00A56098" w:rsidRDefault="00A56098" w:rsidP="00A56098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A560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 xml:space="preserve">    </w:t>
            </w:r>
            <w:r w:rsidRPr="00A560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S"/>
              </w:rPr>
              <w:t>$autor</w:t>
            </w:r>
            <w:r w:rsidRPr="00A560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-&gt;</w:t>
            </w:r>
            <w:proofErr w:type="spellStart"/>
            <w:r w:rsidRPr="00A560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S"/>
              </w:rPr>
              <w:t>aut_nombre</w:t>
            </w:r>
            <w:proofErr w:type="spellEnd"/>
            <w:r w:rsidRPr="00A560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 xml:space="preserve"> = </w:t>
            </w:r>
            <w:r w:rsidRPr="00A560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S"/>
              </w:rPr>
              <w:t>"Calderón de la Barca"</w:t>
            </w:r>
            <w:r w:rsidRPr="00A560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;</w:t>
            </w:r>
          </w:p>
          <w:p w14:paraId="4AA1DAE8" w14:textId="2A6BDEB3" w:rsidR="009001F5" w:rsidRPr="00A56098" w:rsidRDefault="00C72A53" w:rsidP="00A56098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C72A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 xml:space="preserve">    </w:t>
            </w:r>
            <w:commentRangeStart w:id="11"/>
            <w:r w:rsidRPr="00C72A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S"/>
              </w:rPr>
              <w:t>$autor</w:t>
            </w:r>
            <w:r w:rsidRPr="00C72A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-&gt;</w:t>
            </w:r>
            <w:proofErr w:type="spellStart"/>
            <w:r w:rsidRPr="00C72A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S"/>
              </w:rPr>
              <w:t>save</w:t>
            </w:r>
            <w:proofErr w:type="spellEnd"/>
            <w:r w:rsidRPr="00C72A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();</w:t>
            </w:r>
            <w:commentRangeEnd w:id="11"/>
            <w:r w:rsidR="00F40D37">
              <w:rPr>
                <w:rStyle w:val="Refdecomentario"/>
              </w:rPr>
              <w:commentReference w:id="11"/>
            </w:r>
          </w:p>
          <w:p w14:paraId="530DCE1D" w14:textId="7621F7F8" w:rsidR="00F05BC5" w:rsidRPr="00231D49" w:rsidRDefault="00A56098" w:rsidP="00231D49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A560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});</w:t>
            </w:r>
          </w:p>
        </w:tc>
      </w:tr>
      <w:tr w:rsidR="00F05BC5" w14:paraId="1E32700A" w14:textId="77777777" w:rsidTr="00F05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82BAB9C" w14:textId="00FB05A6" w:rsidR="00F05BC5" w:rsidRDefault="00F05BC5" w:rsidP="00F93CE3">
            <w:r>
              <w:t>Eliminación</w:t>
            </w:r>
          </w:p>
        </w:tc>
        <w:tc>
          <w:tcPr>
            <w:tcW w:w="6231" w:type="dxa"/>
          </w:tcPr>
          <w:p w14:paraId="4A0D7C2F" w14:textId="77777777" w:rsidR="00CD6A30" w:rsidRPr="00CD6A30" w:rsidRDefault="00CD6A30" w:rsidP="00CD6A30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CD6A3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S"/>
              </w:rPr>
              <w:t>&lt;?</w:t>
            </w:r>
            <w:proofErr w:type="spellStart"/>
            <w:r w:rsidRPr="00CD6A3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S"/>
              </w:rPr>
              <w:t>php</w:t>
            </w:r>
            <w:proofErr w:type="spellEnd"/>
          </w:p>
          <w:p w14:paraId="0261E5E7" w14:textId="77777777" w:rsidR="00CD6A30" w:rsidRPr="00CD6A30" w:rsidRDefault="00CD6A30" w:rsidP="00CD6A30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CD6A3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S"/>
              </w:rPr>
              <w:t>use</w:t>
            </w:r>
            <w:r w:rsidRPr="00CD6A3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 App\Models\</w:t>
            </w:r>
            <w:r w:rsidRPr="00CD6A3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ES"/>
              </w:rPr>
              <w:t>Autor</w:t>
            </w:r>
            <w:r w:rsidRPr="00CD6A3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;</w:t>
            </w:r>
          </w:p>
          <w:p w14:paraId="00BD85B2" w14:textId="77777777" w:rsidR="00CD6A30" w:rsidRPr="00CD6A30" w:rsidRDefault="00CD6A30" w:rsidP="00CD6A30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</w:p>
          <w:p w14:paraId="01BEA8AE" w14:textId="77777777" w:rsidR="00CD6A30" w:rsidRPr="00CD6A30" w:rsidRDefault="00CD6A30" w:rsidP="00CD6A30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CD6A3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ES"/>
              </w:rPr>
              <w:t>Route</w:t>
            </w:r>
            <w:r w:rsidRPr="00CD6A3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::</w:t>
            </w:r>
            <w:r w:rsidRPr="00CD6A3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ES"/>
              </w:rPr>
              <w:t>get</w:t>
            </w:r>
            <w:r w:rsidRPr="00CD6A3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(</w:t>
            </w:r>
            <w:r w:rsidRPr="00CD6A3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'/'</w:t>
            </w:r>
            <w:r w:rsidRPr="00CD6A3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, </w:t>
            </w:r>
            <w:r w:rsidRPr="00CD6A3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S"/>
              </w:rPr>
              <w:t>function</w:t>
            </w:r>
            <w:r w:rsidRPr="00CD6A3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 () {</w:t>
            </w:r>
          </w:p>
          <w:p w14:paraId="0A59C95D" w14:textId="77777777" w:rsidR="00CD6A30" w:rsidRPr="00CD6A30" w:rsidRDefault="00CD6A30" w:rsidP="00CD6A30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CD6A3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    </w:t>
            </w:r>
            <w:r w:rsidRPr="00CD6A3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S"/>
              </w:rPr>
              <w:t>$autor</w:t>
            </w:r>
            <w:r w:rsidRPr="00CD6A3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 xml:space="preserve"> = </w:t>
            </w:r>
            <w:r w:rsidRPr="00CD6A3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ES"/>
              </w:rPr>
              <w:t>Autor</w:t>
            </w:r>
            <w:r w:rsidRPr="00CD6A3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::</w:t>
            </w:r>
            <w:proofErr w:type="spellStart"/>
            <w:r w:rsidRPr="00CD6A3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S"/>
              </w:rPr>
              <w:t>find</w:t>
            </w:r>
            <w:proofErr w:type="spellEnd"/>
            <w:r w:rsidRPr="00CD6A3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(</w:t>
            </w:r>
            <w:r w:rsidRPr="00CD6A3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S"/>
              </w:rPr>
              <w:t>1</w:t>
            </w:r>
            <w:r w:rsidRPr="00CD6A3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);</w:t>
            </w:r>
          </w:p>
          <w:p w14:paraId="318EB74E" w14:textId="77777777" w:rsidR="00CD6A30" w:rsidRPr="00CD6A30" w:rsidRDefault="00CD6A30" w:rsidP="00CD6A30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CD6A3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 xml:space="preserve">    </w:t>
            </w:r>
            <w:r w:rsidRPr="00CD6A3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S"/>
              </w:rPr>
              <w:t>$autor</w:t>
            </w:r>
            <w:r w:rsidRPr="00CD6A3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-&gt;</w:t>
            </w:r>
            <w:proofErr w:type="spellStart"/>
            <w:r w:rsidRPr="00CD6A3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S"/>
              </w:rPr>
              <w:t>delete</w:t>
            </w:r>
            <w:proofErr w:type="spellEnd"/>
            <w:r w:rsidRPr="00CD6A3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();</w:t>
            </w:r>
          </w:p>
          <w:p w14:paraId="5E632FED" w14:textId="57287C2D" w:rsidR="00F05BC5" w:rsidRPr="00CD6A30" w:rsidRDefault="00CD6A30" w:rsidP="00CD6A30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CD6A3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});</w:t>
            </w:r>
          </w:p>
        </w:tc>
      </w:tr>
      <w:tr w:rsidR="00F05BC5" w14:paraId="03A12DDC" w14:textId="77777777" w:rsidTr="00F05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000FA6A" w14:textId="7E70BA86" w:rsidR="00F05BC5" w:rsidRDefault="00F05BC5" w:rsidP="00F93CE3">
            <w:r>
              <w:t>Eliminación mediante clave primaria</w:t>
            </w:r>
          </w:p>
        </w:tc>
        <w:tc>
          <w:tcPr>
            <w:tcW w:w="6231" w:type="dxa"/>
          </w:tcPr>
          <w:p w14:paraId="31AE8292" w14:textId="77777777" w:rsidR="00A72911" w:rsidRPr="00A72911" w:rsidRDefault="00A72911" w:rsidP="00A72911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A729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S"/>
              </w:rPr>
              <w:t>use</w:t>
            </w:r>
            <w:r w:rsidRPr="00A729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 App\Models\</w:t>
            </w:r>
            <w:r w:rsidRPr="00A7291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ES"/>
              </w:rPr>
              <w:t>Autor</w:t>
            </w:r>
            <w:r w:rsidRPr="00A729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;</w:t>
            </w:r>
          </w:p>
          <w:p w14:paraId="0ED3E3B9" w14:textId="77777777" w:rsidR="00A72911" w:rsidRPr="00A72911" w:rsidRDefault="00A72911" w:rsidP="00A72911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</w:p>
          <w:p w14:paraId="71D3EB06" w14:textId="77777777" w:rsidR="00A72911" w:rsidRPr="00A72911" w:rsidRDefault="00A72911" w:rsidP="00A72911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A7291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ES"/>
              </w:rPr>
              <w:t>Route</w:t>
            </w:r>
            <w:r w:rsidRPr="00A729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::</w:t>
            </w:r>
            <w:r w:rsidRPr="00A7291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ES"/>
              </w:rPr>
              <w:t>get</w:t>
            </w:r>
            <w:r w:rsidRPr="00A729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(</w:t>
            </w:r>
            <w:r w:rsidRPr="00A7291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'/'</w:t>
            </w:r>
            <w:r w:rsidRPr="00A729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, </w:t>
            </w:r>
            <w:r w:rsidRPr="00A729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S"/>
              </w:rPr>
              <w:t>function</w:t>
            </w:r>
            <w:r w:rsidRPr="00A729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 () {</w:t>
            </w:r>
          </w:p>
          <w:p w14:paraId="69EC3592" w14:textId="77777777" w:rsidR="00A72911" w:rsidRPr="00A72911" w:rsidRDefault="00A72911" w:rsidP="00A72911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A729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    </w:t>
            </w:r>
            <w:r w:rsidRPr="00A7291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ES"/>
              </w:rPr>
              <w:t>Autor</w:t>
            </w:r>
            <w:r w:rsidRPr="00A729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::</w:t>
            </w:r>
            <w:proofErr w:type="spellStart"/>
            <w:r w:rsidRPr="00A7291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S"/>
              </w:rPr>
              <w:t>destroy</w:t>
            </w:r>
            <w:proofErr w:type="spellEnd"/>
            <w:r w:rsidRPr="00A729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(</w:t>
            </w:r>
            <w:r w:rsidRPr="00A7291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S"/>
              </w:rPr>
              <w:t>1</w:t>
            </w:r>
            <w:r w:rsidRPr="00A729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);</w:t>
            </w:r>
          </w:p>
          <w:p w14:paraId="109372A0" w14:textId="3D3D775D" w:rsidR="00F05BC5" w:rsidRPr="00A72911" w:rsidRDefault="00A72911" w:rsidP="00A72911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A729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});</w:t>
            </w:r>
            <w:r w:rsidR="000051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 xml:space="preserve"> </w:t>
            </w:r>
          </w:p>
        </w:tc>
      </w:tr>
      <w:tr w:rsidR="00F05BC5" w14:paraId="423A0DD4" w14:textId="77777777" w:rsidTr="00F05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968FA35" w14:textId="59812F66" w:rsidR="00F05BC5" w:rsidRDefault="003049AA" w:rsidP="00F93CE3">
            <w:r>
              <w:t>Eliminación múltiple mediante clave primaria</w:t>
            </w:r>
          </w:p>
        </w:tc>
        <w:tc>
          <w:tcPr>
            <w:tcW w:w="6231" w:type="dxa"/>
          </w:tcPr>
          <w:p w14:paraId="53E6177D" w14:textId="77777777" w:rsidR="00185AB4" w:rsidRPr="00185AB4" w:rsidRDefault="00185AB4" w:rsidP="00185AB4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185AB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S"/>
              </w:rPr>
              <w:t>use</w:t>
            </w:r>
            <w:r w:rsidRPr="00185AB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 App\Models\</w:t>
            </w:r>
            <w:r w:rsidRPr="00185AB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ES"/>
              </w:rPr>
              <w:t>Autor</w:t>
            </w:r>
            <w:r w:rsidRPr="00185AB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;</w:t>
            </w:r>
          </w:p>
          <w:p w14:paraId="3D1FE8C2" w14:textId="77777777" w:rsidR="00185AB4" w:rsidRPr="00185AB4" w:rsidRDefault="00185AB4" w:rsidP="00185AB4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</w:p>
          <w:p w14:paraId="0C3125DC" w14:textId="77777777" w:rsidR="00185AB4" w:rsidRPr="00185AB4" w:rsidRDefault="00185AB4" w:rsidP="00185AB4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185AB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ES"/>
              </w:rPr>
              <w:t>Route</w:t>
            </w:r>
            <w:r w:rsidRPr="00185AB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::</w:t>
            </w:r>
            <w:r w:rsidRPr="00185AB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ES"/>
              </w:rPr>
              <w:t>get</w:t>
            </w:r>
            <w:r w:rsidRPr="00185AB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(</w:t>
            </w:r>
            <w:r w:rsidRPr="00185AB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'/'</w:t>
            </w:r>
            <w:r w:rsidRPr="00185AB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, </w:t>
            </w:r>
            <w:r w:rsidRPr="00185AB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S"/>
              </w:rPr>
              <w:t>function</w:t>
            </w:r>
            <w:r w:rsidRPr="00185AB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 () {</w:t>
            </w:r>
          </w:p>
          <w:p w14:paraId="5486120E" w14:textId="77777777" w:rsidR="00185AB4" w:rsidRPr="00185AB4" w:rsidRDefault="00185AB4" w:rsidP="00185AB4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185AB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    </w:t>
            </w:r>
            <w:r w:rsidRPr="00185AB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ES"/>
              </w:rPr>
              <w:t>Autor</w:t>
            </w:r>
            <w:r w:rsidRPr="00185AB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::</w:t>
            </w:r>
            <w:proofErr w:type="spellStart"/>
            <w:r w:rsidRPr="00185AB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S"/>
              </w:rPr>
              <w:t>destroy</w:t>
            </w:r>
            <w:proofErr w:type="spellEnd"/>
            <w:r w:rsidRPr="00185AB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([</w:t>
            </w:r>
            <w:r w:rsidRPr="00185AB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S"/>
              </w:rPr>
              <w:t>3</w:t>
            </w:r>
            <w:r w:rsidRPr="00185AB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 xml:space="preserve">, </w:t>
            </w:r>
            <w:r w:rsidRPr="00185AB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S"/>
              </w:rPr>
              <w:t>4</w:t>
            </w:r>
            <w:r w:rsidRPr="00185AB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]);</w:t>
            </w:r>
          </w:p>
          <w:p w14:paraId="2B53A051" w14:textId="33EEB5FF" w:rsidR="00F05BC5" w:rsidRPr="00185AB4" w:rsidRDefault="00185AB4" w:rsidP="00185AB4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185AB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});</w:t>
            </w:r>
          </w:p>
        </w:tc>
      </w:tr>
    </w:tbl>
    <w:p w14:paraId="4D859B48" w14:textId="77777777" w:rsidR="00F93CE3" w:rsidRPr="00F93CE3" w:rsidRDefault="00F93CE3" w:rsidP="00185AB4">
      <w:pPr>
        <w:spacing w:after="0"/>
      </w:pPr>
    </w:p>
    <w:p w14:paraId="7476D7B2" w14:textId="5EB30515" w:rsidR="000A54A6" w:rsidRDefault="0002018A" w:rsidP="0002018A">
      <w:pPr>
        <w:pStyle w:val="Ttulo2"/>
      </w:pPr>
      <w:r>
        <w:t>9.5.- Consultas.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2263"/>
        <w:gridCol w:w="6231"/>
      </w:tblGrid>
      <w:tr w:rsidR="00BF58C3" w14:paraId="45F9C158" w14:textId="77777777" w:rsidTr="00C77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10889E4" w14:textId="77777777" w:rsidR="00BF58C3" w:rsidRDefault="00BF58C3" w:rsidP="009B32CD">
            <w:r>
              <w:t>Operación</w:t>
            </w:r>
          </w:p>
        </w:tc>
        <w:tc>
          <w:tcPr>
            <w:tcW w:w="6231" w:type="dxa"/>
          </w:tcPr>
          <w:p w14:paraId="3F9EB104" w14:textId="77777777" w:rsidR="00BF58C3" w:rsidRDefault="00BF58C3" w:rsidP="009B32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</w:t>
            </w:r>
          </w:p>
        </w:tc>
      </w:tr>
      <w:tr w:rsidR="00BF58C3" w14:paraId="5741472B" w14:textId="77777777" w:rsidTr="009B3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97B1893" w14:textId="38C91C9F" w:rsidR="00BF58C3" w:rsidRDefault="00440C31" w:rsidP="009B32CD">
            <w:r>
              <w:t>Todas las filas</w:t>
            </w:r>
          </w:p>
        </w:tc>
        <w:tc>
          <w:tcPr>
            <w:tcW w:w="6231" w:type="dxa"/>
          </w:tcPr>
          <w:p w14:paraId="48243A43" w14:textId="77777777" w:rsidR="00F623CF" w:rsidRPr="00F623CF" w:rsidRDefault="00F623CF" w:rsidP="00F623CF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F623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S"/>
              </w:rPr>
              <w:t>use</w:t>
            </w:r>
            <w:r w:rsidRPr="00F623C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 App\Models\</w:t>
            </w:r>
            <w:r w:rsidRPr="00F623C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ES"/>
              </w:rPr>
              <w:t>Autor</w:t>
            </w:r>
            <w:r w:rsidRPr="00F623C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;</w:t>
            </w:r>
          </w:p>
          <w:p w14:paraId="30DC005F" w14:textId="77777777" w:rsidR="00F623CF" w:rsidRPr="00F623CF" w:rsidRDefault="00F623CF" w:rsidP="00F623CF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</w:p>
          <w:p w14:paraId="030702CC" w14:textId="77777777" w:rsidR="00F623CF" w:rsidRPr="00F623CF" w:rsidRDefault="00F623CF" w:rsidP="00F623CF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F623C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ES"/>
              </w:rPr>
              <w:t>Route</w:t>
            </w:r>
            <w:r w:rsidRPr="00F623C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::</w:t>
            </w:r>
            <w:r w:rsidRPr="00F623C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ES"/>
              </w:rPr>
              <w:t>get</w:t>
            </w:r>
            <w:r w:rsidRPr="00F623C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(</w:t>
            </w:r>
            <w:r w:rsidRPr="00F623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'/'</w:t>
            </w:r>
            <w:r w:rsidRPr="00F623C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, </w:t>
            </w:r>
            <w:r w:rsidRPr="00F623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S"/>
              </w:rPr>
              <w:t>function</w:t>
            </w:r>
            <w:r w:rsidRPr="00F623C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 () {</w:t>
            </w:r>
          </w:p>
          <w:p w14:paraId="3F030E1F" w14:textId="77777777" w:rsidR="00F623CF" w:rsidRPr="00F623CF" w:rsidRDefault="00F623CF" w:rsidP="00F623CF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F623C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    </w:t>
            </w:r>
            <w:r w:rsidRPr="00F623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S"/>
              </w:rPr>
              <w:t>$autores</w:t>
            </w:r>
            <w:r w:rsidRPr="00F623C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 xml:space="preserve"> = </w:t>
            </w:r>
            <w:r w:rsidRPr="00F623C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ES"/>
              </w:rPr>
              <w:t>Autor</w:t>
            </w:r>
            <w:r w:rsidRPr="00F623C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::</w:t>
            </w:r>
            <w:proofErr w:type="spellStart"/>
            <w:r w:rsidRPr="00F623C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S"/>
              </w:rPr>
              <w:t>all</w:t>
            </w:r>
            <w:proofErr w:type="spellEnd"/>
            <w:r w:rsidRPr="00F623C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();</w:t>
            </w:r>
          </w:p>
          <w:p w14:paraId="73419613" w14:textId="77777777" w:rsidR="00F623CF" w:rsidRPr="00F623CF" w:rsidRDefault="00F623CF" w:rsidP="00F623CF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F623C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lastRenderedPageBreak/>
              <w:t xml:space="preserve">    </w:t>
            </w:r>
            <w:proofErr w:type="spellStart"/>
            <w:r w:rsidRPr="00F623C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S"/>
              </w:rPr>
              <w:t>var_dump</w:t>
            </w:r>
            <w:proofErr w:type="spellEnd"/>
            <w:r w:rsidRPr="00F623C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(</w:t>
            </w:r>
            <w:r w:rsidRPr="00F623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S"/>
              </w:rPr>
              <w:t>$autores</w:t>
            </w:r>
            <w:r w:rsidRPr="00F623C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 xml:space="preserve">); </w:t>
            </w:r>
            <w:r w:rsidRPr="00F623C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ES"/>
              </w:rPr>
              <w:t>// Para ver todo el array</w:t>
            </w:r>
          </w:p>
          <w:p w14:paraId="36274D71" w14:textId="77777777" w:rsidR="00F623CF" w:rsidRPr="00F623CF" w:rsidRDefault="00F623CF" w:rsidP="00F623CF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F623C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 xml:space="preserve">    </w:t>
            </w:r>
            <w:r w:rsidRPr="00F623C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S"/>
              </w:rPr>
              <w:t>echo</w:t>
            </w:r>
            <w:r w:rsidRPr="00F623C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 xml:space="preserve"> </w:t>
            </w:r>
            <w:r w:rsidRPr="00F623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S"/>
              </w:rPr>
              <w:t>$autores</w:t>
            </w:r>
            <w:r w:rsidRPr="00F623C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[</w:t>
            </w:r>
            <w:r w:rsidRPr="00F623C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S"/>
              </w:rPr>
              <w:t>0</w:t>
            </w:r>
            <w:r w:rsidRPr="00F623C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]-&gt;</w:t>
            </w:r>
            <w:proofErr w:type="spellStart"/>
            <w:r w:rsidRPr="00F623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S"/>
              </w:rPr>
              <w:t>aut_nombre</w:t>
            </w:r>
            <w:proofErr w:type="spellEnd"/>
            <w:r w:rsidRPr="00F623C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 xml:space="preserve">; </w:t>
            </w:r>
            <w:r w:rsidRPr="00F623C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ES"/>
              </w:rPr>
              <w:t>// Para ver un elemento</w:t>
            </w:r>
          </w:p>
          <w:p w14:paraId="4AE1E5FF" w14:textId="65C4B14D" w:rsidR="00BF58C3" w:rsidRPr="00231D49" w:rsidRDefault="00F623CF" w:rsidP="009B32CD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F623C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});</w:t>
            </w:r>
          </w:p>
        </w:tc>
      </w:tr>
      <w:tr w:rsidR="00BF58C3" w14:paraId="749EBE32" w14:textId="77777777" w:rsidTr="009B3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E542D29" w14:textId="649EC4DC" w:rsidR="00BF58C3" w:rsidRDefault="009749C3" w:rsidP="009B32CD">
            <w:r>
              <w:lastRenderedPageBreak/>
              <w:t>Primera fila</w:t>
            </w:r>
          </w:p>
        </w:tc>
        <w:tc>
          <w:tcPr>
            <w:tcW w:w="6231" w:type="dxa"/>
          </w:tcPr>
          <w:p w14:paraId="51D61127" w14:textId="77777777" w:rsidR="00EF59AA" w:rsidRPr="00EF59AA" w:rsidRDefault="00EF59AA" w:rsidP="00EF59AA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EF59A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S"/>
              </w:rPr>
              <w:t>use</w:t>
            </w:r>
            <w:r w:rsidRPr="00EF59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 App\Models\</w:t>
            </w:r>
            <w:r w:rsidRPr="00EF59A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ES"/>
              </w:rPr>
              <w:t>Autor</w:t>
            </w:r>
            <w:r w:rsidRPr="00EF59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;</w:t>
            </w:r>
          </w:p>
          <w:p w14:paraId="1C5CE468" w14:textId="77777777" w:rsidR="00EF59AA" w:rsidRPr="00EF59AA" w:rsidRDefault="00EF59AA" w:rsidP="00EF59AA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</w:p>
          <w:p w14:paraId="32B31817" w14:textId="77777777" w:rsidR="00EF59AA" w:rsidRPr="00EF59AA" w:rsidRDefault="00EF59AA" w:rsidP="00EF59AA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EF59A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ES"/>
              </w:rPr>
              <w:t>Route</w:t>
            </w:r>
            <w:r w:rsidRPr="00EF59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::</w:t>
            </w:r>
            <w:r w:rsidRPr="00EF59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ES"/>
              </w:rPr>
              <w:t>get</w:t>
            </w:r>
            <w:r w:rsidRPr="00EF59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(</w:t>
            </w:r>
            <w:r w:rsidRPr="00EF59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'/'</w:t>
            </w:r>
            <w:r w:rsidRPr="00EF59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, </w:t>
            </w:r>
            <w:r w:rsidRPr="00EF59A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S"/>
              </w:rPr>
              <w:t>function</w:t>
            </w:r>
            <w:r w:rsidRPr="00EF59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 () {</w:t>
            </w:r>
          </w:p>
          <w:p w14:paraId="1BAFE793" w14:textId="77777777" w:rsidR="00EF59AA" w:rsidRPr="00EF59AA" w:rsidRDefault="00EF59AA" w:rsidP="00EF59AA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EF59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    </w:t>
            </w:r>
            <w:r w:rsidRPr="00EF59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S"/>
              </w:rPr>
              <w:t>$autor</w:t>
            </w:r>
            <w:r w:rsidRPr="00EF59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 xml:space="preserve"> = </w:t>
            </w:r>
            <w:r w:rsidRPr="00EF59A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ES"/>
              </w:rPr>
              <w:t>Autor</w:t>
            </w:r>
            <w:r w:rsidRPr="00EF59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::</w:t>
            </w:r>
            <w:proofErr w:type="spellStart"/>
            <w:r w:rsidRPr="00EF59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S"/>
              </w:rPr>
              <w:t>first</w:t>
            </w:r>
            <w:proofErr w:type="spellEnd"/>
            <w:r w:rsidRPr="00EF59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();</w:t>
            </w:r>
          </w:p>
          <w:p w14:paraId="4653B53D" w14:textId="77777777" w:rsidR="00EF59AA" w:rsidRPr="00EF59AA" w:rsidRDefault="00EF59AA" w:rsidP="00EF59AA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EF59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F59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S"/>
              </w:rPr>
              <w:t>var_dump</w:t>
            </w:r>
            <w:proofErr w:type="spellEnd"/>
            <w:r w:rsidRPr="00EF59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(</w:t>
            </w:r>
            <w:r w:rsidRPr="00EF59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S"/>
              </w:rPr>
              <w:t>$autor</w:t>
            </w:r>
            <w:r w:rsidRPr="00EF59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 xml:space="preserve">); </w:t>
            </w:r>
            <w:r w:rsidRPr="00EF59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ES"/>
              </w:rPr>
              <w:t>// Para ver todo el array</w:t>
            </w:r>
          </w:p>
          <w:p w14:paraId="145CBFE7" w14:textId="77777777" w:rsidR="00EF59AA" w:rsidRPr="00EF59AA" w:rsidRDefault="00EF59AA" w:rsidP="00EF59AA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EF59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 xml:space="preserve">    </w:t>
            </w:r>
            <w:r w:rsidRPr="00EF59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S"/>
              </w:rPr>
              <w:t>echo</w:t>
            </w:r>
            <w:r w:rsidRPr="00EF59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 xml:space="preserve"> </w:t>
            </w:r>
            <w:r w:rsidRPr="00EF59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S"/>
              </w:rPr>
              <w:t>$autor</w:t>
            </w:r>
            <w:r w:rsidRPr="00EF59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-&gt;</w:t>
            </w:r>
            <w:proofErr w:type="spellStart"/>
            <w:r w:rsidRPr="00EF59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S"/>
              </w:rPr>
              <w:t>aut_nombre</w:t>
            </w:r>
            <w:proofErr w:type="spellEnd"/>
            <w:r w:rsidRPr="00EF59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 xml:space="preserve">; </w:t>
            </w:r>
            <w:r w:rsidRPr="00EF59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ES"/>
              </w:rPr>
              <w:t>// Para ver un elemento</w:t>
            </w:r>
          </w:p>
          <w:p w14:paraId="715C1501" w14:textId="2119391D" w:rsidR="00BF58C3" w:rsidRPr="00CD6A30" w:rsidRDefault="00EF59AA" w:rsidP="009B32CD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EF59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});</w:t>
            </w:r>
          </w:p>
        </w:tc>
      </w:tr>
      <w:tr w:rsidR="00BF58C3" w14:paraId="232BAD69" w14:textId="77777777" w:rsidTr="009B3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8F387AB" w14:textId="1157BEFF" w:rsidR="00BF58C3" w:rsidRDefault="0017710C" w:rsidP="009B32CD">
            <w:r>
              <w:t>Actualización</w:t>
            </w:r>
          </w:p>
        </w:tc>
        <w:tc>
          <w:tcPr>
            <w:tcW w:w="6231" w:type="dxa"/>
          </w:tcPr>
          <w:p w14:paraId="42E72985" w14:textId="77777777" w:rsidR="001E046C" w:rsidRPr="001E046C" w:rsidRDefault="001E046C" w:rsidP="001E046C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1E046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S"/>
              </w:rPr>
              <w:t>use</w:t>
            </w:r>
            <w:r w:rsidRPr="001E04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 App\Models\</w:t>
            </w:r>
            <w:r w:rsidRPr="001E046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ES"/>
              </w:rPr>
              <w:t>Autor</w:t>
            </w:r>
            <w:r w:rsidRPr="001E04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;</w:t>
            </w:r>
          </w:p>
          <w:p w14:paraId="3930B074" w14:textId="77777777" w:rsidR="001E046C" w:rsidRPr="001E046C" w:rsidRDefault="001E046C" w:rsidP="001E046C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</w:p>
          <w:p w14:paraId="1BEE2384" w14:textId="77777777" w:rsidR="001E046C" w:rsidRPr="001E046C" w:rsidRDefault="001E046C" w:rsidP="001E046C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1E046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ES"/>
              </w:rPr>
              <w:t>Route</w:t>
            </w:r>
            <w:r w:rsidRPr="001E04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::</w:t>
            </w:r>
            <w:r w:rsidRPr="001E046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ES"/>
              </w:rPr>
              <w:t>get</w:t>
            </w:r>
            <w:r w:rsidRPr="001E04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(</w:t>
            </w:r>
            <w:r w:rsidRPr="001E046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'/'</w:t>
            </w:r>
            <w:r w:rsidRPr="001E04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, </w:t>
            </w:r>
            <w:r w:rsidRPr="001E046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S"/>
              </w:rPr>
              <w:t>function</w:t>
            </w:r>
            <w:r w:rsidRPr="001E04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 () {</w:t>
            </w:r>
          </w:p>
          <w:p w14:paraId="19D53C79" w14:textId="77777777" w:rsidR="001E046C" w:rsidRPr="001E046C" w:rsidRDefault="001E046C" w:rsidP="001E046C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1E04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    </w:t>
            </w:r>
            <w:r w:rsidRPr="001E046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ES"/>
              </w:rPr>
              <w:t>Autor</w:t>
            </w:r>
            <w:r w:rsidRPr="001E04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::</w:t>
            </w:r>
            <w:r w:rsidRPr="001E046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ES"/>
              </w:rPr>
              <w:t>where</w:t>
            </w:r>
            <w:r w:rsidRPr="001E04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(</w:t>
            </w:r>
            <w:r w:rsidRPr="001E046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'</w:t>
            </w:r>
            <w:proofErr w:type="spellStart"/>
            <w:r w:rsidRPr="001E046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aut_id</w:t>
            </w:r>
            <w:proofErr w:type="spellEnd"/>
            <w:r w:rsidRPr="001E046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'</w:t>
            </w:r>
            <w:r w:rsidRPr="001E04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, </w:t>
            </w:r>
            <w:r w:rsidRPr="001E046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'='</w:t>
            </w:r>
            <w:r w:rsidRPr="001E04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, </w:t>
            </w:r>
            <w:r w:rsidRPr="001E046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'5'</w:t>
            </w:r>
            <w:r w:rsidRPr="001E04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)</w:t>
            </w:r>
          </w:p>
          <w:p w14:paraId="247DA64E" w14:textId="77777777" w:rsidR="001E046C" w:rsidRPr="001E046C" w:rsidRDefault="001E046C" w:rsidP="001E046C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1E04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        </w:t>
            </w:r>
            <w:r w:rsidRPr="001E04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-&gt;</w:t>
            </w:r>
            <w:proofErr w:type="spellStart"/>
            <w:r w:rsidRPr="001E046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S"/>
              </w:rPr>
              <w:t>update</w:t>
            </w:r>
            <w:proofErr w:type="spellEnd"/>
            <w:r w:rsidRPr="001E04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([</w:t>
            </w:r>
          </w:p>
          <w:p w14:paraId="0361C898" w14:textId="77777777" w:rsidR="001E046C" w:rsidRPr="001E046C" w:rsidRDefault="001E046C" w:rsidP="001E046C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1E04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 xml:space="preserve">            </w:t>
            </w:r>
            <w:r w:rsidRPr="001E046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S"/>
              </w:rPr>
              <w:t>'</w:t>
            </w:r>
            <w:proofErr w:type="spellStart"/>
            <w:r w:rsidRPr="001E046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S"/>
              </w:rPr>
              <w:t>aut_nombre</w:t>
            </w:r>
            <w:proofErr w:type="spellEnd"/>
            <w:r w:rsidRPr="001E046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S"/>
              </w:rPr>
              <w:t>'</w:t>
            </w:r>
            <w:r w:rsidRPr="001E04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 xml:space="preserve"> =&gt; </w:t>
            </w:r>
            <w:r w:rsidRPr="001E046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S"/>
              </w:rPr>
              <w:t>'Lope de Vega'</w:t>
            </w:r>
          </w:p>
          <w:p w14:paraId="595922EB" w14:textId="77777777" w:rsidR="001E046C" w:rsidRPr="001E046C" w:rsidRDefault="001E046C" w:rsidP="001E046C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1E04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        ]);</w:t>
            </w:r>
          </w:p>
          <w:p w14:paraId="4BD41B64" w14:textId="609E7FAD" w:rsidR="00BF58C3" w:rsidRPr="00A72911" w:rsidRDefault="001E046C" w:rsidP="009B32CD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1E046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});</w:t>
            </w:r>
          </w:p>
        </w:tc>
      </w:tr>
      <w:tr w:rsidR="00BF58C3" w14:paraId="6DB9637A" w14:textId="77777777" w:rsidTr="009B3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DA86611" w14:textId="29D48536" w:rsidR="00BF58C3" w:rsidRDefault="0017710C" w:rsidP="009B32CD">
            <w:r>
              <w:t>Borrado</w:t>
            </w:r>
          </w:p>
        </w:tc>
        <w:tc>
          <w:tcPr>
            <w:tcW w:w="6231" w:type="dxa"/>
          </w:tcPr>
          <w:p w14:paraId="00BCAB63" w14:textId="77777777" w:rsidR="00CB11C9" w:rsidRPr="00CB11C9" w:rsidRDefault="00CB11C9" w:rsidP="00CB11C9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CB11C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S"/>
              </w:rPr>
              <w:t>use</w:t>
            </w:r>
            <w:r w:rsidRPr="00CB11C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 App\Models\</w:t>
            </w:r>
            <w:r w:rsidRPr="00CB11C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ES"/>
              </w:rPr>
              <w:t>Autor</w:t>
            </w:r>
            <w:r w:rsidRPr="00CB11C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;</w:t>
            </w:r>
          </w:p>
          <w:p w14:paraId="610795C8" w14:textId="77777777" w:rsidR="00CB11C9" w:rsidRPr="00CB11C9" w:rsidRDefault="00CB11C9" w:rsidP="00CB11C9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</w:p>
          <w:p w14:paraId="7B0A08EC" w14:textId="77777777" w:rsidR="00CB11C9" w:rsidRPr="00CB11C9" w:rsidRDefault="00CB11C9" w:rsidP="00CB11C9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CB11C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ES"/>
              </w:rPr>
              <w:t>Route</w:t>
            </w:r>
            <w:r w:rsidRPr="00CB11C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::</w:t>
            </w:r>
            <w:r w:rsidRPr="00CB11C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ES"/>
              </w:rPr>
              <w:t>get</w:t>
            </w:r>
            <w:r w:rsidRPr="00CB11C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(</w:t>
            </w:r>
            <w:r w:rsidRPr="00CB11C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'/'</w:t>
            </w:r>
            <w:r w:rsidRPr="00CB11C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, </w:t>
            </w:r>
            <w:r w:rsidRPr="00CB11C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S"/>
              </w:rPr>
              <w:t>function</w:t>
            </w:r>
            <w:r w:rsidRPr="00CB11C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 () {</w:t>
            </w:r>
          </w:p>
          <w:p w14:paraId="4B054749" w14:textId="77777777" w:rsidR="00CB11C9" w:rsidRPr="00CB11C9" w:rsidRDefault="00CB11C9" w:rsidP="00CB11C9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CB11C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    </w:t>
            </w:r>
            <w:r w:rsidRPr="00CB11C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ES"/>
              </w:rPr>
              <w:t>Autor</w:t>
            </w:r>
            <w:r w:rsidRPr="00CB11C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::</w:t>
            </w:r>
            <w:r w:rsidRPr="00CB11C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ES"/>
              </w:rPr>
              <w:t>where</w:t>
            </w:r>
            <w:r w:rsidRPr="00CB11C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(</w:t>
            </w:r>
            <w:r w:rsidRPr="00CB11C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'</w:t>
            </w:r>
            <w:proofErr w:type="spellStart"/>
            <w:r w:rsidRPr="00CB11C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aut_id</w:t>
            </w:r>
            <w:proofErr w:type="spellEnd"/>
            <w:r w:rsidRPr="00CB11C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'</w:t>
            </w:r>
            <w:r w:rsidRPr="00CB11C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, </w:t>
            </w:r>
            <w:r w:rsidRPr="00CB11C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'='</w:t>
            </w:r>
            <w:r w:rsidRPr="00CB11C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, </w:t>
            </w:r>
            <w:r w:rsidRPr="00CB11C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'5'</w:t>
            </w:r>
            <w:r w:rsidRPr="00CB11C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)-&gt;</w:t>
            </w:r>
            <w:r w:rsidRPr="00CB11C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ES"/>
              </w:rPr>
              <w:t>delete</w:t>
            </w:r>
            <w:r w:rsidRPr="00CB11C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();</w:t>
            </w:r>
          </w:p>
          <w:p w14:paraId="078AAA71" w14:textId="43DDF6BD" w:rsidR="00BF58C3" w:rsidRPr="00185AB4" w:rsidRDefault="00CB11C9" w:rsidP="009B32CD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CB11C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});</w:t>
            </w:r>
          </w:p>
        </w:tc>
      </w:tr>
      <w:tr w:rsidR="0017710C" w14:paraId="73F303F0" w14:textId="77777777" w:rsidTr="009B3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6C6BA0B" w14:textId="2AB3E424" w:rsidR="0017710C" w:rsidRDefault="0017710C" w:rsidP="009B32CD">
            <w:proofErr w:type="spellStart"/>
            <w:r>
              <w:t>Where</w:t>
            </w:r>
            <w:proofErr w:type="spellEnd"/>
            <w:r>
              <w:t xml:space="preserve"> (consulta)</w:t>
            </w:r>
          </w:p>
        </w:tc>
        <w:tc>
          <w:tcPr>
            <w:tcW w:w="6231" w:type="dxa"/>
          </w:tcPr>
          <w:p w14:paraId="2CC274D5" w14:textId="77777777" w:rsidR="006024C8" w:rsidRPr="006024C8" w:rsidRDefault="006024C8" w:rsidP="006024C8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6024C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S"/>
              </w:rPr>
              <w:t>use</w:t>
            </w:r>
            <w:r w:rsidRPr="006024C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 App\Models\</w:t>
            </w:r>
            <w:r w:rsidRPr="006024C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ES"/>
              </w:rPr>
              <w:t>Autor</w:t>
            </w:r>
            <w:r w:rsidRPr="006024C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;</w:t>
            </w:r>
          </w:p>
          <w:p w14:paraId="3B08DD88" w14:textId="77777777" w:rsidR="006024C8" w:rsidRPr="006024C8" w:rsidRDefault="006024C8" w:rsidP="006024C8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</w:p>
          <w:p w14:paraId="5E276F30" w14:textId="77777777" w:rsidR="006024C8" w:rsidRPr="006024C8" w:rsidRDefault="006024C8" w:rsidP="006024C8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6024C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ES"/>
              </w:rPr>
              <w:t>Route</w:t>
            </w:r>
            <w:r w:rsidRPr="006024C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::</w:t>
            </w:r>
            <w:r w:rsidRPr="006024C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ES"/>
              </w:rPr>
              <w:t>get</w:t>
            </w:r>
            <w:r w:rsidRPr="006024C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(</w:t>
            </w:r>
            <w:r w:rsidRPr="006024C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'/'</w:t>
            </w:r>
            <w:r w:rsidRPr="006024C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, </w:t>
            </w:r>
            <w:r w:rsidRPr="006024C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ES"/>
              </w:rPr>
              <w:t>function</w:t>
            </w:r>
            <w:r w:rsidRPr="006024C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 () {</w:t>
            </w:r>
          </w:p>
          <w:p w14:paraId="29E17AE7" w14:textId="77777777" w:rsidR="006024C8" w:rsidRPr="006024C8" w:rsidRDefault="006024C8" w:rsidP="006024C8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</w:pPr>
            <w:r w:rsidRPr="006024C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    </w:t>
            </w:r>
            <w:r w:rsidRPr="006024C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S"/>
              </w:rPr>
              <w:t>$</w:t>
            </w:r>
            <w:proofErr w:type="spellStart"/>
            <w:r w:rsidRPr="006024C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ES"/>
              </w:rPr>
              <w:t>autores</w:t>
            </w:r>
            <w:proofErr w:type="spellEnd"/>
            <w:r w:rsidRPr="006024C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 = </w:t>
            </w:r>
            <w:r w:rsidRPr="006024C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ES"/>
              </w:rPr>
              <w:t>Autor</w:t>
            </w:r>
            <w:r w:rsidRPr="006024C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::</w:t>
            </w:r>
            <w:r w:rsidRPr="006024C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ES"/>
              </w:rPr>
              <w:t>where</w:t>
            </w:r>
            <w:r w:rsidRPr="006024C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(</w:t>
            </w:r>
            <w:r w:rsidRPr="006024C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'</w:t>
            </w:r>
            <w:proofErr w:type="spellStart"/>
            <w:r w:rsidRPr="006024C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aut_id</w:t>
            </w:r>
            <w:proofErr w:type="spellEnd"/>
            <w:r w:rsidRPr="006024C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'</w:t>
            </w:r>
            <w:r w:rsidRPr="006024C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, </w:t>
            </w:r>
            <w:r w:rsidRPr="006024C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'&gt;'</w:t>
            </w:r>
            <w:r w:rsidRPr="006024C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, </w:t>
            </w:r>
            <w:r w:rsidRPr="006024C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ES"/>
              </w:rPr>
              <w:t>'5'</w:t>
            </w:r>
            <w:r w:rsidRPr="006024C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)-&gt;</w:t>
            </w:r>
            <w:r w:rsidRPr="006024C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ES"/>
              </w:rPr>
              <w:t>get</w:t>
            </w:r>
            <w:r w:rsidRPr="006024C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>();</w:t>
            </w:r>
          </w:p>
          <w:p w14:paraId="4A34AA10" w14:textId="77777777" w:rsidR="006024C8" w:rsidRPr="006024C8" w:rsidRDefault="006024C8" w:rsidP="006024C8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6024C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ES"/>
              </w:rPr>
              <w:t xml:space="preserve">    </w:t>
            </w:r>
            <w:proofErr w:type="spellStart"/>
            <w:r w:rsidRPr="006024C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S"/>
              </w:rPr>
              <w:t>var_dump</w:t>
            </w:r>
            <w:proofErr w:type="spellEnd"/>
            <w:r w:rsidRPr="006024C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(</w:t>
            </w:r>
            <w:r w:rsidRPr="006024C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S"/>
              </w:rPr>
              <w:t>$autores</w:t>
            </w:r>
            <w:r w:rsidRPr="006024C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);</w:t>
            </w:r>
          </w:p>
          <w:p w14:paraId="60DC0685" w14:textId="2D91E64B" w:rsidR="0017710C" w:rsidRPr="00185AB4" w:rsidRDefault="006024C8" w:rsidP="009B32CD">
            <w:pPr>
              <w:shd w:val="clear" w:color="auto" w:fill="1E1E1E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6024C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  <w:t>});</w:t>
            </w:r>
          </w:p>
        </w:tc>
      </w:tr>
    </w:tbl>
    <w:p w14:paraId="14C286D3" w14:textId="77777777" w:rsidR="0002018A" w:rsidRPr="0002018A" w:rsidRDefault="0002018A" w:rsidP="00916048">
      <w:pPr>
        <w:spacing w:after="0"/>
      </w:pPr>
    </w:p>
    <w:p w14:paraId="5B0EB683" w14:textId="7683F383" w:rsidR="00993F17" w:rsidRPr="009A48B3" w:rsidRDefault="00000000" w:rsidP="00B76CD8">
      <w:pPr>
        <w:rPr>
          <w:lang w:val="en-US"/>
        </w:rPr>
      </w:pPr>
      <w:hyperlink r:id="rId53" w:history="1">
        <w:r w:rsidR="00916048" w:rsidRPr="00916048">
          <w:rPr>
            <w:rStyle w:val="Hipervnculo"/>
            <w:lang w:val="en-US"/>
          </w:rPr>
          <w:t>Eloquent: Getting Started - Laravel - The PHP Framework For Web Artisans</w:t>
        </w:r>
      </w:hyperlink>
    </w:p>
    <w:p w14:paraId="2FD96207" w14:textId="5B1EFDEB" w:rsidR="00916048" w:rsidRPr="00916048" w:rsidRDefault="00000000" w:rsidP="00B76CD8">
      <w:hyperlink r:id="rId54" w:history="1">
        <w:r w:rsidR="00916048">
          <w:rPr>
            <w:rStyle w:val="Hipervnculo"/>
          </w:rPr>
          <w:t xml:space="preserve">Aprende a usar </w:t>
        </w:r>
        <w:proofErr w:type="spellStart"/>
        <w:r w:rsidR="00916048">
          <w:rPr>
            <w:rStyle w:val="Hipervnculo"/>
          </w:rPr>
          <w:t>Eloquent</w:t>
        </w:r>
        <w:proofErr w:type="spellEnd"/>
        <w:r w:rsidR="00916048">
          <w:rPr>
            <w:rStyle w:val="Hipervnculo"/>
          </w:rPr>
          <w:t xml:space="preserve"> el ORM de Laravel – Styde.net</w:t>
        </w:r>
      </w:hyperlink>
    </w:p>
    <w:p w14:paraId="78EE538A" w14:textId="6AE78977" w:rsidR="00FF2850" w:rsidRDefault="0069250F" w:rsidP="0069250F">
      <w:pPr>
        <w:pStyle w:val="Ttulo2"/>
      </w:pPr>
      <w:r>
        <w:t xml:space="preserve">9.6.- </w:t>
      </w:r>
      <w:r w:rsidR="0055580A">
        <w:t>Consultas SQL.</w:t>
      </w:r>
    </w:p>
    <w:p w14:paraId="1BC81526" w14:textId="1D90563E" w:rsidR="0055580A" w:rsidRDefault="0055580A" w:rsidP="0055580A">
      <w:r>
        <w:t xml:space="preserve">Si necesitamos hacer consultas más complejas, o directamente, usar SQL en Laravel, tendremos que hacer uso de las fachadas o </w:t>
      </w:r>
      <w:proofErr w:type="spellStart"/>
      <w:r>
        <w:t>Facades</w:t>
      </w:r>
      <w:proofErr w:type="spellEnd"/>
      <w:r>
        <w:t xml:space="preserve">, concretamente de la </w:t>
      </w:r>
      <w:proofErr w:type="spellStart"/>
      <w:r>
        <w:t>Facade</w:t>
      </w:r>
      <w:proofErr w:type="spellEnd"/>
      <w:r>
        <w:t xml:space="preserve"> \</w:t>
      </w:r>
      <w:proofErr w:type="spellStart"/>
      <w:r>
        <w:t>Facades</w:t>
      </w:r>
      <w:proofErr w:type="spellEnd"/>
      <w:r>
        <w:t>\DB.</w:t>
      </w:r>
    </w:p>
    <w:p w14:paraId="2904F5D7" w14:textId="7D34B67B" w:rsidR="0055580A" w:rsidRDefault="0055580A" w:rsidP="0055580A">
      <w:r>
        <w:rPr>
          <w:b/>
          <w:bCs/>
        </w:rPr>
        <w:t>Las fachadas</w:t>
      </w:r>
      <w:r>
        <w:t xml:space="preserve"> son una especie de interfaz que tiene Laravel para proporcionarnos funciones muy potentes simplificando el código.</w:t>
      </w:r>
    </w:p>
    <w:p w14:paraId="5838E182" w14:textId="78902943" w:rsidR="00B46888" w:rsidRDefault="005367ED" w:rsidP="00B46888">
      <w:pPr>
        <w:pStyle w:val="Prrafodelista"/>
        <w:numPr>
          <w:ilvl w:val="0"/>
          <w:numId w:val="16"/>
        </w:numPr>
      </w:pPr>
      <w:r>
        <w:t xml:space="preserve">Primero, </w:t>
      </w:r>
      <w:r w:rsidRPr="00B46888">
        <w:rPr>
          <w:b/>
          <w:bCs/>
        </w:rPr>
        <w:t>debemos poner en la parte superior del archivo</w:t>
      </w:r>
      <w:r>
        <w:t>:</w:t>
      </w:r>
    </w:p>
    <w:p w14:paraId="0320D913" w14:textId="6B294FF2" w:rsidR="00B46888" w:rsidRPr="00B46888" w:rsidRDefault="00B46888" w:rsidP="00B46888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4688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use</w:t>
      </w:r>
      <w:r w:rsidRPr="00B4688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Illuminate\Support\Facades\</w:t>
      </w:r>
      <w:r w:rsidRPr="00B46888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DB</w:t>
      </w:r>
      <w:r w:rsidRPr="00B4688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8A67038" w14:textId="431B3D6D" w:rsidR="001A0D52" w:rsidRDefault="005367ED" w:rsidP="001A0D52">
      <w:pPr>
        <w:pStyle w:val="Prrafodelista"/>
        <w:numPr>
          <w:ilvl w:val="0"/>
          <w:numId w:val="16"/>
        </w:numPr>
      </w:pPr>
      <w:r w:rsidRPr="00B46888">
        <w:rPr>
          <w:b/>
          <w:bCs/>
        </w:rPr>
        <w:lastRenderedPageBreak/>
        <w:t>Después</w:t>
      </w:r>
      <w:r>
        <w:t xml:space="preserve">, en el código, </w:t>
      </w:r>
      <w:r w:rsidR="00B46888" w:rsidRPr="00B46888">
        <w:rPr>
          <w:b/>
          <w:bCs/>
        </w:rPr>
        <w:t>podremos</w:t>
      </w:r>
      <w:r w:rsidRPr="00B46888">
        <w:rPr>
          <w:b/>
          <w:bCs/>
        </w:rPr>
        <w:t xml:space="preserve"> utilizar</w:t>
      </w:r>
      <w:r>
        <w:t>:</w:t>
      </w:r>
    </w:p>
    <w:p w14:paraId="074861DC" w14:textId="1833AE12" w:rsidR="001A0D52" w:rsidRPr="00B46888" w:rsidRDefault="00B46888" w:rsidP="00B46888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4688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</w:t>
      </w:r>
      <w:proofErr w:type="spellStart"/>
      <w:r w:rsidRPr="00B4688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autores</w:t>
      </w:r>
      <w:proofErr w:type="spellEnd"/>
      <w:r w:rsidRPr="00B4688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46888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DB</w:t>
      </w:r>
      <w:r w:rsidRPr="00B4688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::</w:t>
      </w:r>
      <w:r w:rsidRPr="00B46888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select</w:t>
      </w:r>
      <w:r w:rsidRPr="00B4688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4688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"select * from </w:t>
      </w:r>
      <w:proofErr w:type="spellStart"/>
      <w:r w:rsidRPr="00B4688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autores</w:t>
      </w:r>
      <w:proofErr w:type="spellEnd"/>
      <w:r w:rsidRPr="00B4688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B4688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17AC8E4E" w14:textId="319C097C" w:rsidR="001A0D52" w:rsidRDefault="005367ED" w:rsidP="001A0D52">
      <w:pPr>
        <w:pStyle w:val="Prrafodelista"/>
        <w:numPr>
          <w:ilvl w:val="0"/>
          <w:numId w:val="16"/>
        </w:numPr>
      </w:pPr>
      <w:r>
        <w:t xml:space="preserve">Esto nos dejará en la variable $autores un array de objetos, concretamente, es un array de </w:t>
      </w:r>
      <w:proofErr w:type="spellStart"/>
      <w:r>
        <w:t>arrays</w:t>
      </w:r>
      <w:proofErr w:type="spellEnd"/>
      <w:r>
        <w:t xml:space="preserve"> asociativos</w:t>
      </w:r>
      <w:r w:rsidR="001A0D52">
        <w:t>:</w:t>
      </w:r>
    </w:p>
    <w:p w14:paraId="445F1022" w14:textId="77777777" w:rsidR="001A0D52" w:rsidRPr="001A0D52" w:rsidRDefault="001A0D52" w:rsidP="001A0D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1A0D52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foreach</w:t>
      </w:r>
      <w:proofErr w:type="spellEnd"/>
      <w:r w:rsidRPr="001A0D5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r w:rsidRPr="001A0D5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$autores</w:t>
      </w:r>
      <w:r w:rsidRPr="001A0D5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as </w:t>
      </w:r>
      <w:r w:rsidRPr="001A0D5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$autor</w:t>
      </w:r>
      <w:r w:rsidRPr="001A0D5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0DFAB17C" w14:textId="77777777" w:rsidR="001A0D52" w:rsidRPr="001A0D52" w:rsidRDefault="001A0D52" w:rsidP="001A0D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1A0D5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1A0D5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1A0D5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1A0D5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$autor</w:t>
      </w:r>
      <w:r w:rsidRPr="001A0D5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r w:rsidRPr="001A0D5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aut_nombre</w:t>
      </w:r>
      <w:proofErr w:type="spellEnd"/>
      <w:r w:rsidRPr="001A0D5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6577A04F" w14:textId="77777777" w:rsidR="001A0D52" w:rsidRPr="001A0D52" w:rsidRDefault="001A0D52" w:rsidP="001A0D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1A0D5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278A654B" w14:textId="77777777" w:rsidR="001A0D52" w:rsidRDefault="001A0D52" w:rsidP="001A0D52"/>
    <w:p w14:paraId="3078CAAC" w14:textId="75E49904" w:rsidR="006E3A77" w:rsidRDefault="006E3A77" w:rsidP="006E3A77">
      <w:pPr>
        <w:pStyle w:val="Ttulo2"/>
      </w:pPr>
      <w:r>
        <w:t>9.7.- Cositas interesantes.</w:t>
      </w:r>
    </w:p>
    <w:p w14:paraId="6E7A6928" w14:textId="0365C37E" w:rsidR="006E3A77" w:rsidRPr="006E3A77" w:rsidRDefault="006E3A77" w:rsidP="006E3A77">
      <w:pPr>
        <w:pStyle w:val="Prrafodelista"/>
        <w:numPr>
          <w:ilvl w:val="0"/>
          <w:numId w:val="17"/>
        </w:numPr>
      </w:pPr>
      <w:r>
        <w:t xml:space="preserve">Obtener el nombre de las columnas de la tabla: </w:t>
      </w:r>
      <w:hyperlink r:id="rId55" w:anchor=":~:text=Soluci%C3%B3n%3A%20Puede%20obtener%20el%20nombre%20de%20todas%20las,el%20nombre%20de%20la%20tabla%20Desde%20el%20modelo" w:history="1">
        <w:r>
          <w:rPr>
            <w:rStyle w:val="Hipervnculo"/>
          </w:rPr>
          <w:t xml:space="preserve">▷¿Cómo seleccionar el nombre de todas las columnas de una tabla en </w:t>
        </w:r>
        <w:proofErr w:type="spellStart"/>
        <w:r>
          <w:rPr>
            <w:rStyle w:val="Hipervnculo"/>
          </w:rPr>
          <w:t>laravel</w:t>
        </w:r>
        <w:proofErr w:type="spellEnd"/>
        <w:r>
          <w:rPr>
            <w:rStyle w:val="Hipervnculo"/>
          </w:rPr>
          <w:t xml:space="preserve">? </w:t>
        </w:r>
        <w:r>
          <w:rPr>
            <w:rStyle w:val="Hipervnculo"/>
            <w:rFonts w:ascii="Segoe UI Emoji" w:hAnsi="Segoe UI Emoji" w:cs="Segoe UI Emoji"/>
          </w:rPr>
          <w:t>✔️</w:t>
        </w:r>
        <w:r>
          <w:rPr>
            <w:rStyle w:val="Hipervnculo"/>
          </w:rPr>
          <w:t xml:space="preserve"> Foro Ayuda </w:t>
        </w:r>
        <w:r>
          <w:rPr>
            <w:rStyle w:val="Hipervnculo"/>
            <w:rFonts w:ascii="MS Gothic" w:eastAsia="MS Gothic" w:hAnsi="MS Gothic" w:cs="MS Gothic" w:hint="eastAsia"/>
          </w:rPr>
          <w:t>【</w:t>
        </w:r>
        <w:r>
          <w:rPr>
            <w:rStyle w:val="Hipervnculo"/>
          </w:rPr>
          <w:t xml:space="preserve"> 2022 </w:t>
        </w:r>
        <w:r>
          <w:rPr>
            <w:rStyle w:val="Hipervnculo"/>
            <w:rFonts w:ascii="MS Gothic" w:eastAsia="MS Gothic" w:hAnsi="MS Gothic" w:cs="MS Gothic" w:hint="eastAsia"/>
          </w:rPr>
          <w:t>】</w:t>
        </w:r>
      </w:hyperlink>
    </w:p>
    <w:sectPr w:rsidR="006E3A77" w:rsidRPr="006E3A77" w:rsidSect="007D526A">
      <w:headerReference w:type="first" r:id="rId5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AN PABLO RAPOSO, SANTIAGO FRANCISCO" w:date="2023-02-25T22:26:00Z" w:initials="SPRSF">
    <w:p w14:paraId="5315B705" w14:textId="77777777" w:rsidR="001A0D80" w:rsidRDefault="001A0D80" w:rsidP="00DF7E5B">
      <w:pPr>
        <w:pStyle w:val="Textocomentario"/>
        <w:jc w:val="left"/>
      </w:pPr>
      <w:r>
        <w:rPr>
          <w:rStyle w:val="Refdecomentario"/>
        </w:rPr>
        <w:annotationRef/>
      </w:r>
      <w:r>
        <w:t>Importante, esto no estaba puesto en las guías.</w:t>
      </w:r>
    </w:p>
  </w:comment>
  <w:comment w:id="1" w:author="SAN PABLO RAPOSO, SANTIAGO FRANCISCO" w:date="2023-02-25T22:44:00Z" w:initials="SPRSF">
    <w:p w14:paraId="1EBA019A" w14:textId="77777777" w:rsidR="001A6EC2" w:rsidRDefault="001A6EC2" w:rsidP="00482C4A">
      <w:pPr>
        <w:pStyle w:val="Textocomentario"/>
        <w:jc w:val="left"/>
      </w:pPr>
      <w:r>
        <w:rPr>
          <w:rStyle w:val="Refdecomentario"/>
        </w:rPr>
        <w:annotationRef/>
      </w:r>
      <w:r>
        <w:t>Aquí al profesor se le olvida poner --prefer-dist. ¿Hay que ponerlo?</w:t>
      </w:r>
    </w:p>
  </w:comment>
  <w:comment w:id="2" w:author="SAN PABLO RAPOSO, SANTIAGO FRANCISCO" w:date="2023-02-25T02:00:00Z" w:initials="SPRSF">
    <w:p w14:paraId="49F47F41" w14:textId="488E4586" w:rsidR="00773D7A" w:rsidRDefault="00773D7A" w:rsidP="00733105">
      <w:pPr>
        <w:pStyle w:val="Textocomentario"/>
        <w:jc w:val="left"/>
      </w:pPr>
      <w:r>
        <w:rPr>
          <w:rStyle w:val="Refdecomentario"/>
        </w:rPr>
        <w:annotationRef/>
      </w:r>
      <w:r>
        <w:t>Importante ver</w:t>
      </w:r>
    </w:p>
  </w:comment>
  <w:comment w:id="3" w:author="SAN PABLO RAPOSO, SANTIAGO FRANCISCO" w:date="2023-02-24T22:36:00Z" w:initials="SPRSF">
    <w:p w14:paraId="6C022ABB" w14:textId="5D525B72" w:rsidR="00143799" w:rsidRDefault="00143799" w:rsidP="0007348D">
      <w:pPr>
        <w:pStyle w:val="Textocomentario"/>
        <w:jc w:val="left"/>
      </w:pPr>
      <w:r>
        <w:rPr>
          <w:rStyle w:val="Refdecomentario"/>
        </w:rPr>
        <w:annotationRef/>
      </w:r>
      <w:r>
        <w:t>¿A qué se refiere con "catálogo o resumen de la información del modelo al cual pertenece"?</w:t>
      </w:r>
    </w:p>
  </w:comment>
  <w:comment w:id="4" w:author="SAN PABLO RAPOSO, SANTIAGO FRANCISCO" w:date="2023-02-25T00:08:00Z" w:initials="SPRSF">
    <w:p w14:paraId="484E3BEC" w14:textId="77777777" w:rsidR="00AF3472" w:rsidRDefault="00B7570D" w:rsidP="00406925">
      <w:pPr>
        <w:pStyle w:val="Textocomentario"/>
        <w:jc w:val="left"/>
      </w:pPr>
      <w:r>
        <w:rPr>
          <w:rStyle w:val="Refdecomentario"/>
        </w:rPr>
        <w:annotationRef/>
      </w:r>
      <w:r w:rsidR="00AF3472">
        <w:t>No entiendo este método. ¿Como que proviene del método create? ¿En qué se diferencia del edit y del update?</w:t>
      </w:r>
    </w:p>
  </w:comment>
  <w:comment w:id="5" w:author="SAN PABLO RAPOSO, SANTIAGO FRANCISCO" w:date="2023-02-25T00:28:00Z" w:initials="SPRSF">
    <w:p w14:paraId="26F95C62" w14:textId="00768484" w:rsidR="00101E6B" w:rsidRDefault="00101E6B" w:rsidP="00AD4D19">
      <w:pPr>
        <w:pStyle w:val="Textocomentario"/>
        <w:jc w:val="left"/>
      </w:pPr>
      <w:r>
        <w:rPr>
          <w:rStyle w:val="Refdecomentario"/>
        </w:rPr>
        <w:annotationRef/>
      </w:r>
      <w:r>
        <w:t>Entiendo que resource se usa para crear alias a rutas, ¿no?</w:t>
      </w:r>
    </w:p>
  </w:comment>
  <w:comment w:id="6" w:author="SAN PABLO RAPOSO, SANTIAGO FRANCISCO" w:date="2023-02-26T17:00:00Z" w:initials="SPRSF">
    <w:p w14:paraId="4586CE18" w14:textId="77777777" w:rsidR="009E4F01" w:rsidRDefault="009E4F01" w:rsidP="001E66AB">
      <w:pPr>
        <w:pStyle w:val="Textocomentario"/>
        <w:jc w:val="left"/>
      </w:pPr>
      <w:r>
        <w:rPr>
          <w:rStyle w:val="Refdecomentario"/>
        </w:rPr>
        <w:annotationRef/>
      </w:r>
      <w:r>
        <w:t>Si has instalado Laravel sin sudo, es probable que no te haga falta poner sudo, ya que el propietario del Laravel serás tu en lugar de sudo.</w:t>
      </w:r>
    </w:p>
  </w:comment>
  <w:comment w:id="8" w:author="SAN PABLO RAPOSO, SANTIAGO FRANCISCO" w:date="2023-02-26T23:53:00Z" w:initials="SPRSF">
    <w:p w14:paraId="760A5986" w14:textId="77777777" w:rsidR="001A669A" w:rsidRDefault="001A669A" w:rsidP="00443119">
      <w:pPr>
        <w:pStyle w:val="Textocomentario"/>
        <w:jc w:val="left"/>
      </w:pPr>
      <w:r>
        <w:rPr>
          <w:rStyle w:val="Refdecomentario"/>
        </w:rPr>
        <w:annotationRef/>
      </w:r>
      <w:r>
        <w:t>Esto es viejo. Simplemente, si instalas Laravel sin sudo, no vas a tener problemas de sudo.</w:t>
      </w:r>
    </w:p>
  </w:comment>
  <w:comment w:id="9" w:author="SAN PABLO RAPOSO, SANTIAGO FRANCISCO" w:date="2023-02-26T23:52:00Z" w:initials="SPRSF">
    <w:p w14:paraId="71BD7B68" w14:textId="4BC8D4CC" w:rsidR="00120622" w:rsidRDefault="00120622" w:rsidP="00835012">
      <w:pPr>
        <w:pStyle w:val="Textocomentario"/>
        <w:jc w:val="left"/>
      </w:pPr>
      <w:r>
        <w:rPr>
          <w:rStyle w:val="Refdecomentario"/>
        </w:rPr>
        <w:annotationRef/>
      </w:r>
      <w:r>
        <w:t>Se refiere a la columna que quitamos a la hora de hacer la migración encargada de crear la tabla</w:t>
      </w:r>
    </w:p>
  </w:comment>
  <w:comment w:id="11" w:author="SAN PABLO RAPOSO, SANTIAGO FRANCISCO" w:date="2023-02-27T00:08:00Z" w:initials="SPRSF">
    <w:p w14:paraId="3684B0CB" w14:textId="77777777" w:rsidR="00F40D37" w:rsidRDefault="00F40D37" w:rsidP="000153EA">
      <w:pPr>
        <w:pStyle w:val="Textocomentario"/>
        <w:jc w:val="left"/>
      </w:pPr>
      <w:r>
        <w:rPr>
          <w:rStyle w:val="Refdecomentario"/>
        </w:rPr>
        <w:annotationRef/>
      </w:r>
      <w:r>
        <w:t>Mirar a ver si hace falta también en las eliminaciones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315B705" w15:done="0"/>
  <w15:commentEx w15:paraId="1EBA019A" w15:done="0"/>
  <w15:commentEx w15:paraId="49F47F41" w15:done="0"/>
  <w15:commentEx w15:paraId="6C022ABB" w15:done="0"/>
  <w15:commentEx w15:paraId="484E3BEC" w15:done="0"/>
  <w15:commentEx w15:paraId="26F95C62" w15:done="0"/>
  <w15:commentEx w15:paraId="4586CE18" w15:done="0"/>
  <w15:commentEx w15:paraId="760A5986" w15:done="0"/>
  <w15:commentEx w15:paraId="71BD7B68" w15:done="0"/>
  <w15:commentEx w15:paraId="3684B0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A50999" w16cex:dateUtc="2023-02-25T21:26:00Z"/>
  <w16cex:commentExtensible w16cex:durableId="27A50DE2" w16cex:dateUtc="2023-02-25T21:44:00Z"/>
  <w16cex:commentExtensible w16cex:durableId="27A3EA38" w16cex:dateUtc="2023-02-25T01:00:00Z"/>
  <w16cex:commentExtensible w16cex:durableId="27A3BA67" w16cex:dateUtc="2023-02-24T21:36:00Z"/>
  <w16cex:commentExtensible w16cex:durableId="27A3CFE7" w16cex:dateUtc="2023-02-24T23:08:00Z"/>
  <w16cex:commentExtensible w16cex:durableId="27A3D4A3" w16cex:dateUtc="2023-02-24T23:28:00Z"/>
  <w16cex:commentExtensible w16cex:durableId="27A60E95" w16cex:dateUtc="2023-02-26T16:00:00Z"/>
  <w16cex:commentExtensible w16cex:durableId="27A66F79" w16cex:dateUtc="2023-02-26T22:53:00Z"/>
  <w16cex:commentExtensible w16cex:durableId="27A66F5B" w16cex:dateUtc="2023-02-26T22:52:00Z"/>
  <w16cex:commentExtensible w16cex:durableId="27A67318" w16cex:dateUtc="2023-02-26T23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315B705" w16cid:durableId="27A50999"/>
  <w16cid:commentId w16cid:paraId="1EBA019A" w16cid:durableId="27A50DE2"/>
  <w16cid:commentId w16cid:paraId="49F47F41" w16cid:durableId="27A3EA38"/>
  <w16cid:commentId w16cid:paraId="6C022ABB" w16cid:durableId="27A3BA67"/>
  <w16cid:commentId w16cid:paraId="484E3BEC" w16cid:durableId="27A3CFE7"/>
  <w16cid:commentId w16cid:paraId="26F95C62" w16cid:durableId="27A3D4A3"/>
  <w16cid:commentId w16cid:paraId="4586CE18" w16cid:durableId="27A60E95"/>
  <w16cid:commentId w16cid:paraId="760A5986" w16cid:durableId="27A66F79"/>
  <w16cid:commentId w16cid:paraId="71BD7B68" w16cid:durableId="27A66F5B"/>
  <w16cid:commentId w16cid:paraId="3684B0CB" w16cid:durableId="27A6731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42FA3" w14:textId="77777777" w:rsidR="00956649" w:rsidRDefault="00956649" w:rsidP="00D05700">
      <w:pPr>
        <w:spacing w:after="0" w:line="240" w:lineRule="auto"/>
      </w:pPr>
      <w:r>
        <w:separator/>
      </w:r>
    </w:p>
  </w:endnote>
  <w:endnote w:type="continuationSeparator" w:id="0">
    <w:p w14:paraId="2EC32485" w14:textId="77777777" w:rsidR="00956649" w:rsidRDefault="00956649" w:rsidP="00D05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E37E28" w14:paraId="4D4F8E8F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ECBA330" w14:textId="27EC8DC2" w:rsidR="00E37E28" w:rsidRDefault="004B58AA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Santiago San Pablo</w:t>
              </w:r>
              <w:r w:rsidR="00494247">
                <w:rPr>
                  <w:caps/>
                  <w:color w:val="000000" w:themeColor="text1"/>
                </w:rPr>
                <w:t xml:space="preserve"> RAPOSO</w:t>
              </w:r>
            </w:p>
          </w:sdtContent>
        </w:sdt>
      </w:tc>
      <w:tc>
        <w:tcPr>
          <w:tcW w:w="250" w:type="pct"/>
          <w:shd w:val="clear" w:color="auto" w:fill="009DD9" w:themeFill="accent2"/>
          <w:vAlign w:val="center"/>
        </w:tcPr>
        <w:p w14:paraId="454042CD" w14:textId="77777777" w:rsidR="00E37E28" w:rsidRDefault="00E37E28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001CE6DC" w14:textId="77777777" w:rsidR="00E37E28" w:rsidRDefault="00E37E2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1BFCC" w14:textId="77777777" w:rsidR="00956649" w:rsidRDefault="00956649" w:rsidP="00D05700">
      <w:pPr>
        <w:spacing w:after="0" w:line="240" w:lineRule="auto"/>
      </w:pPr>
      <w:r>
        <w:separator/>
      </w:r>
    </w:p>
  </w:footnote>
  <w:footnote w:type="continuationSeparator" w:id="0">
    <w:p w14:paraId="279F310C" w14:textId="77777777" w:rsidR="00956649" w:rsidRDefault="00956649" w:rsidP="00D057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95"/>
      <w:gridCol w:w="4209"/>
    </w:tblGrid>
    <w:tr w:rsidR="00D05700" w14:paraId="0CCACD12" w14:textId="77777777">
      <w:trPr>
        <w:jc w:val="center"/>
      </w:trPr>
      <w:tc>
        <w:tcPr>
          <w:tcW w:w="4686" w:type="dxa"/>
          <w:shd w:val="clear" w:color="auto" w:fill="009DD9" w:themeFill="accent2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Subtítulo"/>
            <w:tag w:val=""/>
            <w:id w:val="39154646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C52B974" w14:textId="290EDCB5" w:rsidR="00D05700" w:rsidRDefault="00B065E6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Desarrollo web en Entorno Servidor</w:t>
              </w:r>
            </w:p>
          </w:sdtContent>
        </w:sdt>
      </w:tc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 w:fullDate="2023-02-20T00:00:00Z">
            <w:dateFormat w:val="d-M-yyyy"/>
            <w:lid w:val="es-E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009DD9" w:themeFill="accent2"/>
              <w:vAlign w:val="center"/>
            </w:tcPr>
            <w:p w14:paraId="6CA18DD3" w14:textId="431FDB5D" w:rsidR="00D05700" w:rsidRDefault="009735D3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20-2-2023</w:t>
              </w:r>
            </w:p>
          </w:tc>
        </w:sdtContent>
      </w:sdt>
    </w:tr>
    <w:tr w:rsidR="00D05700" w14:paraId="4FA0D792" w14:textId="77777777">
      <w:trPr>
        <w:trHeight w:hRule="exact" w:val="115"/>
        <w:jc w:val="center"/>
      </w:trPr>
      <w:tc>
        <w:tcPr>
          <w:tcW w:w="4686" w:type="dxa"/>
          <w:shd w:val="clear" w:color="auto" w:fill="0F6FC6" w:themeFill="accent1"/>
          <w:tcMar>
            <w:top w:w="0" w:type="dxa"/>
            <w:bottom w:w="0" w:type="dxa"/>
          </w:tcMar>
        </w:tcPr>
        <w:p w14:paraId="5B29D0ED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0F6FC6" w:themeFill="accent1"/>
          <w:tcMar>
            <w:top w:w="0" w:type="dxa"/>
            <w:bottom w:w="0" w:type="dxa"/>
          </w:tcMar>
        </w:tcPr>
        <w:p w14:paraId="6E410670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687AD0A2" w14:textId="77777777" w:rsidR="00D05700" w:rsidRDefault="00D0570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ADF3F" w14:textId="77777777" w:rsidR="00243517" w:rsidRDefault="0024351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31492"/>
    <w:multiLevelType w:val="hybridMultilevel"/>
    <w:tmpl w:val="AC8AA2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CB406E"/>
    <w:multiLevelType w:val="hybridMultilevel"/>
    <w:tmpl w:val="E8F6B4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C2F85"/>
    <w:multiLevelType w:val="hybridMultilevel"/>
    <w:tmpl w:val="908246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2C0BDE"/>
    <w:multiLevelType w:val="hybridMultilevel"/>
    <w:tmpl w:val="0326224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72284C"/>
    <w:multiLevelType w:val="hybridMultilevel"/>
    <w:tmpl w:val="4F6AF2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AA636E"/>
    <w:multiLevelType w:val="hybridMultilevel"/>
    <w:tmpl w:val="8ECEEB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4361F6"/>
    <w:multiLevelType w:val="hybridMultilevel"/>
    <w:tmpl w:val="1124DF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BB4512"/>
    <w:multiLevelType w:val="hybridMultilevel"/>
    <w:tmpl w:val="F2D0D6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20829"/>
    <w:multiLevelType w:val="hybridMultilevel"/>
    <w:tmpl w:val="886E4BBA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05F680B"/>
    <w:multiLevelType w:val="hybridMultilevel"/>
    <w:tmpl w:val="839A22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233C1C"/>
    <w:multiLevelType w:val="hybridMultilevel"/>
    <w:tmpl w:val="598CA9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5475BF"/>
    <w:multiLevelType w:val="hybridMultilevel"/>
    <w:tmpl w:val="0EE24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7C19D9"/>
    <w:multiLevelType w:val="hybridMultilevel"/>
    <w:tmpl w:val="0EE24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D34E60"/>
    <w:multiLevelType w:val="hybridMultilevel"/>
    <w:tmpl w:val="132496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6639B5"/>
    <w:multiLevelType w:val="hybridMultilevel"/>
    <w:tmpl w:val="147661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6E1A45"/>
    <w:multiLevelType w:val="hybridMultilevel"/>
    <w:tmpl w:val="7B46C0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FE20CA"/>
    <w:multiLevelType w:val="hybridMultilevel"/>
    <w:tmpl w:val="51FA476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1006613">
    <w:abstractNumId w:val="0"/>
  </w:num>
  <w:num w:numId="2" w16cid:durableId="1356612054">
    <w:abstractNumId w:val="10"/>
  </w:num>
  <w:num w:numId="3" w16cid:durableId="635531519">
    <w:abstractNumId w:val="6"/>
  </w:num>
  <w:num w:numId="4" w16cid:durableId="1265072295">
    <w:abstractNumId w:val="14"/>
  </w:num>
  <w:num w:numId="5" w16cid:durableId="2063403286">
    <w:abstractNumId w:val="5"/>
  </w:num>
  <w:num w:numId="6" w16cid:durableId="1133140623">
    <w:abstractNumId w:val="13"/>
  </w:num>
  <w:num w:numId="7" w16cid:durableId="1349604573">
    <w:abstractNumId w:val="9"/>
  </w:num>
  <w:num w:numId="8" w16cid:durableId="1664312084">
    <w:abstractNumId w:val="3"/>
  </w:num>
  <w:num w:numId="9" w16cid:durableId="1592348964">
    <w:abstractNumId w:val="1"/>
  </w:num>
  <w:num w:numId="10" w16cid:durableId="978997896">
    <w:abstractNumId w:val="16"/>
  </w:num>
  <w:num w:numId="11" w16cid:durableId="528881750">
    <w:abstractNumId w:val="11"/>
  </w:num>
  <w:num w:numId="12" w16cid:durableId="809060095">
    <w:abstractNumId w:val="8"/>
  </w:num>
  <w:num w:numId="13" w16cid:durableId="688797695">
    <w:abstractNumId w:val="4"/>
  </w:num>
  <w:num w:numId="14" w16cid:durableId="770860911">
    <w:abstractNumId w:val="7"/>
  </w:num>
  <w:num w:numId="15" w16cid:durableId="1846241812">
    <w:abstractNumId w:val="15"/>
  </w:num>
  <w:num w:numId="16" w16cid:durableId="1652321620">
    <w:abstractNumId w:val="12"/>
  </w:num>
  <w:num w:numId="17" w16cid:durableId="1168012470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N PABLO RAPOSO, SANTIAGO FRANCISCO">
    <w15:presenceInfo w15:providerId="AD" w15:userId="S::5634224@alu365.murciaeduca.es::5cf6325c-19a8-4e00-b156-f3727f3356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8AA"/>
    <w:rsid w:val="0000517C"/>
    <w:rsid w:val="00010D3C"/>
    <w:rsid w:val="0002018A"/>
    <w:rsid w:val="00030FF6"/>
    <w:rsid w:val="00031E41"/>
    <w:rsid w:val="00037C9F"/>
    <w:rsid w:val="000445CD"/>
    <w:rsid w:val="00044EB9"/>
    <w:rsid w:val="00053045"/>
    <w:rsid w:val="00054DB6"/>
    <w:rsid w:val="00060D46"/>
    <w:rsid w:val="0008733E"/>
    <w:rsid w:val="00090183"/>
    <w:rsid w:val="000914AB"/>
    <w:rsid w:val="000A4BA1"/>
    <w:rsid w:val="000A54A6"/>
    <w:rsid w:val="000A6BA6"/>
    <w:rsid w:val="000E0926"/>
    <w:rsid w:val="000E571C"/>
    <w:rsid w:val="000E5A3A"/>
    <w:rsid w:val="00100987"/>
    <w:rsid w:val="00101E6B"/>
    <w:rsid w:val="00120622"/>
    <w:rsid w:val="00134342"/>
    <w:rsid w:val="0013588C"/>
    <w:rsid w:val="00143799"/>
    <w:rsid w:val="00144245"/>
    <w:rsid w:val="00165115"/>
    <w:rsid w:val="00173588"/>
    <w:rsid w:val="0017710C"/>
    <w:rsid w:val="001777AC"/>
    <w:rsid w:val="00182225"/>
    <w:rsid w:val="00183A13"/>
    <w:rsid w:val="00185AB4"/>
    <w:rsid w:val="001929F0"/>
    <w:rsid w:val="00193D87"/>
    <w:rsid w:val="001A0D52"/>
    <w:rsid w:val="001A0D80"/>
    <w:rsid w:val="001A4AA0"/>
    <w:rsid w:val="001A669A"/>
    <w:rsid w:val="001A6EC2"/>
    <w:rsid w:val="001B4196"/>
    <w:rsid w:val="001C42C3"/>
    <w:rsid w:val="001D2E4D"/>
    <w:rsid w:val="001E046C"/>
    <w:rsid w:val="001E0946"/>
    <w:rsid w:val="001F0974"/>
    <w:rsid w:val="001F16EE"/>
    <w:rsid w:val="002002D6"/>
    <w:rsid w:val="00204BB9"/>
    <w:rsid w:val="00210BB0"/>
    <w:rsid w:val="0021122D"/>
    <w:rsid w:val="00224731"/>
    <w:rsid w:val="00231D49"/>
    <w:rsid w:val="00233C6A"/>
    <w:rsid w:val="00243517"/>
    <w:rsid w:val="00245AD3"/>
    <w:rsid w:val="00255B7A"/>
    <w:rsid w:val="0026688D"/>
    <w:rsid w:val="00270960"/>
    <w:rsid w:val="002722DE"/>
    <w:rsid w:val="0028122E"/>
    <w:rsid w:val="002A4410"/>
    <w:rsid w:val="002C10B9"/>
    <w:rsid w:val="002D40CD"/>
    <w:rsid w:val="002E0198"/>
    <w:rsid w:val="002F5114"/>
    <w:rsid w:val="0030296D"/>
    <w:rsid w:val="003049AA"/>
    <w:rsid w:val="003160DD"/>
    <w:rsid w:val="003367E2"/>
    <w:rsid w:val="00337E64"/>
    <w:rsid w:val="00353D43"/>
    <w:rsid w:val="003572B3"/>
    <w:rsid w:val="00364BE1"/>
    <w:rsid w:val="0036745F"/>
    <w:rsid w:val="003A0B22"/>
    <w:rsid w:val="003A3BF2"/>
    <w:rsid w:val="003A6369"/>
    <w:rsid w:val="003B448D"/>
    <w:rsid w:val="003C2196"/>
    <w:rsid w:val="003D0E5D"/>
    <w:rsid w:val="003D243F"/>
    <w:rsid w:val="003D2A41"/>
    <w:rsid w:val="003D5ED0"/>
    <w:rsid w:val="003F4916"/>
    <w:rsid w:val="003F5572"/>
    <w:rsid w:val="004022DB"/>
    <w:rsid w:val="00404662"/>
    <w:rsid w:val="00415107"/>
    <w:rsid w:val="004208DC"/>
    <w:rsid w:val="004230AC"/>
    <w:rsid w:val="0043469D"/>
    <w:rsid w:val="00434D06"/>
    <w:rsid w:val="00437BC3"/>
    <w:rsid w:val="00440C31"/>
    <w:rsid w:val="004547C6"/>
    <w:rsid w:val="00481B38"/>
    <w:rsid w:val="004903E0"/>
    <w:rsid w:val="00494247"/>
    <w:rsid w:val="004A1751"/>
    <w:rsid w:val="004A4C9F"/>
    <w:rsid w:val="004A67D0"/>
    <w:rsid w:val="004B3363"/>
    <w:rsid w:val="004B58AA"/>
    <w:rsid w:val="004C2A4B"/>
    <w:rsid w:val="004C706E"/>
    <w:rsid w:val="004D1BD8"/>
    <w:rsid w:val="004F456A"/>
    <w:rsid w:val="00503465"/>
    <w:rsid w:val="00503F75"/>
    <w:rsid w:val="00513E28"/>
    <w:rsid w:val="00531E25"/>
    <w:rsid w:val="005367ED"/>
    <w:rsid w:val="00536817"/>
    <w:rsid w:val="00550B93"/>
    <w:rsid w:val="00553962"/>
    <w:rsid w:val="0055580A"/>
    <w:rsid w:val="005A13CD"/>
    <w:rsid w:val="005A40DC"/>
    <w:rsid w:val="005B4521"/>
    <w:rsid w:val="005B7B3B"/>
    <w:rsid w:val="005C0081"/>
    <w:rsid w:val="005C2E06"/>
    <w:rsid w:val="005C7C69"/>
    <w:rsid w:val="005D2069"/>
    <w:rsid w:val="005F481E"/>
    <w:rsid w:val="006024C8"/>
    <w:rsid w:val="00614ED1"/>
    <w:rsid w:val="00625388"/>
    <w:rsid w:val="006477D1"/>
    <w:rsid w:val="00662A09"/>
    <w:rsid w:val="00671C93"/>
    <w:rsid w:val="00672FB6"/>
    <w:rsid w:val="0069250F"/>
    <w:rsid w:val="006A243B"/>
    <w:rsid w:val="006C7DEE"/>
    <w:rsid w:val="006D4848"/>
    <w:rsid w:val="006E0D73"/>
    <w:rsid w:val="006E1861"/>
    <w:rsid w:val="006E264B"/>
    <w:rsid w:val="006E3A77"/>
    <w:rsid w:val="006E61C5"/>
    <w:rsid w:val="006E7DE0"/>
    <w:rsid w:val="006F03CF"/>
    <w:rsid w:val="006F0A9E"/>
    <w:rsid w:val="006F146A"/>
    <w:rsid w:val="006F4398"/>
    <w:rsid w:val="00701535"/>
    <w:rsid w:val="00704A81"/>
    <w:rsid w:val="00712DC3"/>
    <w:rsid w:val="0072335D"/>
    <w:rsid w:val="00754F10"/>
    <w:rsid w:val="007715CA"/>
    <w:rsid w:val="00773D7A"/>
    <w:rsid w:val="007A1244"/>
    <w:rsid w:val="007C69C0"/>
    <w:rsid w:val="007C76EA"/>
    <w:rsid w:val="007D3DE2"/>
    <w:rsid w:val="007D526A"/>
    <w:rsid w:val="007D5DE9"/>
    <w:rsid w:val="007F1208"/>
    <w:rsid w:val="00817483"/>
    <w:rsid w:val="008278CD"/>
    <w:rsid w:val="008443B4"/>
    <w:rsid w:val="00863D46"/>
    <w:rsid w:val="00871B53"/>
    <w:rsid w:val="00877C9A"/>
    <w:rsid w:val="00881C66"/>
    <w:rsid w:val="0088257B"/>
    <w:rsid w:val="008951C8"/>
    <w:rsid w:val="008A47BF"/>
    <w:rsid w:val="008B7ADB"/>
    <w:rsid w:val="008C16F7"/>
    <w:rsid w:val="008D3ED4"/>
    <w:rsid w:val="008D6149"/>
    <w:rsid w:val="009001F5"/>
    <w:rsid w:val="00903765"/>
    <w:rsid w:val="00910DEC"/>
    <w:rsid w:val="00912BA6"/>
    <w:rsid w:val="00916048"/>
    <w:rsid w:val="009227E7"/>
    <w:rsid w:val="009323D1"/>
    <w:rsid w:val="00933BC6"/>
    <w:rsid w:val="00952CB0"/>
    <w:rsid w:val="00952EF9"/>
    <w:rsid w:val="00953767"/>
    <w:rsid w:val="00956649"/>
    <w:rsid w:val="00972292"/>
    <w:rsid w:val="009735D3"/>
    <w:rsid w:val="009749C3"/>
    <w:rsid w:val="009765F6"/>
    <w:rsid w:val="0098072B"/>
    <w:rsid w:val="00993F17"/>
    <w:rsid w:val="009A48B3"/>
    <w:rsid w:val="009B0C1C"/>
    <w:rsid w:val="009B5554"/>
    <w:rsid w:val="009B655C"/>
    <w:rsid w:val="009C3498"/>
    <w:rsid w:val="009C5771"/>
    <w:rsid w:val="009E28DA"/>
    <w:rsid w:val="009E3F9B"/>
    <w:rsid w:val="009E4F01"/>
    <w:rsid w:val="009F1F61"/>
    <w:rsid w:val="00A00917"/>
    <w:rsid w:val="00A02242"/>
    <w:rsid w:val="00A47853"/>
    <w:rsid w:val="00A51ACF"/>
    <w:rsid w:val="00A53AFE"/>
    <w:rsid w:val="00A55502"/>
    <w:rsid w:val="00A56098"/>
    <w:rsid w:val="00A66C07"/>
    <w:rsid w:val="00A70D17"/>
    <w:rsid w:val="00A71A02"/>
    <w:rsid w:val="00A72911"/>
    <w:rsid w:val="00A73B00"/>
    <w:rsid w:val="00A83361"/>
    <w:rsid w:val="00A86F7C"/>
    <w:rsid w:val="00A94948"/>
    <w:rsid w:val="00AA0F56"/>
    <w:rsid w:val="00AB38DD"/>
    <w:rsid w:val="00AB5031"/>
    <w:rsid w:val="00AC01E9"/>
    <w:rsid w:val="00AC6B00"/>
    <w:rsid w:val="00AD7B0E"/>
    <w:rsid w:val="00AF23D7"/>
    <w:rsid w:val="00AF24B6"/>
    <w:rsid w:val="00AF3072"/>
    <w:rsid w:val="00AF3472"/>
    <w:rsid w:val="00AF6A52"/>
    <w:rsid w:val="00B05626"/>
    <w:rsid w:val="00B065E6"/>
    <w:rsid w:val="00B339B0"/>
    <w:rsid w:val="00B428B3"/>
    <w:rsid w:val="00B46888"/>
    <w:rsid w:val="00B46CF1"/>
    <w:rsid w:val="00B70039"/>
    <w:rsid w:val="00B7150A"/>
    <w:rsid w:val="00B7570D"/>
    <w:rsid w:val="00B76CD8"/>
    <w:rsid w:val="00BA16AD"/>
    <w:rsid w:val="00BB401E"/>
    <w:rsid w:val="00BC18F5"/>
    <w:rsid w:val="00BC3FCF"/>
    <w:rsid w:val="00BD6428"/>
    <w:rsid w:val="00BD6A03"/>
    <w:rsid w:val="00BF2D4F"/>
    <w:rsid w:val="00BF58C3"/>
    <w:rsid w:val="00C029B7"/>
    <w:rsid w:val="00C113A5"/>
    <w:rsid w:val="00C1152B"/>
    <w:rsid w:val="00C17307"/>
    <w:rsid w:val="00C203EA"/>
    <w:rsid w:val="00C33491"/>
    <w:rsid w:val="00C409ED"/>
    <w:rsid w:val="00C45A28"/>
    <w:rsid w:val="00C623C5"/>
    <w:rsid w:val="00C72A53"/>
    <w:rsid w:val="00C77F36"/>
    <w:rsid w:val="00C80810"/>
    <w:rsid w:val="00C83923"/>
    <w:rsid w:val="00C95498"/>
    <w:rsid w:val="00CA2208"/>
    <w:rsid w:val="00CA409A"/>
    <w:rsid w:val="00CB01D7"/>
    <w:rsid w:val="00CB11C9"/>
    <w:rsid w:val="00CB291D"/>
    <w:rsid w:val="00CB3938"/>
    <w:rsid w:val="00CB3D58"/>
    <w:rsid w:val="00CC2EDD"/>
    <w:rsid w:val="00CD6A30"/>
    <w:rsid w:val="00CF0D6D"/>
    <w:rsid w:val="00CF108C"/>
    <w:rsid w:val="00D01AE3"/>
    <w:rsid w:val="00D05700"/>
    <w:rsid w:val="00D05B06"/>
    <w:rsid w:val="00D101C6"/>
    <w:rsid w:val="00D33260"/>
    <w:rsid w:val="00D56968"/>
    <w:rsid w:val="00D81772"/>
    <w:rsid w:val="00D85504"/>
    <w:rsid w:val="00D95D9B"/>
    <w:rsid w:val="00D9714A"/>
    <w:rsid w:val="00DB042E"/>
    <w:rsid w:val="00DB11FF"/>
    <w:rsid w:val="00DB1329"/>
    <w:rsid w:val="00DB4FEE"/>
    <w:rsid w:val="00DC7997"/>
    <w:rsid w:val="00DD1BCB"/>
    <w:rsid w:val="00DD4068"/>
    <w:rsid w:val="00DF26AF"/>
    <w:rsid w:val="00E04082"/>
    <w:rsid w:val="00E253D6"/>
    <w:rsid w:val="00E27BF9"/>
    <w:rsid w:val="00E27FDA"/>
    <w:rsid w:val="00E35CF6"/>
    <w:rsid w:val="00E37E28"/>
    <w:rsid w:val="00E43B60"/>
    <w:rsid w:val="00E5390F"/>
    <w:rsid w:val="00E6248F"/>
    <w:rsid w:val="00E735CC"/>
    <w:rsid w:val="00E75053"/>
    <w:rsid w:val="00E8239A"/>
    <w:rsid w:val="00E87859"/>
    <w:rsid w:val="00EA6B80"/>
    <w:rsid w:val="00EB4E17"/>
    <w:rsid w:val="00EC06B5"/>
    <w:rsid w:val="00EC6DD6"/>
    <w:rsid w:val="00ED566B"/>
    <w:rsid w:val="00ED66A2"/>
    <w:rsid w:val="00EF59AA"/>
    <w:rsid w:val="00F05BC5"/>
    <w:rsid w:val="00F1441D"/>
    <w:rsid w:val="00F144D2"/>
    <w:rsid w:val="00F33509"/>
    <w:rsid w:val="00F33A20"/>
    <w:rsid w:val="00F3420F"/>
    <w:rsid w:val="00F40D37"/>
    <w:rsid w:val="00F603A1"/>
    <w:rsid w:val="00F623CF"/>
    <w:rsid w:val="00F66B57"/>
    <w:rsid w:val="00F70D97"/>
    <w:rsid w:val="00F722B5"/>
    <w:rsid w:val="00F75C03"/>
    <w:rsid w:val="00F8097E"/>
    <w:rsid w:val="00F85C13"/>
    <w:rsid w:val="00F93CE3"/>
    <w:rsid w:val="00F94BC9"/>
    <w:rsid w:val="00FA1FE8"/>
    <w:rsid w:val="00FA3A0F"/>
    <w:rsid w:val="00FC0F79"/>
    <w:rsid w:val="00FD4F3A"/>
    <w:rsid w:val="00FD53A8"/>
    <w:rsid w:val="00FE1C46"/>
    <w:rsid w:val="00FF2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5F88D86"/>
  <w15:chartTrackingRefBased/>
  <w15:docId w15:val="{F3954A50-086C-4151-B4A3-56AD02D2C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Theme="minorHAnsi" w:hAnsi="Source Sans Pro" w:cstheme="minorBidi"/>
        <w:color w:val="333333"/>
        <w:sz w:val="22"/>
        <w:szCs w:val="22"/>
        <w:lang w:val="es-ES" w:eastAsia="en-US" w:bidi="ar-SA"/>
      </w:rPr>
    </w:rPrDefault>
    <w:pPrDefault>
      <w:pPr>
        <w:spacing w:after="24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58C3"/>
  </w:style>
  <w:style w:type="paragraph" w:styleId="Ttulo1">
    <w:name w:val="heading 1"/>
    <w:basedOn w:val="Normal"/>
    <w:next w:val="Normal"/>
    <w:link w:val="Ttulo1Car"/>
    <w:uiPriority w:val="9"/>
    <w:qFormat/>
    <w:rsid w:val="00A71A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3A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0570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05700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D05700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5700"/>
  </w:style>
  <w:style w:type="paragraph" w:styleId="Piedepgina">
    <w:name w:val="footer"/>
    <w:basedOn w:val="Normal"/>
    <w:link w:val="Piedepgina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5700"/>
  </w:style>
  <w:style w:type="character" w:customStyle="1" w:styleId="Ttulo1Car">
    <w:name w:val="Título 1 Car"/>
    <w:basedOn w:val="Fuentedeprrafopredeter"/>
    <w:link w:val="Ttulo1"/>
    <w:uiPriority w:val="9"/>
    <w:rsid w:val="00A71A02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71A02"/>
    <w:pPr>
      <w:outlineLvl w:val="9"/>
    </w:pPr>
    <w:rPr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4A175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1751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183A13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9B0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2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band1Vert">
      <w:tblPr/>
      <w:tcPr>
        <w:shd w:val="clear" w:color="auto" w:fill="DAE6B6" w:themeFill="accent6" w:themeFillTint="66"/>
      </w:tcPr>
    </w:tblStylePr>
    <w:tblStylePr w:type="band1Horz">
      <w:tblPr/>
      <w:tcPr>
        <w:shd w:val="clear" w:color="auto" w:fill="DAE6B6" w:themeFill="accent6" w:themeFillTint="66"/>
      </w:tcPr>
    </w:tblStylePr>
  </w:style>
  <w:style w:type="table" w:customStyle="1" w:styleId="Estiloprofesional">
    <w:name w:val="Estilo profesional"/>
    <w:basedOn w:val="Tablaconcuadrcula5oscura-nfasis2"/>
    <w:uiPriority w:val="99"/>
    <w:rsid w:val="00353D43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24" w:space="0" w:color="FFFFFF" w:themeColor="background1"/>
        <w:insideV w:val="single" w:sz="24" w:space="0" w:color="FFFFFF" w:themeColor="background1"/>
      </w:tblBorders>
    </w:tblPr>
    <w:tcPr>
      <w:shd w:val="clear" w:color="auto" w:fill="C4EEFF" w:themeFill="accent2" w:themeFillTint="33"/>
      <w:vAlign w:val="center"/>
    </w:tcPr>
    <w:tblStylePr w:type="firstRow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lastRow">
      <w:pPr>
        <w:jc w:val="center"/>
      </w:pPr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firstCol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  <w:vAlign w:val="center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paragraph" w:styleId="Prrafodelista">
    <w:name w:val="List Paragraph"/>
    <w:basedOn w:val="Normal"/>
    <w:uiPriority w:val="34"/>
    <w:qFormat/>
    <w:rsid w:val="0013588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80810"/>
    <w:rPr>
      <w:color w:val="F491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8081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C2A4B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color w:val="auto"/>
      <w:sz w:val="24"/>
      <w:szCs w:val="24"/>
      <w:lang w:eastAsia="es-ES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17483"/>
    <w:pPr>
      <w:pBdr>
        <w:top w:val="single" w:sz="4" w:space="10" w:color="0F6FC6" w:themeColor="accent1"/>
        <w:bottom w:val="single" w:sz="4" w:space="10" w:color="0F6FC6" w:themeColor="accent1"/>
      </w:pBdr>
      <w:spacing w:before="360" w:after="360"/>
      <w:ind w:left="864" w:right="864"/>
      <w:jc w:val="center"/>
    </w:pPr>
    <w:rPr>
      <w:i/>
      <w:iCs/>
      <w:color w:val="0F6FC6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17483"/>
    <w:rPr>
      <w:i/>
      <w:iCs/>
      <w:color w:val="0F6FC6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14379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14379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14379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4379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43799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A73B00"/>
    <w:rPr>
      <w:color w:val="85DFD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4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0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9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6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7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32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8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03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3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9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4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7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1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0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1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9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2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5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6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8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4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6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6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4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4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5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1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1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7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3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6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90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44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1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6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8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https://es.stackoverflow.com/questions/92187/para-qu%c3%a9-c%c3%b3mo-y-cu%c3%a1ndo-utilizar-las-palabras-reservadas-use-y-namespace" TargetMode="External"/><Relationship Id="rId26" Type="http://schemas.openxmlformats.org/officeDocument/2006/relationships/hyperlink" Target="https://getcomposer.org/download/" TargetMode="External"/><Relationship Id="rId39" Type="http://schemas.openxmlformats.org/officeDocument/2006/relationships/hyperlink" Target="https://styde.net/vistas-en-laravel/" TargetMode="External"/><Relationship Id="rId21" Type="http://schemas.openxmlformats.org/officeDocument/2006/relationships/hyperlink" Target="https://styde.net/instalar-y-actualizar-paquetes-con-composer/" TargetMode="External"/><Relationship Id="rId34" Type="http://schemas.openxmlformats.org/officeDocument/2006/relationships/hyperlink" Target="https://styde.net/rutas-con-laravel/" TargetMode="External"/><Relationship Id="rId42" Type="http://schemas.openxmlformats.org/officeDocument/2006/relationships/hyperlink" Target="https://jesuschicano.es/como-crear-formularios-en-laravel-5/" TargetMode="External"/><Relationship Id="rId47" Type="http://schemas.openxmlformats.org/officeDocument/2006/relationships/image" Target="media/image16.png"/><Relationship Id="rId50" Type="http://schemas.openxmlformats.org/officeDocument/2006/relationships/image" Target="media/image18.emf"/><Relationship Id="rId55" Type="http://schemas.openxmlformats.org/officeDocument/2006/relationships/hyperlink" Target="https://foroayuda.es/como-seleccionar-el-nombre-de-todas-las-columnas-de-una-tabla-en-laravel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youtu.be/a-4923Uyu54?t=1897" TargetMode="External"/><Relationship Id="rId29" Type="http://schemas.openxmlformats.org/officeDocument/2006/relationships/hyperlink" Target="https://ubunlog.com/laravel-framework-php-ubuntu/?utm_source=feedburner&amp;utm_medium=%24%7Bfeed%2C+email%7D&amp;utm_campaign=Feed%3A+%24%7BUbunlog%7D+%28%24%7BUbunlog%7D%29" TargetMode="External"/><Relationship Id="rId11" Type="http://schemas.openxmlformats.org/officeDocument/2006/relationships/image" Target="media/image3.svg"/><Relationship Id="rId24" Type="http://schemas.microsoft.com/office/2016/09/relationships/commentsIds" Target="commentsIds.xml"/><Relationship Id="rId32" Type="http://schemas.openxmlformats.org/officeDocument/2006/relationships/image" Target="media/image9.png"/><Relationship Id="rId37" Type="http://schemas.openxmlformats.org/officeDocument/2006/relationships/image" Target="media/image13.png"/><Relationship Id="rId40" Type="http://schemas.openxmlformats.org/officeDocument/2006/relationships/hyperlink" Target="https://desarrolloweb.com/articulos/introduccion-vistas-laravel5.html" TargetMode="External"/><Relationship Id="rId45" Type="http://schemas.openxmlformats.org/officeDocument/2006/relationships/hyperlink" Target="https://norvicsoftware.com/controladores-en-laravel-8/" TargetMode="External"/><Relationship Id="rId53" Type="http://schemas.openxmlformats.org/officeDocument/2006/relationships/hyperlink" Target="https://laravel.com/docs/8.x/eloquent" TargetMode="External"/><Relationship Id="rId58" Type="http://schemas.microsoft.com/office/2011/relationships/people" Target="people.xml"/><Relationship Id="rId5" Type="http://schemas.openxmlformats.org/officeDocument/2006/relationships/settings" Target="settings.xml"/><Relationship Id="rId19" Type="http://schemas.openxmlformats.org/officeDocument/2006/relationships/hyperlink" Target="https://www.php.net/manual/es/language.namespaces.rationale.php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comments" Target="comments.xml"/><Relationship Id="rId27" Type="http://schemas.openxmlformats.org/officeDocument/2006/relationships/image" Target="media/image5.png"/><Relationship Id="rId30" Type="http://schemas.openxmlformats.org/officeDocument/2006/relationships/image" Target="media/image7.png"/><Relationship Id="rId35" Type="http://schemas.openxmlformats.org/officeDocument/2006/relationships/image" Target="media/image11.png"/><Relationship Id="rId43" Type="http://schemas.openxmlformats.org/officeDocument/2006/relationships/hyperlink" Target="https://ajgallego.gitbook.io/laravel-5/capitulo_2/capitulo_2_formularios" TargetMode="External"/><Relationship Id="rId48" Type="http://schemas.openxmlformats.org/officeDocument/2006/relationships/hyperlink" Target="https://runebook.dev/es/docs/laravel/docs/8.x/migrations" TargetMode="External"/><Relationship Id="rId56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hyperlink" Target="https://richos.gitbooks.io/laravel-5/content/capitulos/chapter6.html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s://victorfalcon.es/laravel-facades/" TargetMode="External"/><Relationship Id="rId25" Type="http://schemas.microsoft.com/office/2018/08/relationships/commentsExtensible" Target="commentsExtensible.xml"/><Relationship Id="rId33" Type="http://schemas.openxmlformats.org/officeDocument/2006/relationships/image" Target="media/image10.emf"/><Relationship Id="rId38" Type="http://schemas.openxmlformats.org/officeDocument/2006/relationships/image" Target="media/image14.emf"/><Relationship Id="rId46" Type="http://schemas.openxmlformats.org/officeDocument/2006/relationships/hyperlink" Target="https://blog.pleets.org/article/controladores-en-laravel" TargetMode="External"/><Relationship Id="rId59" Type="http://schemas.openxmlformats.org/officeDocument/2006/relationships/glossaryDocument" Target="glossary/document.xml"/><Relationship Id="rId20" Type="http://schemas.openxmlformats.org/officeDocument/2006/relationships/hyperlink" Target="https://www.bing.com/search?q=palabra+reservada+use+php&amp;cvid=2640eabbe48b4518b5765a0a58876df6&amp;aqs=edge..69i57j0l8.2670j0j1&amp;pglt=675&amp;FORM=ANNTA1&amp;PC=U709&amp;ntref=1" TargetMode="External"/><Relationship Id="rId41" Type="http://schemas.openxmlformats.org/officeDocument/2006/relationships/image" Target="media/image15.png"/><Relationship Id="rId54" Type="http://schemas.openxmlformats.org/officeDocument/2006/relationships/hyperlink" Target="https://styde.net/aprende-a-usar-eloquent-el-orm-de-laravel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outube.com/watch?v=a-4923Uyu54" TargetMode="External"/><Relationship Id="rId23" Type="http://schemas.microsoft.com/office/2011/relationships/commentsExtended" Target="commentsExtended.xml"/><Relationship Id="rId28" Type="http://schemas.openxmlformats.org/officeDocument/2006/relationships/image" Target="media/image6.emf"/><Relationship Id="rId36" Type="http://schemas.openxmlformats.org/officeDocument/2006/relationships/image" Target="media/image12.png"/><Relationship Id="rId49" Type="http://schemas.openxmlformats.org/officeDocument/2006/relationships/image" Target="media/image17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8.emf"/><Relationship Id="rId44" Type="http://schemas.openxmlformats.org/officeDocument/2006/relationships/hyperlink" Target="https://richos.gitbooks.io/laravel-5/content/capitulos/chapter11.html" TargetMode="External"/><Relationship Id="rId52" Type="http://schemas.openxmlformats.org/officeDocument/2006/relationships/hyperlink" Target="https://laravel.com/docs/9.x/migrations" TargetMode="External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\OneDrive%20-%20Consejer&#237;a%20de%20Educaci&#243;n%20y%20Cultura\Documentos\FP\Plantillas%20Word\Plantilla%202022-2023\para%20usar%20con%20texturas\Plantilla%202023%20renovad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78DCF93ECD644159188FF8E0A7BA7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06240D-5AEC-4E10-8212-E90EAE5C7217}"/>
      </w:docPartPr>
      <w:docPartBody>
        <w:p w:rsidR="00300DC8" w:rsidRDefault="00300DC8">
          <w:pPr>
            <w:pStyle w:val="078DCF93ECD644159188FF8E0A7BA7E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40B9EADAC9B74D948D48095347234B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E594E1-CE30-4968-B1C5-94BFE04145F3}"/>
      </w:docPartPr>
      <w:docPartBody>
        <w:p w:rsidR="00300DC8" w:rsidRDefault="00300DC8">
          <w:pPr>
            <w:pStyle w:val="40B9EADAC9B74D948D48095347234B71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DC8"/>
    <w:rsid w:val="00300DC8"/>
    <w:rsid w:val="004C428C"/>
    <w:rsid w:val="009D64C2"/>
    <w:rsid w:val="00E64E19"/>
    <w:rsid w:val="00FE5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78DCF93ECD644159188FF8E0A7BA7EC">
    <w:name w:val="078DCF93ECD644159188FF8E0A7BA7EC"/>
  </w:style>
  <w:style w:type="paragraph" w:customStyle="1" w:styleId="40B9EADAC9B74D948D48095347234B71">
    <w:name w:val="40B9EADAC9B74D948D48095347234B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D895667-8250-4B95-AC14-9A06799B365A}">
  <we:reference id="wa104382008" version="1.1.0.1" store="es-E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2023-02-20T00:00:00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C880E0-F8D6-44A7-9C6E-542A4DE66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2023 renovada.dotx</Template>
  <TotalTime>4885</TotalTime>
  <Pages>21</Pages>
  <Words>3916</Words>
  <Characters>21538</Characters>
  <Application>Microsoft Office Word</Application>
  <DocSecurity>0</DocSecurity>
  <Lines>179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nºtema – Nombre tarea</vt:lpstr>
    </vt:vector>
  </TitlesOfParts>
  <Company>CIFP Carlos III - Cartagena</Company>
  <LinksUpToDate>false</LinksUpToDate>
  <CharactersWithSpaces>25404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Tema 6 – Laravel</dc:title>
  <dc:subject>Desarrollo web en Entorno Servidor</dc:subject>
  <dc:creator>Santiago San Pablo RAPOSO</dc:creator>
  <cp:keywords/>
  <dc:description/>
  <cp:lastModifiedBy>SAN PABLO RAPOSO, SANTIAGO FRANCISCO</cp:lastModifiedBy>
  <cp:revision>298</cp:revision>
  <dcterms:created xsi:type="dcterms:W3CDTF">2023-02-20T10:10:00Z</dcterms:created>
  <dcterms:modified xsi:type="dcterms:W3CDTF">2023-03-15T23:32:00Z</dcterms:modified>
</cp:coreProperties>
</file>