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3B1CC966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1F954211" wp14:editId="3C14451E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A67280B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42780D9B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12AEC476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70AC598D" wp14:editId="1EF46545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B041E0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20DDC30A" wp14:editId="7690083B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768E4431F35A47109C38DAD9D8C15AE3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8C219C5" w14:textId="459A1A66" w:rsidR="00D05700" w:rsidRPr="001F0974" w:rsidRDefault="002C7AF3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 del tema 5</w:t>
                                    </w:r>
                                  </w:p>
                                </w:sdtContent>
                              </w:sdt>
                              <w:p w14:paraId="4963A1D0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E437D29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E254424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6B4066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2FE4C6EA9E0040D8892CC73CB28D7D3A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366516B" w14:textId="76893939" w:rsidR="00D05700" w:rsidRDefault="002C7AF3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Desarrollo Web en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DDC30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768E4431F35A47109C38DAD9D8C15AE3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8C219C5" w14:textId="459A1A66" w:rsidR="00D05700" w:rsidRPr="001F0974" w:rsidRDefault="002C7AF3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 del tema 5</w:t>
                              </w:r>
                            </w:p>
                          </w:sdtContent>
                        </w:sdt>
                        <w:p w14:paraId="4963A1D0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0E437D29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4E254424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06B4066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2FE4C6EA9E0040D8892CC73CB28D7D3A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366516B" w14:textId="76893939" w:rsidR="00D05700" w:rsidRDefault="002C7AF3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Desarrollo Web en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0E98C915" wp14:editId="1666D1AB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18658F4" wp14:editId="1A0F353A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479A878" wp14:editId="5A40E3FD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1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2AB06E9" w14:textId="6522B185" w:rsidR="00D05700" w:rsidRPr="00D05700" w:rsidRDefault="002C7AF3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11 de enero de 2023</w:t>
                                    </w:r>
                                  </w:p>
                                </w:sdtContent>
                              </w:sdt>
                              <w:p w14:paraId="1634E97F" w14:textId="77777777" w:rsidR="00D05700" w:rsidRPr="00D05700" w:rsidRDefault="00000000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6EE603E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01EED95C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79A878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1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2AB06E9" w14:textId="6522B185" w:rsidR="00D05700" w:rsidRPr="00D05700" w:rsidRDefault="002C7AF3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11 de enero de 2023</w:t>
                              </w:r>
                            </w:p>
                          </w:sdtContent>
                        </w:sdt>
                        <w:p w14:paraId="1634E97F" w14:textId="77777777" w:rsidR="00D05700" w:rsidRPr="00D05700" w:rsidRDefault="00000000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6EE603E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01EED95C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55B38B7A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63FAB264" w14:textId="77777777" w:rsidR="00D05700" w:rsidRDefault="00000000"/>
      </w:sdtContent>
    </w:sdt>
    <w:p w14:paraId="239A95D3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7C727DEA" w14:textId="77777777" w:rsidR="00A71A02" w:rsidRDefault="00A71A02">
          <w:pPr>
            <w:pStyle w:val="TtuloTDC"/>
          </w:pPr>
          <w:r>
            <w:t>Contenido</w:t>
          </w:r>
        </w:p>
        <w:p w14:paraId="4F557809" w14:textId="77777777" w:rsidR="00A71A02" w:rsidRDefault="00000000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1CEADF31" w14:textId="77777777" w:rsidR="00FA1FE8" w:rsidRDefault="00FA1FE8" w:rsidP="00FA1FE8">
      <w:pPr>
        <w:pStyle w:val="Ttulo1"/>
      </w:pPr>
      <w:r>
        <w:t>Índice de ilustraciones.</w:t>
      </w:r>
    </w:p>
    <w:p w14:paraId="7981202E" w14:textId="77777777" w:rsidR="00FA1FE8" w:rsidRDefault="00000000" w:rsidP="00FA1FE8">
      <w:fldSimple w:instr=" TOC \h \z \c &quot;Ilustración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69BC8C8E" w14:textId="77777777" w:rsidR="00FA1FE8" w:rsidRDefault="00FA1FE8" w:rsidP="00FA1FE8">
      <w:pPr>
        <w:pStyle w:val="Ttulo1"/>
      </w:pPr>
      <w:r>
        <w:t>Índice de tablas.</w:t>
      </w:r>
    </w:p>
    <w:p w14:paraId="01690991" w14:textId="77777777" w:rsidR="00FA1FE8" w:rsidRPr="00FA1FE8" w:rsidRDefault="00000000" w:rsidP="00FA1FE8">
      <w:fldSimple w:instr=" TOC \h \z \c &quot;Tabla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35A0BB52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3F02BE" w14:textId="42D37861" w:rsidR="00183A13" w:rsidRDefault="00FE404D" w:rsidP="00183A13">
      <w:pPr>
        <w:pStyle w:val="Ttulo"/>
        <w:spacing w:after="240"/>
      </w:pPr>
      <w:r>
        <w:lastRenderedPageBreak/>
        <w:t>Resumen del tema 5.</w:t>
      </w:r>
      <w:r w:rsidR="00493AA6">
        <w:t xml:space="preserve"> Programación orientada a objetos en PHP.</w:t>
      </w:r>
    </w:p>
    <w:p w14:paraId="7659230A" w14:textId="57E0C450" w:rsidR="00183A13" w:rsidRDefault="00183A13" w:rsidP="00E87859">
      <w:pPr>
        <w:pStyle w:val="Ttulo1"/>
        <w:spacing w:before="0"/>
      </w:pPr>
      <w:r>
        <w:t xml:space="preserve">1.- </w:t>
      </w:r>
      <w:r w:rsidR="00493AA6">
        <w:t>Características de orientación a objetos en PHP (I).</w:t>
      </w:r>
    </w:p>
    <w:p w14:paraId="54A225C0" w14:textId="43EE35F7" w:rsidR="00183A13" w:rsidRDefault="00A03D80" w:rsidP="00E87859">
      <w:r w:rsidRPr="00A03D80">
        <w:t>La programación orientada a objetos (POO, o OOP en lenguaje inglés), es una metodología de programación basada en objetos. Un objeto es una estructura que contiene datos y el código que los maneja.</w:t>
      </w:r>
    </w:p>
    <w:p w14:paraId="66C066BC" w14:textId="7ABD76B9" w:rsidR="00A03D80" w:rsidRDefault="00DC1D24" w:rsidP="00E87859">
      <w:r w:rsidRPr="00DC1D24">
        <w:t>La estructura de los objetos se define en las clases</w:t>
      </w:r>
      <w:r>
        <w:t>. Entre los miembros de una clase puede haber:</w:t>
      </w:r>
    </w:p>
    <w:p w14:paraId="4B93FC08" w14:textId="782636C5" w:rsidR="00DC1D24" w:rsidRDefault="00DC1D24" w:rsidP="00DC1D24">
      <w:pPr>
        <w:pStyle w:val="Prrafodelista"/>
        <w:numPr>
          <w:ilvl w:val="0"/>
          <w:numId w:val="1"/>
        </w:numPr>
      </w:pPr>
      <w:r>
        <w:rPr>
          <w:b/>
          <w:bCs/>
        </w:rPr>
        <w:t>Métodos</w:t>
      </w:r>
      <w:r>
        <w:t xml:space="preserve">: son los que contienen el código </w:t>
      </w:r>
      <w:r w:rsidR="00F2282D">
        <w:t>de una clase</w:t>
      </w:r>
      <w:r w:rsidR="000F2E17">
        <w:t xml:space="preserve">. </w:t>
      </w:r>
      <w:r w:rsidR="000F2E17" w:rsidRPr="000F2E17">
        <w:t>Un método es como una función. Puede recibir parámetros y devolver valores.</w:t>
      </w:r>
    </w:p>
    <w:p w14:paraId="7B7D7C61" w14:textId="36187395" w:rsidR="000F2E17" w:rsidRDefault="00F2282D" w:rsidP="00DC1D24">
      <w:pPr>
        <w:pStyle w:val="Prrafodelista"/>
        <w:numPr>
          <w:ilvl w:val="0"/>
          <w:numId w:val="1"/>
        </w:numPr>
      </w:pPr>
      <w:r>
        <w:rPr>
          <w:b/>
          <w:bCs/>
        </w:rPr>
        <w:t>Atributos o propiedades</w:t>
      </w:r>
      <w:r w:rsidR="001E7585">
        <w:t>: almacenan información acerca del estado del objeto al que pertenecen. Su valor puede ser distinto para cada uno de los objetos de la misma clase.</w:t>
      </w:r>
    </w:p>
    <w:p w14:paraId="4A5F16C5" w14:textId="4B79165F" w:rsidR="002927CD" w:rsidRDefault="002927CD" w:rsidP="002927CD">
      <w:r w:rsidRPr="002927CD">
        <w:t>A la creación de un objeto basado en una clase se le llama instanciar una clase y al objeto obtenido también se le conoce como </w:t>
      </w:r>
      <w:r w:rsidRPr="002927CD">
        <w:rPr>
          <w:b/>
          <w:bCs/>
        </w:rPr>
        <w:t>instancia de esa clase</w:t>
      </w:r>
      <w:r>
        <w:t>.</w:t>
      </w:r>
    </w:p>
    <w:p w14:paraId="0ABF0FC9" w14:textId="0FCAE18E" w:rsidR="002927CD" w:rsidRDefault="002927CD" w:rsidP="002927CD">
      <w:r>
        <w:t>Pilares fundamentales de la POO:</w:t>
      </w:r>
    </w:p>
    <w:p w14:paraId="116CB454" w14:textId="53369399" w:rsidR="002927CD" w:rsidRDefault="002927CD" w:rsidP="002927CD">
      <w:pPr>
        <w:pStyle w:val="Prrafodelista"/>
        <w:numPr>
          <w:ilvl w:val="0"/>
          <w:numId w:val="2"/>
        </w:numPr>
      </w:pPr>
      <w:r>
        <w:rPr>
          <w:b/>
          <w:bCs/>
        </w:rPr>
        <w:t>Herencia</w:t>
      </w:r>
      <w:r>
        <w:t xml:space="preserve">: </w:t>
      </w:r>
      <w:r w:rsidR="00714E73" w:rsidRPr="00714E73">
        <w:t>Es el proceso de crear una clase a partir de otra, heredando su comportamiento y características</w:t>
      </w:r>
      <w:r w:rsidR="00714E73">
        <w:t>.</w:t>
      </w:r>
    </w:p>
    <w:p w14:paraId="1656DC45" w14:textId="646D07DB" w:rsidR="00714E73" w:rsidRDefault="00714E73" w:rsidP="002927CD">
      <w:pPr>
        <w:pStyle w:val="Prrafodelista"/>
        <w:numPr>
          <w:ilvl w:val="0"/>
          <w:numId w:val="2"/>
        </w:numPr>
      </w:pPr>
      <w:r>
        <w:rPr>
          <w:b/>
          <w:bCs/>
        </w:rPr>
        <w:t>Abstracción</w:t>
      </w:r>
      <w:r>
        <w:t xml:space="preserve">: </w:t>
      </w:r>
      <w:r w:rsidRPr="00714E73">
        <w:t>cada clase oculta en su interior las peculiaridades de su implementación, y presenta al exterior una serie de métodos (</w:t>
      </w:r>
      <w:proofErr w:type="gramStart"/>
      <w:r w:rsidRPr="00714E73">
        <w:t>interface</w:t>
      </w:r>
      <w:proofErr w:type="gramEnd"/>
      <w:r w:rsidRPr="00714E73">
        <w:t>) cuyo comportamiento está bien definido</w:t>
      </w:r>
      <w:r>
        <w:t>.</w:t>
      </w:r>
    </w:p>
    <w:p w14:paraId="5780C32F" w14:textId="63D42E16" w:rsidR="00714E73" w:rsidRDefault="00714E73" w:rsidP="002927CD">
      <w:pPr>
        <w:pStyle w:val="Prrafodelista"/>
        <w:numPr>
          <w:ilvl w:val="0"/>
          <w:numId w:val="2"/>
        </w:numPr>
      </w:pPr>
      <w:r>
        <w:rPr>
          <w:b/>
          <w:bCs/>
        </w:rPr>
        <w:t>Polimorfismo</w:t>
      </w:r>
      <w:r w:rsidRPr="00714E73">
        <w:t>:</w:t>
      </w:r>
      <w:r>
        <w:t xml:space="preserve"> </w:t>
      </w:r>
      <w:r w:rsidR="002C7330" w:rsidRPr="002C7330">
        <w:t>Un mismo método puede tener comportamientos distintos en función del objeto con que se utilice</w:t>
      </w:r>
      <w:r w:rsidR="002C7330">
        <w:t>.</w:t>
      </w:r>
    </w:p>
    <w:p w14:paraId="301340AC" w14:textId="3E1F66F6" w:rsidR="002C7330" w:rsidRDefault="002C7330" w:rsidP="002927CD">
      <w:pPr>
        <w:pStyle w:val="Prrafodelista"/>
        <w:numPr>
          <w:ilvl w:val="0"/>
          <w:numId w:val="2"/>
        </w:numPr>
      </w:pPr>
      <w:r>
        <w:rPr>
          <w:b/>
          <w:bCs/>
        </w:rPr>
        <w:t>Encapsulación</w:t>
      </w:r>
      <w:r w:rsidRPr="002C7330">
        <w:t>:</w:t>
      </w:r>
      <w:r>
        <w:t xml:space="preserve"> </w:t>
      </w:r>
      <w:r w:rsidRPr="002C7330">
        <w:t>En la POO se juntan en un mismo lugar los datos y el código que los manipula.</w:t>
      </w:r>
    </w:p>
    <w:p w14:paraId="6E263E32" w14:textId="38CF149E" w:rsidR="002C7330" w:rsidRDefault="002C7330" w:rsidP="002C7330">
      <w:r w:rsidRPr="0050672D">
        <w:rPr>
          <w:b/>
          <w:bCs/>
        </w:rPr>
        <w:t>Ventajas más importantes que aporta la programación orientada a objetos son</w:t>
      </w:r>
      <w:r w:rsidRPr="002C7330">
        <w:t>:</w:t>
      </w:r>
    </w:p>
    <w:p w14:paraId="49EE09C8" w14:textId="24CCEFC2" w:rsidR="002C7330" w:rsidRDefault="00542070" w:rsidP="00542070">
      <w:pPr>
        <w:pStyle w:val="Prrafodelista"/>
        <w:numPr>
          <w:ilvl w:val="0"/>
          <w:numId w:val="3"/>
        </w:numPr>
      </w:pPr>
      <w:r>
        <w:rPr>
          <w:b/>
          <w:bCs/>
        </w:rPr>
        <w:t>Modularidad</w:t>
      </w:r>
      <w:r>
        <w:t xml:space="preserve">: </w:t>
      </w:r>
      <w:r w:rsidRPr="00542070">
        <w:t xml:space="preserve">La POO permite dividir los programas en partes o módulos más pequeños, que son independientes unos de </w:t>
      </w:r>
      <w:proofErr w:type="gramStart"/>
      <w:r w:rsidRPr="00542070">
        <w:t>otros</w:t>
      </w:r>
      <w:proofErr w:type="gramEnd"/>
      <w:r w:rsidRPr="00542070">
        <w:t xml:space="preserve"> pero pueden comunicarse entre ellos.</w:t>
      </w:r>
    </w:p>
    <w:p w14:paraId="32A56FE5" w14:textId="6931DE47" w:rsidR="00542070" w:rsidRDefault="00542070" w:rsidP="00542070">
      <w:pPr>
        <w:pStyle w:val="Prrafodelista"/>
        <w:numPr>
          <w:ilvl w:val="0"/>
          <w:numId w:val="3"/>
        </w:numPr>
      </w:pPr>
      <w:r>
        <w:rPr>
          <w:b/>
          <w:bCs/>
        </w:rPr>
        <w:t>Extensibilidad</w:t>
      </w:r>
      <w:r w:rsidRPr="00542070">
        <w:t>:</w:t>
      </w:r>
      <w:r>
        <w:t xml:space="preserve"> </w:t>
      </w:r>
      <w:r w:rsidR="007B2B79" w:rsidRPr="007B2B79">
        <w:t xml:space="preserve">Si se desean añadir nuevas características a una aplicación, la POO </w:t>
      </w:r>
      <w:r w:rsidR="007B2B79">
        <w:t xml:space="preserve">lo </w:t>
      </w:r>
      <w:r w:rsidR="007B2B79" w:rsidRPr="007B2B79">
        <w:t>facilita</w:t>
      </w:r>
      <w:r w:rsidR="007B2B79">
        <w:t xml:space="preserve"> de dos formas: </w:t>
      </w:r>
      <w:r w:rsidR="007B2B79" w:rsidRPr="007B2B79">
        <w:t>añadiendo nuevos métodos al código, o creando nuevos objetos que extiendan el comportamiento de los ya existentes.</w:t>
      </w:r>
    </w:p>
    <w:p w14:paraId="7F67948C" w14:textId="48D8AAE1" w:rsidR="007B2B79" w:rsidRDefault="007B2B79" w:rsidP="00542070">
      <w:pPr>
        <w:pStyle w:val="Prrafodelista"/>
        <w:numPr>
          <w:ilvl w:val="0"/>
          <w:numId w:val="3"/>
        </w:numPr>
      </w:pPr>
      <w:r>
        <w:rPr>
          <w:b/>
          <w:bCs/>
        </w:rPr>
        <w:t>Mantenimiento</w:t>
      </w:r>
      <w:r w:rsidRPr="007B2B79">
        <w:t>:</w:t>
      </w:r>
      <w:r>
        <w:t xml:space="preserve"> </w:t>
      </w:r>
      <w:r w:rsidR="00AE1CF2" w:rsidRPr="00AE1CF2">
        <w:t xml:space="preserve">Los programas desarrollados utilizando POO son más sencillos de mantener, debido a la </w:t>
      </w:r>
      <w:proofErr w:type="gramStart"/>
      <w:r w:rsidR="00AE1CF2" w:rsidRPr="00AE1CF2">
        <w:t>modularidad antes comentada</w:t>
      </w:r>
      <w:proofErr w:type="gramEnd"/>
      <w:r w:rsidR="00AE1CF2" w:rsidRPr="00AE1CF2">
        <w:t>. También ayuda seguir ciertas convenciones al escribirlos, por ejemplo, escribir cada clase en un fichero propio</w:t>
      </w:r>
      <w:r w:rsidR="00AE1CF2">
        <w:t>.</w:t>
      </w:r>
    </w:p>
    <w:p w14:paraId="654F629D" w14:textId="6758CF61" w:rsidR="00AE1CF2" w:rsidRPr="00AE1CF2" w:rsidRDefault="00AE1CF2" w:rsidP="00E04166">
      <w:pPr>
        <w:ind w:left="708" w:hanging="708"/>
      </w:pPr>
      <w:r>
        <w:rPr>
          <w:b/>
          <w:bCs/>
          <w:u w:val="single"/>
        </w:rPr>
        <w:lastRenderedPageBreak/>
        <w:t>Para saber más</w:t>
      </w:r>
      <w:r>
        <w:t xml:space="preserve">: </w:t>
      </w:r>
      <w:hyperlink r:id="rId15" w:history="1">
        <w:r w:rsidR="00E04166" w:rsidRPr="00E04166">
          <w:rPr>
            <w:rStyle w:val="Hipervnculo"/>
          </w:rPr>
          <w:t>repasar sobre los conceptos de orientación a objetos</w:t>
        </w:r>
      </w:hyperlink>
      <w:r w:rsidR="00E04166">
        <w:t>.</w:t>
      </w:r>
    </w:p>
    <w:p w14:paraId="6B8F1EF9" w14:textId="56CFF4AB" w:rsidR="00183A13" w:rsidRDefault="00183A13" w:rsidP="00E87859">
      <w:pPr>
        <w:pStyle w:val="Ttulo2"/>
        <w:spacing w:before="0"/>
      </w:pPr>
      <w:r>
        <w:t xml:space="preserve">1.1.- </w:t>
      </w:r>
      <w:r w:rsidR="00493AA6">
        <w:t>Características de orientación a objetos en PHP (II).</w:t>
      </w:r>
    </w:p>
    <w:p w14:paraId="6CA429B2" w14:textId="4F019A7D" w:rsidR="00183A13" w:rsidRDefault="00B86FED" w:rsidP="00E87859">
      <w:r>
        <w:t>Vamos a ver las peculiaridades propias de PHP en lo que respecta a la POO.</w:t>
      </w:r>
    </w:p>
    <w:p w14:paraId="4270961F" w14:textId="3954146E" w:rsidR="00B86FED" w:rsidRDefault="00F0388D" w:rsidP="00E87859">
      <w:r>
        <w:t>Como ya has visto en las unidades anteriores, especialmente con las extensiones para utilizar BB.DD, con PHP puedes utilizar dos estilos de programación: estructurada y orientada a objetos.</w:t>
      </w:r>
    </w:p>
    <w:p w14:paraId="7771E4CB" w14:textId="77777777" w:rsidR="00F0388D" w:rsidRPr="00F0388D" w:rsidRDefault="00F0388D" w:rsidP="00F03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300" w:lineRule="atLeast"/>
        <w:jc w:val="left"/>
        <w:rPr>
          <w:rFonts w:ascii="DejaVu Sans Mono" w:eastAsia="Times New Roman" w:hAnsi="DejaVu Sans Mono" w:cs="Courier New"/>
          <w:color w:val="E8E6E3"/>
          <w:sz w:val="18"/>
          <w:szCs w:val="18"/>
          <w:lang w:eastAsia="es-ES"/>
        </w:rPr>
      </w:pPr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eastAsia="es-ES"/>
        </w:rPr>
        <w:t>// utilizando programación estructurada</w:t>
      </w:r>
    </w:p>
    <w:p w14:paraId="676332C2" w14:textId="77777777" w:rsidR="00F0388D" w:rsidRPr="00D977BE" w:rsidRDefault="00F0388D" w:rsidP="00F03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300" w:lineRule="atLeast"/>
        <w:jc w:val="left"/>
        <w:rPr>
          <w:rFonts w:ascii="DejaVu Sans Mono" w:eastAsia="Times New Roman" w:hAnsi="DejaVu Sans Mono" w:cs="Courier New"/>
          <w:color w:val="E8E6E3"/>
          <w:sz w:val="18"/>
          <w:szCs w:val="18"/>
          <w:lang w:eastAsia="es-ES"/>
        </w:rPr>
      </w:pPr>
      <w:r w:rsidRPr="00D977BE">
        <w:rPr>
          <w:rFonts w:ascii="DejaVu Sans Mono" w:eastAsia="Times New Roman" w:hAnsi="DejaVu Sans Mono" w:cs="Courier New"/>
          <w:color w:val="E8E6E3"/>
          <w:sz w:val="18"/>
          <w:szCs w:val="18"/>
          <w:lang w:eastAsia="es-ES"/>
        </w:rPr>
        <w:t>$dwes = mysqli_connect('localhost', 'dwes', 'abc123.', 'dwes');</w:t>
      </w:r>
    </w:p>
    <w:p w14:paraId="639F35C9" w14:textId="77777777" w:rsidR="00F0388D" w:rsidRPr="00F0388D" w:rsidRDefault="00F0388D" w:rsidP="00F03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300" w:lineRule="atLeast"/>
        <w:jc w:val="left"/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</w:pPr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 xml:space="preserve">// </w:t>
      </w:r>
      <w:proofErr w:type="spell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utilizando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 xml:space="preserve"> POO</w:t>
      </w:r>
    </w:p>
    <w:p w14:paraId="6DDF3CC7" w14:textId="77777777" w:rsidR="00F0388D" w:rsidRPr="00F0388D" w:rsidRDefault="00F0388D" w:rsidP="00F03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300" w:lineRule="atLeast"/>
        <w:jc w:val="left"/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</w:pPr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$</w:t>
      </w:r>
      <w:proofErr w:type="spell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dwes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 xml:space="preserve"> = new </w:t>
      </w:r>
      <w:proofErr w:type="spellStart"/>
      <w:proofErr w:type="gram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mysqli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(</w:t>
      </w:r>
      <w:proofErr w:type="gram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);</w:t>
      </w:r>
    </w:p>
    <w:p w14:paraId="282B998D" w14:textId="77777777" w:rsidR="00F0388D" w:rsidRPr="00F0388D" w:rsidRDefault="00F0388D" w:rsidP="00F03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300" w:lineRule="atLeast"/>
        <w:jc w:val="left"/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</w:pPr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$</w:t>
      </w:r>
      <w:proofErr w:type="spell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dwes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-&gt;</w:t>
      </w:r>
      <w:proofErr w:type="gram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connect(</w:t>
      </w:r>
      <w:proofErr w:type="gram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'localhost', '</w:t>
      </w:r>
      <w:proofErr w:type="spell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dwes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', 'abc123.', '</w:t>
      </w:r>
      <w:proofErr w:type="spellStart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dwes</w:t>
      </w:r>
      <w:proofErr w:type="spellEnd"/>
      <w:r w:rsidRPr="00F0388D">
        <w:rPr>
          <w:rFonts w:ascii="DejaVu Sans Mono" w:eastAsia="Times New Roman" w:hAnsi="DejaVu Sans Mono" w:cs="Courier New"/>
          <w:color w:val="E8E6E3"/>
          <w:sz w:val="18"/>
          <w:szCs w:val="18"/>
          <w:lang w:val="en-US" w:eastAsia="es-ES"/>
        </w:rPr>
        <w:t>');</w:t>
      </w:r>
    </w:p>
    <w:p w14:paraId="247A27D3" w14:textId="0134D92E" w:rsidR="00F0388D" w:rsidRDefault="00F0388D" w:rsidP="00E87859">
      <w:r>
        <w:t>Sin embargo, el lenguaje PHP original no se diseñó con características de orientación a objetos. Solo a partir de la versión 3, se empezaron a introducir algunos rasgos de POO en el lenguaje. Esto se potenció en la versión 4, aunque todavía de forma muy rudimentaria.</w:t>
      </w:r>
    </w:p>
    <w:p w14:paraId="37811B98" w14:textId="156C8D24" w:rsidR="00F0388D" w:rsidRDefault="00F0388D" w:rsidP="00E87859">
      <w:r w:rsidRPr="00F0388D">
        <w:t>Po</w:t>
      </w:r>
      <w:r>
        <w:t xml:space="preserve">r ejemplo, </w:t>
      </w:r>
      <w:r w:rsidRPr="00800335">
        <w:rPr>
          <w:b/>
          <w:bCs/>
        </w:rPr>
        <w:t>en PHP4</w:t>
      </w:r>
      <w:r>
        <w:t>:</w:t>
      </w:r>
    </w:p>
    <w:p w14:paraId="37F64792" w14:textId="77777777" w:rsidR="00800335" w:rsidRPr="00800335" w:rsidRDefault="00800335" w:rsidP="00800335">
      <w:pPr>
        <w:numPr>
          <w:ilvl w:val="0"/>
          <w:numId w:val="4"/>
        </w:numPr>
        <w:spacing w:after="0"/>
      </w:pPr>
      <w:r w:rsidRPr="00800335">
        <w:rPr>
          <w:b/>
          <w:bCs/>
        </w:rPr>
        <w:t>Los objetos se pasan siempre por valor</w:t>
      </w:r>
      <w:r w:rsidRPr="00800335">
        <w:t>, no por referencia.</w:t>
      </w:r>
    </w:p>
    <w:p w14:paraId="7E247803" w14:textId="77777777" w:rsidR="00800335" w:rsidRPr="00800335" w:rsidRDefault="00800335" w:rsidP="00800335">
      <w:pPr>
        <w:numPr>
          <w:ilvl w:val="0"/>
          <w:numId w:val="4"/>
        </w:numPr>
        <w:spacing w:after="0"/>
      </w:pPr>
      <w:r w:rsidRPr="00800335">
        <w:rPr>
          <w:b/>
          <w:bCs/>
        </w:rPr>
        <w:t>No se puede definir el nivel de acceso para los miembros de la clase. Todos son públicos</w:t>
      </w:r>
      <w:r w:rsidRPr="00800335">
        <w:t>.</w:t>
      </w:r>
    </w:p>
    <w:p w14:paraId="581D1256" w14:textId="77777777" w:rsidR="00800335" w:rsidRPr="00800335" w:rsidRDefault="00800335" w:rsidP="00800335">
      <w:pPr>
        <w:numPr>
          <w:ilvl w:val="0"/>
          <w:numId w:val="4"/>
        </w:numPr>
        <w:spacing w:after="0"/>
      </w:pPr>
      <w:r w:rsidRPr="00800335">
        <w:rPr>
          <w:b/>
          <w:bCs/>
        </w:rPr>
        <w:t>No existen los </w:t>
      </w:r>
      <w:r w:rsidRPr="00800335">
        <w:rPr>
          <w:b/>
          <w:bCs/>
          <w:lang w:val="en"/>
        </w:rPr>
        <w:t>interfaces</w:t>
      </w:r>
      <w:r w:rsidRPr="00800335">
        <w:t>.</w:t>
      </w:r>
    </w:p>
    <w:p w14:paraId="6E5541D5" w14:textId="77777777" w:rsidR="00800335" w:rsidRPr="00800335" w:rsidRDefault="00800335" w:rsidP="00800335">
      <w:pPr>
        <w:numPr>
          <w:ilvl w:val="0"/>
          <w:numId w:val="4"/>
        </w:numPr>
      </w:pPr>
      <w:r w:rsidRPr="00800335">
        <w:t>No existen métodos destructores.</w:t>
      </w:r>
    </w:p>
    <w:p w14:paraId="48B85058" w14:textId="2C99DA69" w:rsidR="00F0388D" w:rsidRDefault="00C10A53" w:rsidP="00E87859">
      <w:r>
        <w:t>En la versión actual</w:t>
      </w:r>
      <w:r w:rsidR="008A5BB3">
        <w:t>, PHP5</w:t>
      </w:r>
      <w:r w:rsidR="00EB0D29">
        <w:t xml:space="preserve">, </w:t>
      </w:r>
      <w:r w:rsidR="00EB0D29" w:rsidRPr="00EB0D29">
        <w:t>se ha reescrito y potenciado el soporte de orientación a objetos del lenguaje</w:t>
      </w:r>
      <w:r w:rsidR="00EB0D29">
        <w:t>. Las características de POO que soporta PHP5 son:</w:t>
      </w:r>
    </w:p>
    <w:p w14:paraId="72CA27B8" w14:textId="6264B7E3" w:rsidR="00EB0D29" w:rsidRDefault="00EB0D29" w:rsidP="00EB0D29">
      <w:pPr>
        <w:pStyle w:val="Prrafodelista"/>
        <w:numPr>
          <w:ilvl w:val="0"/>
          <w:numId w:val="5"/>
        </w:numPr>
      </w:pPr>
      <w:r>
        <w:t>Métodos estáticos.</w:t>
      </w:r>
    </w:p>
    <w:p w14:paraId="19104B2B" w14:textId="45C53A2D" w:rsidR="00EB0D29" w:rsidRDefault="00175E5F" w:rsidP="00EB0D29">
      <w:pPr>
        <w:pStyle w:val="Prrafodelista"/>
        <w:numPr>
          <w:ilvl w:val="0"/>
          <w:numId w:val="5"/>
        </w:numPr>
      </w:pPr>
      <w:r>
        <w:t>Métodos constructores y destructores.</w:t>
      </w:r>
    </w:p>
    <w:p w14:paraId="029CEE8E" w14:textId="25B73B33" w:rsidR="00175E5F" w:rsidRDefault="00175E5F" w:rsidP="00EB0D29">
      <w:pPr>
        <w:pStyle w:val="Prrafodelista"/>
        <w:numPr>
          <w:ilvl w:val="0"/>
          <w:numId w:val="5"/>
        </w:numPr>
      </w:pPr>
      <w:r>
        <w:t>Herencia.</w:t>
      </w:r>
    </w:p>
    <w:p w14:paraId="5C71D9EC" w14:textId="31F8EC32" w:rsidR="00175E5F" w:rsidRDefault="00175E5F" w:rsidP="00EB0D29">
      <w:pPr>
        <w:pStyle w:val="Prrafodelista"/>
        <w:numPr>
          <w:ilvl w:val="0"/>
          <w:numId w:val="5"/>
        </w:numPr>
      </w:pPr>
      <w:r>
        <w:t>Interfaces.</w:t>
      </w:r>
    </w:p>
    <w:p w14:paraId="0C9BA2A2" w14:textId="27348AA2" w:rsidR="00175E5F" w:rsidRDefault="00175E5F" w:rsidP="00EB0D29">
      <w:pPr>
        <w:pStyle w:val="Prrafodelista"/>
        <w:numPr>
          <w:ilvl w:val="0"/>
          <w:numId w:val="5"/>
        </w:numPr>
      </w:pPr>
      <w:r>
        <w:t>Clases abstractas.</w:t>
      </w:r>
    </w:p>
    <w:p w14:paraId="628239C7" w14:textId="0891DA0E" w:rsidR="00175E5F" w:rsidRDefault="00175E5F" w:rsidP="00175E5F">
      <w:r w:rsidRPr="00175E5F">
        <w:t>Entre las características que no incluye PHP5, y que puedes conocer de otros lenguajes de programación, están:</w:t>
      </w:r>
    </w:p>
    <w:p w14:paraId="6CC7CDEF" w14:textId="77777777" w:rsidR="00175E5F" w:rsidRPr="00175E5F" w:rsidRDefault="00175E5F" w:rsidP="00175E5F">
      <w:pPr>
        <w:numPr>
          <w:ilvl w:val="0"/>
          <w:numId w:val="6"/>
        </w:numPr>
        <w:spacing w:after="0"/>
      </w:pPr>
      <w:r w:rsidRPr="00175E5F">
        <w:t>Herencia múltiple.</w:t>
      </w:r>
    </w:p>
    <w:p w14:paraId="48344AC7" w14:textId="77777777" w:rsidR="00175E5F" w:rsidRPr="00175E5F" w:rsidRDefault="00000000" w:rsidP="00175E5F">
      <w:pPr>
        <w:numPr>
          <w:ilvl w:val="0"/>
          <w:numId w:val="6"/>
        </w:numPr>
        <w:spacing w:after="0"/>
      </w:pPr>
      <w:hyperlink r:id="rId16" w:tooltip="Ver la definición de &quot;Sobrecarga de métodos&quot; (Se abre en una nueva ventana)" w:history="1">
        <w:r w:rsidR="00175E5F" w:rsidRPr="00175E5F">
          <w:rPr>
            <w:rStyle w:val="Hipervnculo"/>
          </w:rPr>
          <w:t>Sobrecarga de métodos</w:t>
        </w:r>
      </w:hyperlink>
      <w:r w:rsidR="00175E5F" w:rsidRPr="00175E5F">
        <w:t> (incluidos los métodos constructores).</w:t>
      </w:r>
    </w:p>
    <w:p w14:paraId="32AAB02E" w14:textId="4B8F68B0" w:rsidR="00175E5F" w:rsidRPr="00F0388D" w:rsidRDefault="00000000" w:rsidP="00175E5F">
      <w:pPr>
        <w:numPr>
          <w:ilvl w:val="0"/>
          <w:numId w:val="6"/>
        </w:numPr>
      </w:pPr>
      <w:hyperlink r:id="rId17" w:tooltip="Ver la definición de &quot;Sobrecarga de operadores&quot; (Se abre en una nueva ventana)" w:history="1">
        <w:r w:rsidR="00175E5F" w:rsidRPr="00175E5F">
          <w:rPr>
            <w:rStyle w:val="Hipervnculo"/>
          </w:rPr>
          <w:t>Sobrecarga de operadores</w:t>
        </w:r>
      </w:hyperlink>
      <w:r w:rsidR="00175E5F" w:rsidRPr="00175E5F">
        <w:t>.</w:t>
      </w:r>
    </w:p>
    <w:p w14:paraId="6D7A7648" w14:textId="0DB5C150" w:rsidR="00493AA6" w:rsidRDefault="00493AA6" w:rsidP="00493AA6">
      <w:pPr>
        <w:pStyle w:val="Ttulo2"/>
      </w:pPr>
      <w:r>
        <w:t>1.2.- Creación de clases (I).</w:t>
      </w:r>
    </w:p>
    <w:p w14:paraId="0F5119F9" w14:textId="4F57D6BE" w:rsidR="00493AA6" w:rsidRDefault="00CE0310" w:rsidP="00493AA6">
      <w:r>
        <w:t xml:space="preserve">La declaración de una clase en PHP se hace utilizando la palabra </w:t>
      </w:r>
      <w:proofErr w:type="spellStart"/>
      <w:r>
        <w:rPr>
          <w:b/>
          <w:bCs/>
        </w:rPr>
        <w:t>class</w:t>
      </w:r>
      <w:proofErr w:type="spellEnd"/>
      <w:r>
        <w:t>.</w:t>
      </w:r>
    </w:p>
    <w:p w14:paraId="7E6EE780" w14:textId="77777777" w:rsid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7FB422B1" w14:textId="77777777" w:rsid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private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3CA3D09E" w14:textId="77777777" w:rsid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$nombre;</w:t>
      </w:r>
    </w:p>
    <w:p w14:paraId="73872206" w14:textId="77777777" w:rsidR="00161C34" w:rsidRP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public $</w:t>
      </w:r>
      <w:proofErr w:type="gramStart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PVP;</w:t>
      </w:r>
      <w:proofErr w:type="gramEnd"/>
    </w:p>
    <w:p w14:paraId="22313E36" w14:textId="77777777" w:rsidR="00161C34" w:rsidRP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562C652C" w14:textId="77777777" w:rsidR="00161C34" w:rsidRP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003234BC" w14:textId="77777777" w:rsidR="00161C34" w:rsidRP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$this-&gt;</w:t>
      </w:r>
      <w:proofErr w:type="spellStart"/>
      <w:proofErr w:type="gramStart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"&lt;/p&gt;</w:t>
      </w:r>
      <w:proofErr w:type="gramStart"/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";</w:t>
      </w:r>
      <w:proofErr w:type="gramEnd"/>
    </w:p>
    <w:p w14:paraId="211DCB6B" w14:textId="77777777" w:rsid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161C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0F11876A" w14:textId="77777777" w:rsidR="00161C34" w:rsidRDefault="00161C34" w:rsidP="00161C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3F3A8580" w14:textId="686E3491" w:rsidR="00161C34" w:rsidRDefault="00606882" w:rsidP="00493AA6">
      <w:r w:rsidRPr="00606882">
        <w:t>Además, muchos programadores prefieren utilizar para las clases nombres que comiencen por letra mayúscula, para, de esta forma, distinguirlos de los objetos y otras variables</w:t>
      </w:r>
      <w:r>
        <w:t>.</w:t>
      </w:r>
    </w:p>
    <w:p w14:paraId="435EC5EA" w14:textId="2369AB2F" w:rsidR="00606882" w:rsidRDefault="00606882" w:rsidP="00493AA6">
      <w:r>
        <w:t xml:space="preserve">Una vez definida la clase, podemos usar la palabra </w:t>
      </w:r>
      <w:r>
        <w:rPr>
          <w:b/>
          <w:bCs/>
        </w:rPr>
        <w:t>new</w:t>
      </w:r>
      <w:r>
        <w:t xml:space="preserve"> para instanciar objetos de la siguiente forma:</w:t>
      </w:r>
    </w:p>
    <w:p w14:paraId="12EE2259" w14:textId="77777777" w:rsidR="00475171" w:rsidRDefault="00475171" w:rsidP="0047517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$p = new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73E545F5" w14:textId="5A2DE3FE" w:rsidR="00606882" w:rsidRDefault="00475171" w:rsidP="00493AA6">
      <w:r w:rsidRPr="00475171">
        <w:t>Para que la línea anterior se ejecute sin error, previamente debemos haber declarado la clase. Para ello, en ese mismo fichero tendrás que incluir la clase poniendo algo como:</w:t>
      </w:r>
    </w:p>
    <w:p w14:paraId="390887A3" w14:textId="77777777" w:rsidR="00475171" w:rsidRPr="00475171" w:rsidRDefault="00475171" w:rsidP="00BD6D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75171">
        <w:t>require_once</w:t>
      </w:r>
      <w:proofErr w:type="spellEnd"/>
      <w:r w:rsidRPr="00475171">
        <w:t>('</w:t>
      </w:r>
      <w:proofErr w:type="spellStart"/>
      <w:r w:rsidRPr="00475171">
        <w:t>producto.php</w:t>
      </w:r>
      <w:proofErr w:type="spellEnd"/>
      <w:r w:rsidRPr="00475171">
        <w:t>');</w:t>
      </w:r>
    </w:p>
    <w:p w14:paraId="2BCE6921" w14:textId="77777777" w:rsidR="00A6583A" w:rsidRPr="00A6583A" w:rsidRDefault="00A6583A" w:rsidP="00A6583A">
      <w:r w:rsidRPr="00A6583A">
        <w:t>Para acceder desde un objeto a sus atributos o a los métodos de la clase, debes utilizar el </w:t>
      </w:r>
      <w:r w:rsidRPr="00A6583A">
        <w:rPr>
          <w:b/>
          <w:bCs/>
        </w:rPr>
        <w:t>operador flecha</w:t>
      </w:r>
      <w:r w:rsidRPr="00A6583A">
        <w:t> (fíjate que sólo se pone el símbolo </w:t>
      </w:r>
      <w:r w:rsidRPr="00A6583A">
        <w:rPr>
          <w:b/>
          <w:bCs/>
        </w:rPr>
        <w:t>$</w:t>
      </w:r>
      <w:r w:rsidRPr="00A6583A">
        <w:t> delante del nombre del objeto):</w:t>
      </w:r>
    </w:p>
    <w:p w14:paraId="504BFFB7" w14:textId="77777777" w:rsidR="00A6583A" w:rsidRDefault="00A6583A" w:rsidP="00A6583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$p-&gt;nombre = 'Samsung Galaxy S';</w:t>
      </w:r>
    </w:p>
    <w:p w14:paraId="0E9DE13B" w14:textId="77777777" w:rsidR="00A6583A" w:rsidRDefault="00A6583A" w:rsidP="00A6583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$p-&gt;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muestra(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1A31C172" w14:textId="72FF761C" w:rsidR="00475171" w:rsidRDefault="006B13FD" w:rsidP="00493AA6">
      <w:r w:rsidRPr="006B13FD">
        <w:t xml:space="preserve">Cuando se declara un atributo, se debe indicar su nivel de acceso. </w:t>
      </w:r>
      <w:r w:rsidRPr="006B13FD">
        <w:rPr>
          <w:b/>
          <w:bCs/>
        </w:rPr>
        <w:t>Los principales niveles son</w:t>
      </w:r>
      <w:r w:rsidRPr="006B13FD">
        <w:t>:</w:t>
      </w:r>
    </w:p>
    <w:p w14:paraId="68A3D0CB" w14:textId="16C8076F" w:rsidR="006B13FD" w:rsidRDefault="006B13FD" w:rsidP="006B13FD">
      <w:pPr>
        <w:pStyle w:val="Prrafodelista"/>
        <w:numPr>
          <w:ilvl w:val="0"/>
          <w:numId w:val="7"/>
        </w:numPr>
      </w:pPr>
      <w:proofErr w:type="spellStart"/>
      <w:r>
        <w:rPr>
          <w:b/>
          <w:bCs/>
        </w:rPr>
        <w:t>Public</w:t>
      </w:r>
      <w:proofErr w:type="spellEnd"/>
      <w:r>
        <w:t>:</w:t>
      </w:r>
      <w:r w:rsidR="00A644B1">
        <w:t xml:space="preserve"> </w:t>
      </w:r>
      <w:r w:rsidR="00A644B1" w:rsidRPr="00A644B1">
        <w:t>pueden utilizarse directamente por los objetos de la clase</w:t>
      </w:r>
      <w:r w:rsidR="00A644B1">
        <w:t>.</w:t>
      </w:r>
    </w:p>
    <w:p w14:paraId="176238E4" w14:textId="2909789D" w:rsidR="00A644B1" w:rsidRDefault="00A644B1" w:rsidP="006B13FD">
      <w:pPr>
        <w:pStyle w:val="Prrafodelista"/>
        <w:numPr>
          <w:ilvl w:val="0"/>
          <w:numId w:val="7"/>
        </w:numPr>
      </w:pPr>
      <w:proofErr w:type="spellStart"/>
      <w:r>
        <w:rPr>
          <w:b/>
          <w:bCs/>
        </w:rPr>
        <w:t>Private</w:t>
      </w:r>
      <w:proofErr w:type="spellEnd"/>
      <w:r w:rsidRPr="00A644B1">
        <w:t>:</w:t>
      </w:r>
      <w:r>
        <w:t xml:space="preserve"> solo pueden ser accedidos y modificados por los métodos definidos en la clase, no directamente por los objetos de </w:t>
      </w:r>
      <w:proofErr w:type="gramStart"/>
      <w:r>
        <w:t>la misma</w:t>
      </w:r>
      <w:proofErr w:type="gramEnd"/>
      <w:r>
        <w:t>.</w:t>
      </w:r>
    </w:p>
    <w:p w14:paraId="784895D1" w14:textId="31626B31" w:rsidR="00A265F1" w:rsidRDefault="00A265F1" w:rsidP="00A265F1">
      <w:r>
        <w:t>E</w:t>
      </w:r>
      <w:r w:rsidRPr="00A265F1">
        <w:t xml:space="preserve">n PHP4 no se podía definir nivel de acceso para los atributos de una clase, por lo que todos se precedían de la palabra </w:t>
      </w:r>
      <w:proofErr w:type="spellStart"/>
      <w:r w:rsidRPr="00A265F1">
        <w:t>var</w:t>
      </w:r>
      <w:proofErr w:type="spellEnd"/>
      <w:r w:rsidRPr="00A265F1">
        <w:t>.</w:t>
      </w:r>
    </w:p>
    <w:p w14:paraId="47C0366E" w14:textId="08D1904D" w:rsidR="00161C34" w:rsidRPr="00CE0310" w:rsidRDefault="00FE15A5" w:rsidP="00493AA6">
      <w:r w:rsidRPr="00FE15A5">
        <w:t>Hoy en día, aunque aún es aceptado por PHP5, no se recomienda su uso. Si encuentras algún código que lo utilice, ten en cuenta que tiene el mismo efecto que </w:t>
      </w:r>
      <w:proofErr w:type="spellStart"/>
      <w:r w:rsidRPr="00FE15A5">
        <w:rPr>
          <w:b/>
          <w:bCs/>
        </w:rPr>
        <w:t>public</w:t>
      </w:r>
      <w:proofErr w:type="spellEnd"/>
      <w:r>
        <w:t>.</w:t>
      </w:r>
    </w:p>
    <w:p w14:paraId="444FD8A1" w14:textId="594B37DD" w:rsidR="00E452E0" w:rsidRDefault="00E452E0" w:rsidP="00E452E0">
      <w:pPr>
        <w:pStyle w:val="Ttulo3"/>
      </w:pPr>
      <w:r>
        <w:t>1.2.1.- Creación de clases (II).</w:t>
      </w:r>
    </w:p>
    <w:p w14:paraId="795ACE83" w14:textId="05FD0C5E" w:rsidR="00E452E0" w:rsidRDefault="00E47E92" w:rsidP="00E452E0">
      <w:r w:rsidRPr="00A0108C">
        <w:rPr>
          <w:b/>
          <w:bCs/>
        </w:rPr>
        <w:t xml:space="preserve">Uno de los motivos para crear atributos privados es que su valor forma parte de la información interna del objeto y no debe formar parte de su </w:t>
      </w:r>
      <w:proofErr w:type="gramStart"/>
      <w:r w:rsidRPr="00A0108C">
        <w:rPr>
          <w:b/>
          <w:bCs/>
        </w:rPr>
        <w:t>interface</w:t>
      </w:r>
      <w:proofErr w:type="gramEnd"/>
      <w:r w:rsidRPr="00E47E92">
        <w:t>. Otro motivo es mantener cierto control sobre sus posibles valores.</w:t>
      </w:r>
    </w:p>
    <w:p w14:paraId="64ADFA69" w14:textId="49712654" w:rsidR="00E47E92" w:rsidRDefault="00CF1973" w:rsidP="00E452E0">
      <w:r w:rsidRPr="00CF1973">
        <w:lastRenderedPageBreak/>
        <w:t>Por ejemplo, no quieres que se pueda cambiar libremente el valor del código de un producto</w:t>
      </w:r>
      <w:r>
        <w:t xml:space="preserve">. </w:t>
      </w:r>
      <w:r w:rsidRPr="00CF1973">
        <w:t>En estos casos, se suelen definir esos atributos como privados y además se crean dentro de la clase métodos para permitirnos obtener y/o modificar los valores de esos atributos. Por ejemplo:</w:t>
      </w:r>
    </w:p>
    <w:p w14:paraId="08E65E04" w14:textId="77777777" w:rsid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private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08B1672B" w14:textId="77777777" w:rsid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function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setCodigo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nuevo_codigo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) {</w:t>
      </w:r>
    </w:p>
    <w:p w14:paraId="18CF9A71" w14:textId="77777777" w:rsid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(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noExisteCodigo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nuevo_codigo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)) {</w:t>
      </w:r>
    </w:p>
    <w:p w14:paraId="6F648EE8" w14:textId="77777777" w:rsid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nuevo_codigo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7FCB3A69" w14:textId="77777777" w:rsidR="00CF1973" w:rsidRPr="00BA32D1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 w:rsidRPr="00BA32D1">
        <w:rPr>
          <w:rStyle w:val="CdigoHTML"/>
          <w:rFonts w:ascii="DejaVu Sans Mono" w:hAnsi="DejaVu Sans Mono"/>
          <w:color w:val="E8E6E3"/>
          <w:sz w:val="18"/>
          <w:szCs w:val="18"/>
        </w:rPr>
        <w:t>return</w:t>
      </w:r>
      <w:proofErr w:type="spellEnd"/>
      <w:r w:rsidRPr="00BA32D1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true;</w:t>
      </w:r>
    </w:p>
    <w:p w14:paraId="328CD025" w14:textId="77777777" w:rsidR="00CF1973" w:rsidRPr="00903B36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A32D1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</w:t>
      </w:r>
      <w:r w:rsidRPr="00903B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5F19FAF9" w14:textId="77777777" w:rsidR="00CF1973" w:rsidRP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903B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</w:t>
      </w:r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return </w:t>
      </w:r>
      <w:proofErr w:type="gramStart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false;</w:t>
      </w:r>
      <w:proofErr w:type="gramEnd"/>
    </w:p>
    <w:p w14:paraId="02BE1301" w14:textId="77777777" w:rsidR="00CF1973" w:rsidRP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50EBBA18" w14:textId="77777777" w:rsidR="00CF1973" w:rsidRPr="00CF1973" w:rsidRDefault="00CF1973" w:rsidP="00CF197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public function </w:t>
      </w:r>
      <w:proofErr w:type="spellStart"/>
      <w:proofErr w:type="gramStart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getCodigo</w:t>
      </w:r>
      <w:proofErr w:type="spellEnd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 return $this-&gt;</w:t>
      </w:r>
      <w:proofErr w:type="spellStart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CF19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 }</w:t>
      </w:r>
    </w:p>
    <w:p w14:paraId="44C372EA" w14:textId="0F120F15" w:rsidR="00CF1973" w:rsidRPr="00D7074E" w:rsidRDefault="00D7074E" w:rsidP="00E452E0">
      <w:r>
        <w:t>E</w:t>
      </w:r>
      <w:r w:rsidRPr="00D7074E">
        <w:t xml:space="preserve">l nombre del método que nos permite obtener el valor de un atributo suele empezar por </w:t>
      </w:r>
      <w:proofErr w:type="spellStart"/>
      <w:r w:rsidRPr="00D7074E">
        <w:t>get</w:t>
      </w:r>
      <w:proofErr w:type="spellEnd"/>
      <w:r w:rsidRPr="00D7074E">
        <w:t>, y el que nos permite modificarlo por set.</w:t>
      </w:r>
    </w:p>
    <w:p w14:paraId="0FE65308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120C1C72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private $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atributos</w:t>
      </w:r>
      <w:proofErr w:type="spell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</w:t>
      </w:r>
      <w:proofErr w:type="gram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array(</w:t>
      </w:r>
      <w:proofErr w:type="gram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75AC0047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62938CD7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__get($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</w:t>
      </w:r>
      <w:proofErr w:type="spell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518F076B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return $this-&gt;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atributos</w:t>
      </w:r>
      <w:proofErr w:type="spell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[$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</w:t>
      </w:r>
      <w:proofErr w:type="spellEnd"/>
      <w:proofErr w:type="gram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];</w:t>
      </w:r>
      <w:proofErr w:type="gramEnd"/>
    </w:p>
    <w:p w14:paraId="771C829D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}</w:t>
      </w:r>
    </w:p>
    <w:p w14:paraId="1BCBACB6" w14:textId="77777777" w:rsidR="007839B8" w:rsidRP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</w:t>
      </w:r>
      <w:proofErr w:type="gram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set(</w:t>
      </w:r>
      <w:proofErr w:type="gram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</w:t>
      </w:r>
      <w:proofErr w:type="spellStart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</w:t>
      </w:r>
      <w:proofErr w:type="spellEnd"/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, $valor) {</w:t>
      </w:r>
    </w:p>
    <w:p w14:paraId="6FAD7657" w14:textId="77777777" w:rsid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7839B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-&gt;atributos[$atributo] = $valor;</w:t>
      </w:r>
    </w:p>
    <w:p w14:paraId="6CA1D898" w14:textId="77777777" w:rsid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17FF3C21" w14:textId="77777777" w:rsidR="007839B8" w:rsidRDefault="007839B8" w:rsidP="007839B8">
      <w:pPr>
        <w:pStyle w:val="HTMLconformatoprevio"/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F5FF575" w14:textId="6695402E" w:rsidR="00CF1973" w:rsidRDefault="00E173F3" w:rsidP="00E452E0">
      <w:r>
        <w:t xml:space="preserve">En la documentación de PHP tienes más información sobre los métodos mágicos. </w:t>
      </w:r>
      <w:hyperlink r:id="rId18" w:history="1">
        <w:r>
          <w:rPr>
            <w:rStyle w:val="Hipervnculo"/>
          </w:rPr>
          <w:t>PHP: Métodos mágicos - Manual</w:t>
        </w:r>
      </w:hyperlink>
    </w:p>
    <w:p w14:paraId="3599189D" w14:textId="3480448D" w:rsidR="00E173F3" w:rsidRPr="00D7074E" w:rsidRDefault="009C1ACF" w:rsidP="00E452E0">
      <w:r w:rsidRPr="009C1ACF">
        <w:rPr>
          <w:noProof/>
        </w:rPr>
        <w:drawing>
          <wp:inline distT="0" distB="0" distL="0" distR="0" wp14:anchorId="37D29FB4" wp14:editId="12F8341F">
            <wp:extent cx="5400040" cy="97536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3B5B" w14:textId="4F2E8D62" w:rsidR="00E452E0" w:rsidRDefault="00E452E0" w:rsidP="00E452E0">
      <w:pPr>
        <w:pStyle w:val="Ttulo3"/>
      </w:pPr>
      <w:r>
        <w:t>1.2.2.- Creación de clases (III).</w:t>
      </w:r>
    </w:p>
    <w:p w14:paraId="49B7FC97" w14:textId="34B10C93" w:rsidR="00E452E0" w:rsidRDefault="00957EE3" w:rsidP="00E452E0">
      <w:r>
        <w:t xml:space="preserve">Desde los métodos de las clases, </w:t>
      </w:r>
      <w:r w:rsidRPr="005D7E73">
        <w:rPr>
          <w:b/>
          <w:bCs/>
        </w:rPr>
        <w:t xml:space="preserve">podemos hacer referencia al objeto </w:t>
      </w:r>
      <w:r w:rsidR="009269C9" w:rsidRPr="005D7E73">
        <w:rPr>
          <w:b/>
          <w:bCs/>
        </w:rPr>
        <w:t>o instancia de esa clase, utilizando la variable $</w:t>
      </w:r>
      <w:proofErr w:type="spellStart"/>
      <w:r w:rsidR="009269C9" w:rsidRPr="005D7E73">
        <w:rPr>
          <w:b/>
          <w:bCs/>
        </w:rPr>
        <w:t>this</w:t>
      </w:r>
      <w:proofErr w:type="spellEnd"/>
      <w:r w:rsidR="009269C9">
        <w:t>. Se usa para tener acceso a los atributos del objeto. Por ejemplo:</w:t>
      </w:r>
    </w:p>
    <w:p w14:paraId="3DFFF20E" w14:textId="77777777" w:rsidR="009269C9" w:rsidRPr="00903B36" w:rsidRDefault="009269C9" w:rsidP="009269C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>print</w:t>
      </w:r>
      <w:proofErr w:type="spellEnd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"&lt;p&gt;</w:t>
      </w:r>
      <w:proofErr w:type="gramStart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>" .</w:t>
      </w:r>
      <w:proofErr w:type="gramEnd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proofErr w:type="gramStart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.</w:t>
      </w:r>
      <w:proofErr w:type="gramEnd"/>
      <w:r w:rsidRPr="00903B36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"&lt;/p&gt;";</w:t>
      </w:r>
    </w:p>
    <w:p w14:paraId="6AE3262A" w14:textId="77777777" w:rsidR="00E05F79" w:rsidRPr="00903B36" w:rsidRDefault="00E05F79" w:rsidP="00E05F79">
      <w:pPr>
        <w:spacing w:after="0"/>
      </w:pPr>
    </w:p>
    <w:p w14:paraId="2B0C5BF5" w14:textId="02D9717B" w:rsidR="009269C9" w:rsidRPr="002F3CF0" w:rsidRDefault="002F3CF0" w:rsidP="00E05F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 w:rsidRPr="00E05F79">
        <w:rPr>
          <w:b/>
          <w:bCs/>
          <w:u w:val="single"/>
        </w:rPr>
        <w:t>Debes conocer</w:t>
      </w:r>
      <w:r w:rsidRPr="002F3CF0">
        <w:t>: una referencia e</w:t>
      </w:r>
      <w:r>
        <w:t xml:space="preserve">s una forma de utilizar distintos nombres de variables para acceder al mismo contenido. En los puntos siguientes aprenderás a crearlas y a utilizarlas: </w:t>
      </w:r>
      <w:hyperlink r:id="rId20" w:history="1">
        <w:r w:rsidR="00E05F79">
          <w:rPr>
            <w:rStyle w:val="Hipervnculo"/>
          </w:rPr>
          <w:t>PHP: Explicación de las Referencias - Manual</w:t>
        </w:r>
      </w:hyperlink>
    </w:p>
    <w:p w14:paraId="4BF3469A" w14:textId="77777777" w:rsidR="00BF5C6B" w:rsidRDefault="00DD09CD" w:rsidP="00E452E0">
      <w:r>
        <w:t xml:space="preserve">En una clase, también se pueden definir </w:t>
      </w:r>
      <w:r>
        <w:rPr>
          <w:b/>
          <w:bCs/>
        </w:rPr>
        <w:t>constantes</w:t>
      </w:r>
      <w:r>
        <w:t xml:space="preserve">, utilizando la palabra </w:t>
      </w:r>
      <w:proofErr w:type="spellStart"/>
      <w:r>
        <w:rPr>
          <w:b/>
          <w:bCs/>
        </w:rPr>
        <w:t>const</w:t>
      </w:r>
      <w:r>
        <w:t>.</w:t>
      </w:r>
      <w:proofErr w:type="spellEnd"/>
      <w:r>
        <w:t xml:space="preserve"> Es importante que no confundas los atributos con las constantes.</w:t>
      </w:r>
      <w:r w:rsidR="00BF5C6B">
        <w:t xml:space="preserve"> </w:t>
      </w:r>
      <w:r w:rsidR="00BF5C6B" w:rsidRPr="00BF5C6B">
        <w:t>Son conceptos distintos: las constantes</w:t>
      </w:r>
      <w:r w:rsidR="00BF5C6B">
        <w:t>:</w:t>
      </w:r>
    </w:p>
    <w:p w14:paraId="1ECAB227" w14:textId="410698BC" w:rsidR="00BF5C6B" w:rsidRDefault="00BF5C6B" w:rsidP="00BF5C6B">
      <w:pPr>
        <w:pStyle w:val="Prrafodelista"/>
        <w:numPr>
          <w:ilvl w:val="0"/>
          <w:numId w:val="8"/>
        </w:numPr>
      </w:pPr>
      <w:r w:rsidRPr="00BF5C6B">
        <w:t>no pueden cambiar su valo</w:t>
      </w:r>
      <w:r>
        <w:t xml:space="preserve">r </w:t>
      </w:r>
      <w:r w:rsidRPr="00BF5C6B">
        <w:t>no usan el carácter $</w:t>
      </w:r>
      <w:r>
        <w:t>.</w:t>
      </w:r>
    </w:p>
    <w:p w14:paraId="0DD14D5E" w14:textId="351E4375" w:rsidR="00BF5C6B" w:rsidRDefault="00BF5C6B" w:rsidP="00BF5C6B">
      <w:pPr>
        <w:pStyle w:val="Prrafodelista"/>
        <w:numPr>
          <w:ilvl w:val="0"/>
          <w:numId w:val="8"/>
        </w:numPr>
      </w:pPr>
      <w:r w:rsidRPr="00BF5C6B">
        <w:t>además, su valor va siempre entre comillas</w:t>
      </w:r>
      <w:r>
        <w:t>.</w:t>
      </w:r>
    </w:p>
    <w:p w14:paraId="27D5BA20" w14:textId="3191CA31" w:rsidR="009269C9" w:rsidRDefault="00BF5C6B" w:rsidP="00BF5C6B">
      <w:pPr>
        <w:pStyle w:val="Prrafodelista"/>
        <w:numPr>
          <w:ilvl w:val="0"/>
          <w:numId w:val="8"/>
        </w:numPr>
      </w:pPr>
      <w:r w:rsidRPr="00BF5C6B">
        <w:t xml:space="preserve">está asociado a la clase, es decir, no existe una copia </w:t>
      </w:r>
      <w:proofErr w:type="gramStart"/>
      <w:r w:rsidRPr="00BF5C6B">
        <w:t>del mismo</w:t>
      </w:r>
      <w:proofErr w:type="gramEnd"/>
      <w:r w:rsidRPr="00BF5C6B">
        <w:t xml:space="preserve"> en cada objeto</w:t>
      </w:r>
      <w:r>
        <w:t>.</w:t>
      </w:r>
    </w:p>
    <w:p w14:paraId="1E1A065E" w14:textId="05F95DDC" w:rsidR="00C056F8" w:rsidRDefault="009E04C7" w:rsidP="00C056F8">
      <w:r w:rsidRPr="009E04C7">
        <w:t xml:space="preserve">Por tanto, </w:t>
      </w:r>
      <w:r w:rsidRPr="00903B36">
        <w:rPr>
          <w:b/>
          <w:bCs/>
        </w:rPr>
        <w:t xml:space="preserve">para acceder a las </w:t>
      </w:r>
      <w:r w:rsidRPr="005D7E73">
        <w:rPr>
          <w:b/>
          <w:bCs/>
          <w:u w:val="single"/>
        </w:rPr>
        <w:t>constantes</w:t>
      </w:r>
      <w:r w:rsidRPr="00903B36">
        <w:rPr>
          <w:b/>
          <w:bCs/>
        </w:rPr>
        <w:t xml:space="preserve"> de una clase</w:t>
      </w:r>
      <w:r w:rsidRPr="009E04C7">
        <w:t xml:space="preserve">, se debe utilizar el nombre de la clase y el </w:t>
      </w:r>
      <w:proofErr w:type="gramStart"/>
      <w:r w:rsidRPr="009E04C7">
        <w:t>operador </w:t>
      </w:r>
      <w:r w:rsidRPr="009E04C7">
        <w:rPr>
          <w:b/>
          <w:bCs/>
        </w:rPr>
        <w:t>:</w:t>
      </w:r>
      <w:proofErr w:type="gramEnd"/>
      <w:r w:rsidRPr="009E04C7">
        <w:rPr>
          <w:b/>
          <w:bCs/>
        </w:rPr>
        <w:t>:</w:t>
      </w:r>
      <w:r w:rsidRPr="009E04C7">
        <w:t>, llamado </w:t>
      </w:r>
      <w:r w:rsidRPr="009E04C7">
        <w:rPr>
          <w:b/>
          <w:bCs/>
        </w:rPr>
        <w:t>operador de resolución de ámbito</w:t>
      </w:r>
      <w:r w:rsidRPr="009E04C7">
        <w:t> (que se utiliza para acceder a los elementos de una clase).</w:t>
      </w:r>
    </w:p>
    <w:p w14:paraId="23AA66F9" w14:textId="77777777" w:rsidR="009E04C7" w:rsidRPr="009E04C7" w:rsidRDefault="009E04C7" w:rsidP="009E04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9E04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class DB {</w:t>
      </w:r>
    </w:p>
    <w:p w14:paraId="5B3D10E2" w14:textId="77777777" w:rsidR="009E04C7" w:rsidRPr="009E04C7" w:rsidRDefault="009E04C7" w:rsidP="009E04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9E04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const USUARIO = '</w:t>
      </w:r>
      <w:proofErr w:type="spellStart"/>
      <w:r w:rsidRPr="009E04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dwes</w:t>
      </w:r>
      <w:proofErr w:type="spellEnd"/>
      <w:proofErr w:type="gramStart"/>
      <w:r w:rsidRPr="009E04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50BD914E" w14:textId="77777777" w:rsidR="009E04C7" w:rsidRPr="00C42584" w:rsidRDefault="009E04C7" w:rsidP="009E04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9E04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…</w:t>
      </w:r>
    </w:p>
    <w:p w14:paraId="137C4A0F" w14:textId="77777777" w:rsidR="009E04C7" w:rsidRDefault="009E04C7" w:rsidP="009E04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2231EA6E" w14:textId="77777777" w:rsidR="009E04C7" w:rsidRDefault="009E04C7" w:rsidP="009E04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echo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DB::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USUARIO;</w:t>
      </w:r>
    </w:p>
    <w:p w14:paraId="38CAE0A3" w14:textId="204A2091" w:rsidR="009E04C7" w:rsidRDefault="00407EE3" w:rsidP="00C056F8">
      <w:r>
        <w:t>N</w:t>
      </w:r>
      <w:r w:rsidRPr="00407EE3">
        <w:t>o es necesario que exista ningún objeto de una clase para poder acceder al valor de las constantes que defina. Además, sus nombres suelen escribirse en mayúsculas.</w:t>
      </w:r>
    </w:p>
    <w:p w14:paraId="0B7E8902" w14:textId="4489225B" w:rsidR="00407EE3" w:rsidRDefault="007A48C8" w:rsidP="00C056F8">
      <w:r w:rsidRPr="007A48C8">
        <w:t xml:space="preserve">Tampoco se deben confundir las constantes con los miembros estáticos de una clase. En PHP5, </w:t>
      </w:r>
      <w:r w:rsidRPr="007A48C8">
        <w:rPr>
          <w:b/>
          <w:bCs/>
        </w:rPr>
        <w:t>una clase puede tener atributos o métodos estáticos</w:t>
      </w:r>
      <w:r w:rsidRPr="007A48C8">
        <w:t>, también llamados a veces atributos o métodos de clase. Se definen utilizando la palabra clave </w:t>
      </w:r>
      <w:proofErr w:type="spellStart"/>
      <w:r w:rsidRPr="004802F8">
        <w:rPr>
          <w:b/>
          <w:bCs/>
          <w:u w:val="single"/>
        </w:rPr>
        <w:t>static</w:t>
      </w:r>
      <w:proofErr w:type="spellEnd"/>
      <w:r w:rsidR="004802F8">
        <w:t xml:space="preserve">, y se usan con la palabra </w:t>
      </w:r>
      <w:proofErr w:type="spellStart"/>
      <w:proofErr w:type="gramStart"/>
      <w:r w:rsidR="004802F8" w:rsidRPr="004802F8">
        <w:rPr>
          <w:b/>
          <w:bCs/>
          <w:u w:val="single"/>
        </w:rPr>
        <w:t>self</w:t>
      </w:r>
      <w:proofErr w:type="spellEnd"/>
      <w:r w:rsidR="00811B4F">
        <w:rPr>
          <w:b/>
          <w:bCs/>
          <w:u w:val="single"/>
        </w:rPr>
        <w:t>::</w:t>
      </w:r>
      <w:r w:rsidRPr="007A48C8">
        <w:t>.</w:t>
      </w:r>
      <w:proofErr w:type="gramEnd"/>
    </w:p>
    <w:p w14:paraId="514D3748" w14:textId="77777777" w:rsidR="005373BD" w:rsidRPr="00AF787C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1A4EB15B" w14:textId="77777777" w:rsidR="005373BD" w:rsidRPr="00AF787C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private static $</w:t>
      </w:r>
      <w:proofErr w:type="spellStart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num_productos</w:t>
      </w:r>
      <w:proofErr w:type="spellEnd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</w:t>
      </w:r>
      <w:proofErr w:type="gramStart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0;</w:t>
      </w:r>
      <w:proofErr w:type="gramEnd"/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</w:t>
      </w:r>
    </w:p>
    <w:p w14:paraId="57F6AE9F" w14:textId="77777777" w:rsidR="005373BD" w:rsidRPr="005373BD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F78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5373B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public static function </w:t>
      </w:r>
      <w:proofErr w:type="spellStart"/>
      <w:proofErr w:type="gramStart"/>
      <w:r w:rsidRPr="005373B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nuevoProducto</w:t>
      </w:r>
      <w:proofErr w:type="spellEnd"/>
      <w:r w:rsidRPr="005373B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5373B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2D95FD4D" w14:textId="77777777" w:rsidR="005373BD" w:rsidRPr="00C42584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5373B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shd w:val="clear" w:color="auto" w:fill="0075A2" w:themeFill="accent2" w:themeFillShade="BF"/>
        </w:rPr>
        <w:t>self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</w:rPr>
        <w:t>::</w:t>
      </w:r>
      <w:proofErr w:type="gramEnd"/>
      <w:r w:rsidRPr="00C42584">
        <w:rPr>
          <w:rStyle w:val="CdigoHTML"/>
          <w:rFonts w:ascii="DejaVu Sans Mono" w:hAnsi="DejaVu Sans Mono"/>
          <w:color w:val="E8E6E3"/>
          <w:sz w:val="18"/>
          <w:szCs w:val="18"/>
        </w:rPr>
        <w:t>$num_productos++;</w:t>
      </w:r>
    </w:p>
    <w:p w14:paraId="6E235042" w14:textId="77777777" w:rsidR="005373BD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C42584"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5BCAD349" w14:textId="77777777" w:rsidR="005373BD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0F187329" w14:textId="77777777" w:rsidR="005373BD" w:rsidRDefault="005373BD" w:rsidP="005373B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1652AF3E" w14:textId="3761E2D1" w:rsidR="007A48C8" w:rsidRDefault="00D85315" w:rsidP="00C056F8">
      <w:r w:rsidRPr="00D85315">
        <w:rPr>
          <w:b/>
          <w:bCs/>
        </w:rPr>
        <w:t>Los atributos y métodos estáticos</w:t>
      </w:r>
      <w:r w:rsidRPr="00D85315">
        <w:t xml:space="preserve"> no pueden ser llamados desde un objeto de la clase utilizando el operador -&gt;. Si el método o atributo es público, </w:t>
      </w:r>
      <w:r w:rsidRPr="00D85315">
        <w:rPr>
          <w:b/>
          <w:bCs/>
        </w:rPr>
        <w:t>deberá accederse utilizando el nombre de la clase y el operador de resolución de ámbito</w:t>
      </w:r>
      <w:r w:rsidRPr="00D85315">
        <w:t>.</w:t>
      </w:r>
    </w:p>
    <w:p w14:paraId="05E0CBB2" w14:textId="77777777" w:rsidR="00D85315" w:rsidRDefault="00D85315" w:rsidP="00D8531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>Producto::</w:t>
      </w:r>
      <w:proofErr w:type="spellStart"/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nuevoProducto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();</w:t>
      </w:r>
    </w:p>
    <w:p w14:paraId="6FD57707" w14:textId="636F6D4E" w:rsidR="00D85315" w:rsidRDefault="00146061" w:rsidP="00C056F8">
      <w:r w:rsidRPr="00146061">
        <w:t>Si es privado, como el atributo </w:t>
      </w:r>
      <w:r w:rsidRPr="00146061">
        <w:rPr>
          <w:b/>
          <w:bCs/>
        </w:rPr>
        <w:t>$</w:t>
      </w:r>
      <w:proofErr w:type="spellStart"/>
      <w:r w:rsidRPr="00146061">
        <w:rPr>
          <w:b/>
          <w:bCs/>
        </w:rPr>
        <w:t>num_productos</w:t>
      </w:r>
      <w:proofErr w:type="spellEnd"/>
      <w:r w:rsidRPr="00146061">
        <w:t> en el ejemplo anterior, sólo se podrá acceder a él desde los métodos de la propia clase, utilizando la palabra </w:t>
      </w:r>
      <w:proofErr w:type="spellStart"/>
      <w:r w:rsidRPr="00146061">
        <w:rPr>
          <w:b/>
          <w:bCs/>
        </w:rPr>
        <w:t>self</w:t>
      </w:r>
      <w:proofErr w:type="spellEnd"/>
      <w:r w:rsidRPr="00146061">
        <w:t>. De la misma forma que </w:t>
      </w:r>
      <w:r w:rsidRPr="00146061">
        <w:rPr>
          <w:b/>
          <w:bCs/>
        </w:rPr>
        <w:t>$</w:t>
      </w:r>
      <w:proofErr w:type="spellStart"/>
      <w:r w:rsidRPr="00146061">
        <w:rPr>
          <w:b/>
          <w:bCs/>
        </w:rPr>
        <w:t>this</w:t>
      </w:r>
      <w:proofErr w:type="spellEnd"/>
      <w:r w:rsidRPr="00146061">
        <w:t> hace referencia al objeto actual, </w:t>
      </w:r>
      <w:proofErr w:type="spellStart"/>
      <w:r w:rsidRPr="00146061">
        <w:rPr>
          <w:b/>
          <w:bCs/>
        </w:rPr>
        <w:t>self</w:t>
      </w:r>
      <w:proofErr w:type="spellEnd"/>
      <w:r w:rsidRPr="00146061">
        <w:t> hace referencia a la clase actual.</w:t>
      </w:r>
    </w:p>
    <w:p w14:paraId="6BFB591B" w14:textId="77777777" w:rsidR="005161D7" w:rsidRDefault="005161D7" w:rsidP="005161D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self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::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num_productos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++;</w:t>
      </w:r>
    </w:p>
    <w:p w14:paraId="35088191" w14:textId="6E7544C5" w:rsidR="00D85315" w:rsidRDefault="00D93ADB" w:rsidP="00C056F8">
      <w:r>
        <w:t xml:space="preserve">Los </w:t>
      </w:r>
      <w:r w:rsidRPr="00965099">
        <w:rPr>
          <w:b/>
          <w:bCs/>
          <w:u w:val="single"/>
        </w:rPr>
        <w:t>atributos estáticos</w:t>
      </w:r>
      <w:r>
        <w:t xml:space="preserve"> de una clase </w:t>
      </w:r>
      <w:r w:rsidR="00D45853">
        <w:t xml:space="preserve">(se almacenan a nivel de clase) </w:t>
      </w:r>
      <w:r>
        <w:t xml:space="preserve">se utilizan para guardar información general sobre la misma, como puede ser el número </w:t>
      </w:r>
      <w:r w:rsidR="00D45853">
        <w:t>de objetos que se han instanciado.</w:t>
      </w:r>
    </w:p>
    <w:p w14:paraId="46406C75" w14:textId="1940F5BC" w:rsidR="005161D7" w:rsidRDefault="00D45853" w:rsidP="00C056F8">
      <w:r>
        <w:t xml:space="preserve">Los </w:t>
      </w:r>
      <w:r w:rsidRPr="00965099">
        <w:rPr>
          <w:b/>
          <w:bCs/>
          <w:u w:val="single"/>
        </w:rPr>
        <w:t>métodos estáticos</w:t>
      </w:r>
      <w:r>
        <w:t xml:space="preserve"> suelen realizar alguna tarea específica o devolver un objeto concreto. </w:t>
      </w:r>
      <w:r>
        <w:rPr>
          <w:b/>
          <w:bCs/>
          <w:u w:val="single"/>
        </w:rPr>
        <w:t>Por ejemplo</w:t>
      </w:r>
      <w:r>
        <w:t xml:space="preserve">: </w:t>
      </w:r>
      <w:r w:rsidR="00965099" w:rsidRPr="00965099">
        <w:t>las clases matemáticas suelen tener métodos estáticos para realizar logaritmos o raíces cuadradas. No tiene sentido crear un objeto si lo único que queremos es realizar una operación matemática</w:t>
      </w:r>
      <w:r w:rsidR="00965099">
        <w:t>.</w:t>
      </w:r>
    </w:p>
    <w:p w14:paraId="117CA248" w14:textId="0D028126" w:rsidR="005373BD" w:rsidRPr="00DD09CD" w:rsidRDefault="00965099" w:rsidP="009650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65099">
        <w:t xml:space="preserve">Los métodos estáticos se llaman desde la clase. No es posible llamarlos desde un objeto </w:t>
      </w:r>
      <w:proofErr w:type="gramStart"/>
      <w:r w:rsidRPr="00965099">
        <w:t>y</w:t>
      </w:r>
      <w:proofErr w:type="gramEnd"/>
      <w:r w:rsidRPr="00965099">
        <w:t xml:space="preserve"> por tanto, no podemos usar </w:t>
      </w:r>
      <w:r w:rsidRPr="00965099">
        <w:rPr>
          <w:b/>
          <w:bCs/>
        </w:rPr>
        <w:t>$</w:t>
      </w:r>
      <w:proofErr w:type="spellStart"/>
      <w:r w:rsidRPr="00965099">
        <w:rPr>
          <w:b/>
          <w:bCs/>
        </w:rPr>
        <w:t>this</w:t>
      </w:r>
      <w:proofErr w:type="spellEnd"/>
      <w:r w:rsidRPr="00965099">
        <w:t> dentro de un método estático</w:t>
      </w:r>
    </w:p>
    <w:p w14:paraId="756B4F0C" w14:textId="6021C804" w:rsidR="00E452E0" w:rsidRDefault="00E452E0" w:rsidP="00E452E0">
      <w:pPr>
        <w:pStyle w:val="Ttulo3"/>
      </w:pPr>
      <w:r>
        <w:t>1.2.3.- Creación de clases (IV).</w:t>
      </w:r>
    </w:p>
    <w:p w14:paraId="3A43B8EE" w14:textId="25903D95" w:rsidR="006250AD" w:rsidRDefault="00A73FE1" w:rsidP="006250AD">
      <w:r>
        <w:t>Repaso de todo un poco: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980"/>
        <w:gridCol w:w="6514"/>
      </w:tblGrid>
      <w:tr w:rsidR="00A73FE1" w14:paraId="24986E34" w14:textId="77777777" w:rsidTr="008F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08DC69" w14:textId="44BD08FB" w:rsidR="00A73FE1" w:rsidRDefault="00A73FE1" w:rsidP="006250AD">
            <w:r>
              <w:t>Acción</w:t>
            </w:r>
          </w:p>
        </w:tc>
        <w:tc>
          <w:tcPr>
            <w:tcW w:w="6514" w:type="dxa"/>
          </w:tcPr>
          <w:p w14:paraId="06FCA025" w14:textId="2A9CE1A8" w:rsidR="00A73FE1" w:rsidRDefault="002E3C70" w:rsidP="006250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Cómo se hace</w:t>
            </w:r>
          </w:p>
        </w:tc>
      </w:tr>
      <w:tr w:rsidR="00A73FE1" w14:paraId="77CF978D" w14:textId="77777777" w:rsidTr="008F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6C894AA" w14:textId="39A81DBE" w:rsidR="00A73FE1" w:rsidRDefault="002E3C70" w:rsidP="006250AD">
            <w:r>
              <w:t>Instanciar objetos de una clase</w:t>
            </w:r>
          </w:p>
        </w:tc>
        <w:tc>
          <w:tcPr>
            <w:tcW w:w="6514" w:type="dxa"/>
          </w:tcPr>
          <w:p w14:paraId="57FBF414" w14:textId="4CA8370B" w:rsidR="00A73FE1" w:rsidRPr="002E3C70" w:rsidRDefault="002E3C70" w:rsidP="002E3C70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$p = new </w:t>
            </w:r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Producto(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);</w:t>
            </w:r>
          </w:p>
        </w:tc>
      </w:tr>
      <w:tr w:rsidR="00924B21" w14:paraId="34763CA7" w14:textId="77777777" w:rsidTr="008F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71F5F8D3" w14:textId="47DC1B82" w:rsidR="00924B21" w:rsidRDefault="00924B21" w:rsidP="006250AD">
            <w:r>
              <w:t>Definición de constructores</w:t>
            </w:r>
          </w:p>
        </w:tc>
        <w:tc>
          <w:tcPr>
            <w:tcW w:w="6514" w:type="dxa"/>
          </w:tcPr>
          <w:p w14:paraId="70714185" w14:textId="77777777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class </w:t>
            </w:r>
            <w:proofErr w:type="spellStart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{</w:t>
            </w:r>
          </w:p>
          <w:p w14:paraId="43EB8B85" w14:textId="77777777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private static $</w:t>
            </w:r>
            <w:proofErr w:type="spellStart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num_productos</w:t>
            </w:r>
            <w:proofErr w:type="spellEnd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0;</w:t>
            </w:r>
            <w:proofErr w:type="gramEnd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</w:t>
            </w:r>
          </w:p>
          <w:p w14:paraId="3E543F10" w14:textId="77777777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private $</w:t>
            </w:r>
            <w:proofErr w:type="spellStart"/>
            <w:proofErr w:type="gramStart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codigo</w:t>
            </w:r>
            <w:proofErr w:type="spellEnd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;</w:t>
            </w:r>
            <w:proofErr w:type="gramEnd"/>
          </w:p>
          <w:p w14:paraId="4104292C" w14:textId="77777777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</w:p>
          <w:p w14:paraId="57AC4716" w14:textId="77777777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public function __</w:t>
            </w:r>
            <w:proofErr w:type="gramStart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construct(</w:t>
            </w:r>
            <w:proofErr w:type="gramEnd"/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 {</w:t>
            </w:r>
          </w:p>
          <w:p w14:paraId="0730097D" w14:textId="77777777" w:rsidR="00924B21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F001D2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self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::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num_productos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++;</w:t>
            </w:r>
          </w:p>
          <w:p w14:paraId="58E8A280" w14:textId="77777777" w:rsidR="00924B21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}</w:t>
            </w:r>
          </w:p>
          <w:p w14:paraId="6FAEFB23" w14:textId="77777777" w:rsidR="00924B21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…</w:t>
            </w:r>
          </w:p>
          <w:p w14:paraId="0457B98E" w14:textId="40EEBA82" w:rsidR="00924B21" w:rsidRPr="00F001D2" w:rsidRDefault="00924B21" w:rsidP="00F001D2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</w:tc>
      </w:tr>
      <w:tr w:rsidR="00924B21" w14:paraId="394D4DFA" w14:textId="77777777" w:rsidTr="008F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70191C2" w14:textId="77777777" w:rsidR="00924B21" w:rsidRDefault="00924B21" w:rsidP="006250AD"/>
        </w:tc>
        <w:tc>
          <w:tcPr>
            <w:tcW w:w="6514" w:type="dxa"/>
          </w:tcPr>
          <w:p w14:paraId="52419711" w14:textId="3EE00CB8" w:rsidR="00924B21" w:rsidRDefault="00924B21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4B21">
              <w:t>El constructor de una clase puede llamar a otros métodos o tener parámetros</w:t>
            </w:r>
            <w:r>
              <w:t>.</w:t>
            </w:r>
          </w:p>
        </w:tc>
      </w:tr>
      <w:tr w:rsidR="00924B21" w14:paraId="5058D3C2" w14:textId="77777777" w:rsidTr="008F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5B551C0" w14:textId="77777777" w:rsidR="00924B21" w:rsidRDefault="00924B21" w:rsidP="006250AD"/>
        </w:tc>
        <w:tc>
          <w:tcPr>
            <w:tcW w:w="6514" w:type="dxa"/>
          </w:tcPr>
          <w:p w14:paraId="3B04F6EE" w14:textId="77777777" w:rsidR="00924B21" w:rsidRDefault="00924B21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 embargo, solo puede haber un método constructor en cada clase (no admite sobrecarga).</w:t>
            </w:r>
          </w:p>
          <w:p w14:paraId="3401295F" w14:textId="77777777" w:rsidR="006365BD" w:rsidRP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class </w:t>
            </w:r>
            <w:proofErr w:type="spellStart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{</w:t>
            </w:r>
          </w:p>
          <w:p w14:paraId="2B9CDF84" w14:textId="77777777" w:rsidR="006365BD" w:rsidRP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private static $</w:t>
            </w:r>
            <w:proofErr w:type="spellStart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num_productos</w:t>
            </w:r>
            <w:proofErr w:type="spellEnd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0;</w:t>
            </w:r>
            <w:proofErr w:type="gramEnd"/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</w:t>
            </w:r>
          </w:p>
          <w:p w14:paraId="3C379D6A" w14:textId="77777777" w:rsidR="006365BD" w:rsidRPr="00C42584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6365BD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</w:t>
            </w: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private $</w:t>
            </w:r>
            <w:proofErr w:type="gramStart"/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codigo;</w:t>
            </w:r>
            <w:proofErr w:type="gramEnd"/>
          </w:p>
          <w:p w14:paraId="3C9EAE28" w14:textId="77777777" w:rsidR="006365BD" w:rsidRPr="00C42584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</w:p>
          <w:p w14:paraId="2E8C10FF" w14:textId="77777777" w:rsidR="006365BD" w:rsidRPr="00C42584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lastRenderedPageBreak/>
              <w:t xml:space="preserve">    public function __construct($codigo) {</w:t>
            </w:r>
          </w:p>
          <w:p w14:paraId="4E74BFA8" w14:textId="77777777" w:rsid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this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-&gt;$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codigo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= $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codigo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;</w:t>
            </w:r>
          </w:p>
          <w:p w14:paraId="6FE972A2" w14:textId="77777777" w:rsid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self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::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num_productos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++;</w:t>
            </w:r>
          </w:p>
          <w:p w14:paraId="69DFB28D" w14:textId="77777777" w:rsid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}</w:t>
            </w:r>
          </w:p>
          <w:p w14:paraId="45D1B53F" w14:textId="77777777" w:rsid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…</w:t>
            </w:r>
          </w:p>
          <w:p w14:paraId="19230C8D" w14:textId="77777777" w:rsid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  <w:p w14:paraId="780E1C19" w14:textId="2F9ED7A8" w:rsidR="006365BD" w:rsidRPr="006365BD" w:rsidRDefault="006365BD" w:rsidP="006365BD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$p = new Producto('GALAXYS');</w:t>
            </w:r>
          </w:p>
        </w:tc>
      </w:tr>
      <w:tr w:rsidR="001602BF" w14:paraId="1B91E640" w14:textId="77777777" w:rsidTr="008F7B0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7AC089DF" w14:textId="2C07CBCE" w:rsidR="001602BF" w:rsidRDefault="001602BF" w:rsidP="006250AD">
            <w:r>
              <w:lastRenderedPageBreak/>
              <w:t>Métodos mágicos: __</w:t>
            </w:r>
            <w:proofErr w:type="spellStart"/>
            <w:r>
              <w:t>call</w:t>
            </w:r>
            <w:proofErr w:type="spellEnd"/>
          </w:p>
        </w:tc>
        <w:tc>
          <w:tcPr>
            <w:tcW w:w="6514" w:type="dxa"/>
          </w:tcPr>
          <w:p w14:paraId="47762C64" w14:textId="2C4FCCA8" w:rsidR="001602BF" w:rsidRDefault="001602BF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Sirve </w:t>
            </w:r>
            <w:r w:rsidRPr="001602BF">
              <w:t>para capturar llamadas a métodos que no estén implementados en la clase.</w:t>
            </w:r>
          </w:p>
        </w:tc>
      </w:tr>
      <w:tr w:rsidR="001602BF" w14:paraId="5DD2AB66" w14:textId="77777777" w:rsidTr="008F7B0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15F6E1D0" w14:textId="77777777" w:rsidR="001602BF" w:rsidRDefault="001602BF" w:rsidP="006250AD"/>
        </w:tc>
        <w:tc>
          <w:tcPr>
            <w:tcW w:w="6514" w:type="dxa"/>
          </w:tcPr>
          <w:p w14:paraId="3B4193DF" w14:textId="16C062AE" w:rsidR="001602BF" w:rsidRDefault="001602BF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02BF">
              <w:t>Entonces, en función del nombre del método y del número de parámetros que se pasen, se podrían realizar unas acciones u otras</w:t>
            </w:r>
            <w:r>
              <w:t>.</w:t>
            </w:r>
          </w:p>
        </w:tc>
      </w:tr>
      <w:tr w:rsidR="001602BF" w14:paraId="13D2B859" w14:textId="77777777" w:rsidTr="008F7B0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tcBorders>
              <w:bottom w:val="single" w:sz="4" w:space="0" w:color="FFFFFF" w:themeColor="background1"/>
            </w:tcBorders>
          </w:tcPr>
          <w:p w14:paraId="62E4B761" w14:textId="77777777" w:rsidR="001602BF" w:rsidRDefault="001602BF" w:rsidP="006250AD"/>
        </w:tc>
        <w:tc>
          <w:tcPr>
            <w:tcW w:w="6514" w:type="dxa"/>
          </w:tcPr>
          <w:p w14:paraId="7B5C0257" w14:textId="39CF22B7" w:rsidR="001602BF" w:rsidRDefault="00000000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1" w:anchor="language.oop5.overloading.methods" w:history="1">
              <w:r w:rsidR="00A16F36">
                <w:rPr>
                  <w:rStyle w:val="Hipervnculo"/>
                </w:rPr>
                <w:t>PHP: Sobrecarga - Manual</w:t>
              </w:r>
            </w:hyperlink>
          </w:p>
        </w:tc>
      </w:tr>
      <w:tr w:rsidR="008F7B0E" w14:paraId="6223A2A7" w14:textId="77777777" w:rsidTr="008F7B0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6E2A5DEF" w14:textId="1C4B4C6D" w:rsidR="008F7B0E" w:rsidRDefault="008F7B0E" w:rsidP="006250AD">
            <w:r>
              <w:t>Definición de destructores</w:t>
            </w:r>
          </w:p>
        </w:tc>
        <w:tc>
          <w:tcPr>
            <w:tcW w:w="6514" w:type="dxa"/>
          </w:tcPr>
          <w:p w14:paraId="6A628F62" w14:textId="6D1E85EF" w:rsidR="008F7B0E" w:rsidRDefault="008F7B0E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definir acciones que se ejecutarán cuando se elimine el objeto.</w:t>
            </w:r>
          </w:p>
        </w:tc>
      </w:tr>
      <w:tr w:rsidR="00B82098" w:rsidRPr="00AF787C" w14:paraId="357B5255" w14:textId="77777777" w:rsidTr="00E41CB5">
        <w:trPr>
          <w:trHeight w:val="6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2CBDA7C" w14:textId="77777777" w:rsidR="00B82098" w:rsidRDefault="00B82098" w:rsidP="006250AD"/>
        </w:tc>
        <w:tc>
          <w:tcPr>
            <w:tcW w:w="6514" w:type="dxa"/>
          </w:tcPr>
          <w:p w14:paraId="5FA98BD9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class </w:t>
            </w:r>
            <w:proofErr w:type="spell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{</w:t>
            </w:r>
          </w:p>
          <w:p w14:paraId="0666F461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private static $</w:t>
            </w:r>
            <w:proofErr w:type="spell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num_productos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0;</w:t>
            </w:r>
            <w:proofErr w:type="gram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</w:t>
            </w:r>
          </w:p>
          <w:p w14:paraId="36B9D9F9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private $</w:t>
            </w:r>
            <w:proofErr w:type="spellStart"/>
            <w:proofErr w:type="gram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codigo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;</w:t>
            </w:r>
            <w:proofErr w:type="gramEnd"/>
          </w:p>
          <w:p w14:paraId="12EBE9CB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</w:p>
          <w:p w14:paraId="7F74DD65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public function __construct($</w:t>
            </w:r>
            <w:proofErr w:type="spell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codigo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 {</w:t>
            </w:r>
          </w:p>
          <w:p w14:paraId="415E64ED" w14:textId="77777777" w:rsidR="00B82098" w:rsidRPr="00C42584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$this-&gt;$codigo = $codigo;</w:t>
            </w:r>
          </w:p>
          <w:p w14:paraId="5D52AE0A" w14:textId="77777777" w:rsidR="00B82098" w:rsidRPr="00C42584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    </w:t>
            </w:r>
            <w:proofErr w:type="gramStart"/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self::</w:t>
            </w:r>
            <w:proofErr w:type="gramEnd"/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$num_productos++;</w:t>
            </w:r>
          </w:p>
          <w:p w14:paraId="47EB9C96" w14:textId="77777777" w:rsidR="00B82098" w:rsidRPr="00D977B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</w:t>
            </w:r>
            <w:r w:rsidRPr="00D977B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  <w:p w14:paraId="34E2EFFF" w14:textId="77777777" w:rsidR="00B82098" w:rsidRPr="00D977B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D977B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    </w:t>
            </w:r>
          </w:p>
          <w:p w14:paraId="011DEABF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D977B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   </w:t>
            </w: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public function __</w:t>
            </w:r>
            <w:proofErr w:type="gram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destruct(</w:t>
            </w:r>
            <w:proofErr w:type="gram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 {</w:t>
            </w:r>
          </w:p>
          <w:p w14:paraId="73C36472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self::</w:t>
            </w:r>
            <w:proofErr w:type="gram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$</w:t>
            </w:r>
            <w:proofErr w:type="spell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num_productos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--;</w:t>
            </w:r>
          </w:p>
          <w:p w14:paraId="29F1590F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}</w:t>
            </w:r>
          </w:p>
          <w:p w14:paraId="2AF26C31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   …</w:t>
            </w:r>
          </w:p>
          <w:p w14:paraId="312D622D" w14:textId="77777777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}</w:t>
            </w:r>
          </w:p>
          <w:p w14:paraId="2189908E" w14:textId="7541D758" w:rsidR="00B82098" w:rsidRPr="008F7B0E" w:rsidRDefault="00B82098" w:rsidP="008F7B0E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$p = new </w:t>
            </w:r>
            <w:proofErr w:type="spellStart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8F7B0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('GALAXYS');</w:t>
            </w:r>
          </w:p>
        </w:tc>
      </w:tr>
      <w:tr w:rsidR="008F7B0E" w:rsidRPr="00B82098" w14:paraId="13FE7BD0" w14:textId="77777777" w:rsidTr="008F7B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14C164" w14:textId="26FF0FCF" w:rsidR="008F7B0E" w:rsidRDefault="00B82098" w:rsidP="006250AD">
            <w:r>
              <w:t>Datos adicionales</w:t>
            </w:r>
          </w:p>
        </w:tc>
        <w:tc>
          <w:tcPr>
            <w:tcW w:w="6514" w:type="dxa"/>
          </w:tcPr>
          <w:p w14:paraId="5E13B415" w14:textId="77777777" w:rsidR="00B82098" w:rsidRDefault="00B82098" w:rsidP="00B82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098">
              <w:t xml:space="preserve">Los </w:t>
            </w:r>
            <w:r w:rsidRPr="00B82098">
              <w:rPr>
                <w:b/>
                <w:bCs/>
              </w:rPr>
              <w:t>métodos constructores</w:t>
            </w:r>
            <w:r w:rsidRPr="00B82098">
              <w:t xml:space="preserve"> también existen en PHP4, pero en lugar de llamarse </w:t>
            </w:r>
            <w:r w:rsidRPr="00B82098">
              <w:rPr>
                <w:b/>
                <w:bCs/>
              </w:rPr>
              <w:t>__</w:t>
            </w:r>
            <w:proofErr w:type="spellStart"/>
            <w:r w:rsidRPr="00B82098">
              <w:rPr>
                <w:b/>
                <w:bCs/>
              </w:rPr>
              <w:t>construct</w:t>
            </w:r>
            <w:proofErr w:type="spellEnd"/>
            <w:r w:rsidRPr="00B82098">
              <w:t>, se deben llamar del mismo modo que la clase</w:t>
            </w:r>
            <w:r>
              <w:t>.</w:t>
            </w:r>
          </w:p>
          <w:p w14:paraId="0E4BFB90" w14:textId="34F075D4" w:rsidR="008F7B0E" w:rsidRPr="008F7B0E" w:rsidRDefault="00B82098" w:rsidP="00B82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098">
              <w:t xml:space="preserve">Los </w:t>
            </w:r>
            <w:r w:rsidRPr="00B82098">
              <w:rPr>
                <w:b/>
                <w:bCs/>
              </w:rPr>
              <w:t>métodos destructores</w:t>
            </w:r>
            <w:r w:rsidRPr="00B82098">
              <w:t xml:space="preserve"> son nuevos en PHP5; no existían en versiones anteriores del lenguaje.</w:t>
            </w:r>
          </w:p>
        </w:tc>
      </w:tr>
    </w:tbl>
    <w:p w14:paraId="29AECAC8" w14:textId="77777777" w:rsidR="00A73FE1" w:rsidRDefault="00A73FE1" w:rsidP="00B82098">
      <w:pPr>
        <w:spacing w:after="0"/>
      </w:pPr>
    </w:p>
    <w:p w14:paraId="463C7501" w14:textId="191AF173" w:rsidR="00B82098" w:rsidRPr="00B82098" w:rsidRDefault="00A470E4" w:rsidP="00B82098">
      <w:r w:rsidRPr="00A470E4">
        <w:rPr>
          <w:noProof/>
        </w:rPr>
        <w:lastRenderedPageBreak/>
        <w:drawing>
          <wp:inline distT="0" distB="0" distL="0" distR="0" wp14:anchorId="39AD8F6F" wp14:editId="656C453A">
            <wp:extent cx="5400040" cy="1390015"/>
            <wp:effectExtent l="0" t="0" r="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DAF" w14:textId="04F14D1A" w:rsidR="00E452E0" w:rsidRDefault="006250AD" w:rsidP="006250AD">
      <w:pPr>
        <w:pStyle w:val="Ttulo2"/>
      </w:pPr>
      <w:r>
        <w:t>1.3.- Utilización de objetos (I).</w:t>
      </w:r>
    </w:p>
    <w:p w14:paraId="634C22ED" w14:textId="3634716C" w:rsidR="006250AD" w:rsidRDefault="001F0EFB" w:rsidP="006250AD">
      <w:r>
        <w:t xml:space="preserve">Ya sabemos </w:t>
      </w:r>
      <w:proofErr w:type="spellStart"/>
      <w:r>
        <w:t>como</w:t>
      </w:r>
      <w:proofErr w:type="spellEnd"/>
      <w:r>
        <w:t xml:space="preserve"> instanciar un objeto utilizando </w:t>
      </w:r>
      <w:r>
        <w:rPr>
          <w:b/>
          <w:bCs/>
        </w:rPr>
        <w:t>new</w:t>
      </w:r>
      <w:r>
        <w:t>, y cómo acceder a sus métodos y atributos públicos con el operador flecha.</w:t>
      </w:r>
    </w:p>
    <w:p w14:paraId="592FACB6" w14:textId="215C7BFB" w:rsidR="001F0EFB" w:rsidRDefault="00227391" w:rsidP="006250AD">
      <w:r w:rsidRPr="00227391">
        <w:t>Una vez creado un objeto, puedes utilizar el operador </w:t>
      </w:r>
      <w:proofErr w:type="spellStart"/>
      <w:r w:rsidRPr="00227391">
        <w:rPr>
          <w:b/>
          <w:bCs/>
        </w:rPr>
        <w:t>instanceof</w:t>
      </w:r>
      <w:proofErr w:type="spellEnd"/>
      <w:r w:rsidRPr="00227391">
        <w:t> para comprobar si es o no una instancia de una clase determinada</w:t>
      </w:r>
      <w:r>
        <w:t>.</w:t>
      </w:r>
    </w:p>
    <w:p w14:paraId="40E6DF57" w14:textId="77777777" w:rsidR="00227391" w:rsidRDefault="00227391" w:rsidP="0022739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($p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instanceof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Producto) {</w:t>
      </w:r>
    </w:p>
    <w:p w14:paraId="7412F6A0" w14:textId="77777777" w:rsidR="00227391" w:rsidRDefault="00227391" w:rsidP="0022739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…</w:t>
      </w:r>
    </w:p>
    <w:p w14:paraId="168C5928" w14:textId="77777777" w:rsidR="00227391" w:rsidRDefault="00227391" w:rsidP="0022739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32B2DCD1" w14:textId="2D21ED5C" w:rsidR="00227391" w:rsidRDefault="009A0DE8" w:rsidP="006250AD">
      <w:r w:rsidRPr="009A0DE8">
        <w:t>Además, en PHP5 se incluyen una serie de funciones útiles para el desarrollo de aplicaciones utilizando POO</w:t>
      </w:r>
      <w:r>
        <w:t>:</w:t>
      </w:r>
    </w:p>
    <w:tbl>
      <w:tblPr>
        <w:tblStyle w:val="Estiloprofesional"/>
        <w:tblW w:w="8504" w:type="dxa"/>
        <w:tblInd w:w="-5" w:type="dxa"/>
        <w:tblLook w:val="06A0" w:firstRow="1" w:lastRow="0" w:firstColumn="1" w:lastColumn="0" w:noHBand="1" w:noVBand="1"/>
      </w:tblPr>
      <w:tblGrid>
        <w:gridCol w:w="1491"/>
        <w:gridCol w:w="3896"/>
        <w:gridCol w:w="3117"/>
      </w:tblGrid>
      <w:tr w:rsidR="00496A93" w14:paraId="22AB516F" w14:textId="0B562535" w:rsidTr="003C2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4F4B2157" w14:textId="79F1C1BF" w:rsidR="009A0DE8" w:rsidRDefault="009A0DE8" w:rsidP="006250AD">
            <w:r>
              <w:t>Función</w:t>
            </w:r>
          </w:p>
        </w:tc>
        <w:tc>
          <w:tcPr>
            <w:tcW w:w="3896" w:type="dxa"/>
          </w:tcPr>
          <w:p w14:paraId="104ADA74" w14:textId="7766BAFC" w:rsidR="009A0DE8" w:rsidRDefault="009A0DE8" w:rsidP="006250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</w:t>
            </w:r>
          </w:p>
        </w:tc>
        <w:tc>
          <w:tcPr>
            <w:tcW w:w="3117" w:type="dxa"/>
          </w:tcPr>
          <w:p w14:paraId="02DE29AA" w14:textId="1E8128D7" w:rsidR="009A0DE8" w:rsidRDefault="009A0DE8" w:rsidP="006250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Signficado</w:t>
            </w:r>
            <w:proofErr w:type="spellEnd"/>
          </w:p>
        </w:tc>
      </w:tr>
      <w:tr w:rsidR="00496A93" w14:paraId="72C01C3F" w14:textId="7FEA2D30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215FD921" w14:textId="4AF2B0E2" w:rsidR="009A0DE8" w:rsidRDefault="00F9224A" w:rsidP="006250AD">
            <w:proofErr w:type="spellStart"/>
            <w:r>
              <w:t>get_class</w:t>
            </w:r>
            <w:proofErr w:type="spellEnd"/>
          </w:p>
        </w:tc>
        <w:tc>
          <w:tcPr>
            <w:tcW w:w="3896" w:type="dxa"/>
          </w:tcPr>
          <w:p w14:paraId="75199D9A" w14:textId="3332D0BF" w:rsidR="009A0DE8" w:rsidRPr="00F9224A" w:rsidRDefault="00F9224A" w:rsidP="00F9224A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echo "La clase es: </w:t>
            </w:r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" .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get_class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($p);</w:t>
            </w:r>
          </w:p>
        </w:tc>
        <w:tc>
          <w:tcPr>
            <w:tcW w:w="3117" w:type="dxa"/>
          </w:tcPr>
          <w:p w14:paraId="55D489E4" w14:textId="0EA14B4F" w:rsidR="009A0DE8" w:rsidRDefault="00F9224A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 el nombre de la clase del objeto.</w:t>
            </w:r>
          </w:p>
        </w:tc>
      </w:tr>
      <w:tr w:rsidR="00496A93" w14:paraId="3FBB04AC" w14:textId="521B58AA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4F088E1A" w14:textId="2B32899D" w:rsidR="009A0DE8" w:rsidRDefault="00333AA0" w:rsidP="006250AD">
            <w:proofErr w:type="spellStart"/>
            <w:r>
              <w:t>c</w:t>
            </w:r>
            <w:r w:rsidR="00F9224A">
              <w:t>lass_exists</w:t>
            </w:r>
            <w:proofErr w:type="spellEnd"/>
          </w:p>
        </w:tc>
        <w:tc>
          <w:tcPr>
            <w:tcW w:w="3896" w:type="dxa"/>
          </w:tcPr>
          <w:p w14:paraId="3E11E854" w14:textId="77777777" w:rsidR="00333AA0" w:rsidRPr="00333AA0" w:rsidRDefault="00333AA0" w:rsidP="00333AA0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if (</w:t>
            </w:r>
            <w:proofErr w:type="spellStart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class_exists</w:t>
            </w:r>
            <w:proofErr w:type="spellEnd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('</w:t>
            </w:r>
            <w:proofErr w:type="spellStart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 {</w:t>
            </w:r>
          </w:p>
          <w:p w14:paraId="500AB6C8" w14:textId="77777777" w:rsidR="00333AA0" w:rsidRPr="00333AA0" w:rsidRDefault="00333AA0" w:rsidP="00333AA0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$p = new </w:t>
            </w:r>
            <w:proofErr w:type="spellStart"/>
            <w:proofErr w:type="gramStart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333AA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);</w:t>
            </w:r>
          </w:p>
          <w:p w14:paraId="4612EF72" w14:textId="77777777" w:rsidR="00333AA0" w:rsidRPr="00C42584" w:rsidRDefault="00333AA0" w:rsidP="00333AA0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C42584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…</w:t>
            </w:r>
          </w:p>
          <w:p w14:paraId="164066F8" w14:textId="389CE814" w:rsidR="009A0DE8" w:rsidRPr="00333AA0" w:rsidRDefault="00333AA0" w:rsidP="00333AA0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</w:tc>
        <w:tc>
          <w:tcPr>
            <w:tcW w:w="3117" w:type="dxa"/>
          </w:tcPr>
          <w:p w14:paraId="7E25612C" w14:textId="59A7EAFC" w:rsidR="009A0DE8" w:rsidRDefault="00333AA0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AA0">
              <w:t>Devuelve </w:t>
            </w:r>
            <w:r w:rsidRPr="00333AA0">
              <w:rPr>
                <w:b/>
                <w:bCs/>
              </w:rPr>
              <w:t>true</w:t>
            </w:r>
            <w:r w:rsidRPr="00333AA0">
              <w:t> si la clase está definida o </w:t>
            </w:r>
            <w:r w:rsidRPr="00333AA0">
              <w:rPr>
                <w:b/>
                <w:bCs/>
              </w:rPr>
              <w:t>false</w:t>
            </w:r>
            <w:r w:rsidRPr="00333AA0">
              <w:t> en caso contrario.</w:t>
            </w:r>
          </w:p>
        </w:tc>
      </w:tr>
      <w:tr w:rsidR="00496A93" w:rsidRPr="00E83148" w14:paraId="6F10D960" w14:textId="20F237CE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04AF0664" w14:textId="29CD08DB" w:rsidR="009A0DE8" w:rsidRDefault="00333AA0" w:rsidP="006250AD">
            <w:proofErr w:type="spellStart"/>
            <w:r>
              <w:t>get_declared</w:t>
            </w:r>
            <w:proofErr w:type="spellEnd"/>
            <w:r>
              <w:t xml:space="preserve"> _</w:t>
            </w:r>
            <w:proofErr w:type="spellStart"/>
            <w:r>
              <w:t>classes</w:t>
            </w:r>
            <w:proofErr w:type="spellEnd"/>
          </w:p>
        </w:tc>
        <w:tc>
          <w:tcPr>
            <w:tcW w:w="3896" w:type="dxa"/>
          </w:tcPr>
          <w:p w14:paraId="4994DDE1" w14:textId="72FDB279" w:rsidR="009A0DE8" w:rsidRPr="00E83148" w:rsidRDefault="00E83148" w:rsidP="00E83148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proofErr w:type="spellStart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print_r</w:t>
            </w:r>
            <w:proofErr w:type="spellEnd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spellStart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get_declared_</w:t>
            </w:r>
            <w:proofErr w:type="gramStart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classes</w:t>
            </w:r>
            <w:proofErr w:type="spellEnd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E83148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));</w:t>
            </w:r>
          </w:p>
        </w:tc>
        <w:tc>
          <w:tcPr>
            <w:tcW w:w="3117" w:type="dxa"/>
          </w:tcPr>
          <w:p w14:paraId="07539389" w14:textId="3A5A2CE9" w:rsidR="009A0DE8" w:rsidRPr="00E83148" w:rsidRDefault="00E83148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3148">
              <w:t>Devuelve un array con los nombres de las clases definidas.</w:t>
            </w:r>
          </w:p>
        </w:tc>
      </w:tr>
      <w:tr w:rsidR="00496A93" w:rsidRPr="00E83148" w14:paraId="0F81DD11" w14:textId="0BE37EFF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74703381" w14:textId="2F737923" w:rsidR="009A0DE8" w:rsidRPr="00E83148" w:rsidRDefault="00E83148" w:rsidP="006250AD">
            <w:proofErr w:type="spellStart"/>
            <w:r>
              <w:t>class_alias</w:t>
            </w:r>
            <w:proofErr w:type="spellEnd"/>
          </w:p>
        </w:tc>
        <w:tc>
          <w:tcPr>
            <w:tcW w:w="3896" w:type="dxa"/>
          </w:tcPr>
          <w:p w14:paraId="2EDE7C6F" w14:textId="77777777" w:rsidR="00E83148" w:rsidRDefault="00E83148" w:rsidP="00E83148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class_</w:t>
            </w:r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alias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(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'Producto', 'Articulo');</w:t>
            </w:r>
          </w:p>
          <w:p w14:paraId="0F74D0FB" w14:textId="79188FDC" w:rsidR="009A0DE8" w:rsidRPr="00E83148" w:rsidRDefault="00E83148" w:rsidP="00E83148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$p = new </w:t>
            </w:r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Articulo(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);</w:t>
            </w:r>
          </w:p>
        </w:tc>
        <w:tc>
          <w:tcPr>
            <w:tcW w:w="3117" w:type="dxa"/>
          </w:tcPr>
          <w:p w14:paraId="318BB0A3" w14:textId="05082F67" w:rsidR="009A0DE8" w:rsidRPr="00E83148" w:rsidRDefault="00304E73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4E73">
              <w:t>Crea un alias para una clase</w:t>
            </w:r>
            <w:r>
              <w:t>.</w:t>
            </w:r>
          </w:p>
        </w:tc>
      </w:tr>
      <w:tr w:rsidR="00496A93" w:rsidRPr="00304E73" w14:paraId="14369D2C" w14:textId="0A7B8597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5D3358E7" w14:textId="4798F1C6" w:rsidR="00304E73" w:rsidRDefault="00304E73" w:rsidP="006250AD">
            <w:pPr>
              <w:rPr>
                <w:b w:val="0"/>
                <w:bCs w:val="0"/>
              </w:rPr>
            </w:pPr>
            <w:proofErr w:type="spellStart"/>
            <w:r>
              <w:t>get_class</w:t>
            </w:r>
            <w:proofErr w:type="spellEnd"/>
          </w:p>
          <w:p w14:paraId="040A8B47" w14:textId="12CCFDDA" w:rsidR="009A0DE8" w:rsidRPr="00E83148" w:rsidRDefault="00304E73" w:rsidP="006250AD">
            <w:r>
              <w:t>_</w:t>
            </w:r>
            <w:proofErr w:type="spellStart"/>
            <w:r>
              <w:t>methods</w:t>
            </w:r>
            <w:proofErr w:type="spellEnd"/>
          </w:p>
        </w:tc>
        <w:tc>
          <w:tcPr>
            <w:tcW w:w="3896" w:type="dxa"/>
          </w:tcPr>
          <w:p w14:paraId="238DDBD1" w14:textId="2444E39E" w:rsidR="009A0DE8" w:rsidRPr="00304E73" w:rsidRDefault="00304E73" w:rsidP="00304E73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proofErr w:type="spellStart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print_r</w:t>
            </w:r>
            <w:proofErr w:type="spellEnd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spellStart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get_class_methods</w:t>
            </w:r>
            <w:proofErr w:type="spellEnd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('</w:t>
            </w:r>
            <w:proofErr w:type="spellStart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304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'));</w:t>
            </w:r>
          </w:p>
        </w:tc>
        <w:tc>
          <w:tcPr>
            <w:tcW w:w="3117" w:type="dxa"/>
          </w:tcPr>
          <w:p w14:paraId="3FC0A4F5" w14:textId="115C462F" w:rsidR="009A0DE8" w:rsidRPr="00304E73" w:rsidRDefault="00304E73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4E73">
              <w:t xml:space="preserve">Devuelve un </w:t>
            </w:r>
            <w:r w:rsidRPr="00496A93">
              <w:rPr>
                <w:b/>
                <w:bCs/>
              </w:rPr>
              <w:t>array con los nombres de los métodos de una clase</w:t>
            </w:r>
            <w:r w:rsidRPr="00304E73">
              <w:t xml:space="preserve"> que son accesibles desde dónde se hace la llamada.</w:t>
            </w:r>
          </w:p>
        </w:tc>
      </w:tr>
      <w:tr w:rsidR="00496A93" w:rsidRPr="00304E73" w14:paraId="05F44157" w14:textId="46AC4D3F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15F5B2E9" w14:textId="77777777" w:rsidR="00496A93" w:rsidRDefault="00496A93" w:rsidP="006250AD">
            <w:pPr>
              <w:rPr>
                <w:b w:val="0"/>
                <w:bCs w:val="0"/>
              </w:rPr>
            </w:pPr>
            <w:proofErr w:type="spellStart"/>
            <w:r>
              <w:t>method</w:t>
            </w:r>
            <w:proofErr w:type="spellEnd"/>
            <w:r>
              <w:t>_</w:t>
            </w:r>
          </w:p>
          <w:p w14:paraId="0E3855F6" w14:textId="13B15AD1" w:rsidR="009A0DE8" w:rsidRPr="00304E73" w:rsidRDefault="00496A93" w:rsidP="006250AD">
            <w:proofErr w:type="spellStart"/>
            <w:r>
              <w:t>exists</w:t>
            </w:r>
            <w:proofErr w:type="spellEnd"/>
          </w:p>
        </w:tc>
        <w:tc>
          <w:tcPr>
            <w:tcW w:w="3896" w:type="dxa"/>
          </w:tcPr>
          <w:p w14:paraId="2557A878" w14:textId="77777777" w:rsidR="00496A93" w:rsidRPr="00496A93" w:rsidRDefault="00496A93" w:rsidP="00496A93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if (</w:t>
            </w:r>
            <w:proofErr w:type="spellStart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method_</w:t>
            </w:r>
            <w:proofErr w:type="gramStart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exists</w:t>
            </w:r>
            <w:proofErr w:type="spellEnd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</w:t>
            </w:r>
            <w:proofErr w:type="spellStart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', '</w:t>
            </w:r>
            <w:proofErr w:type="spellStart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vende</w:t>
            </w:r>
            <w:proofErr w:type="spellEnd"/>
            <w:r w:rsidRP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 {</w:t>
            </w:r>
          </w:p>
          <w:p w14:paraId="2EE6B9EB" w14:textId="0EF93D4E" w:rsidR="00496A93" w:rsidRDefault="0038578C" w:rsidP="00496A93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 w:rsidRPr="005D7E7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 </w:t>
            </w:r>
            <w:r w:rsidRPr="005D7E73">
              <w:rPr>
                <w:rStyle w:val="CdigoHTML"/>
                <w:lang w:val="en-US"/>
              </w:rPr>
              <w:t xml:space="preserve"> </w:t>
            </w:r>
            <w:r w:rsidR="00496A9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…</w:t>
            </w:r>
          </w:p>
          <w:p w14:paraId="224681F4" w14:textId="2D581D4B" w:rsidR="009A0DE8" w:rsidRPr="00496A93" w:rsidRDefault="00496A93" w:rsidP="00496A93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</w:tc>
        <w:tc>
          <w:tcPr>
            <w:tcW w:w="3117" w:type="dxa"/>
          </w:tcPr>
          <w:p w14:paraId="5B1C4752" w14:textId="3B4950BB" w:rsidR="009A0DE8" w:rsidRPr="00304E73" w:rsidRDefault="00705E03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5E03">
              <w:t>Devuelve </w:t>
            </w:r>
            <w:r w:rsidRPr="00705E03">
              <w:rPr>
                <w:b/>
                <w:bCs/>
              </w:rPr>
              <w:t>true</w:t>
            </w:r>
            <w:r w:rsidRPr="00705E03">
              <w:t> si existe el método en el objeto o la clase que se indica, o </w:t>
            </w:r>
            <w:r w:rsidRPr="00705E03">
              <w:rPr>
                <w:b/>
                <w:bCs/>
              </w:rPr>
              <w:t>false</w:t>
            </w:r>
            <w:r w:rsidRPr="00705E03">
              <w:t> en caso contrario, independientemente de si es accesible o no.</w:t>
            </w:r>
          </w:p>
        </w:tc>
      </w:tr>
      <w:tr w:rsidR="00496A93" w:rsidRPr="00917FD3" w14:paraId="6BBA0860" w14:textId="5B40E7F7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59244B61" w14:textId="77777777" w:rsidR="0051399E" w:rsidRDefault="0051399E" w:rsidP="006250AD">
            <w:pPr>
              <w:rPr>
                <w:b w:val="0"/>
                <w:bCs w:val="0"/>
              </w:rPr>
            </w:pPr>
            <w:proofErr w:type="spellStart"/>
            <w:r>
              <w:lastRenderedPageBreak/>
              <w:t>get_class</w:t>
            </w:r>
            <w:proofErr w:type="spellEnd"/>
          </w:p>
          <w:p w14:paraId="067B55F7" w14:textId="13D1227A" w:rsidR="009A0DE8" w:rsidRPr="00304E73" w:rsidRDefault="0051399E" w:rsidP="006250AD">
            <w:r>
              <w:t>_</w:t>
            </w:r>
            <w:proofErr w:type="spellStart"/>
            <w:r>
              <w:t>vars</w:t>
            </w:r>
            <w:proofErr w:type="spellEnd"/>
          </w:p>
        </w:tc>
        <w:tc>
          <w:tcPr>
            <w:tcW w:w="3896" w:type="dxa"/>
          </w:tcPr>
          <w:p w14:paraId="449D906A" w14:textId="04C84F2B" w:rsidR="009A0DE8" w:rsidRPr="0051399E" w:rsidRDefault="0051399E" w:rsidP="0051399E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proofErr w:type="spellStart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print_r</w:t>
            </w:r>
            <w:proofErr w:type="spellEnd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spellStart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get_class_vars</w:t>
            </w:r>
            <w:proofErr w:type="spellEnd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('</w:t>
            </w:r>
            <w:proofErr w:type="spellStart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51399E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'));</w:t>
            </w:r>
          </w:p>
        </w:tc>
        <w:tc>
          <w:tcPr>
            <w:tcW w:w="3117" w:type="dxa"/>
          </w:tcPr>
          <w:p w14:paraId="640FD142" w14:textId="43F614FB" w:rsidR="009A0DE8" w:rsidRPr="00917FD3" w:rsidRDefault="00917FD3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7FD3">
              <w:t>Devuelve un array con l</w:t>
            </w:r>
            <w:r>
              <w:t>os nombres de los atributos de una clase que son accesibles desde dónde se hace la llamada.</w:t>
            </w:r>
          </w:p>
        </w:tc>
      </w:tr>
      <w:tr w:rsidR="00917FD3" w:rsidRPr="0020008F" w14:paraId="2042EEC1" w14:textId="77777777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400CBF91" w14:textId="77777777" w:rsidR="00917FD3" w:rsidRDefault="00917FD3" w:rsidP="006250AD">
            <w:pPr>
              <w:rPr>
                <w:b w:val="0"/>
                <w:bCs w:val="0"/>
              </w:rPr>
            </w:pPr>
            <w:proofErr w:type="spellStart"/>
            <w:r w:rsidRPr="00917FD3">
              <w:t>get_object</w:t>
            </w:r>
            <w:proofErr w:type="spellEnd"/>
          </w:p>
          <w:p w14:paraId="0F67A15C" w14:textId="1DC23F8D" w:rsidR="00917FD3" w:rsidRDefault="00917FD3" w:rsidP="006250AD">
            <w:r w:rsidRPr="00917FD3">
              <w:t>_</w:t>
            </w:r>
            <w:proofErr w:type="spellStart"/>
            <w:r w:rsidRPr="00917FD3">
              <w:t>vars</w:t>
            </w:r>
            <w:proofErr w:type="spellEnd"/>
          </w:p>
        </w:tc>
        <w:tc>
          <w:tcPr>
            <w:tcW w:w="3896" w:type="dxa"/>
          </w:tcPr>
          <w:p w14:paraId="15A5EEBC" w14:textId="3389B335" w:rsidR="00917FD3" w:rsidRPr="0051399E" w:rsidRDefault="00917FD3" w:rsidP="0051399E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proofErr w:type="spellStart"/>
            <w:r w:rsidRPr="00917FD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print_r</w:t>
            </w:r>
            <w:proofErr w:type="spellEnd"/>
            <w:r w:rsidRPr="00917FD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spellStart"/>
            <w:r w:rsidRPr="00917FD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get_object_vars</w:t>
            </w:r>
            <w:proofErr w:type="spellEnd"/>
            <w:r w:rsidRPr="00917FD3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($p));</w:t>
            </w:r>
          </w:p>
        </w:tc>
        <w:tc>
          <w:tcPr>
            <w:tcW w:w="3117" w:type="dxa"/>
          </w:tcPr>
          <w:p w14:paraId="19C47180" w14:textId="7B78291E" w:rsidR="00917FD3" w:rsidRPr="0020008F" w:rsidRDefault="0020008F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08F">
              <w:t>Devuelve un array con los nombres de los métodos de un objeto que son accesibles desde dónde se hace la llamada.</w:t>
            </w:r>
          </w:p>
        </w:tc>
      </w:tr>
      <w:tr w:rsidR="0020008F" w:rsidRPr="0020008F" w14:paraId="287DAA96" w14:textId="77777777" w:rsidTr="003C2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2A3E4435" w14:textId="77777777" w:rsidR="0020008F" w:rsidRDefault="0020008F" w:rsidP="006250AD">
            <w:pPr>
              <w:rPr>
                <w:b w:val="0"/>
                <w:bCs w:val="0"/>
              </w:rPr>
            </w:pPr>
            <w:proofErr w:type="spellStart"/>
            <w:r>
              <w:t>property</w:t>
            </w:r>
            <w:proofErr w:type="spellEnd"/>
            <w:r>
              <w:t>_</w:t>
            </w:r>
          </w:p>
          <w:p w14:paraId="1F6780AC" w14:textId="6D71F39A" w:rsidR="0020008F" w:rsidRPr="00917FD3" w:rsidRDefault="0020008F" w:rsidP="006250AD">
            <w:proofErr w:type="spellStart"/>
            <w:r>
              <w:t>exists</w:t>
            </w:r>
            <w:proofErr w:type="spellEnd"/>
          </w:p>
        </w:tc>
        <w:tc>
          <w:tcPr>
            <w:tcW w:w="3896" w:type="dxa"/>
          </w:tcPr>
          <w:p w14:paraId="23074BB5" w14:textId="77777777" w:rsidR="0020008F" w:rsidRPr="0020008F" w:rsidRDefault="0020008F" w:rsidP="0020008F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if (</w:t>
            </w:r>
            <w:proofErr w:type="spellStart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property_</w:t>
            </w:r>
            <w:proofErr w:type="gramStart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exists</w:t>
            </w:r>
            <w:proofErr w:type="spellEnd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</w:t>
            </w:r>
            <w:proofErr w:type="spellStart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', '</w:t>
            </w:r>
            <w:proofErr w:type="spellStart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codigo</w:t>
            </w:r>
            <w:proofErr w:type="spellEnd"/>
            <w:r w:rsidRPr="0020008F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 {</w:t>
            </w:r>
          </w:p>
          <w:p w14:paraId="69F011DA" w14:textId="77777777" w:rsidR="0020008F" w:rsidRDefault="0020008F" w:rsidP="0020008F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…</w:t>
            </w:r>
          </w:p>
          <w:p w14:paraId="60C01B27" w14:textId="3985132A" w:rsidR="0020008F" w:rsidRPr="0020008F" w:rsidRDefault="0020008F" w:rsidP="0020008F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</w:tc>
        <w:tc>
          <w:tcPr>
            <w:tcW w:w="3117" w:type="dxa"/>
          </w:tcPr>
          <w:p w14:paraId="44DE8ABF" w14:textId="124AEB04" w:rsidR="0020008F" w:rsidRPr="0020008F" w:rsidRDefault="003C2969" w:rsidP="00625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969">
              <w:t>Devuelve true si existe el atributo en el objeto o la clase que se indica, o false en caso contrario, independientemente de si es accesible o no.</w:t>
            </w:r>
          </w:p>
        </w:tc>
      </w:tr>
    </w:tbl>
    <w:p w14:paraId="31DDBE33" w14:textId="77777777" w:rsidR="009A0DE8" w:rsidRPr="0020008F" w:rsidRDefault="009A0DE8" w:rsidP="003C2969">
      <w:pPr>
        <w:spacing w:after="0"/>
      </w:pPr>
    </w:p>
    <w:p w14:paraId="0567636B" w14:textId="36F4FB58" w:rsidR="00227391" w:rsidRDefault="00B9661B" w:rsidP="006250AD">
      <w:r w:rsidRPr="00B9661B">
        <w:t>Desde PHP5, puedes indicar en las funciones y métodos de qué clase deben ser los objetos que se pasen como parámetros. Para ello, debes especificar el tipo antes del parámetro.</w:t>
      </w:r>
    </w:p>
    <w:p w14:paraId="5B086988" w14:textId="77777777" w:rsidR="00B9661B" w:rsidRDefault="00B9661B" w:rsidP="00B9661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function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vendeProducto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 $p) {</w:t>
      </w:r>
    </w:p>
    <w:p w14:paraId="6CC55D8C" w14:textId="77777777" w:rsidR="00B9661B" w:rsidRDefault="00B9661B" w:rsidP="00B9661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 …</w:t>
      </w:r>
    </w:p>
    <w:p w14:paraId="6AA2A736" w14:textId="77777777" w:rsidR="00B9661B" w:rsidRDefault="00B9661B" w:rsidP="00B9661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C749542" w14:textId="77777777" w:rsidR="001D0222" w:rsidRDefault="00FD3144" w:rsidP="006250AD">
      <w:r w:rsidRPr="001D0222">
        <w:rPr>
          <w:b/>
          <w:bCs/>
        </w:rPr>
        <w:t>Si</w:t>
      </w:r>
      <w:r w:rsidRPr="00FD3144">
        <w:t xml:space="preserve"> cuando se realiza la llamada, </w:t>
      </w:r>
      <w:r w:rsidRPr="001D0222">
        <w:rPr>
          <w:b/>
          <w:bCs/>
        </w:rPr>
        <w:t>el parámetro no es del tipo adecuado</w:t>
      </w:r>
      <w:r w:rsidRPr="00FD3144">
        <w:t xml:space="preserve">, </w:t>
      </w:r>
      <w:r w:rsidRPr="001D0222">
        <w:rPr>
          <w:b/>
          <w:bCs/>
        </w:rPr>
        <w:t>se produce un error que podrías capturar</w:t>
      </w:r>
      <w:r w:rsidRPr="00FD3144">
        <w:t>.</w:t>
      </w:r>
    </w:p>
    <w:p w14:paraId="4F5C1680" w14:textId="6B6D9917" w:rsidR="00B9661B" w:rsidRPr="0020008F" w:rsidRDefault="00FD3144" w:rsidP="006250AD">
      <w:r w:rsidRPr="00FD3144">
        <w:t xml:space="preserve">Además, ten en cuenta que </w:t>
      </w:r>
      <w:r w:rsidRPr="00FD3144">
        <w:rPr>
          <w:b/>
          <w:bCs/>
        </w:rPr>
        <w:t>sólo funciona con objetos</w:t>
      </w:r>
      <w:r w:rsidRPr="00FD3144">
        <w:t xml:space="preserve"> (</w:t>
      </w:r>
      <w:r w:rsidRPr="00FD3144">
        <w:rPr>
          <w:b/>
          <w:bCs/>
        </w:rPr>
        <w:t>y</w:t>
      </w:r>
      <w:r w:rsidRPr="00FD3144">
        <w:t xml:space="preserve"> a partir de PHP</w:t>
      </w:r>
      <w:r>
        <w:t xml:space="preserve"> </w:t>
      </w:r>
      <w:r w:rsidRPr="00FD3144">
        <w:t xml:space="preserve">5.1 también </w:t>
      </w:r>
      <w:r w:rsidRPr="00FD3144">
        <w:rPr>
          <w:b/>
          <w:bCs/>
        </w:rPr>
        <w:t>con </w:t>
      </w:r>
      <w:proofErr w:type="spellStart"/>
      <w:r w:rsidRPr="00FD3144">
        <w:rPr>
          <w:b/>
          <w:bCs/>
        </w:rPr>
        <w:t>arrays</w:t>
      </w:r>
      <w:proofErr w:type="spellEnd"/>
      <w:r w:rsidRPr="00FD3144">
        <w:t>).</w:t>
      </w:r>
    </w:p>
    <w:p w14:paraId="38312D28" w14:textId="6E5DB7C6" w:rsidR="006250AD" w:rsidRDefault="006250AD" w:rsidP="006250AD">
      <w:pPr>
        <w:pStyle w:val="Ttulo3"/>
      </w:pPr>
      <w:r>
        <w:t>1.3.1.- Utilización de objetos (I</w:t>
      </w:r>
      <w:r w:rsidR="00E128C9">
        <w:t>I</w:t>
      </w:r>
      <w:r>
        <w:t>).</w:t>
      </w:r>
    </w:p>
    <w:p w14:paraId="66CF2004" w14:textId="1223CDE6" w:rsidR="004225D8" w:rsidRDefault="00A00DD0" w:rsidP="004225D8">
      <w:r w:rsidRPr="00A00DD0">
        <w:rPr>
          <w:b/>
          <w:bCs/>
          <w:u w:val="single"/>
        </w:rPr>
        <w:t>Importante</w:t>
      </w:r>
      <w:r>
        <w:t xml:space="preserve">: </w:t>
      </w:r>
      <w:r w:rsidRPr="00A00DD0">
        <w:t>Qué sucede con los objetos cuando los pasas a una función, o simplemente cuando ejecutas un código como el siguiente:</w:t>
      </w:r>
    </w:p>
    <w:p w14:paraId="283B3FBA" w14:textId="77777777" w:rsidR="00A00DD0" w:rsidRPr="00A00DD0" w:rsidRDefault="00A00DD0" w:rsidP="00A00DD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$p = new </w:t>
      </w:r>
      <w:proofErr w:type="spellStart"/>
      <w:proofErr w:type="gramStart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04087D8B" w14:textId="77777777" w:rsidR="00A00DD0" w:rsidRPr="00A00DD0" w:rsidRDefault="00A00DD0" w:rsidP="00A00DD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$p-&gt;</w:t>
      </w:r>
      <w:proofErr w:type="spellStart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'Samsung Galaxy S</w:t>
      </w:r>
      <w:proofErr w:type="gramStart"/>
      <w:r w:rsidRPr="00A00DD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54C4EF19" w14:textId="77777777" w:rsidR="00A00DD0" w:rsidRDefault="00A00DD0" w:rsidP="00A00DD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$a = $p;</w:t>
      </w:r>
    </w:p>
    <w:p w14:paraId="19A6087D" w14:textId="6D23E01A" w:rsidR="00A00DD0" w:rsidRDefault="001D1AE4" w:rsidP="004225D8">
      <w:r w:rsidRPr="001D1AE4">
        <w:t>En PHP4, la última línea del código anterior crea un nuevo objeto con los mismos valores del original</w:t>
      </w:r>
      <w:r>
        <w:t xml:space="preserve">, copiándolos uno a uno. </w:t>
      </w:r>
      <w:r w:rsidRPr="001D1AE4">
        <w:t>Si después de hacer la copia se modifica, por ejemplo, el atributo 'nombre' de uno de los objetos, el otro objeto no se vería modificado.</w:t>
      </w:r>
    </w:p>
    <w:p w14:paraId="3F19CB54" w14:textId="24EC2343" w:rsidR="001D1AE4" w:rsidRDefault="001D1AE4" w:rsidP="004225D8">
      <w:r>
        <w:t>En PHP5, este comportamiento varía</w:t>
      </w:r>
      <w:r w:rsidR="003F65E9">
        <w:t>, y tiene un comportamiento más parecido a Java</w:t>
      </w:r>
      <w:r>
        <w:t>.</w:t>
      </w:r>
      <w:r w:rsidR="003F65E9">
        <w:t xml:space="preserve"> </w:t>
      </w:r>
      <w:r w:rsidR="003F65E9" w:rsidRPr="003F65E9">
        <w:t>El código anterior simplemente crearía un </w:t>
      </w:r>
      <w:r w:rsidR="003F65E9" w:rsidRPr="003F65E9">
        <w:rPr>
          <w:b/>
          <w:bCs/>
        </w:rPr>
        <w:t>nuevo identificador del mismo objeto</w:t>
      </w:r>
      <w:r w:rsidR="003F65E9" w:rsidRPr="003F65E9">
        <w:t>.</w:t>
      </w:r>
      <w:r w:rsidR="003F65E9">
        <w:t xml:space="preserve"> E</w:t>
      </w:r>
      <w:r w:rsidR="003F65E9" w:rsidRPr="003F65E9">
        <w:t>n cuanto se utilice uno cualquiera de los identificadores para cambiar el valor de algún atributo, este cambio se vería también reflejado al acceder utilizando el otro identificador</w:t>
      </w:r>
      <w:r w:rsidR="003F65E9">
        <w:t>.</w:t>
      </w:r>
    </w:p>
    <w:p w14:paraId="47335420" w14:textId="15B4C981" w:rsidR="003F65E9" w:rsidRDefault="003F65E9" w:rsidP="003F65E9">
      <w:pPr>
        <w:pStyle w:val="Citadestacada"/>
      </w:pPr>
      <w:r>
        <w:lastRenderedPageBreak/>
        <w:t>Cómo crear identificadores en PHP5 a un objeto ya existente</w:t>
      </w:r>
    </w:p>
    <w:p w14:paraId="34852EC6" w14:textId="047F3818" w:rsidR="003F65E9" w:rsidRDefault="00567668" w:rsidP="003F65E9">
      <w:r w:rsidRPr="00567668">
        <w:t>En PHP puedes crear referencias a variables (como números enteros o cadenas de texto), utilizando el operador </w:t>
      </w:r>
      <w:r w:rsidRPr="00567668">
        <w:rPr>
          <w:b/>
          <w:bCs/>
        </w:rPr>
        <w:t>&amp;</w:t>
      </w:r>
      <w:r w:rsidRPr="00567668">
        <w:t>:</w:t>
      </w:r>
    </w:p>
    <w:p w14:paraId="3AF40782" w14:textId="77777777" w:rsidR="00567668" w:rsidRPr="00567668" w:rsidRDefault="00567668" w:rsidP="0056766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6766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$a = 'Samsung Galaxy S</w:t>
      </w:r>
      <w:proofErr w:type="gramStart"/>
      <w:r w:rsidRPr="0056766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3ED0DA12" w14:textId="77777777" w:rsidR="00567668" w:rsidRPr="00567668" w:rsidRDefault="00567668" w:rsidP="0056766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6766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$b = &amp; $</w:t>
      </w:r>
      <w:proofErr w:type="gramStart"/>
      <w:r w:rsidRPr="0056766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a;</w:t>
      </w:r>
      <w:proofErr w:type="gramEnd"/>
    </w:p>
    <w:p w14:paraId="2F07E076" w14:textId="2668BB2C" w:rsidR="00567668" w:rsidRDefault="00687018" w:rsidP="003F65E9">
      <w:r w:rsidRPr="00687018">
        <w:t>Las referencias se pueden utilizar para pasarlas como parámetros a las funciones. Si utilizamos el operador &amp; junto al parámetro, en lugar de pasar una copia de la variable, se pasa una referencia a la misma.</w:t>
      </w:r>
    </w:p>
    <w:p w14:paraId="6B9CB14F" w14:textId="77777777" w:rsidR="00687018" w:rsidRPr="00D977BE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function suma(&amp;$v) {</w:t>
      </w:r>
    </w:p>
    <w:p w14:paraId="754B1F1A" w14:textId="77777777" w:rsidR="00687018" w:rsidRPr="00D977BE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$v ++;</w:t>
      </w:r>
    </w:p>
    <w:p w14:paraId="5DF52EF1" w14:textId="77777777" w:rsidR="00687018" w:rsidRPr="00D977BE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2216AF31" w14:textId="77777777" w:rsidR="00687018" w:rsidRPr="00D977BE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$a = 3;</w:t>
      </w:r>
    </w:p>
    <w:p w14:paraId="5B4BA3E5" w14:textId="77777777" w:rsidR="00687018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suma ($a);</w:t>
      </w:r>
    </w:p>
    <w:p w14:paraId="7FDB71C3" w14:textId="77777777" w:rsidR="00687018" w:rsidRDefault="00687018" w:rsidP="00687018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0945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echo $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a;  /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/ Muestra 4</w:t>
      </w:r>
    </w:p>
    <w:p w14:paraId="74B9D431" w14:textId="1F799C69" w:rsidR="00687018" w:rsidRDefault="00000000" w:rsidP="003F65E9">
      <w:hyperlink r:id="rId23" w:history="1">
        <w:r w:rsidR="00EB1FC9">
          <w:rPr>
            <w:rStyle w:val="Hipervnculo"/>
          </w:rPr>
          <w:t>PHP: Explicación de las Referencias - Manual</w:t>
        </w:r>
      </w:hyperlink>
    </w:p>
    <w:p w14:paraId="7B1A3674" w14:textId="40B3DFD6" w:rsidR="00687018" w:rsidRDefault="00CE124D" w:rsidP="003F65E9">
      <w:r w:rsidRPr="00CE124D">
        <w:t>Por tanto, a partir de PHP5 no puedes copiar un objeto utilizando el operador </w:t>
      </w:r>
      <w:r w:rsidRPr="00CE124D">
        <w:rPr>
          <w:b/>
          <w:bCs/>
        </w:rPr>
        <w:t>=</w:t>
      </w:r>
      <w:r w:rsidRPr="00CE124D">
        <w:t>. Si necesitas copiar un objeto, debes utilizar </w:t>
      </w:r>
      <w:r w:rsidRPr="001360F8">
        <w:rPr>
          <w:b/>
          <w:bCs/>
          <w:u w:val="single"/>
        </w:rPr>
        <w:t>clone</w:t>
      </w:r>
      <w:r>
        <w:t>.</w:t>
      </w:r>
      <w:r w:rsidR="001B030E">
        <w:t xml:space="preserve"> </w:t>
      </w:r>
      <w:r w:rsidR="001B030E" w:rsidRPr="001B030E">
        <w:t>Al utilizar </w:t>
      </w:r>
      <w:r w:rsidR="001B030E" w:rsidRPr="001360F8">
        <w:rPr>
          <w:b/>
          <w:bCs/>
          <w:u w:val="single"/>
        </w:rPr>
        <w:t>clone</w:t>
      </w:r>
      <w:r w:rsidR="001B030E" w:rsidRPr="001B030E">
        <w:t> sobre un objeto existente, se crea una copia de todos los atributos</w:t>
      </w:r>
      <w:r w:rsidR="001B030E">
        <w:t>, como ocurría en versiones de PHP anteriores simplemente con el operador =:</w:t>
      </w:r>
    </w:p>
    <w:p w14:paraId="21845987" w14:textId="77777777" w:rsidR="001B030E" w:rsidRPr="001B030E" w:rsidRDefault="001B030E" w:rsidP="001B030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$p = new </w:t>
      </w:r>
      <w:proofErr w:type="spellStart"/>
      <w:proofErr w:type="gramStart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6D6B66A8" w14:textId="77777777" w:rsidR="001B030E" w:rsidRPr="001B030E" w:rsidRDefault="001B030E" w:rsidP="001B030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$p-&gt;</w:t>
      </w:r>
      <w:proofErr w:type="spellStart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'Samsung Galaxy S</w:t>
      </w:r>
      <w:proofErr w:type="gramStart"/>
      <w:r w:rsidRPr="001B030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4C4E3A56" w14:textId="77777777" w:rsidR="001B030E" w:rsidRDefault="001B030E" w:rsidP="001B030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$a = clone($p);</w:t>
      </w:r>
    </w:p>
    <w:p w14:paraId="1D031506" w14:textId="540F937C" w:rsidR="001B030E" w:rsidRDefault="00420A56" w:rsidP="003F65E9">
      <w:r>
        <w:t xml:space="preserve">Además, </w:t>
      </w:r>
      <w:r w:rsidRPr="00C42584">
        <w:rPr>
          <w:b/>
          <w:bCs/>
        </w:rPr>
        <w:t>existe una forma sencilla de personalizar la copia para cada clase particular</w:t>
      </w:r>
      <w:r>
        <w:t>.</w:t>
      </w:r>
      <w:r w:rsidR="0095548D">
        <w:t xml:space="preserve"> </w:t>
      </w:r>
      <w:r w:rsidR="0095548D" w:rsidRPr="0095548D">
        <w:t>Por ejemplo, puede suceder que quieras copiar todos los atributos menos alguno. En nuestro ejemplo, al menos el código de cada producto debe ser distinto</w:t>
      </w:r>
      <w:r w:rsidR="0095548D">
        <w:t>.</w:t>
      </w:r>
    </w:p>
    <w:p w14:paraId="14B01238" w14:textId="1DA87698" w:rsidR="00CE124D" w:rsidRDefault="00496D6C" w:rsidP="003F65E9">
      <w:r w:rsidRPr="00496D6C">
        <w:t>Este método se llamará automáticamente después de copiar todos los atributos en el nuevo objeto.</w:t>
      </w:r>
    </w:p>
    <w:p w14:paraId="42F90546" w14:textId="77777777" w:rsidR="00496D6C" w:rsidRP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664C2472" w14:textId="77777777" w:rsidR="00496D6C" w:rsidRP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…     </w:t>
      </w:r>
    </w:p>
    <w:p w14:paraId="121F1756" w14:textId="77777777" w:rsidR="00496D6C" w:rsidRP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__clone($</w:t>
      </w:r>
      <w:proofErr w:type="spellStart"/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atributo</w:t>
      </w:r>
      <w:proofErr w:type="spellEnd"/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4DCF03A0" w14:textId="77777777" w:rsid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496D6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=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nuevo_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19CAF29C" w14:textId="77777777" w:rsid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19CA0A37" w14:textId="77777777" w:rsid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 xml:space="preserve">    …     </w:t>
      </w:r>
    </w:p>
    <w:p w14:paraId="76F694A7" w14:textId="77777777" w:rsidR="00496D6C" w:rsidRDefault="00496D6C" w:rsidP="00496D6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505A3DD2" w14:textId="011FEF6C" w:rsidR="00A00DD0" w:rsidRPr="00A169C9" w:rsidRDefault="009712B2" w:rsidP="004225D8">
      <w:r>
        <w:rPr>
          <w:noProof/>
        </w:rPr>
        <w:drawing>
          <wp:inline distT="0" distB="0" distL="0" distR="0" wp14:anchorId="4130B75C" wp14:editId="0DAF348E">
            <wp:extent cx="5400040" cy="1073150"/>
            <wp:effectExtent l="0" t="0" r="0" b="0"/>
            <wp:docPr id="9" name="Imagen 9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13FA" w14:textId="74835B97" w:rsidR="004225D8" w:rsidRDefault="004225D8" w:rsidP="004225D8">
      <w:pPr>
        <w:pStyle w:val="Ttulo3"/>
      </w:pPr>
      <w:r>
        <w:t>1.3.2.- Utilización de objetos (II</w:t>
      </w:r>
      <w:r w:rsidR="00E128C9">
        <w:t>I</w:t>
      </w:r>
      <w:r>
        <w:t>).</w:t>
      </w:r>
    </w:p>
    <w:p w14:paraId="030E0C53" w14:textId="3686AB02" w:rsidR="00191E99" w:rsidRPr="00191E99" w:rsidRDefault="00191E99" w:rsidP="00191E99">
      <w:r>
        <w:t>Hay dos formas de comparar objetos.</w:t>
      </w:r>
    </w:p>
    <w:p w14:paraId="1975A7D3" w14:textId="5C460AE4" w:rsidR="00BF7A58" w:rsidRDefault="00191E99" w:rsidP="00BF7A58">
      <w:pPr>
        <w:pStyle w:val="Prrafodelista"/>
        <w:numPr>
          <w:ilvl w:val="0"/>
          <w:numId w:val="9"/>
        </w:numPr>
      </w:pPr>
      <w:r w:rsidRPr="00BF7A58">
        <w:rPr>
          <w:b/>
          <w:bCs/>
          <w:u w:val="single"/>
        </w:rPr>
        <w:t>Puedes comparar objetos con ==</w:t>
      </w:r>
      <w:r>
        <w:t>: compara los valores de los atributos de los objetos.</w:t>
      </w:r>
    </w:p>
    <w:p w14:paraId="33761E71" w14:textId="77777777" w:rsidR="00380632" w:rsidRPr="00380632" w:rsidRDefault="00380632" w:rsidP="00380632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$p = new </w:t>
      </w:r>
      <w:proofErr w:type="spellStart"/>
      <w:proofErr w:type="gramStart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557A9591" w14:textId="77777777" w:rsidR="00380632" w:rsidRPr="00380632" w:rsidRDefault="00380632" w:rsidP="00380632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$p-&gt;</w:t>
      </w:r>
      <w:proofErr w:type="spellStart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'Samsung Galaxy S</w:t>
      </w:r>
      <w:proofErr w:type="gramStart"/>
      <w:r w:rsidRPr="0038063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5AC8B537" w14:textId="77777777" w:rsidR="00380632" w:rsidRDefault="00380632" w:rsidP="00380632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$a = clone($p);</w:t>
      </w:r>
    </w:p>
    <w:p w14:paraId="60DCDB24" w14:textId="77777777" w:rsidR="00380632" w:rsidRDefault="00380632" w:rsidP="00380632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El resultado de comparar $a == $p da verdadero</w:t>
      </w:r>
    </w:p>
    <w:p w14:paraId="14C98A1B" w14:textId="4C637610" w:rsidR="00380632" w:rsidRPr="00380632" w:rsidRDefault="00380632" w:rsidP="00380632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/  pues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$a y $p son dos copias idénticas</w:t>
      </w:r>
    </w:p>
    <w:p w14:paraId="209991E6" w14:textId="4CF20732" w:rsidR="00BF7A58" w:rsidRDefault="00BF7A58" w:rsidP="00BF7A58">
      <w:pPr>
        <w:pStyle w:val="Prrafodelista"/>
        <w:numPr>
          <w:ilvl w:val="0"/>
          <w:numId w:val="9"/>
        </w:numPr>
      </w:pPr>
      <w:r w:rsidRPr="00BF7A58">
        <w:rPr>
          <w:b/>
          <w:bCs/>
          <w:u w:val="single"/>
        </w:rPr>
        <w:t>Puedes comparar objetos con ===</w:t>
      </w:r>
      <w:r>
        <w:t xml:space="preserve">: </w:t>
      </w:r>
      <w:r w:rsidRPr="00BF7A58">
        <w:t>el resultado de la comparación será true sólo cuando las dos variables sean referencias al mismo objeto</w:t>
      </w:r>
      <w:r>
        <w:t>.</w:t>
      </w:r>
    </w:p>
    <w:p w14:paraId="742BF800" w14:textId="77777777" w:rsidR="00176F11" w:rsidRP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$p = new </w:t>
      </w:r>
      <w:proofErr w:type="spellStart"/>
      <w:proofErr w:type="gramStart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55D6041F" w14:textId="77777777" w:rsidR="00176F11" w:rsidRP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$p-&gt;</w:t>
      </w:r>
      <w:proofErr w:type="spellStart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'Samsung Galaxy S</w:t>
      </w:r>
      <w:proofErr w:type="gramStart"/>
      <w:r w:rsidRPr="00176F11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0E68F74D" w14:textId="77777777" w:rsid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$a = clone($p);</w:t>
      </w:r>
    </w:p>
    <w:p w14:paraId="6BE3F6DF" w14:textId="77777777" w:rsid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El resultado de comparar $a === $p da falso</w:t>
      </w:r>
    </w:p>
    <w:p w14:paraId="2382C82B" w14:textId="77777777" w:rsid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/  pues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$a y $p no hacen referencia al mismo objeto</w:t>
      </w:r>
    </w:p>
    <w:p w14:paraId="6B45D689" w14:textId="77777777" w:rsid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$a = &amp; $p;</w:t>
      </w:r>
    </w:p>
    <w:p w14:paraId="71443975" w14:textId="77777777" w:rsidR="00176F11" w:rsidRDefault="00176F11" w:rsidP="00176F1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Ahora el resultado de comparar $a === $p da verdadero</w:t>
      </w:r>
    </w:p>
    <w:p w14:paraId="3B477EAB" w14:textId="458C2CB5" w:rsidR="00176F11" w:rsidRPr="00BF0E2F" w:rsidRDefault="00176F11" w:rsidP="00983D2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/  pues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$a y $p son referencias al mismo objeto.</w:t>
      </w:r>
    </w:p>
    <w:p w14:paraId="3A8E652A" w14:textId="77777777" w:rsidR="00983D22" w:rsidRPr="00983D22" w:rsidRDefault="00983D22" w:rsidP="00983D22">
      <w:pPr>
        <w:spacing w:after="0"/>
      </w:pPr>
    </w:p>
    <w:p w14:paraId="5FD9BC0B" w14:textId="726C29D9" w:rsidR="00BF0E2F" w:rsidRPr="00BF0E2F" w:rsidRDefault="00BF0E2F" w:rsidP="00983D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99"/>
      </w:pPr>
      <w:commentRangeStart w:id="0"/>
      <w:r>
        <w:rPr>
          <w:b/>
          <w:bCs/>
          <w:u w:val="single"/>
        </w:rPr>
        <w:t>Recomendación</w:t>
      </w:r>
      <w:r>
        <w:t xml:space="preserve">: </w:t>
      </w:r>
      <w:r w:rsidRPr="00BF0E2F">
        <w:t xml:space="preserve">Los operadores de comparación == y === no funcionan de la misma manera que acabas de ver en PHP4. Si utilizas objetos en tus programas, es recomendable que te asegures de la versión del intérprete que los va a ejecutar, utilizando por ejemplo la función </w:t>
      </w:r>
      <w:proofErr w:type="spellStart"/>
      <w:r w:rsidRPr="00BF0E2F">
        <w:t>phpversion</w:t>
      </w:r>
      <w:proofErr w:type="spellEnd"/>
      <w:r w:rsidRPr="00BF0E2F">
        <w:t>.</w:t>
      </w:r>
      <w:commentRangeEnd w:id="0"/>
      <w:r>
        <w:rPr>
          <w:rStyle w:val="Refdecomentario"/>
        </w:rPr>
        <w:commentReference w:id="0"/>
      </w:r>
    </w:p>
    <w:p w14:paraId="02E78928" w14:textId="552A0632" w:rsidR="004225D8" w:rsidRDefault="00E128C9" w:rsidP="00E128C9">
      <w:pPr>
        <w:pStyle w:val="Ttulo2"/>
      </w:pPr>
      <w:r>
        <w:t>1.4.- Mecanismos de mantenimiento del estado.</w:t>
      </w:r>
    </w:p>
    <w:p w14:paraId="57E763C3" w14:textId="57BAFDF5" w:rsidR="00E128C9" w:rsidRDefault="00EF7E66" w:rsidP="00E128C9">
      <w:r w:rsidRPr="00EF7E66">
        <w:t>En la unidad anterior aprendiste a usar la sesión del usuario para almacenar el estado de las variables, y poder recuperarlo cuando sea necesario</w:t>
      </w:r>
      <w:r>
        <w:t xml:space="preserve"> (mediante el array </w:t>
      </w:r>
      <w:proofErr w:type="spellStart"/>
      <w:r>
        <w:t>superglobal</w:t>
      </w:r>
      <w:proofErr w:type="spellEnd"/>
      <w:r>
        <w:t xml:space="preserve"> $_SESSION.</w:t>
      </w:r>
    </w:p>
    <w:p w14:paraId="272E218F" w14:textId="155A4245" w:rsidR="00316EF7" w:rsidRDefault="00316EF7" w:rsidP="00E128C9">
      <w:r>
        <w:lastRenderedPageBreak/>
        <w:t>Todas las variables almacenan su información en memoria de una forma u otra según su tipo</w:t>
      </w:r>
      <w:r w:rsidR="00AB781D">
        <w:t>. Los objetos, no tienen un único tipo</w:t>
      </w:r>
      <w:r w:rsidR="00A4212C">
        <w:t xml:space="preserve">, debido a sus atributos, que pueden ser de diferente tipo. Por tanto, para almacenar los objetos en la sesión del usuario, hace falta convertirlos a un formato estándar. Este proceso se llama </w:t>
      </w:r>
      <w:r w:rsidR="00A4212C">
        <w:rPr>
          <w:b/>
          <w:bCs/>
        </w:rPr>
        <w:t>serialización</w:t>
      </w:r>
      <w:r w:rsidR="00A4212C">
        <w:t>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405"/>
        <w:gridCol w:w="6089"/>
      </w:tblGrid>
      <w:tr w:rsidR="00B14F2C" w14:paraId="439516CA" w14:textId="77777777" w:rsidTr="00B1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7848CD7" w14:textId="63B15490" w:rsidR="00B14F2C" w:rsidRDefault="00B14F2C" w:rsidP="00E128C9">
            <w:r>
              <w:t>Procesos</w:t>
            </w:r>
          </w:p>
        </w:tc>
        <w:tc>
          <w:tcPr>
            <w:tcW w:w="6089" w:type="dxa"/>
          </w:tcPr>
          <w:p w14:paraId="631BFBBB" w14:textId="4C565C5F" w:rsidR="00B14F2C" w:rsidRDefault="00B14F2C" w:rsidP="00E128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Cómo se hace</w:t>
            </w:r>
          </w:p>
        </w:tc>
      </w:tr>
      <w:tr w:rsidR="00B14F2C" w:rsidRPr="00D977BE" w14:paraId="71B8BB29" w14:textId="77777777" w:rsidTr="00B1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9825C3" w14:textId="1F0ECAE0" w:rsidR="00B14F2C" w:rsidRDefault="00B14F2C" w:rsidP="00E128C9">
            <w:r>
              <w:t>Serializar un objeto</w:t>
            </w:r>
          </w:p>
        </w:tc>
        <w:tc>
          <w:tcPr>
            <w:tcW w:w="6089" w:type="dxa"/>
          </w:tcPr>
          <w:p w14:paraId="0F98A421" w14:textId="77777777" w:rsidR="00633800" w:rsidRPr="00633800" w:rsidRDefault="00633800" w:rsidP="00633800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63380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 xml:space="preserve">$p = new </w:t>
            </w:r>
            <w:proofErr w:type="spellStart"/>
            <w:proofErr w:type="gramStart"/>
            <w:r w:rsidRPr="0063380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63380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63380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);</w:t>
            </w:r>
          </w:p>
          <w:p w14:paraId="6CED96A2" w14:textId="0097E289" w:rsidR="00B14F2C" w:rsidRPr="00633800" w:rsidRDefault="00633800" w:rsidP="00633800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633800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$a = serialize($p);</w:t>
            </w:r>
          </w:p>
        </w:tc>
      </w:tr>
      <w:tr w:rsidR="00B14F2C" w:rsidRPr="00633800" w14:paraId="3635F3DF" w14:textId="77777777" w:rsidTr="00B1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F10CE7" w14:textId="2EE304E6" w:rsidR="00B14F2C" w:rsidRPr="00633800" w:rsidRDefault="00633800" w:rsidP="00E128C9">
            <w:r w:rsidRPr="00633800">
              <w:t>D</w:t>
            </w:r>
            <w:r>
              <w:t>es serializar un objeto (reconstruirlo)</w:t>
            </w:r>
          </w:p>
        </w:tc>
        <w:tc>
          <w:tcPr>
            <w:tcW w:w="6089" w:type="dxa"/>
          </w:tcPr>
          <w:p w14:paraId="7888E13E" w14:textId="7C8D6663" w:rsidR="00B14F2C" w:rsidRPr="00633800" w:rsidRDefault="00633800" w:rsidP="00633800">
            <w:pPr>
              <w:pStyle w:val="HTMLconformatoprevio"/>
              <w:shd w:val="clear" w:color="auto" w:fill="181A1B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$p = 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unserialize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($a);</w:t>
            </w:r>
          </w:p>
        </w:tc>
      </w:tr>
    </w:tbl>
    <w:p w14:paraId="01EA81CD" w14:textId="77777777" w:rsidR="00A4212C" w:rsidRDefault="00A4212C" w:rsidP="00633800">
      <w:pPr>
        <w:spacing w:after="0"/>
      </w:pPr>
    </w:p>
    <w:p w14:paraId="641355F8" w14:textId="5399E783" w:rsidR="00633800" w:rsidRDefault="00633800" w:rsidP="00633800">
      <w:r>
        <w:t>La serialización genera una cadena que contiene un flujo de bytes</w:t>
      </w:r>
      <w:r w:rsidR="009061CF">
        <w:t xml:space="preserve">. Esta se puede almacenar en cualquier parte (sesión del usuario, BB.DD, etc.). A partir de ella, es posible reconstruir el objeto original utilizando la función </w:t>
      </w:r>
      <w:proofErr w:type="spellStart"/>
      <w:r w:rsidR="009061CF">
        <w:rPr>
          <w:b/>
          <w:bCs/>
        </w:rPr>
        <w:t>unserialize</w:t>
      </w:r>
      <w:proofErr w:type="spellEnd"/>
      <w:r w:rsidR="009061CF">
        <w:t>.</w:t>
      </w:r>
    </w:p>
    <w:p w14:paraId="79AEFFD5" w14:textId="77777777" w:rsidR="00557A68" w:rsidRDefault="009061CF" w:rsidP="00557A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rPr>
          <w:b/>
          <w:bCs/>
          <w:u w:val="single"/>
        </w:rPr>
        <w:t>Debes conocer</w:t>
      </w:r>
      <w:r>
        <w:t xml:space="preserve">: </w:t>
      </w:r>
      <w:r w:rsidR="00557A68" w:rsidRPr="00557A68">
        <w:t>Las funciones </w:t>
      </w:r>
      <w:proofErr w:type="spellStart"/>
      <w:r w:rsidR="00557A68" w:rsidRPr="00557A68">
        <w:rPr>
          <w:b/>
          <w:bCs/>
        </w:rPr>
        <w:t>serialize</w:t>
      </w:r>
      <w:proofErr w:type="spellEnd"/>
      <w:r w:rsidR="00557A68" w:rsidRPr="00557A68">
        <w:t> y </w:t>
      </w:r>
      <w:proofErr w:type="spellStart"/>
      <w:r w:rsidR="00557A68" w:rsidRPr="00557A68">
        <w:rPr>
          <w:b/>
          <w:bCs/>
        </w:rPr>
        <w:t>unserialize</w:t>
      </w:r>
      <w:proofErr w:type="spellEnd"/>
      <w:r w:rsidR="00557A68" w:rsidRPr="00557A68">
        <w:t xml:space="preserve"> se utilizan mucho con objetos, pero sirven para convertir en una cadena cualquier tipo de dato, excepto el </w:t>
      </w:r>
      <w:commentRangeStart w:id="1"/>
      <w:r w:rsidR="00557A68" w:rsidRPr="00557A68">
        <w:t>tipo </w:t>
      </w:r>
      <w:proofErr w:type="spellStart"/>
      <w:r w:rsidR="00557A68" w:rsidRPr="00557A68">
        <w:rPr>
          <w:b/>
          <w:bCs/>
        </w:rPr>
        <w:t>resource</w:t>
      </w:r>
      <w:commentRangeEnd w:id="1"/>
      <w:proofErr w:type="spellEnd"/>
      <w:r w:rsidR="00557A68">
        <w:rPr>
          <w:rStyle w:val="Refdecomentario"/>
        </w:rPr>
        <w:commentReference w:id="1"/>
      </w:r>
      <w:r w:rsidR="00557A68" w:rsidRPr="00557A68">
        <w:t>.</w:t>
      </w:r>
    </w:p>
    <w:p w14:paraId="688F8D76" w14:textId="3E7716B5" w:rsidR="009061CF" w:rsidRDefault="00557A68" w:rsidP="00557A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 w:rsidRPr="00557A68">
        <w:rPr>
          <w:b/>
          <w:bCs/>
        </w:rPr>
        <w:t>Cuando se aplican a un objeto</w:t>
      </w:r>
      <w:r w:rsidRPr="00557A68">
        <w:t xml:space="preserve">, convierten y recuperan toda la información </w:t>
      </w:r>
      <w:proofErr w:type="gramStart"/>
      <w:r w:rsidRPr="00557A68">
        <w:t>del mismo</w:t>
      </w:r>
      <w:proofErr w:type="gramEnd"/>
      <w:r w:rsidRPr="00557A68">
        <w:t xml:space="preserve">, incluyendo sus atributos privados. </w:t>
      </w:r>
      <w:r w:rsidRPr="00557A68">
        <w:rPr>
          <w:b/>
          <w:bCs/>
        </w:rPr>
        <w:t>La única información que no se puede mantener</w:t>
      </w:r>
      <w:r w:rsidRPr="00557A68">
        <w:t xml:space="preserve"> utilizando estas funciones es la que contienen </w:t>
      </w:r>
      <w:r w:rsidRPr="00557A68">
        <w:rPr>
          <w:b/>
          <w:bCs/>
        </w:rPr>
        <w:t>los atributos estáticos</w:t>
      </w:r>
      <w:r w:rsidRPr="00557A68">
        <w:t xml:space="preserve"> de las clases.</w:t>
      </w:r>
    </w:p>
    <w:p w14:paraId="21A9AB31" w14:textId="0D87C30E" w:rsidR="00557A68" w:rsidRDefault="00D527C0" w:rsidP="00633800">
      <w:r>
        <w:t xml:space="preserve">Si simplemente queremos </w:t>
      </w:r>
      <w:r w:rsidRPr="00D527C0">
        <w:rPr>
          <w:b/>
          <w:bCs/>
          <w:u w:val="single"/>
        </w:rPr>
        <w:t>almacenar un objeto en la sesión del usuario</w:t>
      </w:r>
      <w:r>
        <w:t>:</w:t>
      </w:r>
    </w:p>
    <w:p w14:paraId="7B3DBAB7" w14:textId="77777777" w:rsidR="007D1436" w:rsidRPr="007D1436" w:rsidRDefault="007D1436" w:rsidP="007D143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proofErr w:type="spellStart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session_</w:t>
      </w:r>
      <w:proofErr w:type="gramStart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start</w:t>
      </w:r>
      <w:proofErr w:type="spellEnd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0A30E79C" w14:textId="77777777" w:rsidR="007D1436" w:rsidRPr="007D1436" w:rsidRDefault="007D1436" w:rsidP="007D143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$_SESSION['</w:t>
      </w:r>
      <w:proofErr w:type="spellStart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 = serialize($p</w:t>
      </w:r>
      <w:proofErr w:type="gramStart"/>
      <w:r w:rsidRPr="007D1436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39643321" w14:textId="580F9D16" w:rsidR="00592558" w:rsidRPr="00592558" w:rsidRDefault="00592558" w:rsidP="00633800">
      <w:r w:rsidRPr="00592558">
        <w:t>Pero en PHP esto aún es más fácil. Los objetos que se añadan a la sesión del usuario son serializados automáticamente. Por tanto, no es necesario usar </w:t>
      </w:r>
      <w:proofErr w:type="spellStart"/>
      <w:r w:rsidRPr="00592558">
        <w:rPr>
          <w:b/>
          <w:bCs/>
        </w:rPr>
        <w:t>serialize</w:t>
      </w:r>
      <w:proofErr w:type="spellEnd"/>
      <w:r w:rsidRPr="00592558">
        <w:t> ni </w:t>
      </w:r>
      <w:proofErr w:type="spellStart"/>
      <w:r w:rsidRPr="00592558">
        <w:rPr>
          <w:b/>
          <w:bCs/>
        </w:rPr>
        <w:t>unserialize</w:t>
      </w:r>
      <w:proofErr w:type="spellEnd"/>
      <w:r w:rsidRPr="00592558">
        <w:t>.</w:t>
      </w:r>
      <w:r w:rsidR="000966D6">
        <w:t xml:space="preserve"> </w:t>
      </w:r>
      <w:r>
        <w:t xml:space="preserve">Eso sí, para poder </w:t>
      </w:r>
      <w:proofErr w:type="spellStart"/>
      <w:r>
        <w:t>deserializar</w:t>
      </w:r>
      <w:proofErr w:type="spellEnd"/>
      <w:r>
        <w:t xml:space="preserve"> un objeto, debe estar definida su clase. </w:t>
      </w:r>
    </w:p>
    <w:p w14:paraId="3055ABF4" w14:textId="364DD573" w:rsidR="007D1436" w:rsidRPr="000966D6" w:rsidRDefault="000966D6" w:rsidP="00A73B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rPr>
          <w:b/>
          <w:bCs/>
          <w:u w:val="single"/>
        </w:rPr>
        <w:t>Debes conocer</w:t>
      </w:r>
      <w:r>
        <w:t xml:space="preserve">: </w:t>
      </w:r>
      <w:r w:rsidRPr="000966D6">
        <w:t>Si fuera necesario, es posible almacenar esta información en una base de datos. Para ello tendrás que usar las funciones </w:t>
      </w:r>
      <w:proofErr w:type="spellStart"/>
      <w:r w:rsidRPr="000966D6">
        <w:rPr>
          <w:b/>
          <w:bCs/>
        </w:rPr>
        <w:t>serialize</w:t>
      </w:r>
      <w:proofErr w:type="spellEnd"/>
      <w:r w:rsidRPr="000966D6">
        <w:t> y </w:t>
      </w:r>
      <w:proofErr w:type="spellStart"/>
      <w:r w:rsidRPr="000966D6">
        <w:rPr>
          <w:b/>
          <w:bCs/>
        </w:rPr>
        <w:t>unserialize</w:t>
      </w:r>
      <w:proofErr w:type="spellEnd"/>
      <w:r w:rsidRPr="000966D6">
        <w:t xml:space="preserve">, pues </w:t>
      </w:r>
      <w:r w:rsidRPr="00A73B2B">
        <w:rPr>
          <w:b/>
          <w:bCs/>
        </w:rPr>
        <w:t>en este caso PHP ya no realiza la serialización automática</w:t>
      </w:r>
      <w:r w:rsidRPr="000966D6">
        <w:t>.</w:t>
      </w:r>
    </w:p>
    <w:p w14:paraId="249F2873" w14:textId="1DC7B4F0" w:rsidR="000966D6" w:rsidRDefault="00FC58E7" w:rsidP="00633800">
      <w:r>
        <w:t xml:space="preserve">También es posible personalizar el proceso de serialización y deserialización, igual que con el método clone. Para ello, utilizamos los métodos mágicos </w:t>
      </w:r>
      <w:r>
        <w:rPr>
          <w:b/>
          <w:bCs/>
        </w:rPr>
        <w:t>__</w:t>
      </w:r>
      <w:proofErr w:type="spellStart"/>
      <w:r>
        <w:rPr>
          <w:b/>
          <w:bCs/>
        </w:rPr>
        <w:t>sleep</w:t>
      </w:r>
      <w:proofErr w:type="spellEnd"/>
      <w:r>
        <w:t xml:space="preserve">, y </w:t>
      </w:r>
      <w:r>
        <w:rPr>
          <w:b/>
          <w:bCs/>
        </w:rPr>
        <w:t>__</w:t>
      </w:r>
      <w:proofErr w:type="spellStart"/>
      <w:r>
        <w:rPr>
          <w:b/>
          <w:bCs/>
        </w:rPr>
        <w:t>wakeup</w:t>
      </w:r>
      <w:proofErr w:type="spellEnd"/>
      <w:r>
        <w:t>.</w:t>
      </w:r>
    </w:p>
    <w:p w14:paraId="554A0433" w14:textId="71F73050" w:rsidR="00FC58E7" w:rsidRDefault="00FC58E7" w:rsidP="00FC58E7">
      <w:pPr>
        <w:pStyle w:val="Prrafodelista"/>
        <w:numPr>
          <w:ilvl w:val="0"/>
          <w:numId w:val="9"/>
        </w:numPr>
      </w:pPr>
      <w:r>
        <w:t xml:space="preserve">Si está definido </w:t>
      </w:r>
      <w:r w:rsidRPr="00FC58E7">
        <w:rPr>
          <w:b/>
          <w:bCs/>
        </w:rPr>
        <w:t>__</w:t>
      </w:r>
      <w:proofErr w:type="spellStart"/>
      <w:r w:rsidRPr="00FC58E7">
        <w:rPr>
          <w:b/>
          <w:bCs/>
        </w:rPr>
        <w:t>sleep</w:t>
      </w:r>
      <w:proofErr w:type="spellEnd"/>
      <w:r>
        <w:t xml:space="preserve"> en la clase, se ejecutará antes de serializar un objeto.</w:t>
      </w:r>
    </w:p>
    <w:p w14:paraId="7196E2F3" w14:textId="5AE0D0AA" w:rsidR="00FC58E7" w:rsidRDefault="00FC58E7" w:rsidP="00FC58E7">
      <w:pPr>
        <w:pStyle w:val="Prrafodelista"/>
        <w:numPr>
          <w:ilvl w:val="0"/>
          <w:numId w:val="9"/>
        </w:numPr>
      </w:pPr>
      <w:r>
        <w:t xml:space="preserve">De la misma forma, si está definido </w:t>
      </w:r>
      <w:r w:rsidRPr="00FC58E7">
        <w:rPr>
          <w:b/>
          <w:bCs/>
        </w:rPr>
        <w:t>__</w:t>
      </w:r>
      <w:proofErr w:type="spellStart"/>
      <w:r w:rsidRPr="00FC58E7">
        <w:rPr>
          <w:b/>
          <w:bCs/>
        </w:rPr>
        <w:t>wakeup</w:t>
      </w:r>
      <w:proofErr w:type="spellEnd"/>
      <w:r>
        <w:t xml:space="preserve">, se ejecutará con cualquier llamada a la función </w:t>
      </w:r>
      <w:proofErr w:type="spellStart"/>
      <w:r>
        <w:rPr>
          <w:b/>
          <w:bCs/>
        </w:rPr>
        <w:t>unserialize</w:t>
      </w:r>
      <w:proofErr w:type="spellEnd"/>
      <w:r>
        <w:t>.</w:t>
      </w:r>
    </w:p>
    <w:p w14:paraId="2F831314" w14:textId="43D4C916" w:rsidR="00FC58E7" w:rsidRPr="00FC58E7" w:rsidRDefault="000B394F" w:rsidP="00FC58E7">
      <w:r w:rsidRPr="000B394F">
        <w:rPr>
          <w:noProof/>
        </w:rPr>
        <w:lastRenderedPageBreak/>
        <w:drawing>
          <wp:inline distT="0" distB="0" distL="0" distR="0" wp14:anchorId="553332B3" wp14:editId="3A6E4F56">
            <wp:extent cx="5400040" cy="1080135"/>
            <wp:effectExtent l="0" t="0" r="0" b="5715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75A" w14:textId="715F0F09" w:rsidR="00E128C9" w:rsidRDefault="00E128C9" w:rsidP="00E128C9">
      <w:pPr>
        <w:pStyle w:val="Ttulo2"/>
      </w:pPr>
      <w:r>
        <w:t>1.5.- Herencia (I).</w:t>
      </w:r>
    </w:p>
    <w:p w14:paraId="353E41E9" w14:textId="0A9B0EE6" w:rsidR="00E1200B" w:rsidRDefault="00640D85" w:rsidP="00E1200B">
      <w:r w:rsidRPr="00640D85">
        <w:t>La herencia es un mecanismo de la POO que nos permite definir nuevas clases en base a otra ya existente</w:t>
      </w:r>
      <w:r>
        <w:t>.</w:t>
      </w:r>
    </w:p>
    <w:p w14:paraId="383C9D62" w14:textId="53765072" w:rsidR="00640D85" w:rsidRDefault="00640D85" w:rsidP="00640D85">
      <w:pPr>
        <w:pStyle w:val="Prrafodelista"/>
        <w:numPr>
          <w:ilvl w:val="0"/>
          <w:numId w:val="10"/>
        </w:numPr>
      </w:pPr>
      <w:r>
        <w:t xml:space="preserve">Nuevas clases que heredan = </w:t>
      </w:r>
      <w:r w:rsidRPr="00640D85">
        <w:rPr>
          <w:b/>
          <w:bCs/>
        </w:rPr>
        <w:t>subclases</w:t>
      </w:r>
      <w:r>
        <w:t>.</w:t>
      </w:r>
    </w:p>
    <w:p w14:paraId="79E63571" w14:textId="518058F4" w:rsidR="00640D85" w:rsidRDefault="00640D85" w:rsidP="00640D85">
      <w:pPr>
        <w:pStyle w:val="Prrafodelista"/>
        <w:numPr>
          <w:ilvl w:val="0"/>
          <w:numId w:val="10"/>
        </w:numPr>
      </w:pPr>
      <w:r>
        <w:t xml:space="preserve">Clase de la que heredan = </w:t>
      </w:r>
      <w:r w:rsidRPr="00640D85">
        <w:rPr>
          <w:b/>
          <w:bCs/>
        </w:rPr>
        <w:t>clase base o superclase</w:t>
      </w:r>
      <w:r>
        <w:t>.</w:t>
      </w:r>
    </w:p>
    <w:p w14:paraId="3AD3601A" w14:textId="53D83B5D" w:rsidR="00640D85" w:rsidRDefault="002727F8" w:rsidP="00640D85">
      <w:r w:rsidRPr="002727F8">
        <w:t>Por ejemplo, en nuestra tienda web vamos a tener productos de distintos tipos</w:t>
      </w:r>
      <w:r>
        <w:t>. Para ello definimos una clase Producto:</w:t>
      </w:r>
    </w:p>
    <w:p w14:paraId="0D76A589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1BB92042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28175341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$nombre;</w:t>
      </w:r>
    </w:p>
    <w:p w14:paraId="21E19ED6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nombre_corto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67973063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public $</w:t>
      </w:r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PVP;</w:t>
      </w:r>
      <w:proofErr w:type="gramEnd"/>
    </w:p>
    <w:p w14:paraId="2E282C18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56305E4C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189E71B0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$this-&gt;</w:t>
      </w:r>
      <w:proofErr w:type="spellStart"/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"&lt;/p&gt;</w:t>
      </w:r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";</w:t>
      </w:r>
      <w:proofErr w:type="gramEnd"/>
    </w:p>
    <w:p w14:paraId="117C2BE1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3AC2064" w14:textId="77777777" w:rsid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9DA7F24" w14:textId="50D2ED29" w:rsidR="002727F8" w:rsidRDefault="002727F8" w:rsidP="00640D85">
      <w:r>
        <w:t xml:space="preserve">Si necesitas personalizar la información que vas a tratar de cada tipo de producto (por ejemplo, para los televisores, almacenar las pulgadas, o su tecnología de fabricación), puedes crear clases que hereden de </w:t>
      </w:r>
      <w:r>
        <w:rPr>
          <w:b/>
          <w:bCs/>
        </w:rPr>
        <w:t>Producto</w:t>
      </w:r>
      <w:r>
        <w:t>:</w:t>
      </w:r>
    </w:p>
    <w:p w14:paraId="20432384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TV </w:t>
      </w:r>
      <w:r w:rsidRPr="002727F8">
        <w:rPr>
          <w:rStyle w:val="CdigoHTML"/>
          <w:rFonts w:ascii="DejaVu Sans Mono" w:hAnsi="DejaVu Sans Mono"/>
          <w:b/>
          <w:bCs/>
          <w:color w:val="E8E6E3"/>
          <w:sz w:val="18"/>
          <w:szCs w:val="18"/>
          <w:lang w:val="en-US"/>
        </w:rPr>
        <w:t>extends</w:t>
      </w: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4AB6356D" w14:textId="77777777" w:rsidR="002727F8" w:rsidRPr="002727F8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pulgadas</w:t>
      </w:r>
      <w:proofErr w:type="spellEnd"/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4B2C7276" w14:textId="77777777" w:rsidR="002727F8" w:rsidRPr="00C42584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727F8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public $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tecnologia;</w:t>
      </w:r>
      <w:proofErr w:type="gramEnd"/>
    </w:p>
    <w:p w14:paraId="032FE6DF" w14:textId="77777777" w:rsidR="002727F8" w:rsidRPr="00D977BE" w:rsidRDefault="002727F8" w:rsidP="002727F8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473557FE" w14:textId="57A8F5A2" w:rsidR="002727F8" w:rsidRPr="002727F8" w:rsidRDefault="002727F8" w:rsidP="00640D85">
      <w:r>
        <w:t xml:space="preserve">Aquí la palabra clave es </w:t>
      </w:r>
      <w:proofErr w:type="spellStart"/>
      <w:r>
        <w:rPr>
          <w:b/>
          <w:bCs/>
        </w:rPr>
        <w:t>extends</w:t>
      </w:r>
      <w:proofErr w:type="spellEnd"/>
      <w:r>
        <w:t>: es la que permite que una clase herede de otra.</w:t>
      </w:r>
      <w:r w:rsidR="0066610A">
        <w:t xml:space="preserve"> </w:t>
      </w:r>
      <w:r w:rsidR="0066610A" w:rsidRPr="0066610A">
        <w:rPr>
          <w:b/>
          <w:bCs/>
        </w:rPr>
        <w:t>Los nuevos objetos que se instancien a partir de la subclase son también objetos de la clase base</w:t>
      </w:r>
      <w:r w:rsidR="0066610A" w:rsidRPr="0066610A">
        <w:t>; se puede comprobar utilizando el operador </w:t>
      </w:r>
      <w:proofErr w:type="spellStart"/>
      <w:r w:rsidR="0066610A" w:rsidRPr="0066610A">
        <w:rPr>
          <w:b/>
          <w:bCs/>
        </w:rPr>
        <w:t>instanceof</w:t>
      </w:r>
      <w:proofErr w:type="spellEnd"/>
      <w:r w:rsidR="0066610A" w:rsidRPr="0066610A">
        <w:t>.</w:t>
      </w:r>
    </w:p>
    <w:p w14:paraId="7FA8AE92" w14:textId="77777777" w:rsidR="00BA5EA4" w:rsidRPr="00BA5EA4" w:rsidRDefault="00BA5EA4" w:rsidP="00BA5EA4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$t = new </w:t>
      </w:r>
      <w:proofErr w:type="gramStart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TV(</w:t>
      </w:r>
      <w:proofErr w:type="gramEnd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053E18F8" w14:textId="77777777" w:rsidR="00BA5EA4" w:rsidRPr="00BA5EA4" w:rsidRDefault="00BA5EA4" w:rsidP="00BA5EA4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if ($t </w:t>
      </w:r>
      <w:proofErr w:type="spellStart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instanceof</w:t>
      </w:r>
      <w:proofErr w:type="spellEnd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</w:t>
      </w:r>
      <w:proofErr w:type="spellStart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3A50945F" w14:textId="77777777" w:rsidR="00BA5EA4" w:rsidRDefault="00BA5EA4" w:rsidP="00BA5EA4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BA5EA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lastRenderedPageBreak/>
        <w:t xml:space="preserve">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// Este código se ejecuta pues la condición es cierta</w:t>
      </w:r>
    </w:p>
    <w:p w14:paraId="4058D5C8" w14:textId="77777777" w:rsidR="00BA5EA4" w:rsidRDefault="00BA5EA4" w:rsidP="00BA5EA4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…</w:t>
      </w:r>
    </w:p>
    <w:p w14:paraId="2B0E2842" w14:textId="77777777" w:rsidR="00BA5EA4" w:rsidRDefault="00BA5EA4" w:rsidP="00BA5EA4">
      <w:pPr>
        <w:pStyle w:val="HTMLconformatoprevio"/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03C8B92B" w14:textId="21B7BEB0" w:rsidR="002727F8" w:rsidRDefault="00EA2547" w:rsidP="00EA2547">
      <w:pPr>
        <w:pStyle w:val="Citadestacada"/>
      </w:pPr>
      <w:r>
        <w:t>Funciones relacionadas con la herencia: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980"/>
        <w:gridCol w:w="2946"/>
        <w:gridCol w:w="3568"/>
      </w:tblGrid>
      <w:tr w:rsidR="00EA2547" w14:paraId="38516692" w14:textId="77777777" w:rsidTr="00EA2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F23C13" w14:textId="7CC9A0D9" w:rsidR="00EA2547" w:rsidRDefault="00EA2547" w:rsidP="00EA2547">
            <w:r>
              <w:t>Función</w:t>
            </w:r>
          </w:p>
        </w:tc>
        <w:tc>
          <w:tcPr>
            <w:tcW w:w="2946" w:type="dxa"/>
          </w:tcPr>
          <w:p w14:paraId="5D871460" w14:textId="2967BC10" w:rsidR="00EA2547" w:rsidRDefault="00EA2547" w:rsidP="00EA25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</w:t>
            </w:r>
          </w:p>
        </w:tc>
        <w:tc>
          <w:tcPr>
            <w:tcW w:w="3568" w:type="dxa"/>
          </w:tcPr>
          <w:p w14:paraId="66F74CFD" w14:textId="402D3E66" w:rsidR="00EA2547" w:rsidRDefault="00EA2547" w:rsidP="00EA25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Significado</w:t>
            </w:r>
          </w:p>
        </w:tc>
      </w:tr>
      <w:tr w:rsidR="00EA2547" w14:paraId="19F29CCE" w14:textId="77777777" w:rsidTr="00EA25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D8AEA8" w14:textId="5E174A15" w:rsidR="00EA2547" w:rsidRDefault="00D162F5" w:rsidP="00EA2547">
            <w:proofErr w:type="spellStart"/>
            <w:r w:rsidRPr="00D162F5">
              <w:t>get_parent_class</w:t>
            </w:r>
            <w:proofErr w:type="spellEnd"/>
          </w:p>
        </w:tc>
        <w:tc>
          <w:tcPr>
            <w:tcW w:w="2946" w:type="dxa"/>
          </w:tcPr>
          <w:p w14:paraId="56B15D3D" w14:textId="05477941" w:rsidR="00EA2547" w:rsidRPr="00D162F5" w:rsidRDefault="00D162F5" w:rsidP="00D162F5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echo "La clase padre es: </w:t>
            </w:r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" .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get_parent_class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($t);</w:t>
            </w:r>
          </w:p>
        </w:tc>
        <w:tc>
          <w:tcPr>
            <w:tcW w:w="3568" w:type="dxa"/>
          </w:tcPr>
          <w:p w14:paraId="04B11EAE" w14:textId="78C5C12D" w:rsidR="00EA2547" w:rsidRDefault="00D162F5" w:rsidP="00D1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 el nombre de la clase padre del objeto o la clase que se indica.</w:t>
            </w:r>
          </w:p>
        </w:tc>
      </w:tr>
      <w:tr w:rsidR="00EA2547" w14:paraId="48B1B00D" w14:textId="77777777" w:rsidTr="00EA25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764908" w14:textId="707B6D29" w:rsidR="00EA2547" w:rsidRDefault="00D162F5" w:rsidP="00EA2547">
            <w:proofErr w:type="spellStart"/>
            <w:r w:rsidRPr="00D162F5">
              <w:t>is_subclass_of</w:t>
            </w:r>
            <w:proofErr w:type="spellEnd"/>
          </w:p>
        </w:tc>
        <w:tc>
          <w:tcPr>
            <w:tcW w:w="2946" w:type="dxa"/>
          </w:tcPr>
          <w:p w14:paraId="1F348C35" w14:textId="77777777" w:rsidR="00476759" w:rsidRPr="00476759" w:rsidRDefault="00476759" w:rsidP="00476759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if (</w:t>
            </w:r>
            <w:proofErr w:type="spellStart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is_subclass_</w:t>
            </w:r>
            <w:proofErr w:type="gramStart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of</w:t>
            </w:r>
            <w:proofErr w:type="spellEnd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$t, '</w:t>
            </w:r>
            <w:proofErr w:type="spellStart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Producto</w:t>
            </w:r>
            <w:proofErr w:type="spellEnd"/>
            <w:r w:rsidRPr="00476759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') {</w:t>
            </w:r>
          </w:p>
          <w:p w14:paraId="063EFC0F" w14:textId="7054680B" w:rsidR="00EA2547" w:rsidRPr="00476759" w:rsidRDefault="00476759" w:rsidP="00476759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…</w:t>
            </w:r>
          </w:p>
        </w:tc>
        <w:tc>
          <w:tcPr>
            <w:tcW w:w="3568" w:type="dxa"/>
          </w:tcPr>
          <w:p w14:paraId="53DC623D" w14:textId="225DE268" w:rsidR="00EA2547" w:rsidRDefault="00476759" w:rsidP="00EA2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6759">
              <w:t>Devuelve </w:t>
            </w:r>
            <w:r w:rsidRPr="00476759">
              <w:rPr>
                <w:b/>
                <w:bCs/>
              </w:rPr>
              <w:t>true</w:t>
            </w:r>
            <w:r w:rsidRPr="00476759">
              <w:t> si el objeto o la clase del primer parámetro, tiene como clase base a la que se indica en el segundo parámetro, o </w:t>
            </w:r>
            <w:r w:rsidRPr="00476759">
              <w:rPr>
                <w:b/>
                <w:bCs/>
              </w:rPr>
              <w:t>false</w:t>
            </w:r>
            <w:r w:rsidRPr="00476759">
              <w:t> en caso contrario.</w:t>
            </w:r>
          </w:p>
        </w:tc>
      </w:tr>
    </w:tbl>
    <w:p w14:paraId="71E06EA0" w14:textId="77777777" w:rsidR="00EA2547" w:rsidRPr="00EA2547" w:rsidRDefault="00EA2547" w:rsidP="00EA2547"/>
    <w:p w14:paraId="03B66B03" w14:textId="20AC5F25" w:rsidR="00E128C9" w:rsidRDefault="00A92915" w:rsidP="00E128C9">
      <w:commentRangeStart w:id="2"/>
      <w:r>
        <w:t>::</w:t>
      </w:r>
      <w:proofErr w:type="spellStart"/>
      <w:r>
        <w:t>parent</w:t>
      </w:r>
      <w:proofErr w:type="spellEnd"/>
      <w:r>
        <w:t xml:space="preserve"> para llamar al constructor de la clase padre desde el constructor de la clase hija.</w:t>
      </w:r>
      <w:commentRangeEnd w:id="2"/>
      <w:r w:rsidR="00D977BE">
        <w:rPr>
          <w:rStyle w:val="Refdecomentario"/>
        </w:rPr>
        <w:commentReference w:id="2"/>
      </w:r>
    </w:p>
    <w:p w14:paraId="4BFA9D8D" w14:textId="1B039450" w:rsidR="00E128C9" w:rsidRDefault="00E128C9" w:rsidP="00E128C9">
      <w:pPr>
        <w:pStyle w:val="Ttulo3"/>
      </w:pPr>
      <w:r>
        <w:t>1.5.1.- Herencia (II).</w:t>
      </w:r>
    </w:p>
    <w:p w14:paraId="67BEF097" w14:textId="35628020" w:rsidR="00E128C9" w:rsidRDefault="00A95EC6" w:rsidP="008B675E">
      <w:pPr>
        <w:pStyle w:val="Prrafodelista"/>
        <w:numPr>
          <w:ilvl w:val="0"/>
          <w:numId w:val="11"/>
        </w:numPr>
      </w:pPr>
      <w:r w:rsidRPr="00A95EC6">
        <w:t>La nueva clase hereda todos los atributos y métodos públicos de la clase base, pero no los privados</w:t>
      </w:r>
      <w:r>
        <w:t xml:space="preserve">. Si quieres </w:t>
      </w:r>
      <w:r w:rsidRPr="008B675E">
        <w:rPr>
          <w:b/>
          <w:bCs/>
        </w:rPr>
        <w:t>crear atributos privados, pero que se puedan heredar a las subclases</w:t>
      </w:r>
      <w:r>
        <w:t xml:space="preserve">, debes usar la </w:t>
      </w:r>
      <w:r w:rsidRPr="008B675E">
        <w:rPr>
          <w:b/>
          <w:bCs/>
        </w:rPr>
        <w:t xml:space="preserve">palabra </w:t>
      </w:r>
      <w:proofErr w:type="spellStart"/>
      <w:r w:rsidRPr="008B675E">
        <w:rPr>
          <w:b/>
          <w:bCs/>
        </w:rPr>
        <w:t>protected</w:t>
      </w:r>
      <w:proofErr w:type="spellEnd"/>
      <w:r>
        <w:t>.</w:t>
      </w:r>
    </w:p>
    <w:p w14:paraId="4B184883" w14:textId="58F582B4" w:rsidR="008B675E" w:rsidRDefault="008B675E" w:rsidP="008B675E">
      <w:pPr>
        <w:pStyle w:val="Prrafodelista"/>
        <w:numPr>
          <w:ilvl w:val="0"/>
          <w:numId w:val="11"/>
        </w:numPr>
      </w:pPr>
      <w:r w:rsidRPr="008B675E">
        <w:t xml:space="preserve">Además, puedes </w:t>
      </w:r>
      <w:r w:rsidRPr="008B675E">
        <w:rPr>
          <w:b/>
          <w:bCs/>
        </w:rPr>
        <w:t>redefinir el comportamiento de los métodos existentes en la clase base</w:t>
      </w:r>
      <w:r w:rsidRPr="008B675E">
        <w:t>, simplemente creando en la subclase un nuevo método con el mismo nombre</w:t>
      </w:r>
      <w:r>
        <w:t>.</w:t>
      </w:r>
    </w:p>
    <w:p w14:paraId="728A2022" w14:textId="77777777" w:rsidR="001240DA" w:rsidRP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TV extends </w:t>
      </w:r>
      <w:proofErr w:type="spellStart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37FF9C28" w14:textId="77777777" w:rsidR="001240DA" w:rsidRP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pulgadas</w:t>
      </w:r>
      <w:proofErr w:type="spell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64168245" w14:textId="77777777" w:rsidR="001240DA" w:rsidRP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tecnologia</w:t>
      </w:r>
      <w:proofErr w:type="spell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4E9085CE" w14:textId="77777777" w:rsidR="001240DA" w:rsidRP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196A0987" w14:textId="77777777" w:rsidR="001240DA" w:rsidRP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13FC43C8" w14:textId="77777777" w:rsid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1240D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pulgadas .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" pulgadas&lt;/p&gt;";</w:t>
      </w:r>
    </w:p>
    <w:p w14:paraId="4FC10AED" w14:textId="77777777" w:rsid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3BCCF393" w14:textId="77777777" w:rsidR="001240DA" w:rsidRDefault="001240DA" w:rsidP="001240D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7651E64" w14:textId="4BF4B7A7" w:rsidR="00813C9A" w:rsidRDefault="00813C9A" w:rsidP="00813C9A">
      <w:pPr>
        <w:pStyle w:val="Prrafodelista"/>
        <w:numPr>
          <w:ilvl w:val="0"/>
          <w:numId w:val="12"/>
        </w:numPr>
      </w:pPr>
      <w:r w:rsidRPr="00813C9A">
        <w:t>Existe una forma de evitar que las clases heredadas puedan redefinir el comportamiento de los métodos existentes en la superclase: utilizar la palabra </w:t>
      </w:r>
      <w:r w:rsidRPr="00813C9A">
        <w:rPr>
          <w:b/>
          <w:bCs/>
        </w:rPr>
        <w:t>final</w:t>
      </w:r>
      <w:r>
        <w:t>.</w:t>
      </w:r>
    </w:p>
    <w:p w14:paraId="172FF18B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255219FE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59BBFD76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$nombre;</w:t>
      </w:r>
    </w:p>
    <w:p w14:paraId="1BF7900E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nombre_corto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035E2A0E" w14:textId="77777777" w:rsidR="00813C9A" w:rsidRP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public $</w:t>
      </w:r>
      <w:proofErr w:type="gramStart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PVP;</w:t>
      </w:r>
      <w:proofErr w:type="gramEnd"/>
    </w:p>
    <w:p w14:paraId="4E7FFAB5" w14:textId="77777777" w:rsidR="00813C9A" w:rsidRP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1EC1BE42" w14:textId="77777777" w:rsidR="00813C9A" w:rsidRP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final function </w:t>
      </w:r>
      <w:proofErr w:type="spellStart"/>
      <w:proofErr w:type="gramStart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09ACAEEA" w14:textId="77777777" w:rsidR="00813C9A" w:rsidRP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$this-&gt;</w:t>
      </w:r>
      <w:proofErr w:type="spellStart"/>
      <w:proofErr w:type="gramStart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"&lt;/p&gt;</w:t>
      </w:r>
      <w:proofErr w:type="gramStart"/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";</w:t>
      </w:r>
      <w:proofErr w:type="gramEnd"/>
    </w:p>
    <w:p w14:paraId="40BEFEAE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813C9A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A3D3179" w14:textId="77777777" w:rsidR="00813C9A" w:rsidRDefault="00813C9A" w:rsidP="00813C9A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2351FF67" w14:textId="323EEBF6" w:rsidR="00813C9A" w:rsidRDefault="00813C9A" w:rsidP="00813C9A">
      <w:r>
        <w:t xml:space="preserve">En este caso, el método </w:t>
      </w:r>
      <w:r>
        <w:rPr>
          <w:b/>
          <w:bCs/>
        </w:rPr>
        <w:t>muestra</w:t>
      </w:r>
      <w:r>
        <w:t xml:space="preserve"> no podría redefinirse en la clase TV.</w:t>
      </w:r>
    </w:p>
    <w:p w14:paraId="0CAC3B71" w14:textId="1A4D6724" w:rsidR="009E0DBF" w:rsidRDefault="009E0DBF" w:rsidP="009E0DBF">
      <w:pPr>
        <w:pStyle w:val="Prrafodelista"/>
        <w:numPr>
          <w:ilvl w:val="0"/>
          <w:numId w:val="12"/>
        </w:numPr>
      </w:pPr>
      <w:r>
        <w:t xml:space="preserve">Incluso </w:t>
      </w:r>
      <w:r w:rsidRPr="009E0DBF">
        <w:t>se puede declarar una clase utilizando </w:t>
      </w:r>
      <w:r w:rsidRPr="009E0DBF">
        <w:rPr>
          <w:b/>
          <w:bCs/>
        </w:rPr>
        <w:t>final</w:t>
      </w:r>
      <w:r w:rsidRPr="009E0DBF">
        <w:t xml:space="preserve">. En este caso </w:t>
      </w:r>
      <w:r w:rsidRPr="009E0DBF">
        <w:rPr>
          <w:b/>
          <w:bCs/>
        </w:rPr>
        <w:t>no se podrían crear clases heredadas utilizándola como base</w:t>
      </w:r>
      <w:r w:rsidRPr="009E0DBF">
        <w:t>.</w:t>
      </w:r>
    </w:p>
    <w:p w14:paraId="08AF8CB6" w14:textId="77777777" w:rsidR="009E0DBF" w:rsidRDefault="009E0DBF" w:rsidP="009E0DBF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final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51B5E22E" w14:textId="77777777" w:rsidR="009E0DBF" w:rsidRDefault="009E0DBF" w:rsidP="009E0DBF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49B2E42A" w14:textId="77777777" w:rsidR="009E0DBF" w:rsidRDefault="009E0DBF" w:rsidP="009E0DBF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3DF74434" w14:textId="0880A3F6" w:rsidR="009E0DBF" w:rsidRDefault="00A10FDA" w:rsidP="009E0DBF">
      <w:pPr>
        <w:pStyle w:val="Prrafodelista"/>
        <w:numPr>
          <w:ilvl w:val="0"/>
          <w:numId w:val="12"/>
        </w:numPr>
      </w:pPr>
      <w:r>
        <w:t>E</w:t>
      </w:r>
      <w:r w:rsidRPr="00A10FDA">
        <w:t>xiste también </w:t>
      </w:r>
      <w:proofErr w:type="spellStart"/>
      <w:r w:rsidRPr="00A10FDA">
        <w:rPr>
          <w:b/>
          <w:bCs/>
        </w:rPr>
        <w:t>abstract</w:t>
      </w:r>
      <w:proofErr w:type="spellEnd"/>
      <w:r w:rsidRPr="00A10FDA">
        <w:t>. Se utiliza de la misma forma, tanto con métodos como con clases completas, pero en lugar de prohibir la herencia, obliga a que se herede</w:t>
      </w:r>
      <w:r>
        <w:t>.</w:t>
      </w:r>
    </w:p>
    <w:p w14:paraId="257D8D64" w14:textId="7B17307F" w:rsidR="00F074A5" w:rsidRDefault="00A10FDA" w:rsidP="00F074A5">
      <w:pPr>
        <w:pStyle w:val="Prrafodelista"/>
        <w:numPr>
          <w:ilvl w:val="1"/>
          <w:numId w:val="12"/>
        </w:numPr>
      </w:pPr>
      <w:r w:rsidRPr="00F074A5">
        <w:rPr>
          <w:b/>
          <w:bCs/>
        </w:rPr>
        <w:t>Una clase con el modificador</w:t>
      </w:r>
      <w:r>
        <w:t xml:space="preserve"> </w:t>
      </w:r>
      <w:proofErr w:type="spellStart"/>
      <w:r>
        <w:rPr>
          <w:b/>
          <w:bCs/>
        </w:rPr>
        <w:t>abstract</w:t>
      </w:r>
      <w:proofErr w:type="spellEnd"/>
      <w:r>
        <w:t xml:space="preserve"> no puede tener objetos que la instancien, pero sí podrá utiliz</w:t>
      </w:r>
      <w:r w:rsidR="002A6149">
        <w:t>arse a través de sus subclases, instanciando objetos de estas.</w:t>
      </w:r>
    </w:p>
    <w:p w14:paraId="616DE41E" w14:textId="77777777" w:rsid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abstract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4FD5484F" w14:textId="77777777" w:rsid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04165980" w14:textId="2FCD1ACC" w:rsidR="00F074A5" w:rsidRP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C06323B" w14:textId="55116536" w:rsidR="00F074A5" w:rsidRDefault="00F074A5" w:rsidP="00F074A5">
      <w:pPr>
        <w:pStyle w:val="Prrafodelista"/>
        <w:numPr>
          <w:ilvl w:val="1"/>
          <w:numId w:val="12"/>
        </w:numPr>
      </w:pPr>
      <w:r>
        <w:rPr>
          <w:b/>
          <w:bCs/>
        </w:rPr>
        <w:t xml:space="preserve">Un método con el modificador </w:t>
      </w:r>
      <w:proofErr w:type="spellStart"/>
      <w:r>
        <w:rPr>
          <w:b/>
          <w:bCs/>
        </w:rPr>
        <w:t>abstract</w:t>
      </w:r>
      <w:proofErr w:type="spellEnd"/>
      <w:r>
        <w:rPr>
          <w:bCs/>
        </w:rPr>
        <w:t>, debe ser redefinido obligatoriamente por las subclases, y no podrá contener código.</w:t>
      </w:r>
    </w:p>
    <w:p w14:paraId="01DE78E4" w14:textId="77777777" w:rsidR="00F074A5" w:rsidRP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2C5D76C6" w14:textId="3922424E" w:rsidR="00F074A5" w:rsidRP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…</w:t>
      </w:r>
    </w:p>
    <w:p w14:paraId="18A2505D" w14:textId="77777777" w:rsidR="00F074A5" w:rsidRPr="00F074A5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abstract public function </w:t>
      </w:r>
      <w:proofErr w:type="spellStart"/>
      <w:proofErr w:type="gramStart"/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F074A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25F1CFBC" w14:textId="77777777" w:rsidR="00F074A5" w:rsidRPr="00C42584" w:rsidRDefault="00F074A5" w:rsidP="00F074A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2EEDA477" w14:textId="77777777" w:rsidR="00F074A5" w:rsidRPr="00C42584" w:rsidRDefault="00F074A5" w:rsidP="00F074A5">
      <w:pPr>
        <w:spacing w:after="0"/>
        <w:rPr>
          <w:lang w:val="en-US"/>
        </w:rPr>
      </w:pPr>
    </w:p>
    <w:p w14:paraId="7B13EFC9" w14:textId="72C30D28" w:rsidR="00F074A5" w:rsidRPr="00F074A5" w:rsidRDefault="00F074A5" w:rsidP="00F07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F074A5">
        <w:rPr>
          <w:b/>
          <w:bCs/>
          <w:u w:val="single"/>
        </w:rPr>
        <w:t>Nota</w:t>
      </w:r>
      <w:r>
        <w:t xml:space="preserve">: obviamente, no se puede declarar una clase como </w:t>
      </w:r>
      <w:proofErr w:type="spellStart"/>
      <w:r>
        <w:rPr>
          <w:b/>
          <w:bCs/>
        </w:rPr>
        <w:t>abstract</w:t>
      </w:r>
      <w:proofErr w:type="spellEnd"/>
      <w:r>
        <w:t xml:space="preserve"> y </w:t>
      </w:r>
      <w:r>
        <w:rPr>
          <w:b/>
          <w:bCs/>
        </w:rPr>
        <w:t>final</w:t>
      </w:r>
      <w:r>
        <w:t xml:space="preserve"> </w:t>
      </w:r>
      <w:r w:rsidR="000A58CA">
        <w:t>simultáneamente</w:t>
      </w:r>
      <w:r>
        <w:t xml:space="preserve">. </w:t>
      </w:r>
      <w:proofErr w:type="spellStart"/>
      <w:r>
        <w:rPr>
          <w:b/>
          <w:bCs/>
        </w:rPr>
        <w:t>Abstract</w:t>
      </w:r>
      <w:proofErr w:type="spellEnd"/>
      <w:r>
        <w:t xml:space="preserve"> obliga a que se herede para que se pueda utilizar, mientras que </w:t>
      </w:r>
      <w:r>
        <w:rPr>
          <w:b/>
          <w:bCs/>
        </w:rPr>
        <w:t>final</w:t>
      </w:r>
      <w:r>
        <w:t xml:space="preserve"> indica que no se podrá heredar.</w:t>
      </w:r>
    </w:p>
    <w:p w14:paraId="2F83A285" w14:textId="724B953E" w:rsidR="00CF46C8" w:rsidRPr="00813C9A" w:rsidRDefault="00CF46C8" w:rsidP="00F074A5">
      <w:r>
        <w:rPr>
          <w:noProof/>
        </w:rPr>
        <w:lastRenderedPageBreak/>
        <w:drawing>
          <wp:inline distT="0" distB="0" distL="0" distR="0" wp14:anchorId="437AFAFE" wp14:editId="64B975C9">
            <wp:extent cx="5400040" cy="1082040"/>
            <wp:effectExtent l="0" t="0" r="0" b="3810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606" w14:textId="6E9CE49C" w:rsidR="00F014FD" w:rsidRDefault="00F014FD" w:rsidP="00F014FD">
      <w:pPr>
        <w:pStyle w:val="Ttulo3"/>
      </w:pPr>
      <w:r>
        <w:t>1.5.2.- Herencia (III).</w:t>
      </w:r>
    </w:p>
    <w:p w14:paraId="22CA1982" w14:textId="4754A67B" w:rsidR="00F014FD" w:rsidRDefault="004762F9" w:rsidP="00F014FD">
      <w:r w:rsidRPr="002D0AEE">
        <w:rPr>
          <w:b/>
          <w:bCs/>
        </w:rPr>
        <w:t>Sigamos con nuestro ejemplo</w:t>
      </w:r>
      <w:r>
        <w:t xml:space="preserve">. </w:t>
      </w:r>
      <w:r w:rsidRPr="004762F9">
        <w:t>Para facilitar la creación de nuevos objetos, crearemos un constructor al que se le pasará un array con los valores de los atributos del nuevo producto.</w:t>
      </w:r>
    </w:p>
    <w:p w14:paraId="272BB1A9" w14:textId="77777777" w:rsid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Producto {</w:t>
      </w:r>
    </w:p>
    <w:p w14:paraId="524B791C" w14:textId="77777777" w:rsid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34720369" w14:textId="77777777" w:rsid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$nombre;</w:t>
      </w:r>
    </w:p>
    <w:p w14:paraId="14F99DA0" w14:textId="77777777" w:rsid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nombre_corto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;</w:t>
      </w:r>
    </w:p>
    <w:p w14:paraId="4720CBBB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public $</w:t>
      </w:r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PVP;</w:t>
      </w:r>
      <w:proofErr w:type="gramEnd"/>
    </w:p>
    <w:p w14:paraId="50349F26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0DCA42F5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237775CA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$this-&gt;</w:t>
      </w:r>
      <w:proofErr w:type="spellStart"/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"&lt;/p&gt;</w:t>
      </w:r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";</w:t>
      </w:r>
      <w:proofErr w:type="gramEnd"/>
    </w:p>
    <w:p w14:paraId="38EE967B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}</w:t>
      </w:r>
    </w:p>
    <w:p w14:paraId="340FCD31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</w:p>
    <w:p w14:paraId="5D3FA8D7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__construct($row) {</w:t>
      </w:r>
    </w:p>
    <w:p w14:paraId="6E3D2A5A" w14:textId="77777777" w:rsidR="004762F9" w:rsidRPr="004762F9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$this-&gt;</w:t>
      </w:r>
      <w:proofErr w:type="spell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$row['cod'</w:t>
      </w:r>
      <w:proofErr w:type="gramStart"/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];</w:t>
      </w:r>
      <w:proofErr w:type="gramEnd"/>
    </w:p>
    <w:p w14:paraId="3B8EAE44" w14:textId="77777777" w:rsidR="004762F9" w:rsidRPr="00C42584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4762F9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$this-&gt;nombre = $row['nombre'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];</w:t>
      </w:r>
      <w:proofErr w:type="gramEnd"/>
    </w:p>
    <w:p w14:paraId="6BC02C02" w14:textId="77777777" w:rsidR="004762F9" w:rsidRPr="00D977BE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$this-&gt;nombre_corto = $row['nombre_corto'];</w:t>
      </w:r>
    </w:p>
    <w:p w14:paraId="4665499A" w14:textId="77777777" w:rsidR="004762F9" w:rsidRPr="002D0AEE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 w:rsidRPr="002D0AE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$this-&gt;PVP = $row['PVP'</w:t>
      </w:r>
      <w:proofErr w:type="gramStart"/>
      <w:r w:rsidRPr="002D0AE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];</w:t>
      </w:r>
      <w:proofErr w:type="gramEnd"/>
    </w:p>
    <w:p w14:paraId="36C582F8" w14:textId="77777777" w:rsidR="004762F9" w:rsidRPr="002D0AEE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D0AE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}</w:t>
      </w:r>
    </w:p>
    <w:p w14:paraId="523E3EC2" w14:textId="77777777" w:rsidR="004762F9" w:rsidRPr="002D0AEE" w:rsidRDefault="004762F9" w:rsidP="004762F9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D0AE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4480D587" w14:textId="0640343F" w:rsidR="00AB3218" w:rsidRDefault="00174B2F" w:rsidP="00013B89">
      <w:pPr>
        <w:pStyle w:val="Prrafodelista"/>
        <w:numPr>
          <w:ilvl w:val="0"/>
          <w:numId w:val="12"/>
        </w:numPr>
      </w:pPr>
      <w:r w:rsidRPr="00FF37E4">
        <w:t>Cuando crees un objeto d</w:t>
      </w:r>
      <w:r>
        <w:t xml:space="preserve">e la clase TV, </w:t>
      </w:r>
      <w:r w:rsidR="004B50AA" w:rsidRPr="00174B2F">
        <w:rPr>
          <w:b/>
          <w:bCs/>
        </w:rPr>
        <w:t>¿</w:t>
      </w:r>
      <w:r>
        <w:rPr>
          <w:b/>
          <w:bCs/>
        </w:rPr>
        <w:t>s</w:t>
      </w:r>
      <w:r w:rsidR="00FF37E4" w:rsidRPr="00174B2F">
        <w:rPr>
          <w:b/>
          <w:bCs/>
        </w:rPr>
        <w:t>e llamará al constructor de</w:t>
      </w:r>
      <w:r w:rsidR="00FF37E4">
        <w:t xml:space="preserve"> </w:t>
      </w:r>
      <w:r w:rsidR="00FF37E4" w:rsidRPr="00174B2F">
        <w:rPr>
          <w:b/>
          <w:bCs/>
        </w:rPr>
        <w:t>Producto</w:t>
      </w:r>
      <w:r w:rsidR="00AB3218">
        <w:t>?</w:t>
      </w:r>
    </w:p>
    <w:p w14:paraId="2BD9E2C0" w14:textId="2EBBD103" w:rsidR="00AB3218" w:rsidRDefault="00AB3218" w:rsidP="00AB3218">
      <w:pPr>
        <w:pStyle w:val="Prrafodelista"/>
        <w:numPr>
          <w:ilvl w:val="1"/>
          <w:numId w:val="12"/>
        </w:numPr>
      </w:pPr>
      <w:r>
        <w:t>O</w:t>
      </w:r>
      <w:r w:rsidRPr="00AB3218">
        <w:t>bviamente puedes definir un nuevo constructor para las clases heredadas que redefinan el comportamiento del que existe en la clase base, tal y como harías con cualquier otro método</w:t>
      </w:r>
    </w:p>
    <w:p w14:paraId="0E3F20D2" w14:textId="1D8C6733" w:rsidR="004762F9" w:rsidRDefault="00FF37E4" w:rsidP="00AB3218">
      <w:pPr>
        <w:pStyle w:val="Prrafodelista"/>
        <w:numPr>
          <w:ilvl w:val="0"/>
          <w:numId w:val="12"/>
        </w:numPr>
      </w:pPr>
      <w:r w:rsidRPr="004B50AA">
        <w:rPr>
          <w:b/>
          <w:bCs/>
        </w:rPr>
        <w:t>¿Puedes crear un nuevo constructor específico para</w:t>
      </w:r>
      <w:r>
        <w:t xml:space="preserve"> </w:t>
      </w:r>
      <w:r w:rsidRPr="00AB3218">
        <w:rPr>
          <w:b/>
          <w:bCs/>
        </w:rPr>
        <w:t>TV</w:t>
      </w:r>
      <w:r>
        <w:t xml:space="preserve"> que redefina el comportamiento de la clase base?</w:t>
      </w:r>
    </w:p>
    <w:p w14:paraId="401F0732" w14:textId="2B4DBBF6" w:rsidR="00CB5CDA" w:rsidRDefault="004B50AA" w:rsidP="00CB5CDA">
      <w:pPr>
        <w:pStyle w:val="Prrafodelista"/>
        <w:numPr>
          <w:ilvl w:val="1"/>
          <w:numId w:val="12"/>
        </w:numPr>
        <w:jc w:val="left"/>
      </w:pPr>
      <w:r w:rsidRPr="00CB5CDA">
        <w:rPr>
          <w:b/>
          <w:bCs/>
        </w:rPr>
        <w:t>Si programas el constructor en la clase heredada</w:t>
      </w:r>
      <w:r>
        <w:t>, no se llamará automáticamente.</w:t>
      </w:r>
      <w:r w:rsidR="00CB5CDA">
        <w:t xml:space="preserve"> Deberás llamarlo tú, utilizando para ello la palabra </w:t>
      </w:r>
      <w:proofErr w:type="spellStart"/>
      <w:r w:rsidR="00CB5CDA">
        <w:rPr>
          <w:b/>
          <w:bCs/>
        </w:rPr>
        <w:t>parent</w:t>
      </w:r>
      <w:proofErr w:type="spellEnd"/>
      <w:r w:rsidR="00CB5CDA">
        <w:rPr>
          <w:b/>
          <w:bCs/>
        </w:rPr>
        <w:t xml:space="preserve">, </w:t>
      </w:r>
      <w:r w:rsidR="00CB5CDA" w:rsidRPr="00CB5CDA">
        <w:rPr>
          <w:b/>
          <w:bCs/>
        </w:rPr>
        <w:t>y el operador de resolución de ámbito.</w:t>
      </w:r>
    </w:p>
    <w:p w14:paraId="321F907D" w14:textId="1FF2C93E" w:rsidR="00AB3218" w:rsidRDefault="004B50AA" w:rsidP="004B50AA">
      <w:pPr>
        <w:pStyle w:val="Prrafodelista"/>
        <w:numPr>
          <w:ilvl w:val="1"/>
          <w:numId w:val="12"/>
        </w:numPr>
      </w:pPr>
      <w:r w:rsidRPr="00CB5CDA">
        <w:rPr>
          <w:b/>
          <w:bCs/>
        </w:rPr>
        <w:t>En cambio, si no lo programas</w:t>
      </w:r>
      <w:r>
        <w:t>, sí que se llamará automáticamente.</w:t>
      </w:r>
    </w:p>
    <w:p w14:paraId="567A8D26" w14:textId="77777777" w:rsidR="00FF37E4" w:rsidRDefault="00FF37E4" w:rsidP="00F014FD"/>
    <w:p w14:paraId="60A02FC2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lastRenderedPageBreak/>
        <w:t xml:space="preserve">class TV extends </w:t>
      </w:r>
      <w:proofErr w:type="spell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7C5515B7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pulgadas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672F116D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tecnologia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13BC7DDC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41350CAE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2B344C0C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print "&lt;p&gt;</w:t>
      </w:r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$this-&gt;</w:t>
      </w:r>
      <w:proofErr w:type="spellStart"/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pulgadas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 </w:t>
      </w:r>
      <w:proofErr w:type="spell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pulgadas</w:t>
      </w:r>
      <w:proofErr w:type="spell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&lt;/p&gt;</w:t>
      </w:r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";</w:t>
      </w:r>
      <w:proofErr w:type="gramEnd"/>
    </w:p>
    <w:p w14:paraId="1056443A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}</w:t>
      </w:r>
    </w:p>
    <w:p w14:paraId="58840CB5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</w:p>
    <w:p w14:paraId="5CE858F7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__construct($row) {</w:t>
      </w:r>
    </w:p>
    <w:p w14:paraId="58A9D412" w14:textId="77777777" w:rsidR="003A0E34" w:rsidRP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proofErr w:type="gramStart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parent::</w:t>
      </w:r>
      <w:proofErr w:type="gramEnd"/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__construct($row);</w:t>
      </w:r>
    </w:p>
    <w:p w14:paraId="0639964D" w14:textId="77777777" w:rsidR="003A0E34" w:rsidRPr="00C4258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3A0E3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$this-&gt;pulgadas = $row['pulgadas'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];</w:t>
      </w:r>
      <w:proofErr w:type="gramEnd"/>
    </w:p>
    <w:p w14:paraId="6A47C0B1" w14:textId="77777777" w:rsid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tecnologia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row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['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tecnologia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'];</w:t>
      </w:r>
    </w:p>
    <w:p w14:paraId="5DB83365" w14:textId="77777777" w:rsid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7E989582" w14:textId="77777777" w:rsidR="003A0E34" w:rsidRDefault="003A0E34" w:rsidP="003A0E3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79A1DF4" w14:textId="2FEFF11A" w:rsidR="003A0E34" w:rsidRPr="00C325DC" w:rsidRDefault="00C325DC" w:rsidP="00F014FD">
      <w:r>
        <w:t xml:space="preserve">Igual que la palabra clave </w:t>
      </w:r>
      <w:proofErr w:type="spellStart"/>
      <w:r>
        <w:rPr>
          <w:b/>
          <w:bCs/>
        </w:rPr>
        <w:t>self</w:t>
      </w:r>
      <w:proofErr w:type="spellEnd"/>
      <w:r>
        <w:t xml:space="preserve"> servía para tener acceso a la clase actual. La clase </w:t>
      </w:r>
      <w:proofErr w:type="spellStart"/>
      <w:r w:rsidRPr="00AF787C">
        <w:rPr>
          <w:b/>
          <w:bCs/>
          <w:u w:val="single"/>
        </w:rPr>
        <w:t>parent</w:t>
      </w:r>
      <w:proofErr w:type="spellEnd"/>
      <w:r>
        <w:t>, sirve para hacer referencia a la clase base de la actual.</w:t>
      </w:r>
    </w:p>
    <w:p w14:paraId="35CA4D37" w14:textId="61EEE298" w:rsidR="004762F9" w:rsidRPr="00FF37E4" w:rsidRDefault="005D4878" w:rsidP="00F014FD">
      <w:r w:rsidRPr="005D4878">
        <w:rPr>
          <w:noProof/>
        </w:rPr>
        <w:drawing>
          <wp:inline distT="0" distB="0" distL="0" distR="0" wp14:anchorId="2477CAF2" wp14:editId="60E9692B">
            <wp:extent cx="5400040" cy="107124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963" w14:textId="4A33E61E" w:rsidR="00F014FD" w:rsidRDefault="00F014FD" w:rsidP="00F014FD">
      <w:pPr>
        <w:pStyle w:val="Ttulo2"/>
      </w:pPr>
      <w:r>
        <w:t>1.6.- Interfaces (I).</w:t>
      </w:r>
    </w:p>
    <w:p w14:paraId="31C8CA30" w14:textId="79714EEB" w:rsidR="00F014FD" w:rsidRDefault="00DA01DB" w:rsidP="00F014FD">
      <w:proofErr w:type="gramStart"/>
      <w:r w:rsidRPr="00DA01DB">
        <w:t>Un interface</w:t>
      </w:r>
      <w:proofErr w:type="gramEnd"/>
      <w:r w:rsidRPr="00DA01DB">
        <w:t> es como una clase vacía que solamente contiene declaraciones de métodos. Se definen utilizando la palabra </w:t>
      </w:r>
      <w:proofErr w:type="gramStart"/>
      <w:r w:rsidRPr="00DA01DB">
        <w:rPr>
          <w:b/>
          <w:bCs/>
        </w:rPr>
        <w:t>interface</w:t>
      </w:r>
      <w:proofErr w:type="gramEnd"/>
      <w:r w:rsidRPr="00DA01DB">
        <w:t>.</w:t>
      </w:r>
    </w:p>
    <w:p w14:paraId="6AB25578" w14:textId="2909BBFB" w:rsidR="00DA01DB" w:rsidRDefault="00926943" w:rsidP="00F014FD">
      <w:r>
        <w:t xml:space="preserve">Por ejemplo, si quieres asegurarte de que todos los tipos de productos tengan un método </w:t>
      </w:r>
      <w:r>
        <w:rPr>
          <w:b/>
          <w:bCs/>
        </w:rPr>
        <w:t>muestra</w:t>
      </w:r>
      <w:r>
        <w:t xml:space="preserve">, puedes crear </w:t>
      </w:r>
      <w:proofErr w:type="gramStart"/>
      <w:r>
        <w:t>un interface</w:t>
      </w:r>
      <w:proofErr w:type="gramEnd"/>
      <w:r>
        <w:t xml:space="preserve"> como el siguiente:</w:t>
      </w:r>
    </w:p>
    <w:p w14:paraId="4ED7470F" w14:textId="77777777" w:rsidR="00926943" w:rsidRDefault="00926943" w:rsidP="0092694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interface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iMuestra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{</w:t>
      </w:r>
    </w:p>
    <w:p w14:paraId="33CDE87C" w14:textId="77777777" w:rsidR="00926943" w:rsidRDefault="00926943" w:rsidP="0092694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public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function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muestra(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7D5CB54F" w14:textId="77777777" w:rsidR="00926943" w:rsidRDefault="00926943" w:rsidP="00926943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17E8260" w14:textId="1A5DEF21" w:rsidR="00926943" w:rsidRPr="00835521" w:rsidRDefault="00835521" w:rsidP="00F014FD">
      <w:r>
        <w:t xml:space="preserve">Cuando crees las subclases, deberás indicar con la palabra </w:t>
      </w:r>
      <w:proofErr w:type="spellStart"/>
      <w:r>
        <w:rPr>
          <w:b/>
          <w:bCs/>
        </w:rPr>
        <w:t>implements</w:t>
      </w:r>
      <w:proofErr w:type="spellEnd"/>
      <w:r>
        <w:t xml:space="preserve"> que tienen que implementar los métodos declarados en </w:t>
      </w:r>
      <w:proofErr w:type="gramStart"/>
      <w:r>
        <w:t>este interface</w:t>
      </w:r>
      <w:proofErr w:type="gramEnd"/>
      <w:r>
        <w:t>.</w:t>
      </w:r>
    </w:p>
    <w:p w14:paraId="04034C4D" w14:textId="77777777" w:rsidR="00DC542D" w:rsidRP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TV extends </w:t>
      </w:r>
      <w:proofErr w:type="spellStart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implements </w:t>
      </w:r>
      <w:proofErr w:type="spellStart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iMuestra</w:t>
      </w:r>
      <w:proofErr w:type="spellEnd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0D92E285" w14:textId="77777777" w:rsidR="00DC542D" w:rsidRP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…</w:t>
      </w:r>
    </w:p>
    <w:p w14:paraId="5708B2CD" w14:textId="77777777" w:rsidR="00DC542D" w:rsidRP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</w:t>
      </w:r>
    </w:p>
    <w:p w14:paraId="03C03BF1" w14:textId="77777777" w:rsid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lastRenderedPageBreak/>
        <w:t xml:space="preserve">        print "&lt;p&gt;</w:t>
      </w:r>
      <w:proofErr w:type="gramStart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" .</w:t>
      </w:r>
      <w:proofErr w:type="gramEnd"/>
      <w:r w:rsidRPr="00DC542D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pulgadas .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" pulgadas&lt;/p&gt;";</w:t>
      </w:r>
    </w:p>
    <w:p w14:paraId="00C83B63" w14:textId="77777777" w:rsid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1C9AE63C" w14:textId="77777777" w:rsid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7D7F5826" w14:textId="77777777" w:rsidR="00DC542D" w:rsidRDefault="00DC542D" w:rsidP="00DC542D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08676EEE" w14:textId="77777777" w:rsidR="00DC542D" w:rsidRDefault="00DC542D" w:rsidP="00DC542D">
      <w:pPr>
        <w:spacing w:after="0"/>
      </w:pPr>
    </w:p>
    <w:p w14:paraId="70CA0A90" w14:textId="66E55E81" w:rsidR="00926943" w:rsidRDefault="00DC542D" w:rsidP="00DC54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ECFF"/>
      </w:pPr>
      <w:r w:rsidRPr="00DC542D">
        <w:rPr>
          <w:b/>
          <w:bCs/>
        </w:rPr>
        <w:t xml:space="preserve">Todos los métodos que se declaren en </w:t>
      </w:r>
      <w:proofErr w:type="gramStart"/>
      <w:r w:rsidRPr="00DC542D">
        <w:rPr>
          <w:b/>
          <w:bCs/>
        </w:rPr>
        <w:t>un interface</w:t>
      </w:r>
      <w:proofErr w:type="gramEnd"/>
      <w:r w:rsidRPr="00DC542D">
        <w:rPr>
          <w:b/>
          <w:bCs/>
        </w:rPr>
        <w:t> deben ser públicos</w:t>
      </w:r>
      <w:r w:rsidRPr="00DC542D">
        <w:t xml:space="preserve">. Además de métodos, </w:t>
      </w:r>
      <w:r w:rsidRPr="00DC542D">
        <w:rPr>
          <w:b/>
          <w:bCs/>
        </w:rPr>
        <w:t xml:space="preserve">los interfaces podrán contener </w:t>
      </w:r>
      <w:proofErr w:type="gramStart"/>
      <w:r w:rsidRPr="00DC542D">
        <w:rPr>
          <w:b/>
          <w:bCs/>
        </w:rPr>
        <w:t>constantes</w:t>
      </w:r>
      <w:proofErr w:type="gramEnd"/>
      <w:r w:rsidRPr="00DC542D">
        <w:rPr>
          <w:b/>
          <w:bCs/>
        </w:rPr>
        <w:t xml:space="preserve"> pero no atributos</w:t>
      </w:r>
      <w:r w:rsidRPr="00DC542D">
        <w:t>.</w:t>
      </w:r>
    </w:p>
    <w:p w14:paraId="08533576" w14:textId="45DA612F" w:rsidR="00DC542D" w:rsidRDefault="00154EEE" w:rsidP="00F014FD">
      <w:r w:rsidRPr="00154EEE">
        <w:t xml:space="preserve">Al implementar todos los métodos declarados en </w:t>
      </w:r>
      <w:proofErr w:type="gramStart"/>
      <w:r w:rsidRPr="00154EEE">
        <w:t>el interface</w:t>
      </w:r>
      <w:proofErr w:type="gramEnd"/>
      <w:r w:rsidRPr="00154EEE">
        <w:t> se asegura la interoperabilidad entre clases. Si sabes que una clase implementa un </w:t>
      </w:r>
      <w:proofErr w:type="gramStart"/>
      <w:r w:rsidRPr="00154EEE">
        <w:t>interface determinado</w:t>
      </w:r>
      <w:proofErr w:type="gramEnd"/>
      <w:r w:rsidRPr="00154EEE">
        <w:t>, sabes qué nombre tienen sus métodos, qué parámetros les debes pasar y, probablemente, podrás averiguar fácilmente con qué objetivo han sido escritos.</w:t>
      </w:r>
    </w:p>
    <w:p w14:paraId="1A7E86D5" w14:textId="1244937E" w:rsidR="00154EEE" w:rsidRDefault="00154EEE" w:rsidP="00F014FD">
      <w:r w:rsidRPr="00CB1A2B">
        <w:rPr>
          <w:b/>
          <w:bCs/>
          <w:u w:val="single"/>
        </w:rPr>
        <w:t>Por ejemplo</w:t>
      </w:r>
      <w:r>
        <w:t xml:space="preserve">, en la librería de PHP está definido </w:t>
      </w:r>
      <w:proofErr w:type="gramStart"/>
      <w:r>
        <w:t>el interface</w:t>
      </w:r>
      <w:proofErr w:type="gramEnd"/>
      <w:r>
        <w:t xml:space="preserve"> </w:t>
      </w:r>
      <w:proofErr w:type="spellStart"/>
      <w:r>
        <w:rPr>
          <w:b/>
          <w:bCs/>
        </w:rPr>
        <w:t>Countable</w:t>
      </w:r>
      <w:proofErr w:type="spellEnd"/>
      <w:r>
        <w:t>:</w:t>
      </w:r>
    </w:p>
    <w:p w14:paraId="40D4D7AC" w14:textId="77777777" w:rsidR="00A31244" w:rsidRPr="00A31244" w:rsidRDefault="00A31244" w:rsidP="00A3124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3124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Countable {</w:t>
      </w:r>
    </w:p>
    <w:p w14:paraId="4062C9B6" w14:textId="77777777" w:rsidR="00A31244" w:rsidRPr="00A31244" w:rsidRDefault="00A31244" w:rsidP="00A3124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A3124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abstract public int count </w:t>
      </w:r>
      <w:proofErr w:type="gramStart"/>
      <w:r w:rsidRPr="00A3124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 void</w:t>
      </w:r>
      <w:proofErr w:type="gramEnd"/>
      <w:r w:rsidRPr="00A3124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)</w:t>
      </w:r>
    </w:p>
    <w:p w14:paraId="28E117FF" w14:textId="77777777" w:rsidR="00A31244" w:rsidRDefault="00A31244" w:rsidP="00A3124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B09150D" w14:textId="539A1DE4" w:rsidR="00154EEE" w:rsidRDefault="00CB1A2B" w:rsidP="00F014FD">
      <w:r w:rsidRPr="005A36D5">
        <w:rPr>
          <w:b/>
          <w:bCs/>
        </w:rPr>
        <w:t>Si creas una clase para la cesta de la compra en la tienda web</w:t>
      </w:r>
      <w:r w:rsidRPr="00CB1A2B">
        <w:t xml:space="preserve">, podrías implementar </w:t>
      </w:r>
      <w:proofErr w:type="gramStart"/>
      <w:r w:rsidRPr="00CB1A2B">
        <w:t>este interface</w:t>
      </w:r>
      <w:proofErr w:type="gramEnd"/>
      <w:r w:rsidRPr="00CB1A2B">
        <w:t xml:space="preserve"> </w:t>
      </w:r>
      <w:r w:rsidRPr="005A36D5">
        <w:rPr>
          <w:b/>
          <w:bCs/>
        </w:rPr>
        <w:t>para contar los productos</w:t>
      </w:r>
      <w:r w:rsidRPr="00CB1A2B">
        <w:t xml:space="preserve"> que figuran en la misma</w:t>
      </w:r>
      <w:r>
        <w:t>.</w:t>
      </w:r>
    </w:p>
    <w:p w14:paraId="59CBCAE4" w14:textId="00F4D99A" w:rsidR="00A31244" w:rsidRDefault="00E90843" w:rsidP="00F014FD">
      <w:r>
        <w:t xml:space="preserve">Por otra parte, </w:t>
      </w:r>
      <w:proofErr w:type="gramStart"/>
      <w:r>
        <w:t>recordar</w:t>
      </w:r>
      <w:proofErr w:type="gramEnd"/>
      <w:r>
        <w:t xml:space="preserve"> que </w:t>
      </w:r>
      <w:r w:rsidRPr="00E90843">
        <w:rPr>
          <w:b/>
          <w:bCs/>
        </w:rPr>
        <w:t>en PHP 5 no existe la herencia múltiple. Sin embargo, sí es posible crear clases que implementen varios interfaces</w:t>
      </w:r>
      <w:r w:rsidRPr="00E90843">
        <w:t>, simplemente separando la lista de interfaces por comas después de la palabra </w:t>
      </w:r>
      <w:proofErr w:type="spellStart"/>
      <w:r w:rsidRPr="00E90843">
        <w:rPr>
          <w:b/>
          <w:bCs/>
        </w:rPr>
        <w:t>implements</w:t>
      </w:r>
      <w:proofErr w:type="spellEnd"/>
      <w:r w:rsidRPr="00E90843">
        <w:t>.</w:t>
      </w:r>
    </w:p>
    <w:p w14:paraId="12225454" w14:textId="77777777" w:rsidR="007B0E54" w:rsidRPr="007B0E54" w:rsidRDefault="007B0E54" w:rsidP="007B0E5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TV extends </w:t>
      </w:r>
      <w:proofErr w:type="spellStart"/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implements </w:t>
      </w:r>
      <w:proofErr w:type="spellStart"/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iMuestra</w:t>
      </w:r>
      <w:proofErr w:type="spellEnd"/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, Countable {</w:t>
      </w:r>
    </w:p>
    <w:p w14:paraId="4A09E1EC" w14:textId="77777777" w:rsidR="007B0E54" w:rsidRDefault="007B0E54" w:rsidP="007B0E5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7B0E5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…</w:t>
      </w:r>
    </w:p>
    <w:p w14:paraId="782CF88B" w14:textId="77777777" w:rsidR="007B0E54" w:rsidRDefault="007B0E54" w:rsidP="007B0E5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558BF39A" w14:textId="641F7A8C" w:rsidR="007B0E54" w:rsidRDefault="008E0B0E" w:rsidP="00F014FD">
      <w:r w:rsidRPr="008E0B0E">
        <w:rPr>
          <w:b/>
          <w:bCs/>
        </w:rPr>
        <w:t>La única restricción es que los nombres de los métodos que se deban implementar en los distintos interfaces no coincidan</w:t>
      </w:r>
      <w:r w:rsidRPr="008E0B0E">
        <w:t xml:space="preserve">. Es decir, en nuestro ejemplo, </w:t>
      </w:r>
      <w:proofErr w:type="gramStart"/>
      <w:r w:rsidRPr="008E0B0E">
        <w:t>el interface</w:t>
      </w:r>
      <w:proofErr w:type="gramEnd"/>
      <w:r w:rsidRPr="008E0B0E">
        <w:t> </w:t>
      </w:r>
      <w:proofErr w:type="spellStart"/>
      <w:r w:rsidRPr="008E0B0E">
        <w:rPr>
          <w:b/>
          <w:bCs/>
        </w:rPr>
        <w:t>iMuestra</w:t>
      </w:r>
      <w:proofErr w:type="spellEnd"/>
      <w:r w:rsidRPr="008E0B0E">
        <w:t> no podría contener un método </w:t>
      </w:r>
      <w:proofErr w:type="spellStart"/>
      <w:r w:rsidRPr="008E0B0E">
        <w:rPr>
          <w:b/>
          <w:bCs/>
        </w:rPr>
        <w:t>count</w:t>
      </w:r>
      <w:proofErr w:type="spellEnd"/>
      <w:r w:rsidRPr="008E0B0E">
        <w:t>, pues éste ya está declarado en </w:t>
      </w:r>
      <w:proofErr w:type="spellStart"/>
      <w:r w:rsidRPr="008E0B0E">
        <w:rPr>
          <w:b/>
          <w:bCs/>
        </w:rPr>
        <w:t>Countable</w:t>
      </w:r>
      <w:proofErr w:type="spellEnd"/>
      <w:r w:rsidRPr="008E0B0E">
        <w:t>.</w:t>
      </w:r>
    </w:p>
    <w:p w14:paraId="15EB5D7D" w14:textId="65A30F05" w:rsidR="007B0E54" w:rsidRPr="00154EEE" w:rsidRDefault="008E0B0E" w:rsidP="008E0B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rPr>
          <w:b/>
          <w:bCs/>
          <w:u w:val="single"/>
        </w:rPr>
        <w:t>Debes conocer</w:t>
      </w:r>
      <w:r>
        <w:t xml:space="preserve">: también se pueden crear nuevos interfaces heredando de otros ya existentes. Se hace de la misma forma que con las clases, utilizando la palabra </w:t>
      </w:r>
      <w:proofErr w:type="spellStart"/>
      <w:r w:rsidRPr="008E0B0E">
        <w:rPr>
          <w:b/>
          <w:bCs/>
        </w:rPr>
        <w:t>extends</w:t>
      </w:r>
      <w:proofErr w:type="spellEnd"/>
      <w:r>
        <w:t>.</w:t>
      </w:r>
    </w:p>
    <w:p w14:paraId="704F2210" w14:textId="2B927382" w:rsidR="00F014FD" w:rsidRDefault="00F014FD" w:rsidP="00F014FD">
      <w:pPr>
        <w:pStyle w:val="Ttulo3"/>
      </w:pPr>
      <w:r>
        <w:t>1.6.1.- Interfaces (II)</w:t>
      </w:r>
      <w:r w:rsidR="00AE3A58">
        <w:t xml:space="preserve"> ¿Interfaces o clases </w:t>
      </w:r>
      <w:proofErr w:type="gramStart"/>
      <w:r w:rsidR="00AE3A58">
        <w:t>abstractas?</w:t>
      </w:r>
      <w:r>
        <w:t>.</w:t>
      </w:r>
      <w:proofErr w:type="gramEnd"/>
    </w:p>
    <w:p w14:paraId="49663F7B" w14:textId="446BAB78" w:rsidR="00F014FD" w:rsidRDefault="00F43D3D" w:rsidP="00F014FD">
      <w:r w:rsidRPr="00F43D3D">
        <w:t>Ambas permiten definir reglas para las clases que los implementen o hereden respectivamente. Y ninguna permite instanciar objetos. Las diferencias principales entre ambas opciones son:</w:t>
      </w:r>
    </w:p>
    <w:p w14:paraId="5180D179" w14:textId="77DAEE19" w:rsidR="00F43D3D" w:rsidRDefault="009C48EE" w:rsidP="00F43D3D">
      <w:pPr>
        <w:pStyle w:val="Prrafodelista"/>
        <w:numPr>
          <w:ilvl w:val="0"/>
          <w:numId w:val="13"/>
        </w:numPr>
      </w:pPr>
      <w:r w:rsidRPr="009C48EE">
        <w:rPr>
          <w:b/>
          <w:bCs/>
        </w:rPr>
        <w:t>En las clases abstractas, los métodos pueden contener código</w:t>
      </w:r>
      <w:r w:rsidRPr="009C48EE">
        <w:t xml:space="preserve">. Si van a existir varias subclases con un comportamiento común, se podría programar en los métodos </w:t>
      </w:r>
      <w:r w:rsidRPr="009C48EE">
        <w:lastRenderedPageBreak/>
        <w:t xml:space="preserve">de la clase abstracta. Si se opta por </w:t>
      </w:r>
      <w:proofErr w:type="gramStart"/>
      <w:r w:rsidRPr="009C48EE">
        <w:t>un interface</w:t>
      </w:r>
      <w:proofErr w:type="gramEnd"/>
      <w:r w:rsidRPr="009C48EE">
        <w:t>, habría que repetir el código en todas las clases que lo implemente</w:t>
      </w:r>
      <w:r>
        <w:t>.</w:t>
      </w:r>
    </w:p>
    <w:p w14:paraId="2A875876" w14:textId="77777777" w:rsidR="009C48EE" w:rsidRPr="009C48EE" w:rsidRDefault="009C48EE" w:rsidP="009C48EE">
      <w:pPr>
        <w:pStyle w:val="Prrafodelista"/>
        <w:numPr>
          <w:ilvl w:val="0"/>
          <w:numId w:val="13"/>
        </w:numPr>
      </w:pPr>
      <w:r w:rsidRPr="009C48EE">
        <w:rPr>
          <w:b/>
          <w:bCs/>
        </w:rPr>
        <w:t>Las clases abstractas pueden contener atributos</w:t>
      </w:r>
      <w:r w:rsidRPr="009C48EE">
        <w:t>, y los interfaces no.</w:t>
      </w:r>
    </w:p>
    <w:p w14:paraId="395617F6" w14:textId="5A76303A" w:rsidR="009C48EE" w:rsidRPr="000140C1" w:rsidRDefault="006343C2" w:rsidP="00F43D3D">
      <w:pPr>
        <w:pStyle w:val="Prrafodelista"/>
        <w:numPr>
          <w:ilvl w:val="0"/>
          <w:numId w:val="13"/>
        </w:numPr>
        <w:rPr>
          <w:b/>
          <w:bCs/>
        </w:rPr>
      </w:pPr>
      <w:r w:rsidRPr="006343C2">
        <w:t xml:space="preserve">No se puede crear una clase que herede de dos clases abstractas, pero </w:t>
      </w:r>
      <w:r w:rsidRPr="006343C2">
        <w:rPr>
          <w:b/>
          <w:bCs/>
        </w:rPr>
        <w:t>sí se puede crear una clase que implemente varios interfaces</w:t>
      </w:r>
      <w:r>
        <w:t>.</w:t>
      </w:r>
    </w:p>
    <w:p w14:paraId="73E36F48" w14:textId="2AA72061" w:rsidR="000140C1" w:rsidRDefault="000140C1" w:rsidP="000140C1">
      <w:r w:rsidRPr="00462FC9">
        <w:rPr>
          <w:b/>
          <w:bCs/>
          <w:u w:val="single"/>
        </w:rPr>
        <w:t>Por ejemplo</w:t>
      </w:r>
      <w:r w:rsidR="00462FC9">
        <w:t xml:space="preserve">: </w:t>
      </w:r>
      <w:r w:rsidR="008772C6" w:rsidRPr="008772C6">
        <w:t>en la tienda online va a haber dos tipos de usuarios: clientes y empleados. Si necesitas crear en tu aplicación objetos de tipo </w:t>
      </w:r>
      <w:r w:rsidR="008772C6" w:rsidRPr="008772C6">
        <w:rPr>
          <w:b/>
          <w:bCs/>
        </w:rPr>
        <w:t>Usuario</w:t>
      </w:r>
      <w:r w:rsidR="008772C6" w:rsidRPr="008772C6">
        <w:t> (por ejemplo, para manejar de forma conjunta a los clientes y a los empleados), tendrías que crear una clase no abstracta con ese nombre, de la que heredarían </w:t>
      </w:r>
      <w:r w:rsidR="008772C6" w:rsidRPr="008772C6">
        <w:rPr>
          <w:b/>
          <w:bCs/>
        </w:rPr>
        <w:t>Cliente</w:t>
      </w:r>
      <w:r w:rsidR="008772C6" w:rsidRPr="008772C6">
        <w:t> y </w:t>
      </w:r>
      <w:r w:rsidR="008772C6" w:rsidRPr="008772C6">
        <w:rPr>
          <w:b/>
          <w:bCs/>
        </w:rPr>
        <w:t>Empleado</w:t>
      </w:r>
      <w:r w:rsidR="008772C6">
        <w:t>.</w:t>
      </w:r>
    </w:p>
    <w:p w14:paraId="45742ECF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Usuario {</w:t>
      </w:r>
    </w:p>
    <w:p w14:paraId="1534A3E1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1F7F98B3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D11DA13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Cliente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extends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Usuario {</w:t>
      </w:r>
    </w:p>
    <w:p w14:paraId="30E7FCF2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4EDF9513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266C67A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class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Empleado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extends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Usuario {</w:t>
      </w:r>
    </w:p>
    <w:p w14:paraId="6BD92895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     </w:t>
      </w:r>
    </w:p>
    <w:p w14:paraId="04F6DC7C" w14:textId="77777777" w:rsidR="008772C6" w:rsidRDefault="008772C6" w:rsidP="008772C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1C40803" w14:textId="29DF1BEA" w:rsidR="008772C6" w:rsidRDefault="001014AE" w:rsidP="000140C1">
      <w:r w:rsidRPr="001014AE">
        <w:t xml:space="preserve">Pero si no fuera así, tendrías que decidir si </w:t>
      </w:r>
      <w:proofErr w:type="gramStart"/>
      <w:r w:rsidRPr="001014AE">
        <w:t>crearías</w:t>
      </w:r>
      <w:proofErr w:type="gramEnd"/>
      <w:r w:rsidRPr="001014AE">
        <w:t xml:space="preserve"> o no </w:t>
      </w:r>
      <w:r w:rsidRPr="001014AE">
        <w:rPr>
          <w:b/>
          <w:bCs/>
        </w:rPr>
        <w:t>Usuario</w:t>
      </w:r>
      <w:r w:rsidRPr="001014AE">
        <w:t>, y si lo harías como una clase abstracta o como un interface.</w:t>
      </w:r>
    </w:p>
    <w:p w14:paraId="58C4B0E3" w14:textId="1E6D7413" w:rsidR="001014AE" w:rsidRDefault="001014AE" w:rsidP="000140C1">
      <w:proofErr w:type="gramStart"/>
      <w:r w:rsidRPr="005B32C2">
        <w:rPr>
          <w:b/>
          <w:bCs/>
        </w:rPr>
        <w:t>Si</w:t>
      </w:r>
      <w:proofErr w:type="gramEnd"/>
      <w:r>
        <w:t xml:space="preserve"> por ejemplo, </w:t>
      </w:r>
      <w:r w:rsidR="005B32C2" w:rsidRPr="005B32C2">
        <w:rPr>
          <w:b/>
          <w:bCs/>
        </w:rPr>
        <w:t>quisieras</w:t>
      </w:r>
      <w:r w:rsidRPr="005B32C2">
        <w:rPr>
          <w:b/>
          <w:bCs/>
        </w:rPr>
        <w:t xml:space="preserve"> definir</w:t>
      </w:r>
      <w:r w:rsidR="005B32C2" w:rsidRPr="005B32C2">
        <w:rPr>
          <w:b/>
          <w:bCs/>
        </w:rPr>
        <w:t xml:space="preserve"> en un único sitio los atributos comunes</w:t>
      </w:r>
      <w:r w:rsidR="005B32C2" w:rsidRPr="005B32C2">
        <w:t xml:space="preserve"> a </w:t>
      </w:r>
      <w:r w:rsidR="005B32C2" w:rsidRPr="005B32C2">
        <w:rPr>
          <w:b/>
          <w:bCs/>
        </w:rPr>
        <w:t>Cliente</w:t>
      </w:r>
      <w:r w:rsidR="005B32C2" w:rsidRPr="005B32C2">
        <w:t> y a </w:t>
      </w:r>
      <w:r w:rsidR="005B32C2" w:rsidRPr="005B32C2">
        <w:rPr>
          <w:b/>
          <w:bCs/>
        </w:rPr>
        <w:t>Empleado</w:t>
      </w:r>
      <w:r w:rsidR="005B32C2" w:rsidRPr="005B32C2">
        <w:t>, deberías crear una clase abstracta </w:t>
      </w:r>
      <w:r w:rsidR="005B32C2" w:rsidRPr="005B32C2">
        <w:rPr>
          <w:b/>
          <w:bCs/>
        </w:rPr>
        <w:t>Usuario</w:t>
      </w:r>
      <w:r w:rsidR="005B32C2" w:rsidRPr="005B32C2">
        <w:t> de la que hereden.</w:t>
      </w:r>
    </w:p>
    <w:p w14:paraId="3A0F16C2" w14:textId="77777777" w:rsidR="005B32C2" w:rsidRPr="005B32C2" w:rsidRDefault="005B32C2" w:rsidP="005B32C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abstract class </w:t>
      </w:r>
      <w:proofErr w:type="spellStart"/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6FE8DCD3" w14:textId="77777777" w:rsidR="005B32C2" w:rsidRPr="005B32C2" w:rsidRDefault="005B32C2" w:rsidP="005B32C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$</w:t>
      </w:r>
      <w:proofErr w:type="spellStart"/>
      <w:proofErr w:type="gramStart"/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dni</w:t>
      </w:r>
      <w:proofErr w:type="spellEnd"/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536C8E60" w14:textId="77777777" w:rsidR="005B32C2" w:rsidRPr="00C42584" w:rsidRDefault="005B32C2" w:rsidP="005B32C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B32C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protected $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nombre;</w:t>
      </w:r>
      <w:proofErr w:type="gramEnd"/>
    </w:p>
    <w:p w14:paraId="069EDF4E" w14:textId="77777777" w:rsidR="005B32C2" w:rsidRPr="00D977BE" w:rsidRDefault="005B32C2" w:rsidP="005B32C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…</w:t>
      </w:r>
    </w:p>
    <w:p w14:paraId="17E9726E" w14:textId="77777777" w:rsidR="005B32C2" w:rsidRDefault="005B32C2" w:rsidP="005B32C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3AFD38B5" w14:textId="553852FE" w:rsidR="008772C6" w:rsidRDefault="005A77BC" w:rsidP="000140C1">
      <w:r w:rsidRPr="005A77BC">
        <w:t>Pero esto no podrías hacerlo si ya tienes planificada alguna relación de herencia para una de estas dos clases.</w:t>
      </w:r>
    </w:p>
    <w:p w14:paraId="01C9151D" w14:textId="4A33977B" w:rsidR="005B32C2" w:rsidRDefault="00531DB2" w:rsidP="00531DB2">
      <w:pPr>
        <w:pStyle w:val="Citadestacada"/>
      </w:pPr>
      <w:r>
        <w:t>Funciones de utilidad para interfaces en PHP 5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602"/>
        <w:gridCol w:w="3409"/>
        <w:gridCol w:w="2483"/>
      </w:tblGrid>
      <w:tr w:rsidR="00531DB2" w14:paraId="3763D747" w14:textId="77777777" w:rsidTr="00531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18EEF8" w14:textId="500B902F" w:rsidR="00531DB2" w:rsidRDefault="00531DB2" w:rsidP="00531DB2">
            <w:r>
              <w:t>Función</w:t>
            </w:r>
          </w:p>
        </w:tc>
        <w:tc>
          <w:tcPr>
            <w:tcW w:w="3683" w:type="dxa"/>
          </w:tcPr>
          <w:p w14:paraId="6E80C20D" w14:textId="5EBA92CC" w:rsidR="00531DB2" w:rsidRDefault="00531DB2" w:rsidP="00531D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</w:t>
            </w:r>
          </w:p>
        </w:tc>
        <w:tc>
          <w:tcPr>
            <w:tcW w:w="2831" w:type="dxa"/>
          </w:tcPr>
          <w:p w14:paraId="5CA169C7" w14:textId="526F1B8C" w:rsidR="00531DB2" w:rsidRDefault="00531DB2" w:rsidP="00531D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Significado</w:t>
            </w:r>
          </w:p>
        </w:tc>
      </w:tr>
      <w:tr w:rsidR="00531DB2" w:rsidRPr="009E5641" w14:paraId="6BFA91E4" w14:textId="77777777" w:rsidTr="00531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452BC" w14:textId="03EC382D" w:rsidR="00531DB2" w:rsidRDefault="00531DB2" w:rsidP="00531DB2">
            <w:proofErr w:type="spellStart"/>
            <w:r>
              <w:t>Get_declared_interfaces</w:t>
            </w:r>
            <w:proofErr w:type="spellEnd"/>
          </w:p>
        </w:tc>
        <w:tc>
          <w:tcPr>
            <w:tcW w:w="3683" w:type="dxa"/>
          </w:tcPr>
          <w:p w14:paraId="262CC205" w14:textId="77777777" w:rsidR="009E5641" w:rsidRPr="009E5641" w:rsidRDefault="009E5641" w:rsidP="009E5641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proofErr w:type="spellStart"/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print_r</w:t>
            </w:r>
            <w:proofErr w:type="spellEnd"/>
          </w:p>
          <w:p w14:paraId="0C468C6C" w14:textId="7F5712D5" w:rsidR="00531DB2" w:rsidRPr="009E5641" w:rsidRDefault="009E5641" w:rsidP="009E5641">
            <w:pPr>
              <w:pStyle w:val="HTMLconformatoprevio"/>
              <w:shd w:val="clear" w:color="auto" w:fill="191B1C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  <w:lang w:val="en-US"/>
              </w:rPr>
            </w:pPr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spellStart"/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get_declared_</w:t>
            </w:r>
            <w:proofErr w:type="gramStart"/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interfaces</w:t>
            </w:r>
            <w:proofErr w:type="spellEnd"/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(</w:t>
            </w:r>
            <w:proofErr w:type="gramEnd"/>
            <w:r w:rsidRPr="009E5641"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  <w:lang w:val="en-US"/>
              </w:rPr>
              <w:t>));</w:t>
            </w:r>
          </w:p>
        </w:tc>
        <w:tc>
          <w:tcPr>
            <w:tcW w:w="2831" w:type="dxa"/>
          </w:tcPr>
          <w:p w14:paraId="0985C59B" w14:textId="42156291" w:rsidR="00531DB2" w:rsidRPr="009E5641" w:rsidRDefault="009E5641" w:rsidP="00531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5641">
              <w:t>Devuelve un array con los nombres de los interfaces declarados.</w:t>
            </w:r>
          </w:p>
        </w:tc>
      </w:tr>
      <w:tr w:rsidR="00531DB2" w:rsidRPr="00E86610" w14:paraId="59D0811A" w14:textId="77777777" w:rsidTr="00531D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1CA68FE" w14:textId="48D19E3E" w:rsidR="00531DB2" w:rsidRPr="009E5641" w:rsidRDefault="009E5641" w:rsidP="00531D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Interface_exists</w:t>
            </w:r>
            <w:proofErr w:type="spellEnd"/>
          </w:p>
        </w:tc>
        <w:tc>
          <w:tcPr>
            <w:tcW w:w="3683" w:type="dxa"/>
          </w:tcPr>
          <w:p w14:paraId="7BD9D4E4" w14:textId="77777777" w:rsidR="009E5641" w:rsidRDefault="009E5641" w:rsidP="009E5641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if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 xml:space="preserve"> (</w:t>
            </w:r>
            <w:proofErr w:type="spellStart"/>
            <w:proofErr w:type="gram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interface</w:t>
            </w:r>
            <w:proofErr w:type="gram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_exists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('</w:t>
            </w:r>
            <w:proofErr w:type="spellStart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iMuestra</w:t>
            </w:r>
            <w:proofErr w:type="spellEnd"/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') {</w:t>
            </w:r>
          </w:p>
          <w:p w14:paraId="6EC92FC7" w14:textId="77777777" w:rsidR="009E5641" w:rsidRDefault="009E5641" w:rsidP="009E5641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…</w:t>
            </w:r>
          </w:p>
          <w:p w14:paraId="06BBB5B8" w14:textId="6EEC7CD0" w:rsidR="00531DB2" w:rsidRPr="009E5641" w:rsidRDefault="009E5641" w:rsidP="009E5641">
            <w:pPr>
              <w:pStyle w:val="HTMLconformatoprevio"/>
              <w:shd w:val="clear" w:color="auto" w:fill="2B2F31"/>
              <w:spacing w:after="96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Mono" w:hAnsi="DejaVu Sans Mono"/>
                <w:color w:val="E8E6E3"/>
                <w:sz w:val="18"/>
                <w:szCs w:val="18"/>
              </w:rPr>
            </w:pPr>
            <w:r>
              <w:rPr>
                <w:rStyle w:val="CdigoHTML"/>
                <w:rFonts w:ascii="DejaVu Sans Mono" w:hAnsi="DejaVu Sans Mono"/>
                <w:color w:val="E8E6E3"/>
                <w:sz w:val="18"/>
                <w:szCs w:val="18"/>
              </w:rPr>
              <w:t>}</w:t>
            </w:r>
          </w:p>
        </w:tc>
        <w:tc>
          <w:tcPr>
            <w:tcW w:w="2831" w:type="dxa"/>
          </w:tcPr>
          <w:p w14:paraId="6A36F7E2" w14:textId="52F64B7B" w:rsidR="00531DB2" w:rsidRPr="00E86610" w:rsidRDefault="00E86610" w:rsidP="00531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6610">
              <w:t>Devuelve </w:t>
            </w:r>
            <w:r w:rsidRPr="00E86610">
              <w:rPr>
                <w:b/>
                <w:bCs/>
              </w:rPr>
              <w:t>true</w:t>
            </w:r>
            <w:r w:rsidRPr="00E86610">
              <w:t xml:space="preserve"> si existe </w:t>
            </w:r>
            <w:proofErr w:type="gramStart"/>
            <w:r w:rsidRPr="00E86610">
              <w:t>el interface</w:t>
            </w:r>
            <w:proofErr w:type="gramEnd"/>
            <w:r w:rsidRPr="00E86610">
              <w:t> que se indica, o </w:t>
            </w:r>
            <w:r w:rsidRPr="00E86610">
              <w:rPr>
                <w:b/>
                <w:bCs/>
              </w:rPr>
              <w:t>false</w:t>
            </w:r>
            <w:r w:rsidRPr="00E86610">
              <w:t> en caso contrario.</w:t>
            </w:r>
          </w:p>
        </w:tc>
      </w:tr>
    </w:tbl>
    <w:p w14:paraId="2553AE45" w14:textId="77777777" w:rsidR="00531DB2" w:rsidRDefault="00531DB2" w:rsidP="00E86610">
      <w:pPr>
        <w:spacing w:after="0"/>
      </w:pPr>
    </w:p>
    <w:p w14:paraId="516A4818" w14:textId="7A581625" w:rsidR="00E86610" w:rsidRPr="009E5641" w:rsidRDefault="007F2566" w:rsidP="00E86610">
      <w:r w:rsidRPr="007F2566">
        <w:rPr>
          <w:noProof/>
        </w:rPr>
        <w:drawing>
          <wp:inline distT="0" distB="0" distL="0" distR="0" wp14:anchorId="20568CDE" wp14:editId="7B18DEAD">
            <wp:extent cx="5400040" cy="150749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4315" w14:textId="77777777" w:rsidR="00F014FD" w:rsidRDefault="003E1878" w:rsidP="003E1878">
      <w:pPr>
        <w:pStyle w:val="Ttulo2"/>
      </w:pPr>
      <w:r>
        <w:t>1.7.- Ejemplo de POO en PHP (I).</w:t>
      </w:r>
    </w:p>
    <w:p w14:paraId="315A3891" w14:textId="3AC43CCC" w:rsidR="003E1878" w:rsidRDefault="0004319E" w:rsidP="003E1878">
      <w:r>
        <w:t>Es hora de llevar a la práctica lo aprendido</w:t>
      </w:r>
      <w:r w:rsidR="00C42F67">
        <w:t>, llevándonos la POO a la aplicación de tienda web con la que trabajamos en la unidad anterior:</w:t>
      </w:r>
    </w:p>
    <w:p w14:paraId="351E2C9B" w14:textId="6CFB6823" w:rsidR="00C42F67" w:rsidRDefault="00C42F67" w:rsidP="003E1878">
      <w:r>
        <w:rPr>
          <w:noProof/>
        </w:rPr>
        <w:drawing>
          <wp:inline distT="0" distB="0" distL="0" distR="0" wp14:anchorId="6B661C62" wp14:editId="6F8B416E">
            <wp:extent cx="3841940" cy="320802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94" cy="3209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4531D" w14:textId="32BBF5F5" w:rsidR="00C42F67" w:rsidRDefault="00104A81" w:rsidP="00C42F67">
      <w:pPr>
        <w:pStyle w:val="Prrafodelista"/>
        <w:numPr>
          <w:ilvl w:val="0"/>
          <w:numId w:val="14"/>
        </w:numPr>
      </w:pPr>
      <w:r w:rsidRPr="00104A81">
        <w:rPr>
          <w:b/>
          <w:bCs/>
        </w:rPr>
        <w:t>DB</w:t>
      </w:r>
      <w:r w:rsidRPr="00104A81">
        <w:t>. Va a ser la clase encargada de interactuar con la base de datos</w:t>
      </w:r>
      <w:r>
        <w:t>.</w:t>
      </w:r>
    </w:p>
    <w:p w14:paraId="1AD68513" w14:textId="1DFB3873" w:rsidR="00104A81" w:rsidRDefault="00104A81" w:rsidP="00C42F67">
      <w:pPr>
        <w:pStyle w:val="Prrafodelista"/>
        <w:numPr>
          <w:ilvl w:val="0"/>
          <w:numId w:val="14"/>
        </w:numPr>
      </w:pPr>
      <w:r w:rsidRPr="00104A81">
        <w:rPr>
          <w:b/>
          <w:bCs/>
        </w:rPr>
        <w:t>Producto</w:t>
      </w:r>
      <w:r w:rsidRPr="00104A81">
        <w:t>. Las instancias de esta clase representan los productos que se venden en la tienda</w:t>
      </w:r>
      <w:r>
        <w:t>.</w:t>
      </w:r>
    </w:p>
    <w:p w14:paraId="56C9FCFC" w14:textId="0B7CA71D" w:rsidR="00104A81" w:rsidRDefault="00104A81" w:rsidP="00C42F67">
      <w:pPr>
        <w:pStyle w:val="Prrafodelista"/>
        <w:numPr>
          <w:ilvl w:val="0"/>
          <w:numId w:val="14"/>
        </w:numPr>
      </w:pPr>
      <w:proofErr w:type="spellStart"/>
      <w:r w:rsidRPr="00104A81">
        <w:rPr>
          <w:b/>
          <w:bCs/>
        </w:rPr>
        <w:t>CestaCompra</w:t>
      </w:r>
      <w:proofErr w:type="spellEnd"/>
      <w:r w:rsidRPr="00104A81">
        <w:t>. Con esta clase vas a gestionar los productos que escoge el cliente de la tienda para comprar</w:t>
      </w:r>
      <w:r>
        <w:t>.</w:t>
      </w:r>
    </w:p>
    <w:p w14:paraId="1CD4C3E7" w14:textId="0992885A" w:rsidR="00104A81" w:rsidRDefault="0096632C" w:rsidP="00104A81">
      <w:r w:rsidRPr="0096632C">
        <w:t>Obviamente en una tienda web real, la lista de clases que deberíamos crear sería mucho más amplia y debería haberse estudiado el diagrama resultante</w:t>
      </w:r>
      <w:r>
        <w:t>.</w:t>
      </w:r>
    </w:p>
    <w:p w14:paraId="4D2A776F" w14:textId="77777777" w:rsidR="0070651C" w:rsidRDefault="0029104A" w:rsidP="00104A81">
      <w:r w:rsidRPr="009C4DBE">
        <w:rPr>
          <w:b/>
          <w:bCs/>
        </w:rPr>
        <w:t>Como se puede ver en el diagrama</w:t>
      </w:r>
      <w:r w:rsidR="0070651C">
        <w:t>:</w:t>
      </w:r>
    </w:p>
    <w:p w14:paraId="01F4D89C" w14:textId="5826ACF7" w:rsidR="0096632C" w:rsidRDefault="0070651C" w:rsidP="0070651C">
      <w:pPr>
        <w:pStyle w:val="Prrafodelista"/>
        <w:numPr>
          <w:ilvl w:val="0"/>
          <w:numId w:val="15"/>
        </w:numPr>
      </w:pPr>
      <w:r w:rsidRPr="0070651C">
        <w:rPr>
          <w:b/>
          <w:bCs/>
        </w:rPr>
        <w:lastRenderedPageBreak/>
        <w:t>C</w:t>
      </w:r>
      <w:r w:rsidR="0029104A" w:rsidRPr="0070651C">
        <w:rPr>
          <w:b/>
          <w:bCs/>
        </w:rPr>
        <w:t xml:space="preserve">ada valor se almacenará en un atributo de tipo </w:t>
      </w:r>
      <w:proofErr w:type="spellStart"/>
      <w:r w:rsidR="0029104A" w:rsidRPr="0070651C">
        <w:rPr>
          <w:b/>
          <w:bCs/>
        </w:rPr>
        <w:t>protected</w:t>
      </w:r>
      <w:proofErr w:type="spellEnd"/>
      <w:r w:rsidR="0029104A" w:rsidRPr="0029104A">
        <w:t>, para limitar el acceso a su contenido y, a la vez, permitir su herencia (en caso de que en el futuro creemos clases heredadas).</w:t>
      </w:r>
    </w:p>
    <w:p w14:paraId="623254E9" w14:textId="1AA4DE59" w:rsidR="00E33BC7" w:rsidRDefault="00E33BC7" w:rsidP="00E33BC7">
      <w:pPr>
        <w:pStyle w:val="Prrafodelista"/>
        <w:numPr>
          <w:ilvl w:val="0"/>
          <w:numId w:val="15"/>
        </w:numPr>
      </w:pPr>
      <w:r w:rsidRPr="00CE6CEC">
        <w:rPr>
          <w:b/>
          <w:bCs/>
        </w:rPr>
        <w:t>En nuestra aplicación no será necesario cambiar sus valores</w:t>
      </w:r>
      <w:r w:rsidRPr="00E33BC7">
        <w:t>, pero sí acceder a ellos, por lo que se creará un método de tipo </w:t>
      </w:r>
      <w:proofErr w:type="spellStart"/>
      <w:r w:rsidRPr="00E33BC7">
        <w:rPr>
          <w:b/>
          <w:bCs/>
        </w:rPr>
        <w:t>get</w:t>
      </w:r>
      <w:proofErr w:type="spellEnd"/>
      <w:r w:rsidRPr="00E33BC7">
        <w:t> para cada uno.</w:t>
      </w:r>
    </w:p>
    <w:p w14:paraId="76761DFB" w14:textId="210B099F" w:rsidR="00CE6CEC" w:rsidRDefault="00CE6CEC" w:rsidP="00E33BC7">
      <w:r w:rsidRPr="00CE6CEC">
        <w:t xml:space="preserve">En nuestro caso, </w:t>
      </w:r>
      <w:r w:rsidRPr="002234F0">
        <w:rPr>
          <w:b/>
          <w:bCs/>
        </w:rPr>
        <w:t>para facilitar la creación de objetos de la clase Producto a partir del contenido de la base de datos</w:t>
      </w:r>
      <w:r w:rsidRPr="00CE6CEC">
        <w:t xml:space="preserve">, le pasaremos </w:t>
      </w:r>
      <w:r w:rsidRPr="002234F0">
        <w:rPr>
          <w:b/>
          <w:bCs/>
        </w:rPr>
        <w:t>como parámetro un array</w:t>
      </w:r>
      <w:r w:rsidRPr="00CE6CEC">
        <w:t xml:space="preserve"> obtenido de una fila de la base de datos.</w:t>
      </w:r>
    </w:p>
    <w:p w14:paraId="4B8EB9D0" w14:textId="187EB37E" w:rsidR="00795B04" w:rsidRDefault="002234F0" w:rsidP="003E1878">
      <w:r>
        <w:t xml:space="preserve">La </w:t>
      </w:r>
      <w:r w:rsidRPr="00C92120">
        <w:rPr>
          <w:b/>
          <w:bCs/>
          <w:u w:val="single"/>
        </w:rPr>
        <w:t>clase Producto</w:t>
      </w:r>
      <w:r>
        <w:t xml:space="preserve"> quedaría como sigue:</w:t>
      </w:r>
    </w:p>
    <w:p w14:paraId="352405E6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class </w:t>
      </w:r>
      <w:proofErr w:type="spell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{</w:t>
      </w:r>
    </w:p>
    <w:p w14:paraId="42030F96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protected $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0A79CED4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protected $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7E004C9D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protected $</w:t>
      </w:r>
      <w:proofErr w:type="spell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nombre_</w:t>
      </w:r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corto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</w:t>
      </w:r>
      <w:proofErr w:type="gramEnd"/>
    </w:p>
    <w:p w14:paraId="6C882CAD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protected $</w:t>
      </w:r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PVP;</w:t>
      </w:r>
      <w:proofErr w:type="gramEnd"/>
    </w:p>
    <w:p w14:paraId="3F26DC9D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</w:p>
    <w:p w14:paraId="50EA3EF0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getcodigo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{return $this-&gt;</w:t>
      </w:r>
      <w:proofErr w:type="spell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 }</w:t>
      </w:r>
    </w:p>
    <w:p w14:paraId="457D571A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getnombre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{return $this-&gt;</w:t>
      </w:r>
      <w:proofErr w:type="spell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 }</w:t>
      </w:r>
    </w:p>
    <w:p w14:paraId="74835915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getnombrecorto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{return $this-&gt;</w:t>
      </w:r>
      <w:proofErr w:type="spell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nombre_corto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; }</w:t>
      </w:r>
    </w:p>
    <w:p w14:paraId="6DFD7642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getPVP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{return $this-&gt;PVP; }</w:t>
      </w:r>
    </w:p>
    <w:p w14:paraId="2FAEB717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</w:p>
    <w:p w14:paraId="5CB2C399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muestra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 {print "&lt;p&gt;" . $this-&gt;</w:t>
      </w:r>
      <w:proofErr w:type="spellStart"/>
      <w:proofErr w:type="gramStart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codigo</w:t>
      </w:r>
      <w:proofErr w:type="spell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.</w:t>
      </w:r>
      <w:proofErr w:type="gramEnd"/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"&lt;/p&gt;";}</w:t>
      </w:r>
    </w:p>
    <w:p w14:paraId="5106A10B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</w:p>
    <w:p w14:paraId="065D0262" w14:textId="77777777" w:rsidR="002234F0" w:rsidRP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public function __construct($row) {</w:t>
      </w:r>
    </w:p>
    <w:p w14:paraId="393125D8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2234F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row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['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'];</w:t>
      </w:r>
    </w:p>
    <w:p w14:paraId="2D85AACF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   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-&gt;nombre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row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['nombre'];</w:t>
      </w:r>
    </w:p>
    <w:p w14:paraId="7BF68AC8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   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nombre_corto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row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['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nombre_corto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'];</w:t>
      </w:r>
    </w:p>
    <w:p w14:paraId="3C3714B7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   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this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-&gt;PVP = 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row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['PVP'];</w:t>
      </w:r>
    </w:p>
    <w:p w14:paraId="28228646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}</w:t>
      </w:r>
    </w:p>
    <w:p w14:paraId="4F860472" w14:textId="77777777" w:rsidR="002234F0" w:rsidRDefault="002234F0" w:rsidP="002234F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C6285F9" w14:textId="4C9A90DD" w:rsidR="002234F0" w:rsidRDefault="0082149F" w:rsidP="003E1878">
      <w:r w:rsidRPr="0082149F">
        <w:t xml:space="preserve">La </w:t>
      </w:r>
      <w:r w:rsidRPr="00C92120">
        <w:rPr>
          <w:b/>
          <w:bCs/>
          <w:u w:val="single"/>
        </w:rPr>
        <w:t>clase DB</w:t>
      </w:r>
      <w:r w:rsidRPr="0082149F">
        <w:t> no necesita almacenar ninguna información; simplemente deberá contener métodos para realizar acciones sobre la base de datos. Por tanto, vamos a definir en la misma únicamente métodos estáticos. No hará falta instanciar ningún objeto de esta clase.</w:t>
      </w:r>
      <w:r w:rsidR="00313070">
        <w:t xml:space="preserve"> </w:t>
      </w:r>
      <w:r w:rsidR="00313070" w:rsidRPr="00313070">
        <w:rPr>
          <w:b/>
          <w:bCs/>
        </w:rPr>
        <w:t>Los métodos son</w:t>
      </w:r>
      <w:r w:rsidR="00313070">
        <w:t>:</w:t>
      </w:r>
    </w:p>
    <w:p w14:paraId="26599A51" w14:textId="666C134D" w:rsidR="00313070" w:rsidRDefault="00313070" w:rsidP="00313070">
      <w:pPr>
        <w:pStyle w:val="Prrafodelista"/>
        <w:numPr>
          <w:ilvl w:val="0"/>
          <w:numId w:val="16"/>
        </w:numPr>
      </w:pPr>
      <w:proofErr w:type="spellStart"/>
      <w:r>
        <w:rPr>
          <w:b/>
          <w:bCs/>
        </w:rPr>
        <w:t>obtieneProductos</w:t>
      </w:r>
      <w:proofErr w:type="spellEnd"/>
      <w:r>
        <w:t>: devuelve un array con todos los productos de la BB.DD.</w:t>
      </w:r>
    </w:p>
    <w:p w14:paraId="73DB1C63" w14:textId="448FD031" w:rsidR="00313070" w:rsidRDefault="00313070" w:rsidP="00313070">
      <w:pPr>
        <w:pStyle w:val="Prrafodelista"/>
        <w:numPr>
          <w:ilvl w:val="0"/>
          <w:numId w:val="16"/>
        </w:numPr>
      </w:pPr>
      <w:proofErr w:type="spellStart"/>
      <w:r>
        <w:rPr>
          <w:b/>
          <w:bCs/>
        </w:rPr>
        <w:t>obtieneProducto</w:t>
      </w:r>
      <w:proofErr w:type="spellEnd"/>
      <w:r>
        <w:rPr>
          <w:b/>
          <w:bCs/>
        </w:rPr>
        <w:t>($</w:t>
      </w:r>
      <w:proofErr w:type="spellStart"/>
      <w:r>
        <w:rPr>
          <w:b/>
          <w:bCs/>
        </w:rPr>
        <w:t>codigo</w:t>
      </w:r>
      <w:proofErr w:type="spellEnd"/>
      <w:r>
        <w:rPr>
          <w:b/>
          <w:bCs/>
        </w:rPr>
        <w:t>)</w:t>
      </w:r>
      <w:r>
        <w:t>: devuelve el producto que coincide con el código que se indica.</w:t>
      </w:r>
    </w:p>
    <w:p w14:paraId="20D1528C" w14:textId="5A1BDA6E" w:rsidR="00313070" w:rsidRDefault="00313070" w:rsidP="00313070">
      <w:pPr>
        <w:pStyle w:val="Prrafodelista"/>
        <w:numPr>
          <w:ilvl w:val="0"/>
          <w:numId w:val="16"/>
        </w:numPr>
      </w:pPr>
      <w:proofErr w:type="spellStart"/>
      <w:proofErr w:type="gramStart"/>
      <w:r>
        <w:rPr>
          <w:b/>
          <w:bCs/>
        </w:rPr>
        <w:lastRenderedPageBreak/>
        <w:t>verificaCliente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$nombre, $</w:t>
      </w:r>
      <w:proofErr w:type="spellStart"/>
      <w:r>
        <w:rPr>
          <w:b/>
          <w:bCs/>
        </w:rPr>
        <w:t>contrasena</w:t>
      </w:r>
      <w:proofErr w:type="spellEnd"/>
      <w:r>
        <w:rPr>
          <w:b/>
          <w:bCs/>
        </w:rPr>
        <w:t>)</w:t>
      </w:r>
      <w:r>
        <w:t xml:space="preserve">: devuelve </w:t>
      </w:r>
      <w:r>
        <w:rPr>
          <w:b/>
          <w:bCs/>
        </w:rPr>
        <w:t>true</w:t>
      </w:r>
      <w:r>
        <w:t xml:space="preserve"> o </w:t>
      </w:r>
      <w:r>
        <w:rPr>
          <w:b/>
          <w:bCs/>
        </w:rPr>
        <w:t>false</w:t>
      </w:r>
      <w:r>
        <w:t xml:space="preserve">, según </w:t>
      </w:r>
      <w:r w:rsidR="008C5692" w:rsidRPr="008C5692">
        <w:t>sean correctas o no las credenciales que se proporcionen.</w:t>
      </w:r>
    </w:p>
    <w:p w14:paraId="304E61CC" w14:textId="4AA17054" w:rsidR="009A329E" w:rsidRDefault="009A329E" w:rsidP="00313070">
      <w:pPr>
        <w:pStyle w:val="Prrafodelista"/>
        <w:numPr>
          <w:ilvl w:val="0"/>
          <w:numId w:val="16"/>
        </w:numPr>
      </w:pPr>
      <w:r w:rsidRPr="009A329E">
        <w:t>Utilizaremos de apoyo un método </w:t>
      </w:r>
      <w:proofErr w:type="spellStart"/>
      <w:r w:rsidRPr="009A329E">
        <w:rPr>
          <w:b/>
          <w:bCs/>
        </w:rPr>
        <w:t>protected</w:t>
      </w:r>
      <w:proofErr w:type="spellEnd"/>
      <w:r w:rsidRPr="009A329E">
        <w:t>, </w:t>
      </w:r>
      <w:proofErr w:type="spellStart"/>
      <w:r w:rsidRPr="009A329E">
        <w:rPr>
          <w:b/>
          <w:bCs/>
        </w:rPr>
        <w:t>ejecutaConsulta</w:t>
      </w:r>
      <w:proofErr w:type="spellEnd"/>
      <w:r w:rsidRPr="009A329E">
        <w:t>, que será el que realmente ejecute las consultas sobre la base de datos</w:t>
      </w:r>
      <w:r w:rsidR="00CB2A07">
        <w:t>. Los otros métodos llaman a este método.</w:t>
      </w:r>
    </w:p>
    <w:p w14:paraId="6D1A59BE" w14:textId="1B433385" w:rsidR="0082149F" w:rsidRDefault="00C25169" w:rsidP="003E1878">
      <w:r w:rsidRPr="00C25169">
        <w:t xml:space="preserve">Por último, la </w:t>
      </w:r>
      <w:r w:rsidRPr="00C92120">
        <w:rPr>
          <w:b/>
          <w:bCs/>
          <w:u w:val="single"/>
        </w:rPr>
        <w:t>clase </w:t>
      </w:r>
      <w:proofErr w:type="spellStart"/>
      <w:r w:rsidRPr="00C92120">
        <w:rPr>
          <w:b/>
          <w:bCs/>
          <w:u w:val="single"/>
        </w:rPr>
        <w:t>CestaCompra</w:t>
      </w:r>
      <w:proofErr w:type="spellEnd"/>
      <w:r w:rsidRPr="00C25169">
        <w:t> debe almacenar un array con los productos que figuran en la cesta. Ese array lo crearemos como </w:t>
      </w:r>
      <w:proofErr w:type="spellStart"/>
      <w:r w:rsidRPr="00C25169">
        <w:rPr>
          <w:b/>
          <w:bCs/>
        </w:rPr>
        <w:t>protected</w:t>
      </w:r>
      <w:proofErr w:type="spellEnd"/>
      <w:r>
        <w:t>, para controlar el acceso a su contenido</w:t>
      </w:r>
      <w:r w:rsidR="00C92120">
        <w:t xml:space="preserve">, pero necesitaremos un método </w:t>
      </w:r>
      <w:proofErr w:type="spellStart"/>
      <w:r w:rsidR="00C92120">
        <w:rPr>
          <w:b/>
          <w:bCs/>
        </w:rPr>
        <w:t>get_productos</w:t>
      </w:r>
      <w:proofErr w:type="spellEnd"/>
      <w:r w:rsidR="00C92120">
        <w:t xml:space="preserve"> para devolverlo.</w:t>
      </w:r>
    </w:p>
    <w:p w14:paraId="622D04B2" w14:textId="0D27BC1E" w:rsidR="00C92120" w:rsidRDefault="00C92120" w:rsidP="003E1878">
      <w:r>
        <w:t>Además, hemos implementado los siguientes métodos en la misma:</w:t>
      </w:r>
    </w:p>
    <w:p w14:paraId="0ADA65D2" w14:textId="77777777" w:rsidR="00034669" w:rsidRPr="00034669" w:rsidRDefault="00034669" w:rsidP="00034669">
      <w:pPr>
        <w:numPr>
          <w:ilvl w:val="0"/>
          <w:numId w:val="17"/>
        </w:numPr>
        <w:spacing w:after="0"/>
      </w:pPr>
      <w:proofErr w:type="spellStart"/>
      <w:r w:rsidRPr="00034669">
        <w:rPr>
          <w:b/>
          <w:bCs/>
        </w:rPr>
        <w:t>nuevo_articulo</w:t>
      </w:r>
      <w:proofErr w:type="spellEnd"/>
      <w:r w:rsidRPr="00034669">
        <w:rPr>
          <w:b/>
          <w:bCs/>
        </w:rPr>
        <w:t>($</w:t>
      </w:r>
      <w:proofErr w:type="spellStart"/>
      <w:r w:rsidRPr="00034669">
        <w:rPr>
          <w:b/>
          <w:bCs/>
        </w:rPr>
        <w:t>codigo</w:t>
      </w:r>
      <w:proofErr w:type="spellEnd"/>
      <w:r w:rsidRPr="00034669">
        <w:rPr>
          <w:b/>
          <w:bCs/>
        </w:rPr>
        <w:t>)</w:t>
      </w:r>
      <w:r w:rsidRPr="00034669">
        <w:t>. Introduce en la cesta el artículo indicado por su código.</w:t>
      </w:r>
    </w:p>
    <w:p w14:paraId="7780DE8F" w14:textId="77777777" w:rsidR="00034669" w:rsidRPr="00034669" w:rsidRDefault="00034669" w:rsidP="00034669">
      <w:pPr>
        <w:numPr>
          <w:ilvl w:val="0"/>
          <w:numId w:val="17"/>
        </w:numPr>
        <w:spacing w:after="0"/>
      </w:pPr>
      <w:proofErr w:type="spellStart"/>
      <w:r w:rsidRPr="00034669">
        <w:rPr>
          <w:b/>
          <w:bCs/>
        </w:rPr>
        <w:t>get_productos</w:t>
      </w:r>
      <w:proofErr w:type="spellEnd"/>
      <w:r w:rsidRPr="00034669">
        <w:t>. Devuelve un array con todos los productos de la base de datos.</w:t>
      </w:r>
    </w:p>
    <w:p w14:paraId="25E719C6" w14:textId="77777777" w:rsidR="00034669" w:rsidRPr="00034669" w:rsidRDefault="00034669" w:rsidP="00034669">
      <w:pPr>
        <w:numPr>
          <w:ilvl w:val="0"/>
          <w:numId w:val="17"/>
        </w:numPr>
        <w:spacing w:after="0"/>
      </w:pPr>
      <w:proofErr w:type="spellStart"/>
      <w:r w:rsidRPr="00034669">
        <w:rPr>
          <w:b/>
          <w:bCs/>
        </w:rPr>
        <w:t>get_coste</w:t>
      </w:r>
      <w:proofErr w:type="spellEnd"/>
      <w:r w:rsidRPr="00034669">
        <w:t>. Devuelve el coste de los productos que figuran en la cesta.</w:t>
      </w:r>
    </w:p>
    <w:p w14:paraId="2DD4844B" w14:textId="77777777" w:rsidR="00034669" w:rsidRPr="00034669" w:rsidRDefault="00034669" w:rsidP="00034669">
      <w:pPr>
        <w:numPr>
          <w:ilvl w:val="0"/>
          <w:numId w:val="17"/>
        </w:numPr>
        <w:spacing w:after="0"/>
      </w:pPr>
      <w:proofErr w:type="spellStart"/>
      <w:r w:rsidRPr="00034669">
        <w:rPr>
          <w:b/>
          <w:bCs/>
        </w:rPr>
        <w:t>vacia</w:t>
      </w:r>
      <w:proofErr w:type="spellEnd"/>
      <w:r w:rsidRPr="00034669">
        <w:t>. Devuelve </w:t>
      </w:r>
      <w:r w:rsidRPr="00034669">
        <w:rPr>
          <w:b/>
          <w:bCs/>
        </w:rPr>
        <w:t>true</w:t>
      </w:r>
      <w:r w:rsidRPr="00034669">
        <w:t> o </w:t>
      </w:r>
      <w:r w:rsidRPr="00034669">
        <w:rPr>
          <w:b/>
          <w:bCs/>
        </w:rPr>
        <w:t>false</w:t>
      </w:r>
      <w:r w:rsidRPr="00034669">
        <w:t>, según la cesta esté o no vacía.</w:t>
      </w:r>
    </w:p>
    <w:p w14:paraId="4CE3F009" w14:textId="77777777" w:rsidR="00034669" w:rsidRPr="00034669" w:rsidRDefault="00034669" w:rsidP="00034669">
      <w:pPr>
        <w:numPr>
          <w:ilvl w:val="0"/>
          <w:numId w:val="17"/>
        </w:numPr>
      </w:pPr>
      <w:proofErr w:type="spellStart"/>
      <w:r w:rsidRPr="00034669">
        <w:rPr>
          <w:b/>
          <w:bCs/>
        </w:rPr>
        <w:t>obtieneProductos</w:t>
      </w:r>
      <w:proofErr w:type="spellEnd"/>
      <w:r w:rsidRPr="00034669">
        <w:t>. Devuelve un array con todos los productos de la base de datos.</w:t>
      </w:r>
    </w:p>
    <w:p w14:paraId="3AC74EA6" w14:textId="44C17DCD" w:rsidR="00C92120" w:rsidRDefault="002151BF" w:rsidP="003E1878">
      <w:r>
        <w:t xml:space="preserve">También necesitamos </w:t>
      </w:r>
      <w:r w:rsidRPr="002875DA">
        <w:rPr>
          <w:b/>
          <w:bCs/>
        </w:rPr>
        <w:t>dos funciones para guardar la cesta en la sesión del usuario, y para recuperarla</w:t>
      </w:r>
      <w:r w:rsidR="00E441BA">
        <w:t xml:space="preserve">. </w:t>
      </w:r>
      <w:r w:rsidR="00E441BA" w:rsidRPr="00E441BA">
        <w:t>Y programaremos otra más para mostrar el contenido de la cesta en formato HTML.</w:t>
      </w:r>
    </w:p>
    <w:p w14:paraId="3CFD562B" w14:textId="77777777" w:rsidR="00E441BA" w:rsidRPr="00E441BA" w:rsidRDefault="00E441BA" w:rsidP="00E441BA">
      <w:pPr>
        <w:numPr>
          <w:ilvl w:val="0"/>
          <w:numId w:val="18"/>
        </w:numPr>
        <w:spacing w:after="0"/>
      </w:pPr>
      <w:proofErr w:type="spellStart"/>
      <w:r w:rsidRPr="00E441BA">
        <w:rPr>
          <w:b/>
          <w:bCs/>
        </w:rPr>
        <w:t>guarda_cesta</w:t>
      </w:r>
      <w:proofErr w:type="spellEnd"/>
      <w:r w:rsidRPr="00E441BA">
        <w:t>. Guarda la cesta en la sesión del usuario.</w:t>
      </w:r>
    </w:p>
    <w:p w14:paraId="5DDF899C" w14:textId="77777777" w:rsidR="00E441BA" w:rsidRPr="00E441BA" w:rsidRDefault="00E441BA" w:rsidP="00E441BA">
      <w:pPr>
        <w:numPr>
          <w:ilvl w:val="0"/>
          <w:numId w:val="18"/>
        </w:numPr>
        <w:spacing w:after="0"/>
      </w:pPr>
      <w:proofErr w:type="spellStart"/>
      <w:r w:rsidRPr="00E441BA">
        <w:rPr>
          <w:b/>
          <w:bCs/>
        </w:rPr>
        <w:t>carga_cesta</w:t>
      </w:r>
      <w:proofErr w:type="spellEnd"/>
      <w:r w:rsidRPr="00E441BA">
        <w:t>. Recupera el contenido de la cesta de la sesión del usuario.</w:t>
      </w:r>
    </w:p>
    <w:p w14:paraId="14D00275" w14:textId="1DDC3B07" w:rsidR="002234F0" w:rsidRPr="002234F0" w:rsidRDefault="00E441BA" w:rsidP="003E1878">
      <w:pPr>
        <w:numPr>
          <w:ilvl w:val="0"/>
          <w:numId w:val="18"/>
        </w:numPr>
      </w:pPr>
      <w:r w:rsidRPr="00E441BA">
        <w:rPr>
          <w:b/>
          <w:bCs/>
        </w:rPr>
        <w:t>muestra</w:t>
      </w:r>
      <w:r w:rsidRPr="00E441BA">
        <w:t>. Genera una salida en formato HTML con el contenido de la cesta.</w:t>
      </w:r>
    </w:p>
    <w:p w14:paraId="6D13417B" w14:textId="71FB1066" w:rsidR="003E1878" w:rsidRDefault="003E1878" w:rsidP="003E1878">
      <w:pPr>
        <w:pStyle w:val="Ttulo2"/>
      </w:pPr>
      <w:r>
        <w:t>1.7.1.- Ejemplo de POO en PHP (I).</w:t>
      </w:r>
    </w:p>
    <w:p w14:paraId="7CDF0246" w14:textId="471A5AE7" w:rsidR="00B465B5" w:rsidRDefault="00B465B5" w:rsidP="00B465B5">
      <w:r>
        <w:t xml:space="preserve">El resto de </w:t>
      </w:r>
      <w:proofErr w:type="gramStart"/>
      <w:r>
        <w:t>ficheros</w:t>
      </w:r>
      <w:proofErr w:type="gramEnd"/>
      <w:r>
        <w:t xml:space="preserve"> que componen la tienda web tendremos que reescribirlos para que utilicen las clases que acabamos de definir. </w:t>
      </w:r>
      <w:r w:rsidRPr="00B465B5">
        <w:t xml:space="preserve">En general, </w:t>
      </w:r>
      <w:r w:rsidRPr="00B465B5">
        <w:rPr>
          <w:b/>
          <w:bCs/>
        </w:rPr>
        <w:t>el resultado obtenido es mucho más claro y conciso</w:t>
      </w:r>
      <w:r w:rsidRPr="00B465B5">
        <w:t>. Veamos algunos ejemplos:</w:t>
      </w:r>
    </w:p>
    <w:p w14:paraId="1077F4CD" w14:textId="2C449214" w:rsidR="00B220C0" w:rsidRDefault="00B220C0" w:rsidP="00B220C0">
      <w:pPr>
        <w:pStyle w:val="Prrafodelista"/>
        <w:numPr>
          <w:ilvl w:val="0"/>
          <w:numId w:val="19"/>
        </w:numPr>
      </w:pPr>
      <w:r>
        <w:t xml:space="preserve">En </w:t>
      </w:r>
      <w:proofErr w:type="spellStart"/>
      <w:r>
        <w:rPr>
          <w:b/>
          <w:bCs/>
        </w:rPr>
        <w:t>login.php</w:t>
      </w:r>
      <w:proofErr w:type="spellEnd"/>
      <w:r>
        <w:t>, para autentificar al usuario, basta con hacer:</w:t>
      </w:r>
    </w:p>
    <w:p w14:paraId="1A6ECD15" w14:textId="77777777" w:rsidR="00B220C0" w:rsidRPr="00B220C0" w:rsidRDefault="00B220C0" w:rsidP="00B220C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if (</w:t>
      </w:r>
      <w:proofErr w:type="gramStart"/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DB::</w:t>
      </w:r>
      <w:proofErr w:type="spellStart"/>
      <w:proofErr w:type="gramEnd"/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verificaCliente</w:t>
      </w:r>
      <w:proofErr w:type="spellEnd"/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($_POST['</w:t>
      </w:r>
      <w:proofErr w:type="spellStart"/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'], $_POST['password'])) {</w:t>
      </w:r>
    </w:p>
    <w:p w14:paraId="27BE5926" w14:textId="77777777" w:rsidR="00B220C0" w:rsidRDefault="00B220C0" w:rsidP="00B220C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B220C0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…</w:t>
      </w:r>
    </w:p>
    <w:p w14:paraId="190633BF" w14:textId="06F5AF14" w:rsidR="00B220C0" w:rsidRPr="00B220C0" w:rsidRDefault="00B220C0" w:rsidP="00B220C0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1E111386" w14:textId="2BD6A4D3" w:rsidR="00B465B5" w:rsidRDefault="00B465B5" w:rsidP="00B465B5">
      <w:pPr>
        <w:pStyle w:val="Prrafodelista"/>
        <w:numPr>
          <w:ilvl w:val="0"/>
          <w:numId w:val="19"/>
        </w:numPr>
      </w:pPr>
      <w:r>
        <w:t xml:space="preserve">En </w:t>
      </w:r>
      <w:proofErr w:type="spellStart"/>
      <w:r>
        <w:rPr>
          <w:b/>
          <w:bCs/>
        </w:rPr>
        <w:t>productos.php</w:t>
      </w:r>
      <w:proofErr w:type="spellEnd"/>
      <w:r>
        <w:t>: el código para vaciar o añadir un nuevo producto a la cesta de la compra del usuario será:</w:t>
      </w:r>
    </w:p>
    <w:p w14:paraId="75A014EE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Recuperamos la cesta de la compra</w:t>
      </w:r>
    </w:p>
    <w:p w14:paraId="194FE72C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$cesta = 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CestaCompra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::</w:t>
      </w:r>
      <w:proofErr w:type="spellStart"/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carga_cesta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();</w:t>
      </w:r>
    </w:p>
    <w:p w14:paraId="29644E70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Comprobamos si se ha enviado el formulario de vaciar la cesta</w:t>
      </w:r>
    </w:p>
    <w:p w14:paraId="0821F529" w14:textId="77777777" w:rsidR="00B465B5" w:rsidRPr="005D7E73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if (</w:t>
      </w:r>
      <w:proofErr w:type="spellStart"/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isset</w:t>
      </w:r>
      <w:proofErr w:type="spellEnd"/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($_POST['</w:t>
      </w:r>
      <w:proofErr w:type="spellStart"/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vaciar</w:t>
      </w:r>
      <w:proofErr w:type="spellEnd"/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'])) {</w:t>
      </w:r>
    </w:p>
    <w:p w14:paraId="19C6CA8A" w14:textId="77777777" w:rsidR="00B465B5" w:rsidRP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5D7E73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unset($_SESSION['cesta']</w:t>
      </w:r>
      <w:proofErr w:type="gramStart"/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7A54BCC9" w14:textId="77777777" w:rsidR="00B465B5" w:rsidRPr="00C42584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lastRenderedPageBreak/>
        <w:t xml:space="preserve">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$cesta = new 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CestaCompra(</w:t>
      </w:r>
      <w:proofErr w:type="gramEnd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1FDB751D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128AA62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Comprobamos si se quiere añadir un producto a la cesta</w:t>
      </w:r>
    </w:p>
    <w:p w14:paraId="501D4B11" w14:textId="77777777" w:rsidR="00B465B5" w:rsidRP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if (</w:t>
      </w:r>
      <w:proofErr w:type="spellStart"/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isset</w:t>
      </w:r>
      <w:proofErr w:type="spellEnd"/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($_POST['</w:t>
      </w:r>
      <w:proofErr w:type="spellStart"/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enviar</w:t>
      </w:r>
      <w:proofErr w:type="spellEnd"/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'])) {</w:t>
      </w:r>
    </w:p>
    <w:p w14:paraId="0ED5A05F" w14:textId="77777777" w:rsidR="00B465B5" w:rsidRPr="00D977BE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B465B5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$cesta-&gt;nuevo_articulo($_POST['cod']);</w:t>
      </w:r>
    </w:p>
    <w:p w14:paraId="34762425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$cesta-&gt;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guarda_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33556BCB" w14:textId="77777777" w:rsidR="00B465B5" w:rsidRDefault="00B465B5" w:rsidP="00B465B5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70DCD32" w14:textId="299E6C97" w:rsidR="00B465B5" w:rsidRDefault="00243C59" w:rsidP="00B465B5">
      <w:r>
        <w:t xml:space="preserve">Para tener el código más organizado hemos creado </w:t>
      </w:r>
      <w:r w:rsidRPr="00CC0AFE">
        <w:rPr>
          <w:b/>
          <w:bCs/>
        </w:rPr>
        <w:t>una función para mostrar el listado de todos los productos</w:t>
      </w:r>
      <w:r>
        <w:t>:</w:t>
      </w:r>
    </w:p>
    <w:p w14:paraId="54809012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function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creaFormularioProductos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</w:t>
      </w:r>
    </w:p>
    <w:p w14:paraId="6323DA6E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</w:t>
      </w:r>
    </w:p>
    <w:p w14:paraId="717F8A45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$productos =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DB::</w:t>
      </w:r>
      <w:proofErr w:type="spellStart"/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obtieneProductos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();</w:t>
      </w:r>
    </w:p>
    <w:p w14:paraId="44E870E0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foreach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($productos as $p) {</w:t>
      </w:r>
    </w:p>
    <w:p w14:paraId="243F2C4D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// Creamos el formulario en HTML para cada producto</w:t>
      </w:r>
    </w:p>
    <w:p w14:paraId="2693412B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…</w:t>
      </w:r>
    </w:p>
    <w:p w14:paraId="7A37D520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}        </w:t>
      </w:r>
    </w:p>
    <w:p w14:paraId="4AF829E8" w14:textId="77777777" w:rsidR="00CC0AFE" w:rsidRDefault="00CC0AFE" w:rsidP="00CC0A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712BE902" w14:textId="7929C015" w:rsidR="00243C59" w:rsidRDefault="002D3B96" w:rsidP="00B465B5">
      <w:r>
        <w:t>Resultado final de la aplicación de tienda online: ver en la carpeta de Recursos del tema.</w:t>
      </w:r>
    </w:p>
    <w:p w14:paraId="0691F646" w14:textId="2A56A9EE" w:rsidR="002D3B96" w:rsidRPr="003E1878" w:rsidRDefault="003448BC" w:rsidP="00B465B5">
      <w:r w:rsidRPr="003448BC">
        <w:rPr>
          <w:noProof/>
        </w:rPr>
        <w:drawing>
          <wp:inline distT="0" distB="0" distL="0" distR="0" wp14:anchorId="59C1D644" wp14:editId="610EF1B5">
            <wp:extent cx="5400040" cy="105156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996" w14:textId="4BAB7F6E" w:rsidR="00183A13" w:rsidRDefault="00183A13" w:rsidP="00E87859">
      <w:pPr>
        <w:pStyle w:val="Ttulo1"/>
        <w:spacing w:before="0"/>
      </w:pPr>
      <w:r>
        <w:t xml:space="preserve">2.- </w:t>
      </w:r>
      <w:r w:rsidR="00D807E4">
        <w:t>Programación en capas.</w:t>
      </w:r>
    </w:p>
    <w:p w14:paraId="6EA56D4B" w14:textId="2E1C6B9D" w:rsidR="00183A13" w:rsidRDefault="007B1C81" w:rsidP="00BF1C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</w:pPr>
      <w:r>
        <w:rPr>
          <w:b/>
          <w:bCs/>
          <w:u w:val="single"/>
        </w:rPr>
        <w:t>Caso práctico</w:t>
      </w:r>
      <w:r>
        <w:t xml:space="preserve">: </w:t>
      </w:r>
      <w:r w:rsidRPr="007B1C81">
        <w:t>Su amigo trabaja en otra empresa y su función es diseñar el aspecto de los sitios web que crean. Cuando ve la aplicación de </w:t>
      </w:r>
      <w:r w:rsidRPr="007B1C81">
        <w:rPr>
          <w:b/>
          <w:bCs/>
        </w:rPr>
        <w:t>Carlos</w:t>
      </w:r>
      <w:r w:rsidRPr="007B1C81">
        <w:t>, queda muy impresionado por lo que ha avanzado en poco tiempo. Tras examinarla, le indica que tal y como está es muy difícil cambiar su aspecto. Tiene el código HTML distribuido en diversos ficheros, y entremezclado con el código PHP.</w:t>
      </w:r>
    </w:p>
    <w:p w14:paraId="04A28DD8" w14:textId="2B3D7498" w:rsidR="00BF1C49" w:rsidRDefault="00FD2FC9" w:rsidP="00E87859">
      <w:r>
        <w:t>S</w:t>
      </w:r>
      <w:r w:rsidRPr="00FD2FC9">
        <w:t>i observaste el resultado obtenido</w:t>
      </w:r>
      <w:r>
        <w:t xml:space="preserve"> en la aplicación del ejemplo programada en el apartado anterior</w:t>
      </w:r>
      <w:r w:rsidRPr="00FD2FC9">
        <w:t xml:space="preserve">, habrás visto como en muchas ocasiones se mezcla el código propio de la lógica de la aplicación, con el código necesario para crear </w:t>
      </w:r>
      <w:proofErr w:type="gramStart"/>
      <w:r w:rsidRPr="00FD2FC9">
        <w:t>el interface</w:t>
      </w:r>
      <w:proofErr w:type="gramEnd"/>
      <w:r w:rsidRPr="00FD2FC9">
        <w:t xml:space="preserve"> web que se presenta a los usuarios.</w:t>
      </w:r>
    </w:p>
    <w:p w14:paraId="740F1B12" w14:textId="62B7178A" w:rsidR="00C07F1D" w:rsidRDefault="000A29E6" w:rsidP="00E87859">
      <w:r w:rsidRPr="000A29E6">
        <w:rPr>
          <w:b/>
          <w:bCs/>
          <w:u w:val="single"/>
        </w:rPr>
        <w:t>Por ejemplo</w:t>
      </w:r>
      <w:r w:rsidRPr="000A29E6">
        <w:t>, tanto la clase </w:t>
      </w:r>
      <w:proofErr w:type="spellStart"/>
      <w:r w:rsidRPr="000A29E6">
        <w:rPr>
          <w:b/>
          <w:bCs/>
        </w:rPr>
        <w:t>CestaCompra</w:t>
      </w:r>
      <w:proofErr w:type="spellEnd"/>
      <w:r w:rsidRPr="000A29E6">
        <w:t> como la clase </w:t>
      </w:r>
      <w:r w:rsidRPr="000A29E6">
        <w:rPr>
          <w:b/>
          <w:bCs/>
        </w:rPr>
        <w:t>Producto</w:t>
      </w:r>
      <w:r w:rsidRPr="000A29E6">
        <w:t>, cuyo objetivo debería ser implementar la lógica de la aplicación, tienen un método llamado </w:t>
      </w:r>
      <w:r w:rsidRPr="000A29E6">
        <w:rPr>
          <w:b/>
          <w:bCs/>
        </w:rPr>
        <w:t>muestra</w:t>
      </w:r>
      <w:r w:rsidRPr="000A29E6">
        <w:t xml:space="preserve"> destinado a </w:t>
      </w:r>
      <w:r w:rsidRPr="000A29E6">
        <w:lastRenderedPageBreak/>
        <w:t>generar etiquetas HTML. E inversamente, en algunas páginas que deberían simplemente generar HTML, puedes encontrar código que forma parte de la lógica de la aplicación</w:t>
      </w:r>
      <w:r>
        <w:t>.</w:t>
      </w:r>
    </w:p>
    <w:p w14:paraId="000F36D4" w14:textId="23777893" w:rsidR="000A29E6" w:rsidRDefault="004A0606" w:rsidP="00E87859">
      <w:r w:rsidRPr="004A0606">
        <w:rPr>
          <w:b/>
          <w:bCs/>
        </w:rPr>
        <w:t>Existen varios métodos que permiten separar la lógica de presentación</w:t>
      </w:r>
      <w:r w:rsidRPr="004A0606">
        <w:t xml:space="preserve"> (en nuestro caso, la que genera las etiquetas HTML) </w:t>
      </w:r>
      <w:r w:rsidRPr="004A0606">
        <w:rPr>
          <w:b/>
          <w:bCs/>
        </w:rPr>
        <w:t>de la lógica de negocio</w:t>
      </w:r>
      <w:r w:rsidRPr="004A0606">
        <w:t>, donde se implementa la lógica propia de cada aplicación</w:t>
      </w:r>
      <w:r>
        <w:t>.</w:t>
      </w:r>
    </w:p>
    <w:p w14:paraId="36510AEF" w14:textId="3CA24B40" w:rsidR="004A0606" w:rsidRDefault="005F20F8" w:rsidP="00E87859">
      <w:r w:rsidRPr="006F4C74">
        <w:rPr>
          <w:b/>
          <w:bCs/>
        </w:rPr>
        <w:t>El más extendido es el patrón de diseño Modelo – Vista – Controlador (MVC)</w:t>
      </w:r>
      <w:r w:rsidRPr="005F20F8">
        <w:t>. Este patrón pretende dividir el código en tres partes, dedicando cada una a una función definida y diferenciada de las otras</w:t>
      </w:r>
      <w:r>
        <w:t>.</w:t>
      </w:r>
    </w:p>
    <w:p w14:paraId="36B0A014" w14:textId="7FBFCF3F" w:rsidR="005F20F8" w:rsidRDefault="005F20F8" w:rsidP="005F20F8">
      <w:pPr>
        <w:pStyle w:val="Prrafodelista"/>
        <w:numPr>
          <w:ilvl w:val="0"/>
          <w:numId w:val="19"/>
        </w:numPr>
      </w:pPr>
      <w:r>
        <w:rPr>
          <w:b/>
          <w:bCs/>
          <w:u w:val="single"/>
        </w:rPr>
        <w:t>Modelo</w:t>
      </w:r>
      <w:r>
        <w:t xml:space="preserve">: es el encargado de manejar los datos propios de la aplicación. Debe proveer mecanismos para obtener y modificar la información </w:t>
      </w:r>
      <w:proofErr w:type="gramStart"/>
      <w:r>
        <w:t>del mismo</w:t>
      </w:r>
      <w:proofErr w:type="gramEnd"/>
      <w:r>
        <w:t>. Si la aplicación utiliza algún tipo de almacenamiento para su información (como una BB.DD), tendrá que encargarse de almacenarla y recuperarla.</w:t>
      </w:r>
    </w:p>
    <w:p w14:paraId="221C1016" w14:textId="0F02A5AD" w:rsidR="005F20F8" w:rsidRDefault="005F20F8" w:rsidP="005F20F8">
      <w:pPr>
        <w:pStyle w:val="Prrafodelista"/>
        <w:numPr>
          <w:ilvl w:val="0"/>
          <w:numId w:val="19"/>
        </w:numPr>
      </w:pPr>
      <w:r>
        <w:rPr>
          <w:b/>
          <w:bCs/>
          <w:u w:val="single"/>
        </w:rPr>
        <w:t>Vista</w:t>
      </w:r>
      <w:r w:rsidRPr="005F20F8">
        <w:t>:</w:t>
      </w:r>
      <w:r>
        <w:t xml:space="preserve"> es </w:t>
      </w:r>
      <w:r w:rsidR="005C0B53" w:rsidRPr="005C0B53">
        <w:t xml:space="preserve">la parte del modelo que se encarga de la interacción con el usuario. En esta parte se encuentra el código necesario para generar </w:t>
      </w:r>
      <w:proofErr w:type="gramStart"/>
      <w:r w:rsidR="005C0B53" w:rsidRPr="005C0B53">
        <w:t>el interface</w:t>
      </w:r>
      <w:proofErr w:type="gramEnd"/>
      <w:r w:rsidR="005C0B53" w:rsidRPr="005C0B53">
        <w:t xml:space="preserve"> de usuario (en nuestro caso en HTML), según la información obtenida del modelo.</w:t>
      </w:r>
    </w:p>
    <w:p w14:paraId="0C24CA8F" w14:textId="4F9DD093" w:rsidR="005C0B53" w:rsidRDefault="005C0B53" w:rsidP="005F20F8">
      <w:pPr>
        <w:pStyle w:val="Prrafodelista"/>
        <w:numPr>
          <w:ilvl w:val="0"/>
          <w:numId w:val="19"/>
        </w:numPr>
      </w:pPr>
      <w:r>
        <w:rPr>
          <w:b/>
          <w:bCs/>
          <w:u w:val="single"/>
        </w:rPr>
        <w:t>Controlador</w:t>
      </w:r>
      <w:r>
        <w:t xml:space="preserve">: </w:t>
      </w:r>
      <w:r w:rsidRPr="005C0B53">
        <w:t xml:space="preserve">En este módulo se decide qué se ha de hacer, en función de las acciones del usuario con su </w:t>
      </w:r>
      <w:proofErr w:type="gramStart"/>
      <w:r w:rsidRPr="005C0B53">
        <w:t>interface</w:t>
      </w:r>
      <w:proofErr w:type="gramEnd"/>
      <w:r w:rsidR="006F4C74">
        <w:t>.</w:t>
      </w:r>
    </w:p>
    <w:p w14:paraId="5C69091F" w14:textId="57E289B1" w:rsidR="006F4C74" w:rsidRDefault="006F4C74" w:rsidP="006F4C74">
      <w:pPr>
        <w:pStyle w:val="Prrafodelista"/>
        <w:numPr>
          <w:ilvl w:val="1"/>
          <w:numId w:val="19"/>
        </w:numPr>
      </w:pPr>
      <w:r w:rsidRPr="006F4C74">
        <w:t xml:space="preserve">Con esta información, interactúa con el modelo para indicarle las acciones a realizar y, según el resultado obtenido, envía a la vista las instrucciones necesarias para generar el </w:t>
      </w:r>
      <w:proofErr w:type="gramStart"/>
      <w:r w:rsidRPr="006F4C74">
        <w:t>nuevo interface</w:t>
      </w:r>
      <w:proofErr w:type="gramEnd"/>
      <w:r>
        <w:t>.</w:t>
      </w:r>
    </w:p>
    <w:p w14:paraId="47916887" w14:textId="3540F490" w:rsidR="006F4C74" w:rsidRDefault="006F4C74" w:rsidP="006F4C74">
      <w:pPr>
        <w:pStyle w:val="Prrafodelista"/>
        <w:numPr>
          <w:ilvl w:val="1"/>
          <w:numId w:val="19"/>
        </w:numPr>
      </w:pPr>
      <w:r w:rsidRPr="00815C5A">
        <w:rPr>
          <w:b/>
          <w:bCs/>
        </w:rPr>
        <w:t>Resumen</w:t>
      </w:r>
      <w:r>
        <w:t>: es el que controla y “sincroniza” de alguna forma la Vista con el Modelo.</w:t>
      </w:r>
    </w:p>
    <w:p w14:paraId="7147DCDB" w14:textId="5ADE8929" w:rsidR="006F4C74" w:rsidRDefault="00815C5A" w:rsidP="006F4C74">
      <w:r w:rsidRPr="00815C5A">
        <w:t xml:space="preserve">La </w:t>
      </w:r>
      <w:r w:rsidRPr="00B779E6">
        <w:rPr>
          <w:b/>
          <w:bCs/>
        </w:rPr>
        <w:t>gran ventaja de este patrón de programación</w:t>
      </w:r>
      <w:r w:rsidRPr="00815C5A">
        <w:t xml:space="preserve"> es que genera </w:t>
      </w:r>
      <w:r w:rsidRPr="00B779E6">
        <w:rPr>
          <w:b/>
          <w:bCs/>
        </w:rPr>
        <w:t>código muy estructurado, fácil de comprender y de mantener</w:t>
      </w:r>
      <w:r>
        <w:t>.</w:t>
      </w:r>
    </w:p>
    <w:p w14:paraId="224ABF4D" w14:textId="10837B2F" w:rsidR="0092425D" w:rsidRPr="007B1C81" w:rsidRDefault="00293FA1" w:rsidP="006F4C74">
      <w:r w:rsidRPr="00293FA1">
        <w:t xml:space="preserve">Aunque puedes programar utilizando MVC por tu cuenta, </w:t>
      </w:r>
      <w:r w:rsidRPr="00293FA1">
        <w:rPr>
          <w:b/>
          <w:bCs/>
        </w:rPr>
        <w:t>es más habitual utilizar el patrón MVC en conjunción con un </w:t>
      </w:r>
      <w:proofErr w:type="spellStart"/>
      <w:r w:rsidRPr="00293FA1">
        <w:rPr>
          <w:b/>
          <w:bCs/>
        </w:rPr>
        <w:t>framework</w:t>
      </w:r>
      <w:proofErr w:type="spellEnd"/>
      <w:r w:rsidRPr="00293FA1">
        <w:t> o marco de desarrollo</w:t>
      </w:r>
      <w:r>
        <w:t xml:space="preserve">. </w:t>
      </w:r>
      <w:r w:rsidR="00D44430">
        <w:t xml:space="preserve">Existen muchos </w:t>
      </w:r>
      <w:proofErr w:type="spellStart"/>
      <w:r w:rsidR="00D44430">
        <w:t>frameworks</w:t>
      </w:r>
      <w:proofErr w:type="spellEnd"/>
      <w:r w:rsidR="00D44430">
        <w:t xml:space="preserve"> para PHP</w:t>
      </w:r>
      <w:r w:rsidR="002D482C">
        <w:t>.</w:t>
      </w:r>
    </w:p>
    <w:p w14:paraId="5B5ED58C" w14:textId="0356E297" w:rsidR="00183A13" w:rsidRDefault="00183A13" w:rsidP="00E87859">
      <w:pPr>
        <w:pStyle w:val="Ttulo2"/>
        <w:spacing w:before="0"/>
      </w:pPr>
      <w:r>
        <w:t xml:space="preserve">2.1.- </w:t>
      </w:r>
      <w:r w:rsidR="00D807E4">
        <w:t>Separación de la lógica de negocio (I).</w:t>
      </w:r>
    </w:p>
    <w:p w14:paraId="60334D13" w14:textId="2E7F468E" w:rsidR="00183A13" w:rsidRDefault="0013579A" w:rsidP="00E87859">
      <w:r w:rsidRPr="0013579A">
        <w:t>Otros mecanismos disponibles en PHP, menos complejos que la utilización del patrón MVC, y que también permiten la separación de la lógica de presentación y la lógica de negocio, son los llamados motores de plantillas</w:t>
      </w:r>
      <w:r>
        <w:t>.</w:t>
      </w:r>
    </w:p>
    <w:p w14:paraId="36B3B07C" w14:textId="5255FF5D" w:rsidR="0013579A" w:rsidRDefault="0013579A" w:rsidP="00E87859">
      <w:r>
        <w:t xml:space="preserve">Un </w:t>
      </w:r>
      <w:r>
        <w:rPr>
          <w:b/>
          <w:bCs/>
        </w:rPr>
        <w:t>motor de plantillas web</w:t>
      </w:r>
      <w:r>
        <w:t xml:space="preserve">, </w:t>
      </w:r>
      <w:r w:rsidR="00A01603" w:rsidRPr="00A01603">
        <w:t xml:space="preserve">es una aplicación que </w:t>
      </w:r>
      <w:r w:rsidR="00A01603" w:rsidRPr="00AD08EE">
        <w:rPr>
          <w:b/>
          <w:bCs/>
        </w:rPr>
        <w:t>genera una página web a partir de un fichero con la información de presentación y otro con la lógica interna de la aplicación</w:t>
      </w:r>
      <w:r w:rsidR="00A01603" w:rsidRPr="00A01603">
        <w:t xml:space="preserve"> (similar al modelo de MVC)</w:t>
      </w:r>
      <w:r w:rsidR="00A01603">
        <w:t>.</w:t>
      </w:r>
    </w:p>
    <w:p w14:paraId="1D3272F6" w14:textId="77777777" w:rsidR="00ED5867" w:rsidRDefault="00EB1E3D" w:rsidP="00E87859">
      <w:pPr>
        <w:rPr>
          <w:b/>
          <w:bCs/>
        </w:rPr>
      </w:pPr>
      <w:r w:rsidRPr="00ED5867">
        <w:rPr>
          <w:b/>
          <w:bCs/>
        </w:rPr>
        <w:t>De esta forma, es sencillo dividir el trabajo de programación de una aplicación web en dos perfiles:</w:t>
      </w:r>
    </w:p>
    <w:p w14:paraId="1D9E5523" w14:textId="77777777" w:rsidR="00ED5867" w:rsidRDefault="00ED5867" w:rsidP="00ED5867">
      <w:pPr>
        <w:pStyle w:val="Prrafodelista"/>
        <w:numPr>
          <w:ilvl w:val="0"/>
          <w:numId w:val="20"/>
        </w:numPr>
      </w:pPr>
      <w:r>
        <w:rPr>
          <w:b/>
          <w:bCs/>
        </w:rPr>
        <w:t>U</w:t>
      </w:r>
      <w:r w:rsidR="00EB1E3D" w:rsidRPr="00ED5867">
        <w:rPr>
          <w:b/>
          <w:bCs/>
        </w:rPr>
        <w:t>n programador</w:t>
      </w:r>
      <w:r w:rsidR="00EB1E3D" w:rsidRPr="00EB1E3D">
        <w:t>, que debe conocer el lenguaje de programación en el que se implementará la lógica de la aplicación (en nuestro caso PHP)</w:t>
      </w:r>
    </w:p>
    <w:p w14:paraId="73D50746" w14:textId="7B097FB1" w:rsidR="00EB1E3D" w:rsidRDefault="00ED5867" w:rsidP="00ED5867">
      <w:pPr>
        <w:pStyle w:val="Prrafodelista"/>
        <w:numPr>
          <w:ilvl w:val="0"/>
          <w:numId w:val="20"/>
        </w:numPr>
      </w:pPr>
      <w:r>
        <w:rPr>
          <w:b/>
          <w:bCs/>
        </w:rPr>
        <w:lastRenderedPageBreak/>
        <w:t>U</w:t>
      </w:r>
      <w:r w:rsidR="00EB1E3D" w:rsidRPr="00ED5867">
        <w:rPr>
          <w:b/>
          <w:bCs/>
        </w:rPr>
        <w:t>n diseñador</w:t>
      </w:r>
      <w:r w:rsidR="00EB1E3D" w:rsidRPr="00EB1E3D">
        <w:t>, que se encargará de elaborar las plantillas, (en el caso de la web básicamente en HTML, aunque como veremos la lógica de presentación que se incorpore utilizará un lenguaje propio).</w:t>
      </w:r>
    </w:p>
    <w:p w14:paraId="1C06AB36" w14:textId="7AF0E1F7" w:rsidR="00EB1E3D" w:rsidRDefault="0090161B" w:rsidP="00E87859">
      <w:r w:rsidRPr="0090161B">
        <w:t>En PHP </w:t>
      </w:r>
      <w:r w:rsidRPr="0090161B">
        <w:rPr>
          <w:b/>
          <w:bCs/>
        </w:rPr>
        <w:t>existen varios motores de plantillas</w:t>
      </w:r>
      <w:r w:rsidRPr="0090161B">
        <w:t xml:space="preserve"> con diferentes características. Quizás </w:t>
      </w:r>
      <w:r w:rsidRPr="0090161B">
        <w:rPr>
          <w:b/>
          <w:bCs/>
        </w:rPr>
        <w:t>el más conocido es </w:t>
      </w:r>
      <w:proofErr w:type="spellStart"/>
      <w:r w:rsidRPr="0090161B">
        <w:rPr>
          <w:b/>
          <w:bCs/>
        </w:rPr>
        <w:t>Smarty</w:t>
      </w:r>
      <w:proofErr w:type="spellEnd"/>
      <w:r w:rsidRPr="0090161B">
        <w:t>, de código abierto y disponible bajo licencia LGPL</w:t>
      </w:r>
      <w:r>
        <w:t xml:space="preserve"> (</w:t>
      </w:r>
      <w:proofErr w:type="spellStart"/>
      <w:r>
        <w:t>Lesser</w:t>
      </w:r>
      <w:proofErr w:type="spellEnd"/>
      <w:r>
        <w:t xml:space="preserve"> General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License</w:t>
      </w:r>
      <w:proofErr w:type="spellEnd"/>
      <w:r>
        <w:t>).</w:t>
      </w:r>
      <w:r w:rsidR="00CC03AC">
        <w:t xml:space="preserve"> </w:t>
      </w:r>
      <w:hyperlink r:id="rId35" w:history="1">
        <w:r w:rsidR="00CC03AC">
          <w:rPr>
            <w:rStyle w:val="Hipervnculo"/>
          </w:rPr>
          <w:t xml:space="preserve">PHP </w:t>
        </w:r>
        <w:proofErr w:type="spellStart"/>
        <w:r w:rsidR="00CC03AC">
          <w:rPr>
            <w:rStyle w:val="Hipervnculo"/>
          </w:rPr>
          <w:t>Template</w:t>
        </w:r>
        <w:proofErr w:type="spellEnd"/>
        <w:r w:rsidR="00CC03AC">
          <w:rPr>
            <w:rStyle w:val="Hipervnculo"/>
          </w:rPr>
          <w:t xml:space="preserve"> </w:t>
        </w:r>
        <w:proofErr w:type="spellStart"/>
        <w:r w:rsidR="00CC03AC">
          <w:rPr>
            <w:rStyle w:val="Hipervnculo"/>
          </w:rPr>
          <w:t>Engine</w:t>
        </w:r>
        <w:proofErr w:type="spellEnd"/>
        <w:r w:rsidR="00CC03AC">
          <w:rPr>
            <w:rStyle w:val="Hipervnculo"/>
          </w:rPr>
          <w:t xml:space="preserve"> | </w:t>
        </w:r>
        <w:proofErr w:type="spellStart"/>
        <w:r w:rsidR="00CC03AC">
          <w:rPr>
            <w:rStyle w:val="Hipervnculo"/>
          </w:rPr>
          <w:t>Smarty</w:t>
        </w:r>
        <w:proofErr w:type="spellEnd"/>
      </w:hyperlink>
    </w:p>
    <w:p w14:paraId="354FC626" w14:textId="7C531E7A" w:rsidR="0090161B" w:rsidRDefault="00CC03AC" w:rsidP="00E87859">
      <w:r w:rsidRPr="00CC03AC">
        <w:rPr>
          <w:b/>
          <w:bCs/>
        </w:rPr>
        <w:t xml:space="preserve">Entre las características de </w:t>
      </w:r>
      <w:proofErr w:type="spellStart"/>
      <w:r w:rsidRPr="00CC03AC">
        <w:rPr>
          <w:b/>
          <w:bCs/>
        </w:rPr>
        <w:t>Smarty</w:t>
      </w:r>
      <w:proofErr w:type="spellEnd"/>
      <w:r w:rsidRPr="00CC03AC">
        <w:rPr>
          <w:b/>
          <w:bCs/>
        </w:rPr>
        <w:t>, cabe destacar</w:t>
      </w:r>
      <w:r>
        <w:t>:</w:t>
      </w:r>
    </w:p>
    <w:p w14:paraId="7485B438" w14:textId="03903FD7" w:rsidR="00CC03AC" w:rsidRDefault="00BF3564" w:rsidP="00CC03AC">
      <w:pPr>
        <w:pStyle w:val="Prrafodelista"/>
        <w:numPr>
          <w:ilvl w:val="0"/>
          <w:numId w:val="21"/>
        </w:numPr>
      </w:pPr>
      <w:r w:rsidRPr="00AE60AE">
        <w:rPr>
          <w:b/>
          <w:bCs/>
        </w:rPr>
        <w:t>Permite</w:t>
      </w:r>
      <w:r w:rsidRPr="00BF3564">
        <w:t xml:space="preserve"> la inclusión en las plantillas de una </w:t>
      </w:r>
      <w:r w:rsidRPr="00AE60AE">
        <w:rPr>
          <w:b/>
          <w:bCs/>
        </w:rPr>
        <w:t>lógica de presentación compleja</w:t>
      </w:r>
      <w:r>
        <w:t>.</w:t>
      </w:r>
    </w:p>
    <w:p w14:paraId="6F940D63" w14:textId="5C0C0287" w:rsidR="00BF3564" w:rsidRDefault="00BF3564" w:rsidP="00CC03AC">
      <w:pPr>
        <w:pStyle w:val="Prrafodelista"/>
        <w:numPr>
          <w:ilvl w:val="0"/>
          <w:numId w:val="21"/>
        </w:numPr>
      </w:pPr>
      <w:r w:rsidRPr="00AE60AE">
        <w:rPr>
          <w:b/>
          <w:bCs/>
        </w:rPr>
        <w:t>Acelera la generación de la página web resultante</w:t>
      </w:r>
      <w:r>
        <w:t>.</w:t>
      </w:r>
    </w:p>
    <w:p w14:paraId="0498F1A9" w14:textId="49AF5F50" w:rsidR="00BF3564" w:rsidRDefault="00BF3564" w:rsidP="00BF3564">
      <w:pPr>
        <w:pStyle w:val="Prrafodelista"/>
        <w:numPr>
          <w:ilvl w:val="1"/>
          <w:numId w:val="21"/>
        </w:numPr>
      </w:pPr>
      <w:r w:rsidRPr="00BF3564">
        <w:t>Uno de los problemas de los motores de plantillas es que su utilización influye negativamente en el rendimiento.</w:t>
      </w:r>
    </w:p>
    <w:p w14:paraId="58D91890" w14:textId="14D561FA" w:rsidR="00BF3564" w:rsidRDefault="00AE60AE" w:rsidP="00BF3564">
      <w:pPr>
        <w:pStyle w:val="Prrafodelista"/>
        <w:numPr>
          <w:ilvl w:val="1"/>
          <w:numId w:val="21"/>
        </w:numPr>
      </w:pPr>
      <w:proofErr w:type="spellStart"/>
      <w:r w:rsidRPr="00AE60AE">
        <w:t>Smarty</w:t>
      </w:r>
      <w:proofErr w:type="spellEnd"/>
      <w:r w:rsidRPr="00AE60AE">
        <w:t xml:space="preserve"> convierte internamente las plantillas a guiones PHP equivalentes, y posibilita el almacenamiento del resultado obtenido en memoria temporal.</w:t>
      </w:r>
    </w:p>
    <w:p w14:paraId="32041CA9" w14:textId="06DD22F8" w:rsidR="00AE60AE" w:rsidRDefault="00AE60AE" w:rsidP="00AE60AE">
      <w:pPr>
        <w:pStyle w:val="Prrafodelista"/>
        <w:numPr>
          <w:ilvl w:val="0"/>
          <w:numId w:val="21"/>
        </w:numPr>
      </w:pPr>
      <w:r w:rsidRPr="00AE60AE">
        <w:rPr>
          <w:b/>
          <w:bCs/>
        </w:rPr>
        <w:t>Al ser usado por una amplia comunidad de desarrolladores</w:t>
      </w:r>
      <w:r w:rsidRPr="00AE60AE">
        <w:t>, existen multitud de ejemplos y foros para la resolución de los problemas que te vayas encontrando al utilizarlo</w:t>
      </w:r>
      <w:r>
        <w:t>.</w:t>
      </w:r>
    </w:p>
    <w:p w14:paraId="65661D9E" w14:textId="09F06ED6" w:rsidR="00AE60AE" w:rsidRDefault="00AE60AE" w:rsidP="00AE60AE">
      <w:pPr>
        <w:pStyle w:val="Citadestacada"/>
      </w:pPr>
      <w:r>
        <w:t xml:space="preserve">Instalación de </w:t>
      </w:r>
      <w:proofErr w:type="spellStart"/>
      <w:r>
        <w:t>Smarty</w:t>
      </w:r>
      <w:proofErr w:type="spellEnd"/>
    </w:p>
    <w:p w14:paraId="25E24359" w14:textId="054AB080" w:rsidR="00AE60AE" w:rsidRDefault="00BF7918" w:rsidP="00BF7918">
      <w:pPr>
        <w:pStyle w:val="Prrafodelista"/>
        <w:numPr>
          <w:ilvl w:val="0"/>
          <w:numId w:val="23"/>
        </w:numPr>
      </w:pPr>
      <w:r>
        <w:t>Descárgalo de la página oficial.</w:t>
      </w:r>
    </w:p>
    <w:p w14:paraId="4DB2AAA1" w14:textId="4642EFD5" w:rsidR="00BF7918" w:rsidRDefault="00BF7918" w:rsidP="00BF7918">
      <w:pPr>
        <w:pStyle w:val="Prrafodelista"/>
        <w:numPr>
          <w:ilvl w:val="0"/>
          <w:numId w:val="23"/>
        </w:numPr>
      </w:pPr>
      <w:r>
        <w:t xml:space="preserve">Copia los archivos de la librería </w:t>
      </w:r>
      <w:proofErr w:type="spellStart"/>
      <w:r>
        <w:t>Smarty</w:t>
      </w:r>
      <w:proofErr w:type="spellEnd"/>
      <w:r>
        <w:t xml:space="preserve"> (el directorio </w:t>
      </w:r>
      <w:proofErr w:type="spellStart"/>
      <w:r>
        <w:rPr>
          <w:b/>
          <w:bCs/>
        </w:rPr>
        <w:t>libs</w:t>
      </w:r>
      <w:proofErr w:type="spellEnd"/>
      <w:r>
        <w:t xml:space="preserve"> que obtienes tras descomprimir el fichero que has descargado) en tu sistema; por ejemplo, en la carpeta /</w:t>
      </w:r>
      <w:proofErr w:type="spellStart"/>
      <w:r>
        <w:t>usr</w:t>
      </w:r>
      <w:proofErr w:type="spellEnd"/>
      <w:r>
        <w:t>/share/</w:t>
      </w:r>
      <w:proofErr w:type="spellStart"/>
      <w:r>
        <w:t>smarty</w:t>
      </w:r>
      <w:proofErr w:type="spellEnd"/>
    </w:p>
    <w:p w14:paraId="41B6C3DA" w14:textId="4724CA12" w:rsidR="00227244" w:rsidRDefault="00227244" w:rsidP="00227244">
      <w:r>
        <w:rPr>
          <w:noProof/>
        </w:rPr>
        <w:drawing>
          <wp:inline distT="0" distB="0" distL="0" distR="0" wp14:anchorId="69612B90" wp14:editId="250B8CC9">
            <wp:extent cx="5334000" cy="12725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E895A" w14:textId="0E3F2802" w:rsidR="00227244" w:rsidRDefault="00227244" w:rsidP="00227244">
      <w:pPr>
        <w:pStyle w:val="Prrafodelista"/>
        <w:numPr>
          <w:ilvl w:val="0"/>
          <w:numId w:val="23"/>
        </w:numPr>
      </w:pPr>
      <w:r w:rsidRPr="0017184D">
        <w:t>Modificar el fichero</w:t>
      </w:r>
      <w:r w:rsidRPr="00227244">
        <w:t> </w:t>
      </w:r>
      <w:r w:rsidRPr="00227244">
        <w:rPr>
          <w:b/>
          <w:bCs/>
        </w:rPr>
        <w:t>php.ini</w:t>
      </w:r>
      <w:r w:rsidRPr="00227244">
        <w:t> para que se incluya en la variable </w:t>
      </w:r>
      <w:proofErr w:type="spellStart"/>
      <w:r w:rsidRPr="00227244">
        <w:rPr>
          <w:b/>
          <w:bCs/>
        </w:rPr>
        <w:t>include_path</w:t>
      </w:r>
      <w:proofErr w:type="spellEnd"/>
      <w:r w:rsidRPr="00227244">
        <w:t> de PHP la ruta en la que acabas de instalar </w:t>
      </w:r>
      <w:proofErr w:type="spellStart"/>
      <w:r w:rsidRPr="00227244">
        <w:t>Smarty</w:t>
      </w:r>
      <w:proofErr w:type="spellEnd"/>
      <w:r w:rsidRPr="00227244">
        <w:t>, y reiniciar Apache para aplicar los cambios</w:t>
      </w:r>
      <w:r w:rsidR="0017184D">
        <w:t>.</w:t>
      </w:r>
    </w:p>
    <w:p w14:paraId="1873F34D" w14:textId="24CD268F" w:rsidR="00227244" w:rsidRDefault="0017184D" w:rsidP="00227244">
      <w:r>
        <w:rPr>
          <w:noProof/>
        </w:rPr>
        <w:drawing>
          <wp:inline distT="0" distB="0" distL="0" distR="0" wp14:anchorId="732E5499" wp14:editId="4371E031">
            <wp:extent cx="3219450" cy="1407359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64" cy="1419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073BB" w14:textId="45259E63" w:rsidR="0017184D" w:rsidRDefault="0017184D" w:rsidP="0017184D">
      <w:pPr>
        <w:pStyle w:val="Prrafodelista"/>
        <w:numPr>
          <w:ilvl w:val="0"/>
          <w:numId w:val="23"/>
        </w:numPr>
      </w:pPr>
      <w:r w:rsidRPr="0017184D">
        <w:rPr>
          <w:b/>
          <w:bCs/>
        </w:rPr>
        <w:lastRenderedPageBreak/>
        <w:t>Crear la estructura de directorios necesaria para </w:t>
      </w:r>
      <w:proofErr w:type="spellStart"/>
      <w:r w:rsidRPr="0017184D">
        <w:rPr>
          <w:b/>
          <w:bCs/>
        </w:rPr>
        <w:t>Smarty</w:t>
      </w:r>
      <w:proofErr w:type="spellEnd"/>
      <w:r>
        <w:t>. Crear 4 d</w:t>
      </w:r>
      <w:r w:rsidR="005C3A50">
        <w:t xml:space="preserve">irectorios: </w:t>
      </w:r>
      <w:proofErr w:type="spellStart"/>
      <w:r w:rsidR="005C3A50" w:rsidRPr="005C3A50">
        <w:rPr>
          <w:b/>
          <w:bCs/>
          <w:i/>
          <w:iCs/>
        </w:rPr>
        <w:t>templates</w:t>
      </w:r>
      <w:proofErr w:type="spellEnd"/>
      <w:r w:rsidR="005C3A50">
        <w:t xml:space="preserve">, </w:t>
      </w:r>
      <w:proofErr w:type="spellStart"/>
      <w:r w:rsidR="005C3A50" w:rsidRPr="005C3A50">
        <w:rPr>
          <w:b/>
          <w:bCs/>
          <w:i/>
          <w:iCs/>
        </w:rPr>
        <w:t>templates_c</w:t>
      </w:r>
      <w:proofErr w:type="spellEnd"/>
      <w:r w:rsidR="005C3A50">
        <w:t xml:space="preserve">, </w:t>
      </w:r>
      <w:proofErr w:type="spellStart"/>
      <w:r w:rsidR="005C3A50" w:rsidRPr="005C3A50">
        <w:rPr>
          <w:b/>
          <w:bCs/>
          <w:i/>
          <w:iCs/>
        </w:rPr>
        <w:t>configs</w:t>
      </w:r>
      <w:proofErr w:type="spellEnd"/>
      <w:r w:rsidR="005C3A50">
        <w:t xml:space="preserve"> y </w:t>
      </w:r>
      <w:r w:rsidR="005C3A50" w:rsidRPr="005C3A50">
        <w:rPr>
          <w:b/>
          <w:bCs/>
          <w:i/>
          <w:iCs/>
        </w:rPr>
        <w:t>cache</w:t>
      </w:r>
      <w:r w:rsidR="005C3A50">
        <w:t>.</w:t>
      </w:r>
    </w:p>
    <w:p w14:paraId="011BA041" w14:textId="4DB0DEB0" w:rsidR="005C3A50" w:rsidRDefault="005C3A50" w:rsidP="005C3A50">
      <w:pPr>
        <w:pStyle w:val="Prrafodelista"/>
        <w:numPr>
          <w:ilvl w:val="1"/>
          <w:numId w:val="23"/>
        </w:numPr>
      </w:pPr>
      <w:r w:rsidRPr="005C3A50">
        <w:t xml:space="preserve">Es </w:t>
      </w:r>
      <w:r w:rsidRPr="001149E7">
        <w:rPr>
          <w:b/>
          <w:bCs/>
        </w:rPr>
        <w:t>conveniente</w:t>
      </w:r>
      <w:r w:rsidRPr="005C3A50">
        <w:t xml:space="preserve"> que estén </w:t>
      </w:r>
      <w:r w:rsidRPr="001149E7">
        <w:rPr>
          <w:b/>
          <w:bCs/>
        </w:rPr>
        <w:t>ubicados en un lugar no accesible por el servidor web</w:t>
      </w:r>
      <w:r w:rsidR="001149E7" w:rsidRPr="001149E7">
        <w:t>, y en una ubicación distinta para cada aplicación web que programes</w:t>
      </w:r>
      <w:r w:rsidR="001149E7">
        <w:t>.</w:t>
      </w:r>
    </w:p>
    <w:p w14:paraId="4E11564E" w14:textId="66BB8154" w:rsidR="002600FB" w:rsidRDefault="002600FB" w:rsidP="005C3A50">
      <w:pPr>
        <w:pStyle w:val="Prrafodelista"/>
        <w:numPr>
          <w:ilvl w:val="1"/>
          <w:numId w:val="23"/>
        </w:numPr>
      </w:pPr>
      <w:r w:rsidRPr="002600FB">
        <w:rPr>
          <w:b/>
          <w:bCs/>
          <w:u w:val="single"/>
        </w:rPr>
        <w:t>Por ejemplo</w:t>
      </w:r>
      <w:r w:rsidRPr="002600FB">
        <w:t>, puedes crear en la raíz de tu servidor una carpeta llamada </w:t>
      </w:r>
      <w:proofErr w:type="spellStart"/>
      <w:r w:rsidRPr="002600FB">
        <w:rPr>
          <w:b/>
          <w:bCs/>
        </w:rPr>
        <w:t>smarty</w:t>
      </w:r>
      <w:proofErr w:type="spellEnd"/>
      <w:r w:rsidRPr="002600FB">
        <w:t>, y bajo ella otra con el nombre de cada aplicación (por ejemplo, </w:t>
      </w:r>
      <w:proofErr w:type="spellStart"/>
      <w:r w:rsidRPr="002600FB">
        <w:rPr>
          <w:b/>
          <w:bCs/>
        </w:rPr>
        <w:t>stienda</w:t>
      </w:r>
      <w:proofErr w:type="spellEnd"/>
      <w:r w:rsidRPr="002600FB">
        <w:t>), que será la que contendrá las carpetas.</w:t>
      </w:r>
    </w:p>
    <w:p w14:paraId="0575FE5C" w14:textId="3EE4503C" w:rsidR="0017184D" w:rsidRDefault="005617F8" w:rsidP="00227244">
      <w:r w:rsidRPr="005617F8">
        <w:t>Si tienes problemas con la instalación de </w:t>
      </w:r>
      <w:proofErr w:type="spellStart"/>
      <w:r w:rsidRPr="005617F8">
        <w:t>Smarty</w:t>
      </w:r>
      <w:proofErr w:type="spellEnd"/>
      <w:r w:rsidRPr="005617F8">
        <w:t xml:space="preserve">, </w:t>
      </w:r>
      <w:r w:rsidR="00F827BF">
        <w:t>búscate la vida con un tutorial</w:t>
      </w:r>
      <w:r w:rsidRPr="005617F8">
        <w:t>.</w:t>
      </w:r>
    </w:p>
    <w:p w14:paraId="25A1ABCE" w14:textId="11B10145" w:rsidR="00F827BF" w:rsidRPr="00AE60AE" w:rsidRDefault="00282C1B" w:rsidP="00227244">
      <w:r w:rsidRPr="00282C1B">
        <w:rPr>
          <w:noProof/>
        </w:rPr>
        <w:drawing>
          <wp:inline distT="0" distB="0" distL="0" distR="0" wp14:anchorId="4E8A7E8B" wp14:editId="20BE0A76">
            <wp:extent cx="5400040" cy="1059815"/>
            <wp:effectExtent l="0" t="0" r="0" b="6985"/>
            <wp:docPr id="22" name="Imagen 2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2FB0" w14:textId="5A927403" w:rsidR="00D807E4" w:rsidRDefault="00D807E4" w:rsidP="00D807E4">
      <w:pPr>
        <w:pStyle w:val="Ttulo3"/>
      </w:pPr>
      <w:r>
        <w:t>2.1.1.- Separación de la lógica de negocio (II).</w:t>
      </w:r>
    </w:p>
    <w:p w14:paraId="5850E6CD" w14:textId="3ACB2A19" w:rsidR="00D807E4" w:rsidRDefault="00113E7B" w:rsidP="00D807E4">
      <w:r w:rsidRPr="006A53FE">
        <w:rPr>
          <w:b/>
          <w:bCs/>
        </w:rPr>
        <w:t>Para utilizar </w:t>
      </w:r>
      <w:proofErr w:type="spellStart"/>
      <w:r w:rsidRPr="006A53FE">
        <w:rPr>
          <w:b/>
          <w:bCs/>
        </w:rPr>
        <w:t>Smarty</w:t>
      </w:r>
      <w:proofErr w:type="spellEnd"/>
      <w:r w:rsidRPr="00113E7B">
        <w:t xml:space="preserve">, simplemente tienes que </w:t>
      </w:r>
      <w:r w:rsidRPr="006A53FE">
        <w:rPr>
          <w:b/>
          <w:bCs/>
        </w:rPr>
        <w:t>añadir a tus páginas PHP el fichero</w:t>
      </w:r>
      <w:r w:rsidRPr="00113E7B">
        <w:t> </w:t>
      </w:r>
      <w:proofErr w:type="spellStart"/>
      <w:r w:rsidRPr="00113E7B">
        <w:rPr>
          <w:b/>
          <w:bCs/>
        </w:rPr>
        <w:t>Smarty.class.php</w:t>
      </w:r>
      <w:proofErr w:type="spellEnd"/>
      <w:r w:rsidRPr="00113E7B">
        <w:t>, que es donde está declarada la clase </w:t>
      </w:r>
      <w:proofErr w:type="spellStart"/>
      <w:r w:rsidRPr="00113E7B">
        <w:rPr>
          <w:b/>
          <w:bCs/>
        </w:rPr>
        <w:t>Smarty</w:t>
      </w:r>
      <w:proofErr w:type="spellEnd"/>
      <w:r>
        <w:t>.</w:t>
      </w:r>
    </w:p>
    <w:p w14:paraId="63140F80" w14:textId="343EFA4E" w:rsidR="00113E7B" w:rsidRDefault="006A53FE" w:rsidP="00D807E4">
      <w:r w:rsidRPr="006A53FE">
        <w:t>Después debes instanciar un nuevo objeto de esa clase, y configurar la ruta a cada uno de los directorios que acabas de crear.</w:t>
      </w:r>
    </w:p>
    <w:p w14:paraId="0C292861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require_once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('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Smarty.class.php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21FEDBA5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$smarty = new 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Smarty;</w:t>
      </w:r>
      <w:proofErr w:type="gramEnd"/>
    </w:p>
    <w:p w14:paraId="493D0A94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template_dir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/templates/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45CBAE1A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compile_dir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templates_c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31E2E939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config_dir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/configs/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6919F803" w14:textId="77777777" w:rsidR="006A53FE" w:rsidRPr="006A53FE" w:rsidRDefault="006A53FE" w:rsidP="006A53FE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cache_dir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/cache/</w:t>
      </w:r>
      <w:proofErr w:type="gramStart"/>
      <w:r w:rsidRPr="006A53F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2B19EC45" w14:textId="4C18B8D2" w:rsidR="006A53FE" w:rsidRDefault="00F4637C" w:rsidP="00D807E4">
      <w:r w:rsidRPr="00F4637C">
        <w:rPr>
          <w:b/>
          <w:bCs/>
        </w:rPr>
        <w:t>Cuando quieras que algún valor o variable obtenido en tus páginas, esté disponible para mostrarlo en las páginas web a través de una plantilla</w:t>
      </w:r>
      <w:r w:rsidRPr="00F4637C">
        <w:t>, tienes que usar el método </w:t>
      </w:r>
      <w:proofErr w:type="spellStart"/>
      <w:r w:rsidRPr="00F4637C">
        <w:rPr>
          <w:b/>
          <w:bCs/>
        </w:rPr>
        <w:t>assign</w:t>
      </w:r>
      <w:proofErr w:type="spellEnd"/>
      <w:r w:rsidRPr="00F4637C">
        <w:t>, indicando el nombre del identificador. Puedes utilizar </w:t>
      </w:r>
      <w:proofErr w:type="spellStart"/>
      <w:r w:rsidRPr="00F4637C">
        <w:rPr>
          <w:b/>
          <w:bCs/>
        </w:rPr>
        <w:t>assign</w:t>
      </w:r>
      <w:proofErr w:type="spellEnd"/>
      <w:r w:rsidRPr="00F4637C">
        <w:t> con variables de cualquier tipo, incluyendo </w:t>
      </w:r>
      <w:proofErr w:type="spellStart"/>
      <w:r w:rsidRPr="00F4637C">
        <w:t>arrays</w:t>
      </w:r>
      <w:proofErr w:type="spellEnd"/>
      <w:r w:rsidRPr="00F4637C">
        <w:t> asociativos y objetos.</w:t>
      </w:r>
    </w:p>
    <w:p w14:paraId="218C37DE" w14:textId="77777777" w:rsidR="00F4637C" w:rsidRPr="00F4637C" w:rsidRDefault="00F4637C" w:rsidP="00F4637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gram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assign(</w:t>
      </w:r>
      <w:proofErr w:type="gram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', $_SESSION['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']);</w:t>
      </w:r>
    </w:p>
    <w:p w14:paraId="1B47FF0A" w14:textId="77777777" w:rsidR="00F4637C" w:rsidRPr="00F4637C" w:rsidRDefault="00F4637C" w:rsidP="00F4637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gram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assign(</w:t>
      </w:r>
      <w:proofErr w:type="gram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productoscesta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', $cesta-&gt;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get_productos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());</w:t>
      </w:r>
    </w:p>
    <w:p w14:paraId="340FEFBC" w14:textId="77777777" w:rsidR="00F4637C" w:rsidRPr="00F4637C" w:rsidRDefault="00F4637C" w:rsidP="00F4637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gram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assign(</w:t>
      </w:r>
      <w:proofErr w:type="gram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coste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', $cesta-&gt;</w:t>
      </w:r>
      <w:proofErr w:type="spellStart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get_coste</w:t>
      </w:r>
      <w:proofErr w:type="spellEnd"/>
      <w:r w:rsidRPr="00F4637C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());</w:t>
      </w:r>
    </w:p>
    <w:p w14:paraId="06DAE36E" w14:textId="36C2C135" w:rsidR="00F4637C" w:rsidRDefault="00F4637C" w:rsidP="00D807E4">
      <w:r w:rsidRPr="00F4637C">
        <w:t xml:space="preserve">Y </w:t>
      </w:r>
      <w:r w:rsidRPr="00F4637C">
        <w:rPr>
          <w:b/>
          <w:bCs/>
        </w:rPr>
        <w:t>una vez que hayas preparado los identificadores</w:t>
      </w:r>
      <w:r>
        <w:t xml:space="preserve"> que se usarán en la plantilla, deberás mostrarla utilizando el método </w:t>
      </w:r>
      <w:proofErr w:type="spellStart"/>
      <w:r>
        <w:rPr>
          <w:b/>
          <w:bCs/>
        </w:rPr>
        <w:t>display</w:t>
      </w:r>
      <w:proofErr w:type="spellEnd"/>
      <w:r>
        <w:t>.</w:t>
      </w:r>
    </w:p>
    <w:p w14:paraId="204FDD1D" w14:textId="77777777" w:rsidR="002C3536" w:rsidRPr="005D7E73" w:rsidRDefault="002C3536" w:rsidP="002C353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display</w:t>
      </w:r>
      <w:proofErr w:type="spellEnd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('</w:t>
      </w:r>
      <w:proofErr w:type="spellStart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cesta.tpl</w:t>
      </w:r>
      <w:proofErr w:type="spellEnd"/>
      <w:r w:rsidRPr="005D7E73">
        <w:rPr>
          <w:rStyle w:val="CdigoHTML"/>
          <w:rFonts w:ascii="DejaVu Sans Mono" w:hAnsi="DejaVu Sans Mono"/>
          <w:color w:val="E8E6E3"/>
          <w:sz w:val="18"/>
          <w:szCs w:val="18"/>
        </w:rPr>
        <w:t>');</w:t>
      </w:r>
    </w:p>
    <w:p w14:paraId="4F3AA5FA" w14:textId="584C605E" w:rsidR="00F4637C" w:rsidRDefault="00630A4C" w:rsidP="00D807E4">
      <w:r w:rsidRPr="00630A4C">
        <w:rPr>
          <w:b/>
          <w:bCs/>
          <w:u w:val="single"/>
        </w:rPr>
        <w:lastRenderedPageBreak/>
        <w:t>Por ejemplo</w:t>
      </w:r>
      <w:r w:rsidRPr="00630A4C">
        <w:t xml:space="preserve">: al usar </w:t>
      </w:r>
      <w:proofErr w:type="spellStart"/>
      <w:r w:rsidRPr="00630A4C">
        <w:t>S</w:t>
      </w:r>
      <w:r>
        <w:t>marty</w:t>
      </w:r>
      <w:proofErr w:type="spellEnd"/>
      <w:r>
        <w:t xml:space="preserve"> en la página de </w:t>
      </w:r>
      <w:proofErr w:type="spellStart"/>
      <w:r>
        <w:rPr>
          <w:b/>
          <w:bCs/>
        </w:rPr>
        <w:t>productos.php</w:t>
      </w:r>
      <w:proofErr w:type="spellEnd"/>
      <w:r>
        <w:t xml:space="preserve"> de la tienda online, puedes obtener algo como:</w:t>
      </w:r>
    </w:p>
    <w:p w14:paraId="2C7FA3AD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require_once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('include/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DB.php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37B6FBE4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require_once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('include/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CestaCompra.php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01EA1DB8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require_once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('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Smarty.class.php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0D82BEB0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Recuperamos la información de la sesión</w:t>
      </w:r>
    </w:p>
    <w:p w14:paraId="6BDA2B2C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session_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start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2BB72189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Y comprobamos que el usuario se haya autentificado</w:t>
      </w:r>
    </w:p>
    <w:p w14:paraId="2B8E43A3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(!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isset</w:t>
      </w:r>
      <w:proofErr w:type="spellEnd"/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($_SESSION['usuario'])) </w:t>
      </w:r>
    </w:p>
    <w:p w14:paraId="0BC586E8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die(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"Error - debe &lt;a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href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='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login.php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'&gt;identificarse&lt;/a&gt;.&lt;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br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/&gt;");</w:t>
      </w:r>
    </w:p>
    <w:p w14:paraId="33D518B8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Recuperamos la cesta de la compra</w:t>
      </w:r>
    </w:p>
    <w:p w14:paraId="11222BA7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$cesta = 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CestaCompra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::</w:t>
      </w:r>
      <w:proofErr w:type="spellStart"/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carga_cesta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();</w:t>
      </w:r>
    </w:p>
    <w:p w14:paraId="66F17337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// Cargamos la librería de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</w:p>
    <w:p w14:paraId="57DE051B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$smarty = new 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Smarty;</w:t>
      </w:r>
      <w:proofErr w:type="gramEnd"/>
    </w:p>
    <w:p w14:paraId="7B76CDDF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template_dir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/templates/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17C4E7E3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compile_dir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templates_c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7800BD50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config_dir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/configs/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4F6B9BB3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cache_dir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= '/web/smarty/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stienda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/cache/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';</w:t>
      </w:r>
      <w:proofErr w:type="gramEnd"/>
    </w:p>
    <w:p w14:paraId="6E4102C2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Comprobamos si se ha enviado el formulario de vaciar la cesta</w:t>
      </w:r>
    </w:p>
    <w:p w14:paraId="4F13B96C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if (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isset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($_POST['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vaciar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'])) {</w:t>
      </w:r>
    </w:p>
    <w:p w14:paraId="42BD4245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unset($_SESSION['cesta']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  <w:proofErr w:type="gramEnd"/>
    </w:p>
    <w:p w14:paraId="71A42954" w14:textId="77777777" w:rsidR="00DE78C7" w:rsidRPr="00C42584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$cesta = new </w:t>
      </w:r>
      <w:proofErr w:type="gramStart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CestaCompra(</w:t>
      </w:r>
      <w:proofErr w:type="gramEnd"/>
      <w:r w:rsidRPr="00C42584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);</w:t>
      </w:r>
    </w:p>
    <w:p w14:paraId="41D27AAB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42B8D567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Comprobamos si se quiere añadir un producto a la cesta</w:t>
      </w:r>
    </w:p>
    <w:p w14:paraId="47DF9DBE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if (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isset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($_POST['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enviar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'])) {</w:t>
      </w:r>
    </w:p>
    <w:p w14:paraId="68B36D3E" w14:textId="77777777" w:rsidR="00DE78C7" w:rsidRPr="00D977BE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$cesta-&gt;nuevo_articulo($_POST['cod']);</w:t>
      </w:r>
    </w:p>
    <w:p w14:paraId="4672E0F4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D977BE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$cesta-&gt;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guarda_</w:t>
      </w:r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);</w:t>
      </w:r>
    </w:p>
    <w:p w14:paraId="402CCD07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11C25DF6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Ponemos a disposición de la plantilla los datos necesarios</w:t>
      </w:r>
    </w:p>
    <w:p w14:paraId="689B66BA" w14:textId="77777777" w:rsidR="00DE78C7" w:rsidRP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$smarty-&gt;</w:t>
      </w:r>
      <w:proofErr w:type="gram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assign(</w:t>
      </w:r>
      <w:proofErr w:type="gram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', $_SESSION['</w:t>
      </w:r>
      <w:proofErr w:type="spellStart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usuario</w:t>
      </w:r>
      <w:proofErr w:type="spellEnd"/>
      <w:r w:rsidRPr="00DE78C7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']);</w:t>
      </w:r>
    </w:p>
    <w:p w14:paraId="2CC0EEE6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assign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'productos', DB::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obtieneProductos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());</w:t>
      </w:r>
    </w:p>
    <w:p w14:paraId="0099B4AA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assign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productoscesta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', $cesta-&gt;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get_productos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());</w:t>
      </w:r>
    </w:p>
    <w:p w14:paraId="23B49FB2" w14:textId="77777777" w:rsidR="00DE78C7" w:rsidRDefault="00DE78C7" w:rsidP="00DE78C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// Mostramos la plantilla</w:t>
      </w:r>
    </w:p>
    <w:p w14:paraId="71527D76" w14:textId="0B8F94C4" w:rsidR="006A53FE" w:rsidRPr="00396207" w:rsidRDefault="00DE78C7" w:rsidP="0039620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display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('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productos.tpl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');</w:t>
      </w:r>
    </w:p>
    <w:p w14:paraId="30785170" w14:textId="20089CF9" w:rsidR="00D807E4" w:rsidRDefault="00D807E4" w:rsidP="00D807E4">
      <w:pPr>
        <w:pStyle w:val="Ttulo2"/>
      </w:pPr>
      <w:r>
        <w:lastRenderedPageBreak/>
        <w:t xml:space="preserve">2.2.- Generación </w:t>
      </w:r>
      <w:proofErr w:type="gramStart"/>
      <w:r>
        <w:t>del interface</w:t>
      </w:r>
      <w:proofErr w:type="gramEnd"/>
      <w:r>
        <w:t xml:space="preserve"> de usuario.</w:t>
      </w:r>
    </w:p>
    <w:p w14:paraId="2A8A8822" w14:textId="49DBF51A" w:rsidR="00FF2850" w:rsidRDefault="00FA5CB8" w:rsidP="00FF2850">
      <w:r>
        <w:rPr>
          <w:noProof/>
        </w:rPr>
        <w:drawing>
          <wp:anchor distT="0" distB="0" distL="114300" distR="114300" simplePos="0" relativeHeight="251664384" behindDoc="0" locked="0" layoutInCell="1" allowOverlap="1" wp14:anchorId="6243D36D" wp14:editId="7924925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1857375" cy="200025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Las plantillas de </w:t>
      </w:r>
      <w:proofErr w:type="spellStart"/>
      <w:r>
        <w:t>Smarty</w:t>
      </w:r>
      <w:proofErr w:type="spellEnd"/>
      <w:r>
        <w:t xml:space="preserve"> son ficheros con extensión </w:t>
      </w:r>
      <w:proofErr w:type="spellStart"/>
      <w:r>
        <w:rPr>
          <w:b/>
          <w:bCs/>
        </w:rPr>
        <w:t>tpl</w:t>
      </w:r>
      <w:proofErr w:type="spellEnd"/>
      <w:r>
        <w:t>, en los que</w:t>
      </w:r>
      <w:r w:rsidR="00DC0FDF">
        <w:t xml:space="preserve"> </w:t>
      </w:r>
      <w:r w:rsidR="00DC0FDF" w:rsidRPr="00DC0FDF">
        <w:rPr>
          <w:b/>
          <w:bCs/>
        </w:rPr>
        <w:t>puedes incluir prácticamente cualquier contenido propio de una página web</w:t>
      </w:r>
      <w:r w:rsidR="00DC0FDF" w:rsidRPr="00DC0FDF">
        <w:t xml:space="preserve">. Además, </w:t>
      </w:r>
      <w:r w:rsidR="00DC0FDF" w:rsidRPr="00E267A2">
        <w:rPr>
          <w:b/>
          <w:bCs/>
        </w:rPr>
        <w:t>en el medio intercalarás delimitadores para indicar la inclusión de datos</w:t>
      </w:r>
      <w:r w:rsidR="00DC0FDF" w:rsidRPr="00DC0FDF">
        <w:t xml:space="preserve"> y de lógica propia de la presentación.</w:t>
      </w:r>
    </w:p>
    <w:p w14:paraId="7410DE3C" w14:textId="5F929254" w:rsidR="00DC0FDF" w:rsidRDefault="00DC0FDF" w:rsidP="00FF2850">
      <w:r w:rsidRPr="00DC0FDF">
        <w:rPr>
          <w:b/>
          <w:bCs/>
        </w:rPr>
        <w:t>Los delimitadores de </w:t>
      </w:r>
      <w:proofErr w:type="spellStart"/>
      <w:r w:rsidRPr="00DC0FDF">
        <w:rPr>
          <w:b/>
          <w:bCs/>
        </w:rPr>
        <w:t>Smarty</w:t>
      </w:r>
      <w:proofErr w:type="spellEnd"/>
      <w:r w:rsidRPr="00DC0FDF">
        <w:rPr>
          <w:b/>
          <w:bCs/>
        </w:rPr>
        <w:t> son llaves</w:t>
      </w:r>
      <w:r w:rsidRPr="00DC0FDF">
        <w:t>. De los distintos elementos que puedes incluir entre las llaves están:</w:t>
      </w:r>
    </w:p>
    <w:p w14:paraId="497A977D" w14:textId="4FAFBD54" w:rsidR="007B198B" w:rsidRDefault="007B198B" w:rsidP="007B198B">
      <w:pPr>
        <w:pStyle w:val="Prrafodelista"/>
        <w:numPr>
          <w:ilvl w:val="0"/>
          <w:numId w:val="25"/>
        </w:numPr>
      </w:pPr>
      <w:r>
        <w:rPr>
          <w:b/>
          <w:bCs/>
          <w:u w:val="single"/>
        </w:rPr>
        <w:t>Comentarios</w:t>
      </w:r>
      <w:r>
        <w:t>: van encerrados entre asteriscos.</w:t>
      </w:r>
    </w:p>
    <w:p w14:paraId="1915EAD4" w14:textId="77777777" w:rsidR="007B198B" w:rsidRDefault="007B198B" w:rsidP="007B198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{* Este es un comentario de plantilla en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Smarty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*}</w:t>
      </w:r>
    </w:p>
    <w:p w14:paraId="486D865D" w14:textId="77777777" w:rsidR="00085676" w:rsidRDefault="00B11A2E" w:rsidP="007B198B">
      <w:pPr>
        <w:pStyle w:val="Prrafodelista"/>
        <w:numPr>
          <w:ilvl w:val="0"/>
          <w:numId w:val="25"/>
        </w:numPr>
      </w:pPr>
      <w:r>
        <w:rPr>
          <w:b/>
          <w:bCs/>
          <w:u w:val="single"/>
        </w:rPr>
        <w:t>Variables</w:t>
      </w:r>
      <w:r>
        <w:t xml:space="preserve">: </w:t>
      </w:r>
      <w:r w:rsidRPr="00B11A2E">
        <w:t>Se incluye simplemente su nombre, precedido por el símbolo </w:t>
      </w:r>
      <w:r w:rsidRPr="00B11A2E">
        <w:rPr>
          <w:b/>
          <w:bCs/>
        </w:rPr>
        <w:t>$</w:t>
      </w:r>
      <w:r w:rsidRPr="00B11A2E">
        <w:t>.</w:t>
      </w:r>
    </w:p>
    <w:p w14:paraId="27102C27" w14:textId="77777777" w:rsidR="00085676" w:rsidRDefault="00B11A2E" w:rsidP="00085676">
      <w:pPr>
        <w:pStyle w:val="Prrafodelista"/>
        <w:numPr>
          <w:ilvl w:val="1"/>
          <w:numId w:val="25"/>
        </w:numPr>
      </w:pPr>
      <w:r w:rsidRPr="00085676">
        <w:rPr>
          <w:b/>
          <w:bCs/>
        </w:rPr>
        <w:t>También se pueden especificar modificadores</w:t>
      </w:r>
      <w:r w:rsidRPr="00B11A2E">
        <w:t>, separándolos de la variable por una barra vertical.</w:t>
      </w:r>
    </w:p>
    <w:p w14:paraId="1E7F323B" w14:textId="50D3B2EF" w:rsidR="00085676" w:rsidRDefault="00B11A2E" w:rsidP="00085676">
      <w:pPr>
        <w:pStyle w:val="Prrafodelista"/>
        <w:numPr>
          <w:ilvl w:val="1"/>
          <w:numId w:val="25"/>
        </w:numPr>
      </w:pPr>
      <w:commentRangeStart w:id="3"/>
      <w:r w:rsidRPr="00B11A2E">
        <w:t xml:space="preserve">Existen varios modificadores para, </w:t>
      </w:r>
      <w:r w:rsidRPr="00085676">
        <w:rPr>
          <w:b/>
          <w:bCs/>
        </w:rPr>
        <w:t>por ejemplo, dar formato a una fecha</w:t>
      </w:r>
      <w:r w:rsidRPr="00B11A2E">
        <w:t xml:space="preserve"> (</w:t>
      </w:r>
      <w:proofErr w:type="spellStart"/>
      <w:r w:rsidRPr="00B11A2E">
        <w:rPr>
          <w:b/>
          <w:bCs/>
        </w:rPr>
        <w:t>date_format</w:t>
      </w:r>
      <w:proofErr w:type="spellEnd"/>
      <w:r w:rsidRPr="00B11A2E">
        <w:t xml:space="preserve">) o </w:t>
      </w:r>
      <w:r w:rsidRPr="00085676">
        <w:rPr>
          <w:b/>
          <w:bCs/>
        </w:rPr>
        <w:t>mostrar un contenido predeterminado</w:t>
      </w:r>
      <w:r w:rsidRPr="00B11A2E">
        <w:t xml:space="preserve"> si la variable está vacía (</w:t>
      </w:r>
      <w:r w:rsidRPr="00B11A2E">
        <w:rPr>
          <w:b/>
          <w:bCs/>
        </w:rPr>
        <w:t>default</w:t>
      </w:r>
      <w:r w:rsidRPr="00B11A2E">
        <w:t>).</w:t>
      </w:r>
      <w:commentRangeEnd w:id="3"/>
      <w:r w:rsidR="00085676">
        <w:rPr>
          <w:rStyle w:val="Refdecomentario"/>
        </w:rPr>
        <w:commentReference w:id="3"/>
      </w:r>
    </w:p>
    <w:p w14:paraId="228A6D96" w14:textId="77777777" w:rsidR="00085676" w:rsidRDefault="00085676" w:rsidP="00955844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{$producto-&gt;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5A2145C8" w14:textId="2E2D5837" w:rsidR="00085676" w:rsidRDefault="00955844" w:rsidP="00955844">
      <w:pPr>
        <w:pStyle w:val="Prrafodelista"/>
        <w:numPr>
          <w:ilvl w:val="0"/>
          <w:numId w:val="25"/>
        </w:numPr>
      </w:pPr>
      <w:r w:rsidRPr="00E66782">
        <w:rPr>
          <w:b/>
          <w:bCs/>
          <w:u w:val="single"/>
        </w:rPr>
        <w:t>Estructura de procesamiento condicional</w:t>
      </w:r>
      <w:r>
        <w:t xml:space="preserve">: </w:t>
      </w:r>
      <w:proofErr w:type="spellStart"/>
      <w:r>
        <w:t>if</w:t>
      </w:r>
      <w:proofErr w:type="spellEnd"/>
      <w:r>
        <w:t xml:space="preserve">, </w:t>
      </w:r>
      <w:proofErr w:type="spellStart"/>
      <w:r>
        <w:t>elseif</w:t>
      </w:r>
      <w:proofErr w:type="spellEnd"/>
      <w:r>
        <w:t xml:space="preserve">, </w:t>
      </w:r>
      <w:proofErr w:type="spellStart"/>
      <w:r>
        <w:t>else</w:t>
      </w:r>
      <w:proofErr w:type="spellEnd"/>
      <w:r>
        <w:t>.</w:t>
      </w:r>
    </w:p>
    <w:p w14:paraId="2BFEBD4B" w14:textId="74ACEEC4" w:rsidR="00F47AE6" w:rsidRDefault="00F47AE6" w:rsidP="00F47AE6">
      <w:pPr>
        <w:pStyle w:val="Prrafodelista"/>
        <w:numPr>
          <w:ilvl w:val="1"/>
          <w:numId w:val="25"/>
        </w:numPr>
      </w:pPr>
      <w:r w:rsidRPr="00F47AE6">
        <w:rPr>
          <w:b/>
          <w:bCs/>
        </w:rPr>
        <w:t>Permite usar condiciones</w:t>
      </w:r>
      <w:r w:rsidRPr="00F47AE6">
        <w:t xml:space="preserve">, de forma similar a PHP, </w:t>
      </w:r>
      <w:r w:rsidRPr="00F47AE6">
        <w:rPr>
          <w:b/>
          <w:bCs/>
        </w:rPr>
        <w:t>para decidir si se procesa o no cierto contenido</w:t>
      </w:r>
      <w:r w:rsidRPr="00F47AE6">
        <w:t>.</w:t>
      </w:r>
    </w:p>
    <w:p w14:paraId="649221A0" w14:textId="77777777" w:rsidR="00F47AE6" w:rsidRDefault="00F47AE6" w:rsidP="00F47AE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empty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($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productoscesta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)}</w:t>
      </w:r>
    </w:p>
    <w:p w14:paraId="5520D78F" w14:textId="77777777" w:rsidR="00F47AE6" w:rsidRDefault="00F47AE6" w:rsidP="00F47AE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&lt;p&gt;Cesta vacía&lt;/p&gt;</w:t>
      </w:r>
    </w:p>
    <w:p w14:paraId="67FA5A05" w14:textId="77777777" w:rsidR="00F47AE6" w:rsidRDefault="00F47AE6" w:rsidP="00F47AE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else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0A5C6030" w14:textId="77777777" w:rsidR="00F47AE6" w:rsidRDefault="00F47AE6" w:rsidP="00F47AE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  …</w:t>
      </w:r>
    </w:p>
    <w:p w14:paraId="14E2DA45" w14:textId="77777777" w:rsidR="00F47AE6" w:rsidRDefault="00F47AE6" w:rsidP="00F47AE6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{/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if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6F0879E2" w14:textId="77777777" w:rsidR="00E66782" w:rsidRDefault="00F47AE6" w:rsidP="00F47AE6">
      <w:pPr>
        <w:pStyle w:val="Prrafodelista"/>
        <w:numPr>
          <w:ilvl w:val="0"/>
          <w:numId w:val="25"/>
        </w:numPr>
      </w:pPr>
      <w:r w:rsidRPr="00E66782">
        <w:rPr>
          <w:b/>
          <w:bCs/>
          <w:u w:val="single"/>
        </w:rPr>
        <w:t xml:space="preserve">Bucles </w:t>
      </w:r>
      <w:proofErr w:type="spellStart"/>
      <w:r w:rsidRPr="00E66782">
        <w:rPr>
          <w:b/>
          <w:bCs/>
          <w:u w:val="single"/>
        </w:rPr>
        <w:t>foreach</w:t>
      </w:r>
      <w:proofErr w:type="spellEnd"/>
      <w:r>
        <w:t xml:space="preserve">: </w:t>
      </w:r>
      <w:r w:rsidR="00E66782" w:rsidRPr="00E66782">
        <w:t xml:space="preserve">Son muy útiles para mostrar varios elementos, por </w:t>
      </w:r>
      <w:proofErr w:type="gramStart"/>
      <w:r w:rsidR="00E66782" w:rsidRPr="00E66782">
        <w:t>ejemplo</w:t>
      </w:r>
      <w:proofErr w:type="gramEnd"/>
      <w:r w:rsidR="00E66782" w:rsidRPr="00E66782">
        <w:t xml:space="preserve"> en una tabla.</w:t>
      </w:r>
    </w:p>
    <w:p w14:paraId="5C7A3724" w14:textId="1B99222E" w:rsidR="00E66782" w:rsidRDefault="00E66782" w:rsidP="00E66782">
      <w:pPr>
        <w:pStyle w:val="Prrafodelista"/>
        <w:numPr>
          <w:ilvl w:val="1"/>
          <w:numId w:val="25"/>
        </w:numPr>
      </w:pPr>
      <w:r w:rsidRPr="00E66782">
        <w:t>Deberás indicar al menos con </w:t>
      </w:r>
      <w:proofErr w:type="spellStart"/>
      <w:r w:rsidRPr="00E66782">
        <w:rPr>
          <w:b/>
          <w:bCs/>
        </w:rPr>
        <w:t>from</w:t>
      </w:r>
      <w:proofErr w:type="spellEnd"/>
      <w:r w:rsidRPr="00E66782">
        <w:t> el array en el que están los elementos, y con </w:t>
      </w:r>
      <w:proofErr w:type="spellStart"/>
      <w:r w:rsidRPr="00E66782">
        <w:rPr>
          <w:b/>
          <w:bCs/>
        </w:rPr>
        <w:t>item</w:t>
      </w:r>
      <w:proofErr w:type="spellEnd"/>
      <w:r w:rsidRPr="00E66782">
        <w:t> la variable a la que se le irán asignado los elementos en cada iteración</w:t>
      </w:r>
      <w:r>
        <w:t>.</w:t>
      </w:r>
    </w:p>
    <w:p w14:paraId="7AC2AC3B" w14:textId="77777777" w:rsidR="00E66782" w:rsidRPr="00E66782" w:rsidRDefault="00E66782" w:rsidP="00E6678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  <w:lang w:val="en-US"/>
        </w:rPr>
      </w:pPr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{foreach from=$</w:t>
      </w:r>
      <w:proofErr w:type="spellStart"/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productoscesta</w:t>
      </w:r>
      <w:proofErr w:type="spellEnd"/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item=</w:t>
      </w:r>
      <w:proofErr w:type="spellStart"/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producto</w:t>
      </w:r>
      <w:proofErr w:type="spellEnd"/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>}</w:t>
      </w:r>
    </w:p>
    <w:p w14:paraId="19564567" w14:textId="77777777" w:rsidR="00E66782" w:rsidRDefault="00E66782" w:rsidP="00E6678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 w:rsidRPr="00E66782">
        <w:rPr>
          <w:rStyle w:val="CdigoHTML"/>
          <w:rFonts w:ascii="DejaVu Sans Mono" w:hAnsi="DejaVu Sans Mono"/>
          <w:color w:val="E8E6E3"/>
          <w:sz w:val="18"/>
          <w:szCs w:val="18"/>
          <w:lang w:val="en-US"/>
        </w:rPr>
        <w:t xml:space="preserve">  </w:t>
      </w:r>
      <w:r>
        <w:rPr>
          <w:rStyle w:val="CdigoHTML"/>
          <w:rFonts w:ascii="DejaVu Sans Mono" w:hAnsi="DejaVu Sans Mono"/>
          <w:color w:val="E8E6E3"/>
          <w:sz w:val="18"/>
          <w:szCs w:val="18"/>
        </w:rPr>
        <w:t>&lt;p&gt;{$producto-&gt;</w:t>
      </w:r>
      <w:proofErr w:type="spellStart"/>
      <w:proofErr w:type="gramStart"/>
      <w:r>
        <w:rPr>
          <w:rStyle w:val="CdigoHTML"/>
          <w:rFonts w:ascii="DejaVu Sans Mono" w:hAnsi="DejaVu Sans Mono"/>
          <w:color w:val="E8E6E3"/>
          <w:sz w:val="18"/>
          <w:szCs w:val="18"/>
        </w:rPr>
        <w:t>codigo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}&lt;</w:t>
      </w:r>
      <w:proofErr w:type="gramEnd"/>
      <w:r>
        <w:rPr>
          <w:rStyle w:val="CdigoHTML"/>
          <w:rFonts w:ascii="DejaVu Sans Mono" w:hAnsi="DejaVu Sans Mono"/>
          <w:color w:val="E8E6E3"/>
          <w:sz w:val="18"/>
          <w:szCs w:val="18"/>
        </w:rPr>
        <w:t>/p&gt;</w:t>
      </w:r>
    </w:p>
    <w:p w14:paraId="1DB13E89" w14:textId="77777777" w:rsidR="00E66782" w:rsidRDefault="00E66782" w:rsidP="00E6678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{/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foreach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}</w:t>
      </w:r>
    </w:p>
    <w:p w14:paraId="061E4CDB" w14:textId="38F38D8B" w:rsidR="00E66782" w:rsidRDefault="00E66782" w:rsidP="00E66782">
      <w:pPr>
        <w:pStyle w:val="Prrafodelista"/>
        <w:numPr>
          <w:ilvl w:val="0"/>
          <w:numId w:val="25"/>
        </w:numPr>
      </w:pPr>
      <w:r w:rsidRPr="00E66782">
        <w:rPr>
          <w:b/>
          <w:bCs/>
          <w:u w:val="single"/>
        </w:rPr>
        <w:t>Inclusión de otras plantillas</w:t>
      </w:r>
      <w:r>
        <w:t xml:space="preserve">: </w:t>
      </w:r>
      <w:commentRangeStart w:id="4"/>
      <w:proofErr w:type="spellStart"/>
      <w:r>
        <w:t>Smarty</w:t>
      </w:r>
      <w:proofErr w:type="spellEnd"/>
      <w:r>
        <w:t xml:space="preserve"> permite descomponer una plantilla compleja en trozos más pequeños y almacenarlos en otras plantillas</w:t>
      </w:r>
      <w:commentRangeEnd w:id="4"/>
      <w:r w:rsidR="00513DB1">
        <w:rPr>
          <w:rStyle w:val="Refdecomentario"/>
        </w:rPr>
        <w:commentReference w:id="4"/>
      </w:r>
      <w:r>
        <w:t xml:space="preserve">, que se incluirán en la actual utilizando la sentencia </w:t>
      </w:r>
      <w:proofErr w:type="spellStart"/>
      <w:r>
        <w:t>include</w:t>
      </w:r>
      <w:proofErr w:type="spellEnd"/>
      <w:r>
        <w:t>.</w:t>
      </w:r>
    </w:p>
    <w:p w14:paraId="0CF83DEE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lastRenderedPageBreak/>
        <w:t>&lt;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div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id="cesta"&gt;      </w:t>
      </w:r>
    </w:p>
    <w:p w14:paraId="2A6C8D62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{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include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file="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productoscesta.tpl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"}</w:t>
      </w:r>
    </w:p>
    <w:p w14:paraId="2178ABBD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&lt;/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div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&gt;</w:t>
      </w:r>
    </w:p>
    <w:p w14:paraId="2D6141E9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&lt;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div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id="productos"&gt;</w:t>
      </w:r>
    </w:p>
    <w:p w14:paraId="072A4FBB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after="96"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 {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include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 xml:space="preserve"> file="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listaproductos.tpl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"}</w:t>
      </w:r>
    </w:p>
    <w:p w14:paraId="7D41625E" w14:textId="77777777" w:rsidR="00513DB1" w:rsidRDefault="00513DB1" w:rsidP="00513DB1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81A1B"/>
        <w:spacing w:line="300" w:lineRule="atLeast"/>
        <w:rPr>
          <w:rFonts w:ascii="DejaVu Sans Mono" w:hAnsi="DejaVu Sans Mono"/>
          <w:color w:val="E8E6E3"/>
          <w:sz w:val="18"/>
          <w:szCs w:val="18"/>
        </w:rPr>
      </w:pPr>
      <w:r>
        <w:rPr>
          <w:rStyle w:val="CdigoHTML"/>
          <w:rFonts w:ascii="DejaVu Sans Mono" w:hAnsi="DejaVu Sans Mono"/>
          <w:color w:val="E8E6E3"/>
          <w:sz w:val="18"/>
          <w:szCs w:val="18"/>
        </w:rPr>
        <w:t>&lt;/</w:t>
      </w:r>
      <w:proofErr w:type="spellStart"/>
      <w:r>
        <w:rPr>
          <w:rStyle w:val="CdigoHTML"/>
          <w:rFonts w:ascii="DejaVu Sans Mono" w:hAnsi="DejaVu Sans Mono"/>
          <w:color w:val="E8E6E3"/>
          <w:sz w:val="18"/>
          <w:szCs w:val="18"/>
        </w:rPr>
        <w:t>div</w:t>
      </w:r>
      <w:proofErr w:type="spellEnd"/>
      <w:r>
        <w:rPr>
          <w:rStyle w:val="CdigoHTML"/>
          <w:rFonts w:ascii="DejaVu Sans Mono" w:hAnsi="DejaVu Sans Mono"/>
          <w:color w:val="E8E6E3"/>
          <w:sz w:val="18"/>
          <w:szCs w:val="18"/>
        </w:rPr>
        <w:t>&gt;</w:t>
      </w:r>
    </w:p>
    <w:p w14:paraId="09999746" w14:textId="77777777" w:rsidR="00513DB1" w:rsidRDefault="00513DB1" w:rsidP="00513DB1">
      <w:pPr>
        <w:spacing w:after="0"/>
      </w:pPr>
    </w:p>
    <w:p w14:paraId="2CE1BDEB" w14:textId="4241F605" w:rsidR="00513DB1" w:rsidRDefault="00513DB1" w:rsidP="00103E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  <w:spacing w:after="0"/>
      </w:pPr>
      <w:r>
        <w:rPr>
          <w:b/>
          <w:bCs/>
          <w:u w:val="single"/>
        </w:rPr>
        <w:t>Debes conocer</w:t>
      </w:r>
      <w:r>
        <w:t xml:space="preserve">: </w:t>
      </w:r>
      <w:r w:rsidR="00166460" w:rsidRPr="00166460">
        <w:t>Las que acabas de ver son una pequeña parte de las funcionalidades que ofrece </w:t>
      </w:r>
      <w:proofErr w:type="spellStart"/>
      <w:r w:rsidR="00166460" w:rsidRPr="00166460">
        <w:t>Smarty</w:t>
      </w:r>
      <w:proofErr w:type="spellEnd"/>
      <w:r w:rsidR="00166460" w:rsidRPr="00166460">
        <w:t xml:space="preserve">. En su página web, puedes acceder a la </w:t>
      </w:r>
      <w:hyperlink r:id="rId40" w:history="1">
        <w:r w:rsidR="00166460" w:rsidRPr="001E3D1B">
          <w:rPr>
            <w:rStyle w:val="Hipervnculo"/>
          </w:rPr>
          <w:t>documentación completa</w:t>
        </w:r>
      </w:hyperlink>
      <w:r w:rsidR="00166460" w:rsidRPr="00166460">
        <w:t>.</w:t>
      </w:r>
      <w:r w:rsidR="00166460">
        <w:t xml:space="preserve"> La última versión disponible en español de la documentación cuando se escribió esto era la versión 2.</w:t>
      </w:r>
    </w:p>
    <w:p w14:paraId="33E49458" w14:textId="3D5FC81D" w:rsidR="001E3D1B" w:rsidRDefault="001E3D1B" w:rsidP="00103E62">
      <w:pPr>
        <w:spacing w:after="0"/>
      </w:pPr>
    </w:p>
    <w:p w14:paraId="1A01C4D0" w14:textId="40448638" w:rsidR="001E3D1B" w:rsidRDefault="00F2755E" w:rsidP="00103E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>
        <w:rPr>
          <w:b/>
          <w:bCs/>
          <w:u w:val="single"/>
        </w:rPr>
        <w:t>Ejercicio resuelto</w:t>
      </w:r>
      <w:r>
        <w:t xml:space="preserve">: </w:t>
      </w:r>
      <w:r w:rsidRPr="00F2755E">
        <w:t xml:space="preserve">A partir del código obtenido utilizando POO para la tienda web, </w:t>
      </w:r>
      <w:r w:rsidRPr="00F2755E">
        <w:rPr>
          <w:b/>
          <w:bCs/>
        </w:rPr>
        <w:t>aplica el motor de plantillas </w:t>
      </w:r>
      <w:proofErr w:type="spellStart"/>
      <w:r w:rsidRPr="00F2755E">
        <w:rPr>
          <w:b/>
          <w:bCs/>
        </w:rPr>
        <w:t>Smarty</w:t>
      </w:r>
      <w:proofErr w:type="spellEnd"/>
      <w:r w:rsidRPr="00F2755E">
        <w:rPr>
          <w:b/>
          <w:bCs/>
        </w:rPr>
        <w:t> para dividir la lógica de presentación de la lógica de negocio</w:t>
      </w:r>
      <w:r w:rsidRPr="00F2755E">
        <w:t>. Utiliza como apoyo la documentación disponible en Internet. Cuando acabes, puedes comparar lo que has obtenido con la solución propuesta</w:t>
      </w:r>
      <w:r w:rsidR="00103E62">
        <w:t>, que está en la carpeta de Recursos de este tema</w:t>
      </w:r>
      <w:r w:rsidRPr="00F2755E">
        <w:t>.</w:t>
      </w:r>
    </w:p>
    <w:p w14:paraId="01FF909B" w14:textId="52E0FB30" w:rsidR="00F2755E" w:rsidRPr="00F2755E" w:rsidRDefault="00A25EE5" w:rsidP="00E66782">
      <w:r w:rsidRPr="00A25EE5">
        <w:rPr>
          <w:noProof/>
        </w:rPr>
        <w:drawing>
          <wp:inline distT="0" distB="0" distL="0" distR="0" wp14:anchorId="1C1139D4" wp14:editId="65726772">
            <wp:extent cx="5400040" cy="185547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55E" w:rsidRPr="00F2755E" w:rsidSect="007D526A">
      <w:headerReference w:type="firs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3-01-18T11:43:00Z" w:initials="SPRSF">
    <w:p w14:paraId="6BE7F51A" w14:textId="77777777" w:rsidR="00BF0E2F" w:rsidRDefault="00BF0E2F" w:rsidP="003206B4">
      <w:pPr>
        <w:pStyle w:val="Textocomentario"/>
        <w:jc w:val="left"/>
      </w:pPr>
      <w:r>
        <w:rPr>
          <w:rStyle w:val="Refdecomentario"/>
        </w:rPr>
        <w:annotationRef/>
      </w:r>
      <w:r>
        <w:t>Preguntar en la tutoria</w:t>
      </w:r>
    </w:p>
  </w:comment>
  <w:comment w:id="1" w:author="SAN PABLO RAPOSO, SANTIAGO FRANCISCO" w:date="2023-01-18T11:51:00Z" w:initials="SPRSF">
    <w:p w14:paraId="6D60CDE0" w14:textId="77777777" w:rsidR="00557A68" w:rsidRDefault="00557A68" w:rsidP="003B009B">
      <w:pPr>
        <w:pStyle w:val="Textocomentario"/>
        <w:jc w:val="left"/>
      </w:pPr>
      <w:r>
        <w:rPr>
          <w:rStyle w:val="Refdecomentario"/>
        </w:rPr>
        <w:annotationRef/>
      </w:r>
      <w:r>
        <w:t>¿Y ese tipo para qué sirve?</w:t>
      </w:r>
    </w:p>
  </w:comment>
  <w:comment w:id="2" w:author="SAN PABLO RAPOSO, SANTIAGO FRANCISCO [2]" w:date="2023-02-28T04:30:00Z" w:initials="SPRSF">
    <w:p w14:paraId="54054A98" w14:textId="77777777" w:rsidR="00D977BE" w:rsidRDefault="00D977BE" w:rsidP="00AF2617">
      <w:pPr>
        <w:pStyle w:val="Textocomentario"/>
        <w:jc w:val="left"/>
      </w:pPr>
      <w:r>
        <w:rPr>
          <w:rStyle w:val="Refdecomentario"/>
        </w:rPr>
        <w:annotationRef/>
      </w:r>
      <w:r>
        <w:t xml:space="preserve">Esto esta mal. Consultar </w:t>
      </w:r>
      <w:hyperlink r:id="rId1" w:history="1">
        <w:r w:rsidRPr="00AF2617">
          <w:rPr>
            <w:rStyle w:val="Hipervnculo"/>
          </w:rPr>
          <w:t>PHP: Constructores y destructores - Manual</w:t>
        </w:r>
      </w:hyperlink>
      <w:r>
        <w:t xml:space="preserve"> </w:t>
      </w:r>
    </w:p>
  </w:comment>
  <w:comment w:id="3" w:author="SAN PABLO RAPOSO, SANTIAGO FRANCISCO" w:date="2023-01-18T13:55:00Z" w:initials="SPRSF">
    <w:p w14:paraId="327A968E" w14:textId="6D67B8E4" w:rsidR="00085676" w:rsidRDefault="00085676" w:rsidP="0017730B">
      <w:pPr>
        <w:pStyle w:val="Textocomentario"/>
        <w:jc w:val="left"/>
      </w:pPr>
      <w:r>
        <w:rPr>
          <w:rStyle w:val="Refdecomentario"/>
        </w:rPr>
        <w:annotationRef/>
      </w:r>
      <w:r>
        <w:t>Y cómo se hace eso? No hay ejemplos de ello en los apuntes.</w:t>
      </w:r>
    </w:p>
  </w:comment>
  <w:comment w:id="4" w:author="SAN PABLO RAPOSO, SANTIAGO FRANCISCO" w:date="2023-01-18T13:58:00Z" w:initials="SPRSF">
    <w:p w14:paraId="001C6D61" w14:textId="77777777" w:rsidR="00513DB1" w:rsidRDefault="00513DB1" w:rsidP="00AC317E">
      <w:pPr>
        <w:pStyle w:val="Textocomentario"/>
        <w:jc w:val="left"/>
      </w:pPr>
      <w:r>
        <w:rPr>
          <w:rStyle w:val="Refdecomentario"/>
        </w:rPr>
        <w:annotationRef/>
      </w:r>
      <w:r>
        <w:t>Y eso como se hace?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E7F51A" w15:done="0"/>
  <w15:commentEx w15:paraId="6D60CDE0" w15:done="0"/>
  <w15:commentEx w15:paraId="54054A98" w15:done="0"/>
  <w15:commentEx w15:paraId="327A968E" w15:done="0"/>
  <w15:commentEx w15:paraId="001C6D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259EE" w16cex:dateUtc="2023-01-18T10:43:00Z"/>
  <w16cex:commentExtensible w16cex:durableId="27725BC3" w16cex:dateUtc="2023-01-18T10:51:00Z"/>
  <w16cex:commentExtensible w16cex:durableId="27A801E3" w16cex:dateUtc="2023-02-28T03:30:00Z"/>
  <w16cex:commentExtensible w16cex:durableId="277278ED" w16cex:dateUtc="2023-01-18T12:55:00Z"/>
  <w16cex:commentExtensible w16cex:durableId="2772799F" w16cex:dateUtc="2023-01-18T1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E7F51A" w16cid:durableId="277259EE"/>
  <w16cid:commentId w16cid:paraId="6D60CDE0" w16cid:durableId="27725BC3"/>
  <w16cid:commentId w16cid:paraId="54054A98" w16cid:durableId="27A801E3"/>
  <w16cid:commentId w16cid:paraId="327A968E" w16cid:durableId="277278ED"/>
  <w16cid:commentId w16cid:paraId="001C6D61" w16cid:durableId="277279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E4462" w14:textId="77777777" w:rsidR="00150DFB" w:rsidRDefault="00150DFB" w:rsidP="00D05700">
      <w:pPr>
        <w:spacing w:after="0" w:line="240" w:lineRule="auto"/>
      </w:pPr>
      <w:r>
        <w:separator/>
      </w:r>
    </w:p>
  </w:endnote>
  <w:endnote w:type="continuationSeparator" w:id="0">
    <w:p w14:paraId="3719D2DA" w14:textId="77777777" w:rsidR="00150DFB" w:rsidRDefault="00150DFB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2499082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4DE36EA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3BED95CF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DD9C357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A7B72" w14:textId="77777777" w:rsidR="00150DFB" w:rsidRDefault="00150DFB" w:rsidP="00D05700">
      <w:pPr>
        <w:spacing w:after="0" w:line="240" w:lineRule="auto"/>
      </w:pPr>
      <w:r>
        <w:separator/>
      </w:r>
    </w:p>
  </w:footnote>
  <w:footnote w:type="continuationSeparator" w:id="0">
    <w:p w14:paraId="2C14822A" w14:textId="77777777" w:rsidR="00150DFB" w:rsidRDefault="00150DFB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0891E82F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0CFFE96" w14:textId="08A8898E" w:rsidR="00D05700" w:rsidRDefault="002C7AF3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Web en Entorno Servidor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3-01-11T00:00:00Z">
            <w:dateFormat w:val="d-M-yyyy"/>
            <w:lid w:val="es-E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666695E9" w14:textId="6CFC12FF" w:rsidR="00D05700" w:rsidRDefault="002C7AF3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11-1-2023</w:t>
              </w:r>
            </w:p>
          </w:tc>
        </w:sdtContent>
      </w:sdt>
    </w:tr>
    <w:tr w:rsidR="00D05700" w14:paraId="683EDE52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60851310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6C392B4B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EE3D637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1E1B1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270F8"/>
    <w:multiLevelType w:val="hybridMultilevel"/>
    <w:tmpl w:val="46326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31A1B"/>
    <w:multiLevelType w:val="multilevel"/>
    <w:tmpl w:val="464C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B53BA"/>
    <w:multiLevelType w:val="hybridMultilevel"/>
    <w:tmpl w:val="7F16FD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62C3D"/>
    <w:multiLevelType w:val="hybridMultilevel"/>
    <w:tmpl w:val="0FDCE6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7297F"/>
    <w:multiLevelType w:val="multilevel"/>
    <w:tmpl w:val="4DF2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9424D6"/>
    <w:multiLevelType w:val="multilevel"/>
    <w:tmpl w:val="BA70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F7945"/>
    <w:multiLevelType w:val="hybridMultilevel"/>
    <w:tmpl w:val="33C69E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32772"/>
    <w:multiLevelType w:val="multilevel"/>
    <w:tmpl w:val="FB7EB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9C10C3"/>
    <w:multiLevelType w:val="hybridMultilevel"/>
    <w:tmpl w:val="791C8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E3D97"/>
    <w:multiLevelType w:val="hybridMultilevel"/>
    <w:tmpl w:val="1DA6D5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6CDA"/>
    <w:multiLevelType w:val="hybridMultilevel"/>
    <w:tmpl w:val="90BC16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795FB0"/>
    <w:multiLevelType w:val="hybridMultilevel"/>
    <w:tmpl w:val="441EA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531ED"/>
    <w:multiLevelType w:val="hybridMultilevel"/>
    <w:tmpl w:val="DB3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FE12D8"/>
    <w:multiLevelType w:val="hybridMultilevel"/>
    <w:tmpl w:val="59E044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C1E5D"/>
    <w:multiLevelType w:val="hybridMultilevel"/>
    <w:tmpl w:val="F6E667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D8156B"/>
    <w:multiLevelType w:val="hybridMultilevel"/>
    <w:tmpl w:val="89AE4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AA4159"/>
    <w:multiLevelType w:val="hybridMultilevel"/>
    <w:tmpl w:val="6A3E4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529F2"/>
    <w:multiLevelType w:val="hybridMultilevel"/>
    <w:tmpl w:val="B88C58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3D4778"/>
    <w:multiLevelType w:val="hybridMultilevel"/>
    <w:tmpl w:val="785260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24E8A"/>
    <w:multiLevelType w:val="hybridMultilevel"/>
    <w:tmpl w:val="0A8C0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D21301"/>
    <w:multiLevelType w:val="hybridMultilevel"/>
    <w:tmpl w:val="77BE1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67700B"/>
    <w:multiLevelType w:val="hybridMultilevel"/>
    <w:tmpl w:val="569C0B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571D90"/>
    <w:multiLevelType w:val="hybridMultilevel"/>
    <w:tmpl w:val="A2E49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8C7EC4"/>
    <w:multiLevelType w:val="hybridMultilevel"/>
    <w:tmpl w:val="F1ECA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05D26"/>
    <w:multiLevelType w:val="hybridMultilevel"/>
    <w:tmpl w:val="843A28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443128">
    <w:abstractNumId w:val="2"/>
  </w:num>
  <w:num w:numId="2" w16cid:durableId="1460948883">
    <w:abstractNumId w:val="23"/>
  </w:num>
  <w:num w:numId="3" w16cid:durableId="1128015380">
    <w:abstractNumId w:val="20"/>
  </w:num>
  <w:num w:numId="4" w16cid:durableId="387725417">
    <w:abstractNumId w:val="1"/>
  </w:num>
  <w:num w:numId="5" w16cid:durableId="492795334">
    <w:abstractNumId w:val="21"/>
  </w:num>
  <w:num w:numId="6" w16cid:durableId="668943052">
    <w:abstractNumId w:val="4"/>
  </w:num>
  <w:num w:numId="7" w16cid:durableId="990982070">
    <w:abstractNumId w:val="0"/>
  </w:num>
  <w:num w:numId="8" w16cid:durableId="1389575661">
    <w:abstractNumId w:val="24"/>
  </w:num>
  <w:num w:numId="9" w16cid:durableId="668336693">
    <w:abstractNumId w:val="15"/>
  </w:num>
  <w:num w:numId="10" w16cid:durableId="1442533712">
    <w:abstractNumId w:val="10"/>
  </w:num>
  <w:num w:numId="11" w16cid:durableId="1217668529">
    <w:abstractNumId w:val="6"/>
  </w:num>
  <w:num w:numId="12" w16cid:durableId="324550095">
    <w:abstractNumId w:val="19"/>
  </w:num>
  <w:num w:numId="13" w16cid:durableId="2118019215">
    <w:abstractNumId w:val="22"/>
  </w:num>
  <w:num w:numId="14" w16cid:durableId="1434789815">
    <w:abstractNumId w:val="16"/>
  </w:num>
  <w:num w:numId="15" w16cid:durableId="992485969">
    <w:abstractNumId w:val="9"/>
  </w:num>
  <w:num w:numId="16" w16cid:durableId="71314733">
    <w:abstractNumId w:val="13"/>
  </w:num>
  <w:num w:numId="17" w16cid:durableId="2002736651">
    <w:abstractNumId w:val="5"/>
  </w:num>
  <w:num w:numId="18" w16cid:durableId="782457451">
    <w:abstractNumId w:val="7"/>
  </w:num>
  <w:num w:numId="19" w16cid:durableId="768428392">
    <w:abstractNumId w:val="18"/>
  </w:num>
  <w:num w:numId="20" w16cid:durableId="892696802">
    <w:abstractNumId w:val="8"/>
  </w:num>
  <w:num w:numId="21" w16cid:durableId="398480164">
    <w:abstractNumId w:val="11"/>
  </w:num>
  <w:num w:numId="22" w16cid:durableId="518204277">
    <w:abstractNumId w:val="17"/>
  </w:num>
  <w:num w:numId="23" w16cid:durableId="1455561823">
    <w:abstractNumId w:val="3"/>
  </w:num>
  <w:num w:numId="24" w16cid:durableId="927229056">
    <w:abstractNumId w:val="14"/>
  </w:num>
  <w:num w:numId="25" w16cid:durableId="205137005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  <w15:person w15:author="SAN PABLO RAPOSO, SANTIAGO FRANCISCO [2]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E7"/>
    <w:rsid w:val="000140C1"/>
    <w:rsid w:val="00034669"/>
    <w:rsid w:val="0004319E"/>
    <w:rsid w:val="00085676"/>
    <w:rsid w:val="000966D6"/>
    <w:rsid w:val="000A29E6"/>
    <w:rsid w:val="000A58CA"/>
    <w:rsid w:val="000B394F"/>
    <w:rsid w:val="000F2E17"/>
    <w:rsid w:val="001014AE"/>
    <w:rsid w:val="00103594"/>
    <w:rsid w:val="00103E62"/>
    <w:rsid w:val="00104A81"/>
    <w:rsid w:val="00113E7B"/>
    <w:rsid w:val="001149E7"/>
    <w:rsid w:val="001240DA"/>
    <w:rsid w:val="0013579A"/>
    <w:rsid w:val="001360F8"/>
    <w:rsid w:val="00146061"/>
    <w:rsid w:val="00150DFB"/>
    <w:rsid w:val="00154EEE"/>
    <w:rsid w:val="001602BF"/>
    <w:rsid w:val="00161C34"/>
    <w:rsid w:val="00166460"/>
    <w:rsid w:val="0017184D"/>
    <w:rsid w:val="00174B2F"/>
    <w:rsid w:val="00175E5F"/>
    <w:rsid w:val="00176F11"/>
    <w:rsid w:val="00183A13"/>
    <w:rsid w:val="00191E99"/>
    <w:rsid w:val="001B030E"/>
    <w:rsid w:val="001D0222"/>
    <w:rsid w:val="001D1AE4"/>
    <w:rsid w:val="001E3D1B"/>
    <w:rsid w:val="001E7585"/>
    <w:rsid w:val="001F0974"/>
    <w:rsid w:val="001F0EFB"/>
    <w:rsid w:val="0020008F"/>
    <w:rsid w:val="002151BF"/>
    <w:rsid w:val="002234F0"/>
    <w:rsid w:val="00224731"/>
    <w:rsid w:val="00227244"/>
    <w:rsid w:val="00227391"/>
    <w:rsid w:val="00233C6A"/>
    <w:rsid w:val="00243517"/>
    <w:rsid w:val="00243C59"/>
    <w:rsid w:val="002600FB"/>
    <w:rsid w:val="00266D07"/>
    <w:rsid w:val="002727F8"/>
    <w:rsid w:val="00282C1B"/>
    <w:rsid w:val="002875DA"/>
    <w:rsid w:val="0029104A"/>
    <w:rsid w:val="002927CD"/>
    <w:rsid w:val="00293FA1"/>
    <w:rsid w:val="0029535A"/>
    <w:rsid w:val="002A6149"/>
    <w:rsid w:val="002C3536"/>
    <w:rsid w:val="002C7330"/>
    <w:rsid w:val="002C7AF3"/>
    <w:rsid w:val="002D0AEE"/>
    <w:rsid w:val="002D3B96"/>
    <w:rsid w:val="002D482C"/>
    <w:rsid w:val="002E3C70"/>
    <w:rsid w:val="002F3CF0"/>
    <w:rsid w:val="002F5114"/>
    <w:rsid w:val="00304E73"/>
    <w:rsid w:val="00313070"/>
    <w:rsid w:val="00316EF7"/>
    <w:rsid w:val="00333AA0"/>
    <w:rsid w:val="003448BC"/>
    <w:rsid w:val="00353D43"/>
    <w:rsid w:val="00380632"/>
    <w:rsid w:val="0038578C"/>
    <w:rsid w:val="00396207"/>
    <w:rsid w:val="003A0E34"/>
    <w:rsid w:val="003A6369"/>
    <w:rsid w:val="003C2969"/>
    <w:rsid w:val="003E1878"/>
    <w:rsid w:val="003F65E9"/>
    <w:rsid w:val="00407EE3"/>
    <w:rsid w:val="004160E1"/>
    <w:rsid w:val="00420A56"/>
    <w:rsid w:val="004225D8"/>
    <w:rsid w:val="00437BC3"/>
    <w:rsid w:val="00462FC9"/>
    <w:rsid w:val="00475171"/>
    <w:rsid w:val="004762F9"/>
    <w:rsid w:val="00476759"/>
    <w:rsid w:val="004776CF"/>
    <w:rsid w:val="004802F8"/>
    <w:rsid w:val="00493AA6"/>
    <w:rsid w:val="00496A93"/>
    <w:rsid w:val="00496D6C"/>
    <w:rsid w:val="004A0606"/>
    <w:rsid w:val="004A1751"/>
    <w:rsid w:val="004B50AA"/>
    <w:rsid w:val="004E2F11"/>
    <w:rsid w:val="0050672D"/>
    <w:rsid w:val="0051399E"/>
    <w:rsid w:val="00513DB1"/>
    <w:rsid w:val="005161D7"/>
    <w:rsid w:val="00531DB2"/>
    <w:rsid w:val="00535A89"/>
    <w:rsid w:val="005373BD"/>
    <w:rsid w:val="00542070"/>
    <w:rsid w:val="00553962"/>
    <w:rsid w:val="00557A68"/>
    <w:rsid w:val="005617F8"/>
    <w:rsid w:val="00567668"/>
    <w:rsid w:val="00592558"/>
    <w:rsid w:val="005A36D5"/>
    <w:rsid w:val="005A77BC"/>
    <w:rsid w:val="005B32C2"/>
    <w:rsid w:val="005B4521"/>
    <w:rsid w:val="005C0081"/>
    <w:rsid w:val="005C0B53"/>
    <w:rsid w:val="005C3A50"/>
    <w:rsid w:val="005D2069"/>
    <w:rsid w:val="005D4878"/>
    <w:rsid w:val="005D7E73"/>
    <w:rsid w:val="005F20F8"/>
    <w:rsid w:val="00606882"/>
    <w:rsid w:val="006250AD"/>
    <w:rsid w:val="00630A4C"/>
    <w:rsid w:val="00633800"/>
    <w:rsid w:val="006343C2"/>
    <w:rsid w:val="006365BD"/>
    <w:rsid w:val="00640D85"/>
    <w:rsid w:val="0066610A"/>
    <w:rsid w:val="00667BD4"/>
    <w:rsid w:val="00687018"/>
    <w:rsid w:val="006A53FE"/>
    <w:rsid w:val="006B13FD"/>
    <w:rsid w:val="006C7533"/>
    <w:rsid w:val="006F4C74"/>
    <w:rsid w:val="00705E03"/>
    <w:rsid w:val="0070651C"/>
    <w:rsid w:val="00714E73"/>
    <w:rsid w:val="007839B8"/>
    <w:rsid w:val="00795B04"/>
    <w:rsid w:val="007A48C8"/>
    <w:rsid w:val="007B0E54"/>
    <w:rsid w:val="007B198B"/>
    <w:rsid w:val="007B1C81"/>
    <w:rsid w:val="007B2B79"/>
    <w:rsid w:val="007D1436"/>
    <w:rsid w:val="007D526A"/>
    <w:rsid w:val="007F2566"/>
    <w:rsid w:val="00800335"/>
    <w:rsid w:val="00811B4F"/>
    <w:rsid w:val="00813C9A"/>
    <w:rsid w:val="00815C5A"/>
    <w:rsid w:val="0082149F"/>
    <w:rsid w:val="00835521"/>
    <w:rsid w:val="00871B53"/>
    <w:rsid w:val="008772C6"/>
    <w:rsid w:val="008951C8"/>
    <w:rsid w:val="008A5BB3"/>
    <w:rsid w:val="008B233F"/>
    <w:rsid w:val="008B675E"/>
    <w:rsid w:val="008C5692"/>
    <w:rsid w:val="008C5752"/>
    <w:rsid w:val="008E0B0E"/>
    <w:rsid w:val="008F7B0E"/>
    <w:rsid w:val="0090161B"/>
    <w:rsid w:val="00903B36"/>
    <w:rsid w:val="009061CF"/>
    <w:rsid w:val="00917FD3"/>
    <w:rsid w:val="0092425D"/>
    <w:rsid w:val="00924B21"/>
    <w:rsid w:val="00926943"/>
    <w:rsid w:val="009269C9"/>
    <w:rsid w:val="0095548D"/>
    <w:rsid w:val="00955844"/>
    <w:rsid w:val="00957EE3"/>
    <w:rsid w:val="00965099"/>
    <w:rsid w:val="0096632C"/>
    <w:rsid w:val="009712B2"/>
    <w:rsid w:val="00983D22"/>
    <w:rsid w:val="009A0DE8"/>
    <w:rsid w:val="009A329E"/>
    <w:rsid w:val="009B0C1C"/>
    <w:rsid w:val="009B5554"/>
    <w:rsid w:val="009C1ACF"/>
    <w:rsid w:val="009C48EE"/>
    <w:rsid w:val="009C4DBE"/>
    <w:rsid w:val="009E04C7"/>
    <w:rsid w:val="009E0DBF"/>
    <w:rsid w:val="009E5641"/>
    <w:rsid w:val="00A00DD0"/>
    <w:rsid w:val="00A0108C"/>
    <w:rsid w:val="00A01603"/>
    <w:rsid w:val="00A03D80"/>
    <w:rsid w:val="00A10FDA"/>
    <w:rsid w:val="00A169C9"/>
    <w:rsid w:val="00A16F36"/>
    <w:rsid w:val="00A25EE5"/>
    <w:rsid w:val="00A265F1"/>
    <w:rsid w:val="00A31244"/>
    <w:rsid w:val="00A331DB"/>
    <w:rsid w:val="00A4212C"/>
    <w:rsid w:val="00A470E4"/>
    <w:rsid w:val="00A644B1"/>
    <w:rsid w:val="00A6583A"/>
    <w:rsid w:val="00A70D17"/>
    <w:rsid w:val="00A71A02"/>
    <w:rsid w:val="00A73B2B"/>
    <w:rsid w:val="00A73FE1"/>
    <w:rsid w:val="00A92915"/>
    <w:rsid w:val="00A95EC6"/>
    <w:rsid w:val="00AB3218"/>
    <w:rsid w:val="00AB781D"/>
    <w:rsid w:val="00AC01E9"/>
    <w:rsid w:val="00AD08EE"/>
    <w:rsid w:val="00AE1CF2"/>
    <w:rsid w:val="00AE3A58"/>
    <w:rsid w:val="00AE60AE"/>
    <w:rsid w:val="00AE6477"/>
    <w:rsid w:val="00AF2010"/>
    <w:rsid w:val="00AF24B6"/>
    <w:rsid w:val="00AF3072"/>
    <w:rsid w:val="00AF5971"/>
    <w:rsid w:val="00AF787C"/>
    <w:rsid w:val="00B11A2E"/>
    <w:rsid w:val="00B1308A"/>
    <w:rsid w:val="00B14F2C"/>
    <w:rsid w:val="00B220C0"/>
    <w:rsid w:val="00B465B5"/>
    <w:rsid w:val="00B70039"/>
    <w:rsid w:val="00B759CC"/>
    <w:rsid w:val="00B779E6"/>
    <w:rsid w:val="00B82098"/>
    <w:rsid w:val="00B86FED"/>
    <w:rsid w:val="00B9661B"/>
    <w:rsid w:val="00BA32D1"/>
    <w:rsid w:val="00BA5EA4"/>
    <w:rsid w:val="00BC3FCF"/>
    <w:rsid w:val="00BD6D97"/>
    <w:rsid w:val="00BF0E2F"/>
    <w:rsid w:val="00BF1C49"/>
    <w:rsid w:val="00BF3564"/>
    <w:rsid w:val="00BF5C6B"/>
    <w:rsid w:val="00BF7918"/>
    <w:rsid w:val="00BF7A58"/>
    <w:rsid w:val="00C056F8"/>
    <w:rsid w:val="00C07F1D"/>
    <w:rsid w:val="00C10A53"/>
    <w:rsid w:val="00C25169"/>
    <w:rsid w:val="00C325DC"/>
    <w:rsid w:val="00C42584"/>
    <w:rsid w:val="00C42F67"/>
    <w:rsid w:val="00C52DA7"/>
    <w:rsid w:val="00C92120"/>
    <w:rsid w:val="00CA409A"/>
    <w:rsid w:val="00CB1A2B"/>
    <w:rsid w:val="00CB2A07"/>
    <w:rsid w:val="00CB5CDA"/>
    <w:rsid w:val="00CC03AC"/>
    <w:rsid w:val="00CC0AFE"/>
    <w:rsid w:val="00CE0310"/>
    <w:rsid w:val="00CE124D"/>
    <w:rsid w:val="00CE6CEC"/>
    <w:rsid w:val="00CF1973"/>
    <w:rsid w:val="00CF46C8"/>
    <w:rsid w:val="00D05700"/>
    <w:rsid w:val="00D101C6"/>
    <w:rsid w:val="00D162F5"/>
    <w:rsid w:val="00D44430"/>
    <w:rsid w:val="00D45853"/>
    <w:rsid w:val="00D527C0"/>
    <w:rsid w:val="00D7074E"/>
    <w:rsid w:val="00D807E4"/>
    <w:rsid w:val="00D85315"/>
    <w:rsid w:val="00D855ED"/>
    <w:rsid w:val="00D86EE7"/>
    <w:rsid w:val="00D93ADB"/>
    <w:rsid w:val="00D95D9B"/>
    <w:rsid w:val="00D977BE"/>
    <w:rsid w:val="00DA01DB"/>
    <w:rsid w:val="00DC0FDF"/>
    <w:rsid w:val="00DC1D24"/>
    <w:rsid w:val="00DC542D"/>
    <w:rsid w:val="00DD09CD"/>
    <w:rsid w:val="00DE78C7"/>
    <w:rsid w:val="00E04166"/>
    <w:rsid w:val="00E05F79"/>
    <w:rsid w:val="00E1200B"/>
    <w:rsid w:val="00E128C9"/>
    <w:rsid w:val="00E173F3"/>
    <w:rsid w:val="00E267A2"/>
    <w:rsid w:val="00E33BC7"/>
    <w:rsid w:val="00E37E28"/>
    <w:rsid w:val="00E441BA"/>
    <w:rsid w:val="00E452E0"/>
    <w:rsid w:val="00E47E92"/>
    <w:rsid w:val="00E66782"/>
    <w:rsid w:val="00E83148"/>
    <w:rsid w:val="00E86610"/>
    <w:rsid w:val="00E87859"/>
    <w:rsid w:val="00E90843"/>
    <w:rsid w:val="00EA2547"/>
    <w:rsid w:val="00EB0D29"/>
    <w:rsid w:val="00EB1E3D"/>
    <w:rsid w:val="00EB1FC9"/>
    <w:rsid w:val="00EB2683"/>
    <w:rsid w:val="00EC06B5"/>
    <w:rsid w:val="00ED5867"/>
    <w:rsid w:val="00EF7E66"/>
    <w:rsid w:val="00F001D2"/>
    <w:rsid w:val="00F014FD"/>
    <w:rsid w:val="00F0388D"/>
    <w:rsid w:val="00F074A5"/>
    <w:rsid w:val="00F2282D"/>
    <w:rsid w:val="00F2755E"/>
    <w:rsid w:val="00F43D3D"/>
    <w:rsid w:val="00F4637C"/>
    <w:rsid w:val="00F47AE6"/>
    <w:rsid w:val="00F66B57"/>
    <w:rsid w:val="00F722B5"/>
    <w:rsid w:val="00F827BF"/>
    <w:rsid w:val="00F9224A"/>
    <w:rsid w:val="00FA1FE8"/>
    <w:rsid w:val="00FA5CB8"/>
    <w:rsid w:val="00FC58E7"/>
    <w:rsid w:val="00FD2FC9"/>
    <w:rsid w:val="00FD3144"/>
    <w:rsid w:val="00FE15A5"/>
    <w:rsid w:val="00FE404D"/>
    <w:rsid w:val="00FF2850"/>
    <w:rsid w:val="00FF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27DC1D"/>
  <w15:chartTrackingRefBased/>
  <w15:docId w15:val="{51B28D5F-5DC0-4852-A48A-354BACAF9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52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AF2010"/>
    <w:pPr>
      <w:spacing w:after="0"/>
      <w:ind w:left="440" w:hanging="440"/>
      <w:jc w:val="left"/>
    </w:pPr>
    <w:rPr>
      <w:rFonts w:cstheme="minorHAnsi"/>
      <w:b/>
      <w:bCs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E452E0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DC1D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04166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4166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03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0388D"/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F0388D"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AF59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F59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F59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F59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F5971"/>
    <w:rPr>
      <w:b/>
      <w:b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65E9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65E9"/>
    <w:rPr>
      <w:i/>
      <w:iCs/>
      <w:color w:val="0F6FC6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94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0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9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5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2880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hp.net/manual/es/language.oop5.decon.php#:~:text=Los%20constructores%20padres%20no%20son%20llamados%20impl%C3%ADcitamente%20si,constructor%2C%20entonces%20se%20puede%20heredar%20de%20la%20clase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php.net/manual/es/language.oop5.magic.php" TargetMode="External"/><Relationship Id="rId26" Type="http://schemas.microsoft.com/office/2011/relationships/commentsExtended" Target="commentsExtended.xml"/><Relationship Id="rId39" Type="http://schemas.openxmlformats.org/officeDocument/2006/relationships/image" Target="media/image17.png"/><Relationship Id="rId21" Type="http://schemas.openxmlformats.org/officeDocument/2006/relationships/hyperlink" Target="https://www.php.net/manual/es/language.oop5.overloading.php" TargetMode="External"/><Relationship Id="rId34" Type="http://schemas.openxmlformats.org/officeDocument/2006/relationships/image" Target="media/image13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ead.murciaeduca.es/mod/glossary/showentry.php?displayformat=dictionary&amp;concept=Sobrecarga%20de%20m%C3%A9todos%20%28DAW_DWES05%29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hyperlink" Target="https://www.smarty.net/docsv2/es/" TargetMode="Externa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desarrolloweb.com/articulos/499.php" TargetMode="External"/><Relationship Id="rId23" Type="http://schemas.openxmlformats.org/officeDocument/2006/relationships/hyperlink" Target="https://www.php.net/manual/es/language.references.php" TargetMode="External"/><Relationship Id="rId28" Type="http://schemas.microsoft.com/office/2018/08/relationships/commentsExtensible" Target="commentsExtensible.xm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4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microsoft.com/office/2016/09/relationships/commentsIds" Target="commentsIds.xml"/><Relationship Id="rId30" Type="http://schemas.openxmlformats.org/officeDocument/2006/relationships/image" Target="media/image9.png"/><Relationship Id="rId35" Type="http://schemas.openxmlformats.org/officeDocument/2006/relationships/hyperlink" Target="https://www.smarty.net/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ead.murciaeduca.es/mod/glossary/showentry.php?displayformat=dictionary&amp;concept=Sobrecarga%20de%20operadores%20%28DAW_DWES05%29" TargetMode="External"/><Relationship Id="rId25" Type="http://schemas.openxmlformats.org/officeDocument/2006/relationships/comments" Target="comments.xm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ttps://www.php.net/manual/es/language.references.php" TargetMode="External"/><Relationship Id="rId4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8E4431F35A47109C38DAD9D8C15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3E980-33E5-4F79-BD78-F381BEEB9E31}"/>
      </w:docPartPr>
      <w:docPartBody>
        <w:p w:rsidR="00E2128D" w:rsidRDefault="00E2128D">
          <w:pPr>
            <w:pStyle w:val="768E4431F35A47109C38DAD9D8C15AE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FE4C6EA9E0040D8892CC73CB28D7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A30879-5C78-4331-9880-722E332D1E99}"/>
      </w:docPartPr>
      <w:docPartBody>
        <w:p w:rsidR="00E2128D" w:rsidRDefault="00E2128D">
          <w:pPr>
            <w:pStyle w:val="2FE4C6EA9E0040D8892CC73CB28D7D3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55"/>
    <w:rsid w:val="00717777"/>
    <w:rsid w:val="00DB79DA"/>
    <w:rsid w:val="00E05D55"/>
    <w:rsid w:val="00E2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68E4431F35A47109C38DAD9D8C15AE3">
    <w:name w:val="768E4431F35A47109C38DAD9D8C15AE3"/>
  </w:style>
  <w:style w:type="paragraph" w:customStyle="1" w:styleId="2FE4C6EA9E0040D8892CC73CB28D7D3A">
    <w:name w:val="2FE4C6EA9E0040D8892CC73CB28D7D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897</TotalTime>
  <Pages>32</Pages>
  <Words>6394</Words>
  <Characters>38560</Characters>
  <Application>Microsoft Office Word</Application>
  <DocSecurity>0</DocSecurity>
  <Lines>1329</Lines>
  <Paragraphs>1152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43802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del tema 5</dc:title>
  <dc:subject>Desarrollo Web en Entorno Servidor</dc:subject>
  <dc:creator>Santiago Francisco San Pablo Raposo</dc:creator>
  <cp:keywords/>
  <dc:description/>
  <cp:lastModifiedBy>SAN PABLO RAPOSO, SANTIAGO FRANCISCO</cp:lastModifiedBy>
  <cp:revision>291</cp:revision>
  <dcterms:created xsi:type="dcterms:W3CDTF">2023-01-11T09:48:00Z</dcterms:created>
  <dcterms:modified xsi:type="dcterms:W3CDTF">2023-02-28T03:30:00Z</dcterms:modified>
</cp:coreProperties>
</file>