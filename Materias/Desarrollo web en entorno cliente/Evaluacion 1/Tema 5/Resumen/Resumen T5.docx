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76698E8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22D386F3" wp14:editId="27ECE4A2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04B66D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1DD74BA4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677D9676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460BD1D9" wp14:editId="4E7E581C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D1D5943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600701B0" wp14:editId="07D89CC6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ED391E850CCA4CBBAA52C37DDC2094E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6DD0B" w14:textId="5328B979" w:rsidR="00D05700" w:rsidRPr="001F0974" w:rsidRDefault="001406CB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T</w:t>
                                    </w:r>
                                    <w:r w:rsidR="00FF65AD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ema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5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 w:rsidR="00D05700"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–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DOM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en</w:t>
                                    </w:r>
                                    <w:r w:rsidR="002C3F9B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JavaScript</w:t>
                                    </w:r>
                                  </w:p>
                                </w:sdtContent>
                              </w:sdt>
                              <w:p w14:paraId="3F9C215B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3B886B5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91B5E75283A346149F0ED402C5B313A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14C81D" w14:textId="7B9F96AF" w:rsidR="00D05700" w:rsidRDefault="003A401C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Desarrollo</w:t>
                                    </w:r>
                                    <w:r w:rsidR="002C3F9B"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web</w:t>
                                    </w:r>
                                    <w:r w:rsidR="002C3F9B"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en</w:t>
                                    </w:r>
                                    <w:r w:rsidR="002C3F9B"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Entorno</w:t>
                                    </w:r>
                                    <w:r w:rsidR="002C3F9B"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Cliente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0701B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ED391E850CCA4CBBAA52C37DDC2094E2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0A6DD0B" w14:textId="5328B979" w:rsidR="00D05700" w:rsidRPr="001F0974" w:rsidRDefault="001406CB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T</w:t>
                              </w:r>
                              <w:r w:rsidR="00FF65AD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ema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5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 w:rsidR="00D05700"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–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DOM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en</w:t>
                              </w:r>
                              <w:r w:rsidR="002C3F9B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JavaScript</w:t>
                              </w:r>
                            </w:p>
                          </w:sdtContent>
                        </w:sdt>
                        <w:p w14:paraId="3F9C215B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63B886B5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91B5E75283A346149F0ED402C5B313AF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914C81D" w14:textId="7B9F96AF" w:rsidR="00D05700" w:rsidRDefault="003A401C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Desarrollo</w:t>
                              </w:r>
                              <w:r w:rsidR="002C3F9B"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web</w:t>
                              </w:r>
                              <w:r w:rsidR="002C3F9B"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en</w:t>
                              </w:r>
                              <w:r w:rsidR="002C3F9B"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Entorno</w:t>
                              </w:r>
                              <w:r w:rsidR="002C3F9B"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Cliente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1C03179F" wp14:editId="3DADF160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511B5B5" wp14:editId="2374C5AF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D097C0" wp14:editId="4A5A7E09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C8EDFC4" w14:textId="243A3E2F" w:rsidR="00D05700" w:rsidRPr="00D05700" w:rsidRDefault="003A401C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de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noviembre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de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  <w:p w14:paraId="702B39A4" w14:textId="2C631D01" w:rsidR="00D05700" w:rsidRPr="00D05700" w:rsidRDefault="00C832C4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Carlos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III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-</w:t>
                                    </w:r>
                                    <w:r w:rsidR="002C3F9B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 xml:space="preserve"> </w:t>
                                    </w:r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4F47CE" w14:textId="05B453E5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</w:t>
                                    </w:r>
                                    <w:r w:rsidR="002C3F9B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Francisco</w:t>
                                    </w:r>
                                    <w:r w:rsidR="002C3F9B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</w:t>
                                    </w:r>
                                    <w:r w:rsidR="002C3F9B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Pablo</w:t>
                                    </w:r>
                                    <w:r w:rsidR="002C3F9B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 xml:space="preserve"> </w:t>
                                    </w: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Raposo</w:t>
                                    </w:r>
                                  </w:p>
                                </w:sdtContent>
                              </w:sdt>
                              <w:p w14:paraId="0D82942A" w14:textId="389BF87A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2C3F9B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curso</w:t>
                                </w:r>
                                <w:r w:rsidR="002C3F9B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D097C0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8EDFC4" w14:textId="243A3E2F" w:rsidR="00D05700" w:rsidRPr="00D05700" w:rsidRDefault="003A401C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28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de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noviembre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de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2022</w:t>
                              </w:r>
                            </w:p>
                          </w:sdtContent>
                        </w:sdt>
                        <w:p w14:paraId="702B39A4" w14:textId="2C631D01" w:rsidR="00D05700" w:rsidRPr="00D05700" w:rsidRDefault="00C832C4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Carlos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III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-</w:t>
                              </w:r>
                              <w:r w:rsidR="002C3F9B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 xml:space="preserve"> </w:t>
                              </w:r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54F47CE" w14:textId="05B453E5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</w:t>
                              </w:r>
                              <w:r w:rsidR="002C3F9B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Francisco</w:t>
                              </w:r>
                              <w:r w:rsidR="002C3F9B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</w:t>
                              </w:r>
                              <w:r w:rsidR="002C3F9B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Pablo</w:t>
                              </w:r>
                              <w:r w:rsidR="002C3F9B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 xml:space="preserve"> </w:t>
                              </w: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Raposo</w:t>
                              </w:r>
                            </w:p>
                          </w:sdtContent>
                        </w:sdt>
                        <w:p w14:paraId="0D82942A" w14:textId="389BF87A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2C3F9B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curso</w:t>
                          </w:r>
                          <w:r w:rsidR="002C3F9B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58021C6F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6409B9EB" w14:textId="77777777" w:rsidR="00D05700" w:rsidRDefault="00C832C4"/>
      </w:sdtContent>
    </w:sdt>
    <w:p w14:paraId="642E6647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</w:rPr>
      </w:sdtEndPr>
      <w:sdtContent>
        <w:p w14:paraId="63169FF0" w14:textId="77777777" w:rsidR="00A71A02" w:rsidRDefault="00A71A02">
          <w:pPr>
            <w:pStyle w:val="TtuloTDC"/>
          </w:pPr>
          <w:r>
            <w:t>Contenido</w:t>
          </w:r>
        </w:p>
        <w:p w14:paraId="3F4DBCD6" w14:textId="54D5CAAD" w:rsidR="00247ECA" w:rsidRDefault="00EC37B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40346" w:history="1">
            <w:r w:rsidR="00247ECA" w:rsidRPr="002A0A79">
              <w:rPr>
                <w:rStyle w:val="Hipervnculo"/>
                <w:noProof/>
              </w:rPr>
              <w:t>1.-  Entorno  del  navegador,  especificaciones.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_Toc120740346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3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24522FA4" w14:textId="5C6317CB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47" w:history="1">
            <w:r w:rsidR="00247ECA" w:rsidRPr="002A0A79">
              <w:rPr>
                <w:rStyle w:val="Hipervnculo"/>
                <w:noProof/>
              </w:rPr>
              <w:t>1.1.-  DOM  (Modelo  de  Objetos  del  Documento).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_Toc120740347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3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FFA6E81" w14:textId="12CF5749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48" w:history="1">
            <w:r w:rsidR="00247ECA" w:rsidRPr="002A0A79">
              <w:rPr>
                <w:rStyle w:val="Hipervnculo"/>
                <w:noProof/>
              </w:rPr>
              <w:t>1.2.-  BOM  (Modelo  de  Objetos  del  Navegador)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_Toc120740348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4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456E5974" w14:textId="45836A2B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49" w:history="1">
            <w:r w:rsidR="00247ECA" w:rsidRPr="002A0A79">
              <w:rPr>
                <w:rStyle w:val="Hipervnculo"/>
                <w:noProof/>
              </w:rPr>
              <w:t>2.-  Árbol  del  Modelo  de  Objetos  del  Documento  (DOM).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_Toc120740349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4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56A8418" w14:textId="255893DC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0" w:history="1">
            <w:r w:rsidR="00247ECA" w:rsidRPr="002A0A79">
              <w:rPr>
                <w:rStyle w:val="Hipervnculo"/>
                <w:noProof/>
              </w:rPr>
              <w:t>2.1.-  Autocorrección.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_Toc120740350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5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525A5519" w14:textId="3635E687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1" w:history="1">
            <w:r w:rsidR="00247ECA" w:rsidRPr="002A0A79">
              <w:rPr>
                <w:rStyle w:val="Hipervnculo"/>
                <w:noProof/>
              </w:rPr>
              <w:t>2.2.-  Otro  tipo  de  nodos:  los  comentarios.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_Toc120740351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6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6E7F8BC0" w14:textId="46A76516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2" w:history="1">
            <w:r w:rsidR="00247ECA" w:rsidRPr="002A0A79">
              <w:rPr>
                <w:rStyle w:val="Hipervnculo"/>
                <w:noProof/>
              </w:rPr>
              <w:t>2.3.-  En  general,  hay  12  tipos  de  nodos.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_Toc120740352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6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2E2145A1" w14:textId="7345E3E2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3" w:history="1">
            <w:r w:rsidR="00247ECA" w:rsidRPr="002A0A79">
              <w:rPr>
                <w:rStyle w:val="Hipervnculo"/>
                <w:noProof/>
              </w:rPr>
              <w:t>2.4.-  Véalo  usted  mismo.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_Toc120740353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4D78F526" w14:textId="38665BB7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4" w:history="1">
            <w:r w:rsidR="00247ECA" w:rsidRPr="002A0A79">
              <w:rPr>
                <w:rStyle w:val="Hipervnculo"/>
                <w:noProof/>
              </w:rPr>
              <w:t>2.5.- Interacción  con  la  consola.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_Toc120740354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4618D78" w14:textId="782EB987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5" w:history="1">
            <w:r w:rsidR="00247ECA" w:rsidRPr="002A0A79">
              <w:rPr>
                <w:rStyle w:val="Hipervnculo"/>
                <w:noProof/>
              </w:rPr>
              <w:t>3.-  Recorriendo  el  DOM.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_Toc120740355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8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D7D0631" w14:textId="76DC9E70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6" w:history="1">
            <w:r w:rsidR="00247ECA" w:rsidRPr="002A0A79">
              <w:rPr>
                <w:rStyle w:val="Hipervnculo"/>
                <w:noProof/>
              </w:rPr>
              <w:t>3.1.-  Resumen  rápido  del  punto  3.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_Toc120740356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11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60635838" w14:textId="5B27578C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7" w:history="1">
            <w:r w:rsidR="00247ECA" w:rsidRPr="002A0A79">
              <w:rPr>
                <w:rStyle w:val="Hipervnculo"/>
                <w:noProof/>
              </w:rPr>
              <w:t>4.-  Buscar:  getElement*,  querySelector*.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_Toc120740357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11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5E3C550D" w14:textId="02E89F4B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8" w:history="1">
            <w:r w:rsidR="00247ECA" w:rsidRPr="002A0A79">
              <w:rPr>
                <w:rStyle w:val="Hipervnculo"/>
                <w:noProof/>
              </w:rPr>
              <w:t>4.1.-  Resumen  rápido  del  punto  4.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_Toc120740358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14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4B97C577" w14:textId="0E09259B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59" w:history="1">
            <w:r w:rsidR="00247ECA" w:rsidRPr="002A0A79">
              <w:rPr>
                <w:rStyle w:val="Hipervnculo"/>
                <w:noProof/>
              </w:rPr>
              <w:t>5.-  Propiedades  del  nodo:  tipo,  etiqueta  y  contenido.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_Toc120740359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14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87F35BB" w14:textId="2EAD5F73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0" w:history="1">
            <w:r w:rsidR="00247ECA" w:rsidRPr="002A0A79">
              <w:rPr>
                <w:rStyle w:val="Hipervnculo"/>
                <w:noProof/>
              </w:rPr>
              <w:t>5.1.-  La  propiedad  “nodeType”  de  elem.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_Toc120740360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16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633D160E" w14:textId="4070F29F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1" w:history="1">
            <w:r w:rsidR="00247ECA" w:rsidRPr="002A0A79">
              <w:rPr>
                <w:rStyle w:val="Hipervnculo"/>
                <w:noProof/>
              </w:rPr>
              <w:t>5.2.-  Tag:  elem.nodeName  y  elem.tagName.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_Toc120740361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9841019" w14:textId="0C25C488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2" w:history="1">
            <w:r w:rsidR="00247ECA" w:rsidRPr="002A0A79">
              <w:rPr>
                <w:rStyle w:val="Hipervnculo"/>
                <w:noProof/>
              </w:rPr>
              <w:t>5.3.-  innerHTML:  los  contenidos.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_Toc120740362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A6A4FF9" w14:textId="51C0B9EA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3" w:history="1">
            <w:r w:rsidR="00247ECA" w:rsidRPr="002A0A79">
              <w:rPr>
                <w:rStyle w:val="Hipervnculo"/>
                <w:noProof/>
              </w:rPr>
              <w:t>5.4.-  outerHTML:  HTML  completo  del  elemento.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_Toc120740363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18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B8AC278" w14:textId="45A8262C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4" w:history="1">
            <w:r w:rsidR="00247ECA" w:rsidRPr="002A0A79">
              <w:rPr>
                <w:rStyle w:val="Hipervnculo"/>
                <w:noProof/>
              </w:rPr>
              <w:t>5.5.-  nodeValue/data:  contenido  del  nodo  de  texto.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_Toc120740364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18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5536C95" w14:textId="66D60A1B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5" w:history="1">
            <w:r w:rsidR="00247ECA" w:rsidRPr="002A0A79">
              <w:rPr>
                <w:rStyle w:val="Hipervnculo"/>
                <w:noProof/>
              </w:rPr>
              <w:t>5.6.-  textContent:  texto  puro.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_Toc120740365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19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C7954B0" w14:textId="25637EFF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6" w:history="1">
            <w:r w:rsidR="00247ECA" w:rsidRPr="002A0A79">
              <w:rPr>
                <w:rStyle w:val="Hipervnculo"/>
                <w:noProof/>
              </w:rPr>
              <w:t>5.7.-  La  propiedad  “hidden”.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_Toc120740366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19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5B2C57F" w14:textId="083B6D71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7" w:history="1">
            <w:r w:rsidR="00247ECA" w:rsidRPr="002A0A79">
              <w:rPr>
                <w:rStyle w:val="Hipervnculo"/>
                <w:noProof/>
              </w:rPr>
              <w:t>5.8.-  Más  propiedades.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_Toc120740367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20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064F5FA6" w14:textId="6FD973CC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8" w:history="1">
            <w:r w:rsidR="00247ECA" w:rsidRPr="002A0A79">
              <w:rPr>
                <w:rStyle w:val="Hipervnculo"/>
                <w:noProof/>
              </w:rPr>
              <w:t>5.9.-  Resumen  rápido  del  apartado  5.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_Toc120740368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20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2E1513DC" w14:textId="4FACB1EF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69" w:history="1">
            <w:r w:rsidR="00247ECA" w:rsidRPr="002A0A79">
              <w:rPr>
                <w:rStyle w:val="Hipervnculo"/>
                <w:noProof/>
              </w:rPr>
              <w:t>6.- Atributos  y  propiedades.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_Toc120740369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20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9A7AD5E" w14:textId="52AE4482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0" w:history="1">
            <w:r w:rsidR="00247ECA" w:rsidRPr="002A0A79">
              <w:rPr>
                <w:rStyle w:val="Hipervnculo"/>
                <w:noProof/>
              </w:rPr>
              <w:t>6.1.- Propiedades  DOM.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_Toc120740370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20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0B2F62C" w14:textId="575AE0F5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1" w:history="1">
            <w:r w:rsidR="00247ECA" w:rsidRPr="002A0A79">
              <w:rPr>
                <w:rStyle w:val="Hipervnculo"/>
                <w:noProof/>
              </w:rPr>
              <w:t>6.2.-  Atributos  HTML.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_Toc120740371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21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5C9AB5BF" w14:textId="060A4985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2" w:history="1">
            <w:r w:rsidR="00247ECA" w:rsidRPr="002A0A79">
              <w:rPr>
                <w:rStyle w:val="Hipervnculo"/>
                <w:noProof/>
              </w:rPr>
              <w:t>6.3.-  Sincronización  de  propiedad  y  atributo.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_Toc120740372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22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63B5055" w14:textId="1C169B73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3" w:history="1">
            <w:r w:rsidR="00247ECA" w:rsidRPr="002A0A79">
              <w:rPr>
                <w:rStyle w:val="Hipervnculo"/>
                <w:noProof/>
              </w:rPr>
              <w:t>6.5.-  Las  propiedades  DOM  tienen  tipo.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_Toc120740373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22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1C858E98" w14:textId="2BB0B8D0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4" w:history="1">
            <w:r w:rsidR="00247ECA" w:rsidRPr="002A0A79">
              <w:rPr>
                <w:rStyle w:val="Hipervnculo"/>
                <w:noProof/>
              </w:rPr>
              <w:t>6.6.-  Atributos  no  estándar,  dataset.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_Toc120740374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23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4ABC1C28" w14:textId="64C27E22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5" w:history="1">
            <w:r w:rsidR="00247ECA" w:rsidRPr="002A0A79">
              <w:rPr>
                <w:rStyle w:val="Hipervnculo"/>
                <w:noProof/>
              </w:rPr>
              <w:t>6.7.-  Resumen  rápido  del  apartado  6.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_Toc120740375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24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2D911A8D" w14:textId="4BAA7558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6" w:history="1">
            <w:r w:rsidR="00247ECA" w:rsidRPr="002A0A79">
              <w:rPr>
                <w:rStyle w:val="Hipervnculo"/>
                <w:noProof/>
              </w:rPr>
              <w:t>7.- Modificando el documento.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_Toc120740376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25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2B45BE7" w14:textId="0A4D7849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7" w:history="1">
            <w:r w:rsidR="00247ECA" w:rsidRPr="002A0A79">
              <w:rPr>
                <w:rStyle w:val="Hipervnculo"/>
                <w:noProof/>
              </w:rPr>
              <w:t>7.1.- DocumentFragment.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_Toc120740377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4C368E19" w14:textId="0292916E" w:rsidR="00247ECA" w:rsidRDefault="00C832C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8" w:history="1">
            <w:r w:rsidR="00247ECA" w:rsidRPr="002A0A79">
              <w:rPr>
                <w:rStyle w:val="Hipervnculo"/>
                <w:noProof/>
              </w:rPr>
              <w:t>8.- Estilos y clases.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_Toc120740378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27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63F64579" w14:textId="5D20FA69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79" w:history="1">
            <w:r w:rsidR="00247ECA" w:rsidRPr="002A0A79">
              <w:rPr>
                <w:rStyle w:val="Hipervnculo"/>
                <w:noProof/>
              </w:rPr>
              <w:t>8.1.- className y classList.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_Toc120740379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28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9D41E7A" w14:textId="0655F0E6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80" w:history="1">
            <w:r w:rsidR="00247ECA" w:rsidRPr="002A0A79">
              <w:rPr>
                <w:rStyle w:val="Hipervnculo"/>
                <w:noProof/>
              </w:rPr>
              <w:t>8.2.- style de un elemento.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_Toc120740380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28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59A22142" w14:textId="351C88E5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81" w:history="1">
            <w:r w:rsidR="00247ECA" w:rsidRPr="002A0A79">
              <w:rPr>
                <w:rStyle w:val="Hipervnculo"/>
                <w:noProof/>
              </w:rPr>
              <w:t>8.3.- Reseteando la propiedad “style”.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_Toc120740381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29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3BE2D365" w14:textId="359A06C6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82" w:history="1">
            <w:r w:rsidR="00247ECA" w:rsidRPr="002A0A79">
              <w:rPr>
                <w:rStyle w:val="Hipervnculo"/>
                <w:noProof/>
              </w:rPr>
              <w:t>8.4.- Cuidado con las unidades CSS.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_Toc120740382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29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07D48B2F" w14:textId="7CA239B4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83" w:history="1">
            <w:r w:rsidR="00247ECA" w:rsidRPr="002A0A79">
              <w:rPr>
                <w:rStyle w:val="Hipervnculo"/>
                <w:noProof/>
              </w:rPr>
              <w:t>8.5.- Estilos calculados: getComputedStyle.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_Toc120740383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30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FEC341B" w14:textId="04A39B35" w:rsidR="00247ECA" w:rsidRDefault="00C832C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0740384" w:history="1">
            <w:r w:rsidR="00247ECA" w:rsidRPr="002A0A79">
              <w:rPr>
                <w:rStyle w:val="Hipervnculo"/>
                <w:noProof/>
              </w:rPr>
              <w:t>8.6.- Resumen rápido del apartado 8.</w:t>
            </w:r>
            <w:r w:rsidR="00247ECA">
              <w:rPr>
                <w:noProof/>
                <w:webHidden/>
              </w:rPr>
              <w:tab/>
            </w:r>
            <w:r w:rsidR="00247ECA">
              <w:rPr>
                <w:noProof/>
                <w:webHidden/>
              </w:rPr>
              <w:fldChar w:fldCharType="begin"/>
            </w:r>
            <w:r w:rsidR="00247ECA">
              <w:rPr>
                <w:noProof/>
                <w:webHidden/>
              </w:rPr>
              <w:instrText xml:space="preserve"> PAGEREF _Toc120740384 \h </w:instrText>
            </w:r>
            <w:r w:rsidR="00247ECA">
              <w:rPr>
                <w:noProof/>
                <w:webHidden/>
              </w:rPr>
            </w:r>
            <w:r w:rsidR="00247ECA">
              <w:rPr>
                <w:noProof/>
                <w:webHidden/>
              </w:rPr>
              <w:fldChar w:fldCharType="separate"/>
            </w:r>
            <w:r w:rsidR="00247ECA">
              <w:rPr>
                <w:noProof/>
                <w:webHidden/>
              </w:rPr>
              <w:t>31</w:t>
            </w:r>
            <w:r w:rsidR="00247ECA">
              <w:rPr>
                <w:noProof/>
                <w:webHidden/>
              </w:rPr>
              <w:fldChar w:fldCharType="end"/>
            </w:r>
          </w:hyperlink>
        </w:p>
        <w:p w14:paraId="7B1D8E55" w14:textId="2397EC31" w:rsidR="00D849CF" w:rsidRDefault="00EC37B4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89BB4ED" w14:textId="1E534227" w:rsidR="00E37E28" w:rsidRPr="00D849CF" w:rsidRDefault="00E37E28">
      <w:r>
        <w:br w:type="page"/>
      </w:r>
    </w:p>
    <w:p w14:paraId="1AFBF4A7" w14:textId="5570E2D3" w:rsidR="00EA129C" w:rsidRDefault="00EA129C" w:rsidP="00EA129C">
      <w:pPr>
        <w:pStyle w:val="Ttulo1"/>
      </w:pPr>
      <w:bookmarkStart w:id="0" w:name="_Toc120740346"/>
      <w:r>
        <w:lastRenderedPageBreak/>
        <w:t>1.-</w:t>
      </w:r>
      <w:r w:rsidR="002C3F9B">
        <w:t xml:space="preserve">  </w:t>
      </w:r>
      <w:r>
        <w:t>Entorno</w:t>
      </w:r>
      <w:r w:rsidR="002C3F9B">
        <w:t xml:space="preserve">  </w:t>
      </w:r>
      <w:r>
        <w:t>del</w:t>
      </w:r>
      <w:r w:rsidR="002C3F9B">
        <w:t xml:space="preserve">  </w:t>
      </w:r>
      <w:r>
        <w:t>navegador,</w:t>
      </w:r>
      <w:r w:rsidR="002C3F9B">
        <w:t xml:space="preserve">  </w:t>
      </w:r>
      <w:r>
        <w:t>especificaciones.</w:t>
      </w:r>
      <w:bookmarkEnd w:id="0"/>
    </w:p>
    <w:p w14:paraId="4EE5670F" w14:textId="2600260E" w:rsidR="00EA129C" w:rsidRDefault="00EA129C" w:rsidP="00EA129C">
      <w:r>
        <w:t>Esto</w:t>
      </w:r>
      <w:r w:rsidR="002C3F9B">
        <w:t xml:space="preserve">  </w:t>
      </w:r>
      <w:r>
        <w:t>es</w:t>
      </w:r>
      <w:r w:rsidR="002C3F9B">
        <w:t xml:space="preserve">  </w:t>
      </w:r>
      <w:r>
        <w:t>con</w:t>
      </w:r>
      <w:r w:rsidR="002C3F9B">
        <w:t xml:space="preserve">  </w:t>
      </w:r>
      <w:r>
        <w:t>lo</w:t>
      </w:r>
      <w:r w:rsidR="002C3F9B">
        <w:t xml:space="preserve">  </w:t>
      </w:r>
      <w:r>
        <w:t>que</w:t>
      </w:r>
      <w:r w:rsidR="002C3F9B">
        <w:t xml:space="preserve">  </w:t>
      </w:r>
      <w:r>
        <w:t>cuenta</w:t>
      </w:r>
      <w:r w:rsidR="002C3F9B">
        <w:t xml:space="preserve">  </w:t>
      </w:r>
      <w:r>
        <w:t>JavaScript</w:t>
      </w:r>
      <w:r w:rsidR="002C3F9B">
        <w:t xml:space="preserve">  </w:t>
      </w:r>
      <w:r>
        <w:t>cuando</w:t>
      </w:r>
      <w:r w:rsidR="002C3F9B">
        <w:t xml:space="preserve">  </w:t>
      </w:r>
      <w:r>
        <w:t>se</w:t>
      </w:r>
      <w:r w:rsidR="002C3F9B">
        <w:t xml:space="preserve">  </w:t>
      </w:r>
      <w:r>
        <w:t>ejecuta</w:t>
      </w:r>
      <w:r w:rsidR="002C3F9B">
        <w:t xml:space="preserve">  </w:t>
      </w:r>
      <w:r>
        <w:t>en</w:t>
      </w:r>
      <w:r w:rsidR="002C3F9B">
        <w:t xml:space="preserve">  </w:t>
      </w:r>
      <w:r>
        <w:t>un</w:t>
      </w:r>
      <w:r w:rsidR="002C3F9B">
        <w:t xml:space="preserve">  </w:t>
      </w:r>
      <w:r>
        <w:t>navegador</w:t>
      </w:r>
      <w:r w:rsidR="002C3F9B">
        <w:t xml:space="preserve">  </w:t>
      </w:r>
      <w:r>
        <w:t>web:</w:t>
      </w:r>
    </w:p>
    <w:p w14:paraId="51AF93B9" w14:textId="77777777" w:rsidR="00EA129C" w:rsidRDefault="00EA129C" w:rsidP="00EA129C">
      <w:r w:rsidRPr="00ED2FB0">
        <w:rPr>
          <w:noProof/>
        </w:rPr>
        <w:drawing>
          <wp:inline distT="0" distB="0" distL="0" distR="0" wp14:anchorId="4F2B8F51" wp14:editId="18DC8785">
            <wp:extent cx="3086100" cy="2657475"/>
            <wp:effectExtent l="0" t="0" r="0" b="952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718" cy="26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01EA" w14:textId="7097914A" w:rsidR="00EA129C" w:rsidRPr="00224C62" w:rsidRDefault="00EA129C" w:rsidP="00224C62">
      <w:pPr>
        <w:pStyle w:val="Prrafodelista"/>
        <w:numPr>
          <w:ilvl w:val="0"/>
          <w:numId w:val="1"/>
        </w:numPr>
        <w:jc w:val="both"/>
        <w:rPr>
          <w:rFonts w:ascii="Source Sans Pro" w:hAnsi="Source Sans Pro"/>
        </w:rPr>
      </w:pPr>
      <w:r w:rsidRPr="00224C62">
        <w:rPr>
          <w:rFonts w:ascii="Source Sans Pro" w:hAnsi="Source Sans Pro"/>
          <w:b/>
          <w:bCs/>
        </w:rPr>
        <w:t>Objeto</w:t>
      </w:r>
      <w:r w:rsidR="002C3F9B">
        <w:rPr>
          <w:rFonts w:ascii="Source Sans Pro" w:hAnsi="Source Sans Pro"/>
          <w:b/>
          <w:bCs/>
        </w:rPr>
        <w:t xml:space="preserve">  </w:t>
      </w:r>
      <w:r w:rsidRPr="00224C62">
        <w:rPr>
          <w:rFonts w:ascii="Source Sans Pro" w:hAnsi="Source Sans Pro"/>
          <w:b/>
          <w:bCs/>
        </w:rPr>
        <w:t>“window”</w:t>
      </w:r>
      <w:r w:rsidR="002C3F9B">
        <w:rPr>
          <w:rFonts w:ascii="Source Sans Pro" w:hAnsi="Source Sans Pro"/>
          <w:b/>
          <w:bCs/>
        </w:rPr>
        <w:t xml:space="preserve">  </w:t>
      </w:r>
      <w:r w:rsidRPr="00224C62">
        <w:rPr>
          <w:rFonts w:ascii="Source Sans Pro" w:hAnsi="Source Sans Pro"/>
          <w:b/>
          <w:bCs/>
        </w:rPr>
        <w:t>tiene</w:t>
      </w:r>
      <w:r w:rsidR="002C3F9B">
        <w:rPr>
          <w:rFonts w:ascii="Source Sans Pro" w:hAnsi="Source Sans Pro"/>
          <w:b/>
          <w:bCs/>
        </w:rPr>
        <w:t xml:space="preserve">  </w:t>
      </w:r>
      <w:r w:rsidRPr="00224C62">
        <w:rPr>
          <w:rFonts w:ascii="Source Sans Pro" w:hAnsi="Source Sans Pro"/>
          <w:b/>
          <w:bCs/>
        </w:rPr>
        <w:t>dos</w:t>
      </w:r>
      <w:r w:rsidR="002C3F9B">
        <w:rPr>
          <w:rFonts w:ascii="Source Sans Pro" w:hAnsi="Source Sans Pro"/>
          <w:b/>
          <w:bCs/>
        </w:rPr>
        <w:t xml:space="preserve">  </w:t>
      </w:r>
      <w:r w:rsidRPr="00224C62">
        <w:rPr>
          <w:rFonts w:ascii="Source Sans Pro" w:hAnsi="Source Sans Pro"/>
          <w:b/>
          <w:bCs/>
        </w:rPr>
        <w:t>roles</w:t>
      </w:r>
      <w:r w:rsidRPr="00224C62">
        <w:rPr>
          <w:rFonts w:ascii="Source Sans Pro" w:hAnsi="Source Sans Pro"/>
        </w:rPr>
        <w:t>:</w:t>
      </w:r>
    </w:p>
    <w:p w14:paraId="6F2D4273" w14:textId="76C865AB" w:rsidR="00EA129C" w:rsidRPr="00224C62" w:rsidRDefault="00EA129C" w:rsidP="00224C62">
      <w:pPr>
        <w:pStyle w:val="Prrafodelista"/>
        <w:numPr>
          <w:ilvl w:val="1"/>
          <w:numId w:val="1"/>
        </w:numPr>
        <w:jc w:val="both"/>
        <w:rPr>
          <w:rFonts w:ascii="Source Sans Pro" w:hAnsi="Source Sans Pro"/>
        </w:rPr>
      </w:pPr>
      <w:r w:rsidRPr="00224C62">
        <w:rPr>
          <w:rFonts w:ascii="Source Sans Pro" w:hAnsi="Source Sans Pro"/>
        </w:rPr>
        <w:t>Objeto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global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para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código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JavaScript.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  <w:b/>
          <w:bCs/>
          <w:u w:val="single"/>
        </w:rPr>
        <w:t>Por</w:t>
      </w:r>
      <w:r w:rsidR="002C3F9B">
        <w:rPr>
          <w:rFonts w:ascii="Source Sans Pro" w:hAnsi="Source Sans Pro"/>
          <w:b/>
          <w:bCs/>
          <w:u w:val="single"/>
        </w:rPr>
        <w:t xml:space="preserve">  </w:t>
      </w:r>
      <w:r w:rsidRPr="00224C62">
        <w:rPr>
          <w:rFonts w:ascii="Source Sans Pro" w:hAnsi="Source Sans Pro"/>
          <w:b/>
          <w:bCs/>
          <w:u w:val="single"/>
        </w:rPr>
        <w:t>ejemplo</w:t>
      </w:r>
      <w:r w:rsidRPr="00224C62">
        <w:rPr>
          <w:rFonts w:ascii="Source Sans Pro" w:hAnsi="Source Sans Pro"/>
        </w:rPr>
        <w:t>:</w:t>
      </w:r>
    </w:p>
    <w:p w14:paraId="365B2AD1" w14:textId="28DDC27D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function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sayHi()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62866346" w14:textId="628313CD" w:rsidR="00EA129C" w:rsidRDefault="002C3F9B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EA129C">
        <w:rPr>
          <w:rFonts w:ascii="Consolas" w:hAnsi="Consolas" w:cs="Courier New"/>
          <w:color w:val="000000"/>
          <w:sz w:val="17"/>
          <w:szCs w:val="17"/>
        </w:rPr>
        <w:t>alert(</w:t>
      </w:r>
      <w:r w:rsidR="00EA129C">
        <w:rPr>
          <w:rFonts w:ascii="Consolas" w:hAnsi="Consolas" w:cs="Courier New"/>
          <w:color w:val="A31515"/>
          <w:sz w:val="17"/>
          <w:szCs w:val="17"/>
        </w:rPr>
        <w:t>"Hola"</w:t>
      </w:r>
      <w:r w:rsidR="00EA129C">
        <w:rPr>
          <w:rFonts w:ascii="Consolas" w:hAnsi="Consolas" w:cs="Courier New"/>
          <w:color w:val="000000"/>
          <w:sz w:val="17"/>
          <w:szCs w:val="17"/>
        </w:rPr>
        <w:t>);</w:t>
      </w:r>
    </w:p>
    <w:p w14:paraId="589B5BFB" w14:textId="77777777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5B248712" w14:textId="4B2D89FA" w:rsidR="00EA129C" w:rsidRDefault="002C3F9B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35EA40B" w14:textId="3E6D940C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Las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funciones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globales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son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métodos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objeto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global:</w:t>
      </w:r>
    </w:p>
    <w:p w14:paraId="00C8000F" w14:textId="77777777" w:rsidR="00EA129C" w:rsidRPr="00BD2547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window.sayHi();</w:t>
      </w:r>
    </w:p>
    <w:p w14:paraId="13B6EC8F" w14:textId="05F28225" w:rsidR="00EA129C" w:rsidRPr="00224C62" w:rsidRDefault="00EA129C" w:rsidP="00224C62">
      <w:pPr>
        <w:pStyle w:val="Prrafodelista"/>
        <w:numPr>
          <w:ilvl w:val="1"/>
          <w:numId w:val="1"/>
        </w:numPr>
        <w:jc w:val="both"/>
        <w:rPr>
          <w:rFonts w:ascii="Source Sans Pro" w:hAnsi="Source Sans Pro"/>
        </w:rPr>
      </w:pPr>
      <w:r w:rsidRPr="00224C62">
        <w:rPr>
          <w:rFonts w:ascii="Source Sans Pro" w:hAnsi="Source Sans Pro"/>
        </w:rPr>
        <w:t>Representa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“ventana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del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navegador”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y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proporciona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métodos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para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</w:rPr>
        <w:t>controlarla.</w:t>
      </w:r>
      <w:r w:rsidR="002C3F9B">
        <w:rPr>
          <w:rFonts w:ascii="Source Sans Pro" w:hAnsi="Source Sans Pro"/>
        </w:rPr>
        <w:t xml:space="preserve">  </w:t>
      </w:r>
      <w:r w:rsidRPr="00224C62">
        <w:rPr>
          <w:rFonts w:ascii="Source Sans Pro" w:hAnsi="Source Sans Pro"/>
          <w:b/>
          <w:bCs/>
          <w:u w:val="single"/>
        </w:rPr>
        <w:t>Por</w:t>
      </w:r>
      <w:r w:rsidR="002C3F9B">
        <w:rPr>
          <w:rFonts w:ascii="Source Sans Pro" w:hAnsi="Source Sans Pro"/>
          <w:b/>
          <w:bCs/>
          <w:u w:val="single"/>
        </w:rPr>
        <w:t xml:space="preserve">  </w:t>
      </w:r>
      <w:r w:rsidRPr="00224C62">
        <w:rPr>
          <w:rFonts w:ascii="Source Sans Pro" w:hAnsi="Source Sans Pro"/>
          <w:b/>
          <w:bCs/>
          <w:u w:val="single"/>
        </w:rPr>
        <w:t>ejemplo</w:t>
      </w:r>
      <w:r w:rsidRPr="00224C62">
        <w:rPr>
          <w:rFonts w:ascii="Source Sans Pro" w:hAnsi="Source Sans Pro"/>
        </w:rPr>
        <w:t>:</w:t>
      </w:r>
    </w:p>
    <w:p w14:paraId="6B9DEAC3" w14:textId="57F84C2F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alert(window.innerHeight);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altura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interior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la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ventana</w:t>
      </w:r>
    </w:p>
    <w:p w14:paraId="244424C1" w14:textId="0F04574C" w:rsidR="00EA129C" w:rsidRDefault="00EA129C" w:rsidP="00EA129C">
      <w:pPr>
        <w:pStyle w:val="Ttulo2"/>
      </w:pPr>
      <w:bookmarkStart w:id="1" w:name="_Toc120740347"/>
      <w:r>
        <w:t>1.1.-</w:t>
      </w:r>
      <w:r w:rsidR="002C3F9B">
        <w:t xml:space="preserve">  </w:t>
      </w:r>
      <w:r>
        <w:t>DOM</w:t>
      </w:r>
      <w:r w:rsidR="002C3F9B">
        <w:t xml:space="preserve">  </w:t>
      </w:r>
      <w:r>
        <w:t>(Modelo</w:t>
      </w:r>
      <w:r w:rsidR="002C3F9B">
        <w:t xml:space="preserve">  </w:t>
      </w:r>
      <w:r>
        <w:t>de</w:t>
      </w:r>
      <w:r w:rsidR="002C3F9B">
        <w:t xml:space="preserve">  </w:t>
      </w:r>
      <w:r>
        <w:t>Objetos</w:t>
      </w:r>
      <w:r w:rsidR="002C3F9B">
        <w:t xml:space="preserve">  </w:t>
      </w:r>
      <w:r>
        <w:t>del</w:t>
      </w:r>
      <w:r w:rsidR="002C3F9B">
        <w:t xml:space="preserve">  </w:t>
      </w:r>
      <w:r>
        <w:t>Documento).</w:t>
      </w:r>
      <w:bookmarkEnd w:id="1"/>
    </w:p>
    <w:p w14:paraId="6542BD2E" w14:textId="52D953C1" w:rsidR="00EA129C" w:rsidRDefault="00EA129C" w:rsidP="00EA129C">
      <w:r>
        <w:t>R</w:t>
      </w:r>
      <w:r w:rsidRPr="003A1ABA">
        <w:t>epresenta</w:t>
      </w:r>
      <w:r w:rsidR="002C3F9B">
        <w:t xml:space="preserve">  </w:t>
      </w:r>
      <w:r w:rsidRPr="003A1ABA">
        <w:t>todo</w:t>
      </w:r>
      <w:r w:rsidR="002C3F9B">
        <w:t xml:space="preserve">  </w:t>
      </w:r>
      <w:r w:rsidRPr="003A1ABA">
        <w:t>el</w:t>
      </w:r>
      <w:r w:rsidR="002C3F9B">
        <w:t xml:space="preserve">  </w:t>
      </w:r>
      <w:r w:rsidRPr="003A1ABA">
        <w:t>contenido</w:t>
      </w:r>
      <w:r w:rsidR="002C3F9B">
        <w:t xml:space="preserve">  </w:t>
      </w:r>
      <w:r w:rsidRPr="003A1ABA">
        <w:t>de</w:t>
      </w:r>
      <w:r w:rsidR="002C3F9B">
        <w:t xml:space="preserve">  </w:t>
      </w:r>
      <w:r w:rsidRPr="003A1ABA">
        <w:t>la</w:t>
      </w:r>
      <w:r w:rsidR="002C3F9B">
        <w:t xml:space="preserve">  </w:t>
      </w:r>
      <w:r w:rsidRPr="003A1ABA">
        <w:t>página</w:t>
      </w:r>
      <w:r w:rsidR="002C3F9B">
        <w:t xml:space="preserve">  </w:t>
      </w:r>
      <w:r w:rsidRPr="003A1ABA">
        <w:t>como</w:t>
      </w:r>
      <w:r w:rsidR="002C3F9B">
        <w:t xml:space="preserve">  </w:t>
      </w:r>
      <w:r w:rsidRPr="003A1ABA">
        <w:t>objetos</w:t>
      </w:r>
      <w:r w:rsidR="002C3F9B">
        <w:t xml:space="preserve">  </w:t>
      </w:r>
      <w:r w:rsidRPr="003A1ABA">
        <w:t>que</w:t>
      </w:r>
      <w:r w:rsidR="002C3F9B">
        <w:t xml:space="preserve">  </w:t>
      </w:r>
      <w:r w:rsidRPr="003A1ABA">
        <w:t>pueden</w:t>
      </w:r>
      <w:r w:rsidR="002C3F9B">
        <w:t xml:space="preserve">  </w:t>
      </w:r>
      <w:r w:rsidRPr="003A1ABA">
        <w:t>ser</w:t>
      </w:r>
      <w:r w:rsidR="002C3F9B">
        <w:t xml:space="preserve">  </w:t>
      </w:r>
      <w:r w:rsidRPr="003A1ABA">
        <w:t>modificados.</w:t>
      </w:r>
    </w:p>
    <w:p w14:paraId="4C6068F9" w14:textId="6231BB10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cambiar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color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fondo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rojo</w:t>
      </w:r>
    </w:p>
    <w:p w14:paraId="29A7FB70" w14:textId="66208845" w:rsidR="00EA129C" w:rsidRPr="001023F2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  <w:lang w:val="en-US"/>
        </w:rPr>
      </w:pP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document.body.style.background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A31515"/>
          <w:sz w:val="17"/>
          <w:szCs w:val="17"/>
          <w:lang w:val="en-US"/>
        </w:rPr>
        <w:t>"red"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58D65D35" w14:textId="77777777" w:rsidR="00EA129C" w:rsidRPr="00EA129C" w:rsidRDefault="00EA129C" w:rsidP="00EA129C">
      <w:pPr>
        <w:pStyle w:val="Default"/>
        <w:rPr>
          <w:lang w:val="en-US"/>
        </w:rPr>
      </w:pPr>
    </w:p>
    <w:p w14:paraId="32C28FD3" w14:textId="0CC19773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deshacer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cambio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después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1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segundo</w:t>
      </w:r>
    </w:p>
    <w:p w14:paraId="6D1455C2" w14:textId="41C256DF" w:rsidR="00EA129C" w:rsidRPr="001023F2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rFonts w:ascii="Consolas" w:hAnsi="Consolas" w:cs="Courier New"/>
          <w:sz w:val="17"/>
          <w:szCs w:val="17"/>
          <w:lang w:val="en-US"/>
        </w:rPr>
      </w:pP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setTimeout(()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document.body.style.background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A31515"/>
          <w:sz w:val="17"/>
          <w:szCs w:val="17"/>
          <w:lang w:val="en-US"/>
        </w:rPr>
        <w:t>""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1023F2">
        <w:rPr>
          <w:rFonts w:ascii="Consolas" w:hAnsi="Consolas" w:cs="Courier New"/>
          <w:color w:val="006666"/>
          <w:sz w:val="17"/>
          <w:szCs w:val="17"/>
          <w:lang w:val="en-US"/>
        </w:rPr>
        <w:t>1000</w:t>
      </w:r>
      <w:r w:rsidRPr="001023F2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402AF7F3" w14:textId="22684EE4" w:rsidR="00EA129C" w:rsidRDefault="00EA129C" w:rsidP="00EA129C">
      <w:r w:rsidRPr="008D448B">
        <w:rPr>
          <w:b/>
          <w:bCs/>
          <w:u w:val="single"/>
        </w:rPr>
        <w:t>DOM</w:t>
      </w:r>
      <w:r w:rsidR="002C3F9B">
        <w:rPr>
          <w:b/>
          <w:bCs/>
          <w:u w:val="single"/>
        </w:rPr>
        <w:t xml:space="preserve">  </w:t>
      </w:r>
      <w:r w:rsidRPr="008D448B">
        <w:rPr>
          <w:b/>
          <w:bCs/>
          <w:u w:val="single"/>
        </w:rPr>
        <w:t>no</w:t>
      </w:r>
      <w:r w:rsidR="002C3F9B">
        <w:rPr>
          <w:b/>
          <w:bCs/>
          <w:u w:val="single"/>
        </w:rPr>
        <w:t xml:space="preserve">  </w:t>
      </w:r>
      <w:r w:rsidRPr="008D448B">
        <w:rPr>
          <w:b/>
          <w:bCs/>
          <w:u w:val="single"/>
        </w:rPr>
        <w:t>es</w:t>
      </w:r>
      <w:r w:rsidR="002C3F9B">
        <w:rPr>
          <w:b/>
          <w:bCs/>
          <w:u w:val="single"/>
        </w:rPr>
        <w:t xml:space="preserve">  </w:t>
      </w:r>
      <w:r w:rsidRPr="008D448B">
        <w:rPr>
          <w:b/>
          <w:bCs/>
          <w:u w:val="single"/>
        </w:rPr>
        <w:t>solo</w:t>
      </w:r>
      <w:r w:rsidR="002C3F9B">
        <w:rPr>
          <w:b/>
          <w:bCs/>
          <w:u w:val="single"/>
        </w:rPr>
        <w:t xml:space="preserve">  </w:t>
      </w:r>
      <w:r w:rsidRPr="008D448B"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 w:rsidRPr="008D448B">
        <w:rPr>
          <w:b/>
          <w:bCs/>
          <w:u w:val="single"/>
        </w:rPr>
        <w:t>navegadores</w:t>
      </w:r>
      <w:r>
        <w:t>:</w:t>
      </w:r>
      <w:r w:rsidR="002C3F9B">
        <w:t xml:space="preserve">  </w:t>
      </w:r>
      <w:r w:rsidRPr="008D448B">
        <w:t>Por</w:t>
      </w:r>
      <w:r w:rsidR="002C3F9B">
        <w:t xml:space="preserve">  </w:t>
      </w:r>
      <w:r w:rsidRPr="008D448B">
        <w:t>ejemplo,</w:t>
      </w:r>
      <w:r w:rsidR="002C3F9B">
        <w:t xml:space="preserve">  </w:t>
      </w:r>
      <w:r w:rsidRPr="008D448B">
        <w:t>los</w:t>
      </w:r>
      <w:r w:rsidR="002C3F9B">
        <w:t xml:space="preserve">  </w:t>
      </w:r>
      <w:r w:rsidRPr="008D448B">
        <w:t>scripts</w:t>
      </w:r>
      <w:r w:rsidR="002C3F9B">
        <w:t xml:space="preserve">  </w:t>
      </w:r>
      <w:r w:rsidRPr="008D448B">
        <w:t>del</w:t>
      </w:r>
      <w:r w:rsidR="002C3F9B">
        <w:t xml:space="preserve">  </w:t>
      </w:r>
      <w:r w:rsidRPr="008D448B">
        <w:t>lado</w:t>
      </w:r>
      <w:r w:rsidR="002C3F9B">
        <w:t xml:space="preserve">  </w:t>
      </w:r>
      <w:r w:rsidRPr="008D448B">
        <w:t>del</w:t>
      </w:r>
      <w:r w:rsidR="002C3F9B">
        <w:t xml:space="preserve">  </w:t>
      </w:r>
      <w:r w:rsidRPr="008D448B">
        <w:t>servidor</w:t>
      </w:r>
      <w:r w:rsidR="002C3F9B">
        <w:t xml:space="preserve">  </w:t>
      </w:r>
      <w:r w:rsidRPr="008D448B">
        <w:t>que</w:t>
      </w:r>
      <w:r w:rsidR="002C3F9B">
        <w:t xml:space="preserve">  </w:t>
      </w:r>
      <w:r w:rsidRPr="008D448B">
        <w:t>descargan</w:t>
      </w:r>
      <w:r w:rsidR="002C3F9B">
        <w:t xml:space="preserve">  </w:t>
      </w:r>
      <w:r w:rsidRPr="008D448B">
        <w:t>páginas</w:t>
      </w:r>
      <w:r w:rsidR="002C3F9B">
        <w:t xml:space="preserve">  </w:t>
      </w:r>
      <w:r w:rsidRPr="008D448B">
        <w:t>HTML</w:t>
      </w:r>
      <w:r w:rsidR="002C3F9B">
        <w:t xml:space="preserve">  </w:t>
      </w:r>
      <w:r w:rsidRPr="008D448B">
        <w:t>y</w:t>
      </w:r>
      <w:r w:rsidR="002C3F9B">
        <w:t xml:space="preserve">  </w:t>
      </w:r>
      <w:r w:rsidRPr="008D448B">
        <w:t>las</w:t>
      </w:r>
      <w:r w:rsidR="002C3F9B">
        <w:t xml:space="preserve">  </w:t>
      </w:r>
      <w:r w:rsidRPr="008D448B">
        <w:t>procesan,</w:t>
      </w:r>
      <w:r w:rsidR="002C3F9B">
        <w:t xml:space="preserve">  </w:t>
      </w:r>
      <w:r w:rsidRPr="008D448B">
        <w:t>también</w:t>
      </w:r>
      <w:r w:rsidR="002C3F9B">
        <w:t xml:space="preserve">  </w:t>
      </w:r>
      <w:r w:rsidRPr="008D448B">
        <w:t>pueden</w:t>
      </w:r>
      <w:r w:rsidR="002C3F9B">
        <w:t xml:space="preserve">  </w:t>
      </w:r>
      <w:r w:rsidRPr="008D448B">
        <w:t>usar</w:t>
      </w:r>
      <w:r w:rsidR="002C3F9B">
        <w:t xml:space="preserve">  </w:t>
      </w:r>
      <w:r w:rsidRPr="008D448B">
        <w:t>DOM.</w:t>
      </w:r>
      <w:r w:rsidR="002C3F9B">
        <w:t xml:space="preserve">  </w:t>
      </w:r>
      <w:r w:rsidRPr="008D448B">
        <w:t>Sin</w:t>
      </w:r>
      <w:r w:rsidR="002C3F9B">
        <w:t xml:space="preserve">  </w:t>
      </w:r>
      <w:r w:rsidRPr="008D448B">
        <w:t>embargo,</w:t>
      </w:r>
      <w:r w:rsidR="002C3F9B">
        <w:t xml:space="preserve">  </w:t>
      </w:r>
      <w:r w:rsidRPr="008D448B">
        <w:t>podrían</w:t>
      </w:r>
      <w:r w:rsidR="002C3F9B">
        <w:t xml:space="preserve">  </w:t>
      </w:r>
      <w:r w:rsidRPr="008D448B">
        <w:t>admitir</w:t>
      </w:r>
      <w:r w:rsidR="002C3F9B">
        <w:t xml:space="preserve">  </w:t>
      </w:r>
      <w:r w:rsidRPr="008D448B">
        <w:t>solamente</w:t>
      </w:r>
      <w:r w:rsidR="002C3F9B">
        <w:t xml:space="preserve">  </w:t>
      </w:r>
      <w:r w:rsidRPr="008D448B">
        <w:t>parte</w:t>
      </w:r>
      <w:r w:rsidR="002C3F9B">
        <w:t xml:space="preserve">  </w:t>
      </w:r>
      <w:r w:rsidRPr="008D448B">
        <w:t>de</w:t>
      </w:r>
      <w:r w:rsidR="002C3F9B">
        <w:t xml:space="preserve">  </w:t>
      </w:r>
      <w:r w:rsidRPr="008D448B">
        <w:t>la</w:t>
      </w:r>
      <w:r w:rsidR="002C3F9B">
        <w:t xml:space="preserve">  </w:t>
      </w:r>
      <w:r w:rsidRPr="008D448B">
        <w:t>especificación</w:t>
      </w:r>
      <w:r>
        <w:t>.</w:t>
      </w:r>
    </w:p>
    <w:p w14:paraId="4B770483" w14:textId="410E5231" w:rsidR="00EA129C" w:rsidRPr="00A11544" w:rsidRDefault="00EA129C" w:rsidP="00EA129C">
      <w:r>
        <w:rPr>
          <w:b/>
          <w:bCs/>
          <w:u w:val="single"/>
        </w:rPr>
        <w:t>CSSOM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los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estilos</w:t>
      </w:r>
      <w:r>
        <w:t>:</w:t>
      </w:r>
      <w:r w:rsidR="002C3F9B">
        <w:t xml:space="preserve">  </w:t>
      </w:r>
      <w:r w:rsidRPr="00A11544">
        <w:t>CSSOM</w:t>
      </w:r>
      <w:r w:rsidR="002C3F9B">
        <w:t xml:space="preserve">  </w:t>
      </w:r>
      <w:r w:rsidRPr="00A11544">
        <w:t>se</w:t>
      </w:r>
      <w:r w:rsidR="002C3F9B">
        <w:t xml:space="preserve">  </w:t>
      </w:r>
      <w:r w:rsidRPr="00A11544">
        <w:t>usa</w:t>
      </w:r>
      <w:r w:rsidR="002C3F9B">
        <w:t xml:space="preserve">  </w:t>
      </w:r>
      <w:r w:rsidRPr="00A11544">
        <w:t>junto</w:t>
      </w:r>
      <w:r w:rsidR="002C3F9B">
        <w:t xml:space="preserve">  </w:t>
      </w:r>
      <w:r w:rsidRPr="00A11544">
        <w:t>con</w:t>
      </w:r>
      <w:r w:rsidR="002C3F9B">
        <w:t xml:space="preserve">  </w:t>
      </w:r>
      <w:r w:rsidRPr="00A11544">
        <w:t>DOM</w:t>
      </w:r>
      <w:r w:rsidR="002C3F9B">
        <w:t xml:space="preserve">  </w:t>
      </w:r>
      <w:r w:rsidRPr="00A11544">
        <w:t>cuando</w:t>
      </w:r>
      <w:r w:rsidR="002C3F9B">
        <w:t xml:space="preserve">  </w:t>
      </w:r>
      <w:r w:rsidRPr="00A11544">
        <w:t>modificamos</w:t>
      </w:r>
      <w:r w:rsidR="002C3F9B">
        <w:t xml:space="preserve">  </w:t>
      </w:r>
      <w:r w:rsidRPr="00A11544">
        <w:t>las</w:t>
      </w:r>
      <w:r w:rsidR="002C3F9B">
        <w:t xml:space="preserve">  </w:t>
      </w:r>
      <w:r w:rsidRPr="00A11544">
        <w:t>reglas</w:t>
      </w:r>
      <w:r w:rsidR="002C3F9B">
        <w:t xml:space="preserve">  </w:t>
      </w:r>
      <w:r w:rsidRPr="00A11544">
        <w:t>de</w:t>
      </w:r>
      <w:r w:rsidR="002C3F9B">
        <w:t xml:space="preserve">  </w:t>
      </w:r>
      <w:r w:rsidRPr="00A11544">
        <w:t>estilo</w:t>
      </w:r>
      <w:r w:rsidR="002C3F9B">
        <w:t xml:space="preserve">  </w:t>
      </w:r>
      <w:r w:rsidRPr="00A11544">
        <w:t>para</w:t>
      </w:r>
      <w:r w:rsidR="002C3F9B">
        <w:t xml:space="preserve">  </w:t>
      </w:r>
      <w:r w:rsidRPr="00A11544">
        <w:t>el</w:t>
      </w:r>
      <w:r w:rsidR="002C3F9B">
        <w:t xml:space="preserve">  </w:t>
      </w:r>
      <w:r w:rsidRPr="00A11544">
        <w:t>documento.</w:t>
      </w:r>
      <w:r w:rsidR="002C3F9B">
        <w:t xml:space="preserve">  </w:t>
      </w:r>
      <w:r w:rsidRPr="00A11544">
        <w:t>Sin</w:t>
      </w:r>
      <w:r w:rsidR="002C3F9B">
        <w:t xml:space="preserve">  </w:t>
      </w:r>
      <w:r w:rsidRPr="00A11544">
        <w:t>embargo,</w:t>
      </w:r>
      <w:r w:rsidR="002C3F9B">
        <w:t xml:space="preserve">  </w:t>
      </w:r>
      <w:r w:rsidRPr="00A11544">
        <w:t>en</w:t>
      </w:r>
      <w:r w:rsidR="002C3F9B">
        <w:t xml:space="preserve">  </w:t>
      </w:r>
      <w:r w:rsidRPr="00A11544">
        <w:t>la</w:t>
      </w:r>
      <w:r w:rsidR="002C3F9B">
        <w:t xml:space="preserve">  </w:t>
      </w:r>
      <w:r w:rsidRPr="00A11544">
        <w:t>práctica</w:t>
      </w:r>
      <w:r w:rsidR="002C3F9B">
        <w:t xml:space="preserve">  </w:t>
      </w:r>
      <w:r w:rsidRPr="00A11544">
        <w:t>rara</w:t>
      </w:r>
      <w:r w:rsidR="002C3F9B">
        <w:t xml:space="preserve">  </w:t>
      </w:r>
      <w:r w:rsidRPr="00A11544">
        <w:t>vez</w:t>
      </w:r>
      <w:r w:rsidR="002C3F9B">
        <w:t xml:space="preserve">  </w:t>
      </w:r>
      <w:r w:rsidRPr="00A11544">
        <w:t>se</w:t>
      </w:r>
      <w:r w:rsidR="002C3F9B">
        <w:t xml:space="preserve">  </w:t>
      </w:r>
      <w:r w:rsidRPr="00A11544">
        <w:t>requiere</w:t>
      </w:r>
      <w:r w:rsidR="002C3F9B">
        <w:t xml:space="preserve">  </w:t>
      </w:r>
      <w:r w:rsidRPr="00A11544">
        <w:t>CSSOM,</w:t>
      </w:r>
      <w:r w:rsidR="002C3F9B">
        <w:t xml:space="preserve">  </w:t>
      </w:r>
      <w:r w:rsidRPr="00A11544">
        <w:t>porque</w:t>
      </w:r>
      <w:r w:rsidR="002C3F9B">
        <w:t xml:space="preserve">  </w:t>
      </w:r>
      <w:r w:rsidRPr="00A11544">
        <w:t>rara</w:t>
      </w:r>
      <w:r w:rsidR="002C3F9B">
        <w:t xml:space="preserve">  </w:t>
      </w:r>
      <w:r w:rsidRPr="00A11544">
        <w:t>vez</w:t>
      </w:r>
      <w:r w:rsidR="002C3F9B">
        <w:t xml:space="preserve">  </w:t>
      </w:r>
      <w:r w:rsidRPr="00A11544">
        <w:t>necesitamos</w:t>
      </w:r>
      <w:r w:rsidR="002C3F9B">
        <w:t xml:space="preserve">  </w:t>
      </w:r>
      <w:r w:rsidRPr="00A11544">
        <w:t>modificar</w:t>
      </w:r>
      <w:r w:rsidR="002C3F9B">
        <w:t xml:space="preserve">  </w:t>
      </w:r>
      <w:r w:rsidRPr="00A11544">
        <w:t>las</w:t>
      </w:r>
      <w:r w:rsidR="002C3F9B">
        <w:t xml:space="preserve">  </w:t>
      </w:r>
      <w:r w:rsidRPr="00A11544">
        <w:t>reglas</w:t>
      </w:r>
      <w:r w:rsidR="002C3F9B">
        <w:t xml:space="preserve">  </w:t>
      </w:r>
      <w:r w:rsidRPr="00A11544">
        <w:t>CSS</w:t>
      </w:r>
      <w:r w:rsidR="002C3F9B">
        <w:t xml:space="preserve">  </w:t>
      </w:r>
      <w:r w:rsidRPr="00A11544">
        <w:t>desde</w:t>
      </w:r>
      <w:r w:rsidR="002C3F9B">
        <w:t xml:space="preserve">  </w:t>
      </w:r>
      <w:r w:rsidRPr="00A11544">
        <w:t>JavaScript</w:t>
      </w:r>
      <w:r>
        <w:t>.</w:t>
      </w:r>
    </w:p>
    <w:p w14:paraId="2FF4EA43" w14:textId="22342BC0" w:rsidR="00EA129C" w:rsidRDefault="00EA129C" w:rsidP="00EA129C">
      <w:pPr>
        <w:pStyle w:val="Ttulo2"/>
      </w:pPr>
      <w:bookmarkStart w:id="2" w:name="_Toc120740348"/>
      <w:r>
        <w:lastRenderedPageBreak/>
        <w:t>1.2.-</w:t>
      </w:r>
      <w:r w:rsidR="002C3F9B">
        <w:t xml:space="preserve">  </w:t>
      </w:r>
      <w:r>
        <w:t>BOM</w:t>
      </w:r>
      <w:r w:rsidR="002C3F9B">
        <w:t xml:space="preserve">  </w:t>
      </w:r>
      <w:r>
        <w:t>(Modelo</w:t>
      </w:r>
      <w:r w:rsidR="002C3F9B">
        <w:t xml:space="preserve">  </w:t>
      </w:r>
      <w:r>
        <w:t>de</w:t>
      </w:r>
      <w:r w:rsidR="002C3F9B">
        <w:t xml:space="preserve">  </w:t>
      </w:r>
      <w:r>
        <w:t>Objetos</w:t>
      </w:r>
      <w:r w:rsidR="002C3F9B">
        <w:t xml:space="preserve">  </w:t>
      </w:r>
      <w:r>
        <w:t>del</w:t>
      </w:r>
      <w:r w:rsidR="002C3F9B">
        <w:t xml:space="preserve">  </w:t>
      </w:r>
      <w:r>
        <w:t>Navegador)</w:t>
      </w:r>
      <w:bookmarkEnd w:id="2"/>
    </w:p>
    <w:p w14:paraId="61CBC98E" w14:textId="42B9E8D6" w:rsidR="00EA129C" w:rsidRDefault="00EA129C" w:rsidP="00EA129C">
      <w:r>
        <w:t>S</w:t>
      </w:r>
      <w:r w:rsidRPr="0038291B">
        <w:t>on</w:t>
      </w:r>
      <w:r w:rsidR="002C3F9B">
        <w:t xml:space="preserve">  </w:t>
      </w:r>
      <w:r w:rsidRPr="0038291B">
        <w:t>objetos</w:t>
      </w:r>
      <w:r w:rsidR="002C3F9B">
        <w:t xml:space="preserve">  </w:t>
      </w:r>
      <w:r w:rsidRPr="0038291B">
        <w:t>adicionales</w:t>
      </w:r>
      <w:r w:rsidR="002C3F9B">
        <w:t xml:space="preserve">  </w:t>
      </w:r>
      <w:r w:rsidRPr="0038291B">
        <w:t>proporcionados</w:t>
      </w:r>
      <w:r w:rsidR="002C3F9B">
        <w:t xml:space="preserve">  </w:t>
      </w:r>
      <w:r w:rsidRPr="0038291B">
        <w:t>por</w:t>
      </w:r>
      <w:r w:rsidR="002C3F9B">
        <w:t xml:space="preserve">  </w:t>
      </w:r>
      <w:r w:rsidRPr="0038291B">
        <w:t>el</w:t>
      </w:r>
      <w:r w:rsidR="002C3F9B">
        <w:t xml:space="preserve">  </w:t>
      </w:r>
      <w:r w:rsidRPr="0038291B">
        <w:t>navegador</w:t>
      </w:r>
      <w:r w:rsidR="002C3F9B">
        <w:t xml:space="preserve">  </w:t>
      </w:r>
      <w:r w:rsidRPr="0038291B">
        <w:t>(entorno</w:t>
      </w:r>
      <w:r w:rsidR="002C3F9B">
        <w:t xml:space="preserve">  </w:t>
      </w:r>
      <w:r w:rsidRPr="0038291B">
        <w:t>host)</w:t>
      </w:r>
      <w:r w:rsidR="002C3F9B">
        <w:t xml:space="preserve">  </w:t>
      </w:r>
      <w:r w:rsidRPr="0038291B">
        <w:t>para</w:t>
      </w:r>
      <w:r w:rsidR="002C3F9B">
        <w:t xml:space="preserve">  </w:t>
      </w:r>
      <w:r w:rsidRPr="0038291B">
        <w:t>trabajar</w:t>
      </w:r>
      <w:r w:rsidR="002C3F9B">
        <w:t xml:space="preserve">  </w:t>
      </w:r>
      <w:r w:rsidRPr="0038291B">
        <w:t>con</w:t>
      </w:r>
      <w:r w:rsidR="002C3F9B">
        <w:t xml:space="preserve">  </w:t>
      </w:r>
      <w:r w:rsidRPr="0038291B">
        <w:t>todo</w:t>
      </w:r>
      <w:r w:rsidR="002C3F9B">
        <w:t xml:space="preserve">  </w:t>
      </w:r>
      <w:r w:rsidRPr="0038291B">
        <w:t>excepto</w:t>
      </w:r>
      <w:r w:rsidR="002C3F9B">
        <w:t xml:space="preserve">  </w:t>
      </w:r>
      <w:r w:rsidRPr="0038291B">
        <w:t>el</w:t>
      </w:r>
      <w:r w:rsidR="002C3F9B">
        <w:t xml:space="preserve">  </w:t>
      </w:r>
      <w:r w:rsidRPr="0038291B">
        <w:t>documento.</w:t>
      </w:r>
    </w:p>
    <w:p w14:paraId="620035C9" w14:textId="0F1DD08B" w:rsidR="00EA129C" w:rsidRPr="009050F1" w:rsidRDefault="00EA129C" w:rsidP="00224C62">
      <w:pPr>
        <w:pStyle w:val="Prrafodelista"/>
        <w:numPr>
          <w:ilvl w:val="0"/>
          <w:numId w:val="1"/>
        </w:numPr>
        <w:jc w:val="both"/>
        <w:rPr>
          <w:rFonts w:ascii="Source Sans Pro" w:hAnsi="Source Sans Pro"/>
        </w:rPr>
      </w:pPr>
      <w:r w:rsidRPr="009050F1">
        <w:rPr>
          <w:rFonts w:ascii="Source Sans Pro" w:hAnsi="Source Sans Pro"/>
          <w:b/>
          <w:bCs/>
        </w:rPr>
        <w:t>navigator.userAgent</w:t>
      </w:r>
      <w:r w:rsidRPr="009050F1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acerca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del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navegador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actual</w:t>
      </w:r>
    </w:p>
    <w:p w14:paraId="3D1C3AC2" w14:textId="12BBCD35" w:rsidR="00EA129C" w:rsidRPr="009050F1" w:rsidRDefault="00EA129C" w:rsidP="00224C62">
      <w:pPr>
        <w:pStyle w:val="Prrafodelista"/>
        <w:numPr>
          <w:ilvl w:val="0"/>
          <w:numId w:val="1"/>
        </w:numPr>
        <w:jc w:val="both"/>
        <w:rPr>
          <w:rFonts w:ascii="Source Sans Pro" w:hAnsi="Source Sans Pro"/>
        </w:rPr>
      </w:pPr>
      <w:r w:rsidRPr="009050F1">
        <w:rPr>
          <w:rFonts w:ascii="Source Sans Pro" w:hAnsi="Source Sans Pro"/>
          <w:b/>
          <w:bCs/>
        </w:rPr>
        <w:t>navigator.platform</w:t>
      </w:r>
      <w:r w:rsidRPr="009050F1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acerca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plataforma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(ayuda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distinguir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Windows/Linux/Mac,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etc.).</w:t>
      </w:r>
    </w:p>
    <w:p w14:paraId="7F06FD0A" w14:textId="57B6A064" w:rsidR="00EA129C" w:rsidRPr="009050F1" w:rsidRDefault="00EA129C" w:rsidP="00224C62">
      <w:pPr>
        <w:pStyle w:val="Prrafodelista"/>
        <w:numPr>
          <w:ilvl w:val="0"/>
          <w:numId w:val="1"/>
        </w:numPr>
        <w:jc w:val="both"/>
        <w:rPr>
          <w:rFonts w:ascii="Source Sans Pro" w:hAnsi="Source Sans Pro"/>
        </w:rPr>
      </w:pPr>
      <w:r w:rsidRPr="009050F1">
        <w:rPr>
          <w:rFonts w:ascii="Source Sans Pro" w:hAnsi="Source Sans Pro"/>
          <w:b/>
          <w:bCs/>
        </w:rPr>
        <w:t>Objeto</w:t>
      </w:r>
      <w:r w:rsidR="002C3F9B">
        <w:rPr>
          <w:rFonts w:ascii="Source Sans Pro" w:hAnsi="Source Sans Pro"/>
          <w:b/>
          <w:bCs/>
        </w:rPr>
        <w:t xml:space="preserve">  </w:t>
      </w:r>
      <w:r w:rsidRPr="009050F1">
        <w:rPr>
          <w:rFonts w:ascii="Source Sans Pro" w:hAnsi="Source Sans Pro"/>
          <w:b/>
          <w:bCs/>
        </w:rPr>
        <w:t>location</w:t>
      </w:r>
      <w:r w:rsidRPr="009050F1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nos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permite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leer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URL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actual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y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puede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redirigir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navegador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una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nueva.</w:t>
      </w:r>
    </w:p>
    <w:p w14:paraId="4A265D4C" w14:textId="79479AC9" w:rsidR="00EA129C" w:rsidRPr="009050F1" w:rsidRDefault="00EA129C" w:rsidP="00224C62">
      <w:pPr>
        <w:pStyle w:val="Prrafodelista"/>
        <w:numPr>
          <w:ilvl w:val="0"/>
          <w:numId w:val="1"/>
        </w:numPr>
        <w:jc w:val="both"/>
        <w:rPr>
          <w:rFonts w:ascii="Source Sans Pro" w:hAnsi="Source Sans Pro"/>
        </w:rPr>
      </w:pPr>
      <w:r w:rsidRPr="009050F1">
        <w:rPr>
          <w:rFonts w:ascii="Source Sans Pro" w:hAnsi="Source Sans Pro"/>
          <w:b/>
          <w:bCs/>
        </w:rPr>
        <w:t>Las</w:t>
      </w:r>
      <w:r w:rsidR="002C3F9B">
        <w:rPr>
          <w:rFonts w:ascii="Source Sans Pro" w:hAnsi="Source Sans Pro"/>
          <w:b/>
          <w:bCs/>
        </w:rPr>
        <w:t xml:space="preserve">  </w:t>
      </w:r>
      <w:r w:rsidRPr="009050F1">
        <w:rPr>
          <w:rFonts w:ascii="Source Sans Pro" w:hAnsi="Source Sans Pro"/>
          <w:b/>
          <w:bCs/>
        </w:rPr>
        <w:t>funciones</w:t>
      </w:r>
      <w:r w:rsidR="002C3F9B">
        <w:rPr>
          <w:rFonts w:ascii="Source Sans Pro" w:hAnsi="Source Sans Pro"/>
          <w:b/>
          <w:bCs/>
        </w:rPr>
        <w:t xml:space="preserve">  </w:t>
      </w:r>
      <w:r w:rsidRPr="009050F1">
        <w:rPr>
          <w:rFonts w:ascii="Source Sans Pro" w:hAnsi="Source Sans Pro"/>
          <w:b/>
          <w:bCs/>
        </w:rPr>
        <w:t>alert/confirm/prompt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también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forman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parte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BOM.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Sin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embargo,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no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necesitan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llamarse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por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navigator.alert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ni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pertenecen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al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objeto</w:t>
      </w:r>
      <w:r w:rsidR="002C3F9B">
        <w:rPr>
          <w:rFonts w:ascii="Source Sans Pro" w:hAnsi="Source Sans Pro"/>
        </w:rPr>
        <w:t xml:space="preserve">  </w:t>
      </w:r>
      <w:r w:rsidRPr="009050F1">
        <w:rPr>
          <w:rFonts w:ascii="Source Sans Pro" w:hAnsi="Source Sans Pro"/>
        </w:rPr>
        <w:t>document.</w:t>
      </w:r>
    </w:p>
    <w:p w14:paraId="3CD5FF68" w14:textId="55EC7B76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alert(location.href);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muestra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la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URL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actual</w:t>
      </w:r>
    </w:p>
    <w:p w14:paraId="78B4079A" w14:textId="75F20741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 w:rsidRPr="00FE3A8B">
        <w:rPr>
          <w:rFonts w:ascii="Consolas" w:hAnsi="Consolas" w:cs="Courier New"/>
          <w:color w:val="0000FF"/>
          <w:sz w:val="17"/>
          <w:szCs w:val="17"/>
          <w:lang w:val="en-US"/>
        </w:rPr>
        <w:t>if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E3A8B">
        <w:rPr>
          <w:rFonts w:ascii="Consolas" w:hAnsi="Consolas" w:cs="Courier New"/>
          <w:color w:val="000000"/>
          <w:sz w:val="17"/>
          <w:szCs w:val="17"/>
          <w:lang w:val="en-US"/>
        </w:rPr>
        <w:t>(confirm(</w:t>
      </w:r>
      <w:r w:rsidRPr="00FE3A8B">
        <w:rPr>
          <w:rFonts w:ascii="Consolas" w:hAnsi="Consolas" w:cs="Courier New"/>
          <w:color w:val="A31515"/>
          <w:sz w:val="17"/>
          <w:szCs w:val="17"/>
          <w:lang w:val="en-US"/>
        </w:rPr>
        <w:t>"Ir</w:t>
      </w:r>
      <w:r w:rsidR="002C3F9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Pr="00FE3A8B">
        <w:rPr>
          <w:rFonts w:ascii="Consolas" w:hAnsi="Consolas" w:cs="Courier New"/>
          <w:color w:val="A31515"/>
          <w:sz w:val="17"/>
          <w:szCs w:val="17"/>
          <w:lang w:val="en-US"/>
        </w:rPr>
        <w:t>a</w:t>
      </w:r>
      <w:r w:rsidR="002C3F9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Pr="00FE3A8B">
        <w:rPr>
          <w:rFonts w:ascii="Consolas" w:hAnsi="Consolas" w:cs="Courier New"/>
          <w:color w:val="A31515"/>
          <w:sz w:val="17"/>
          <w:szCs w:val="17"/>
          <w:lang w:val="en-US"/>
        </w:rPr>
        <w:t>wikipedia?"</w:t>
      </w:r>
      <w:r w:rsidRPr="00FE3A8B">
        <w:rPr>
          <w:rFonts w:ascii="Consolas" w:hAnsi="Consolas" w:cs="Courier New"/>
          <w:color w:val="000000"/>
          <w:sz w:val="17"/>
          <w:szCs w:val="17"/>
          <w:lang w:val="en-US"/>
        </w:rPr>
        <w:t>))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{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location.href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"https://wikipedia.org"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redirigir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navegador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otra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URL</w:t>
      </w:r>
    </w:p>
    <w:p w14:paraId="2D94A272" w14:textId="77777777" w:rsidR="00EA129C" w:rsidRDefault="00EA129C" w:rsidP="00EA12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3A28C0DD" w14:textId="77777777" w:rsidR="00EA129C" w:rsidRPr="00FE3A8B" w:rsidRDefault="00EA129C" w:rsidP="008A3575">
      <w:pPr>
        <w:spacing w:after="0"/>
      </w:pPr>
    </w:p>
    <w:p w14:paraId="487BA2C5" w14:textId="0C1CEABD" w:rsidR="00EA129C" w:rsidRDefault="00EA129C" w:rsidP="00EA129C">
      <w:pPr>
        <w:pStyle w:val="Ttulo1"/>
      </w:pPr>
      <w:bookmarkStart w:id="3" w:name="_Toc120740349"/>
      <w:r>
        <w:t>2.-</w:t>
      </w:r>
      <w:r w:rsidR="002C3F9B">
        <w:t xml:space="preserve">  </w:t>
      </w:r>
      <w:r>
        <w:t>Árbol</w:t>
      </w:r>
      <w:r w:rsidR="002C3F9B">
        <w:t xml:space="preserve">  </w:t>
      </w:r>
      <w:r>
        <w:t>del</w:t>
      </w:r>
      <w:r w:rsidR="002C3F9B">
        <w:t xml:space="preserve">  </w:t>
      </w:r>
      <w:r>
        <w:t>Modelo</w:t>
      </w:r>
      <w:r w:rsidR="002C3F9B">
        <w:t xml:space="preserve">  </w:t>
      </w:r>
      <w:r>
        <w:t>de</w:t>
      </w:r>
      <w:r w:rsidR="002C3F9B">
        <w:t xml:space="preserve">  </w:t>
      </w:r>
      <w:r>
        <w:t>Objetos</w:t>
      </w:r>
      <w:r w:rsidR="002C3F9B">
        <w:t xml:space="preserve">  </w:t>
      </w:r>
      <w:r>
        <w:t>del</w:t>
      </w:r>
      <w:r w:rsidR="002C3F9B">
        <w:t xml:space="preserve">  </w:t>
      </w:r>
      <w:r>
        <w:t>Documento</w:t>
      </w:r>
      <w:r w:rsidR="002C3F9B">
        <w:t xml:space="preserve">  </w:t>
      </w:r>
      <w:r>
        <w:t>(DOM).</w:t>
      </w:r>
      <w:bookmarkEnd w:id="3"/>
    </w:p>
    <w:p w14:paraId="4A203A28" w14:textId="2F2151DB" w:rsidR="00EA129C" w:rsidRDefault="00EA129C" w:rsidP="00EA129C">
      <w:r>
        <w:t>Según</w:t>
      </w:r>
      <w:r w:rsidR="002C3F9B">
        <w:t xml:space="preserve">  </w:t>
      </w:r>
      <w:r>
        <w:t>el</w:t>
      </w:r>
      <w:r w:rsidR="002C3F9B">
        <w:t xml:space="preserve">  </w:t>
      </w:r>
      <w:r>
        <w:t>Modelo</w:t>
      </w:r>
      <w:r w:rsidR="002C3F9B">
        <w:t xml:space="preserve">  </w:t>
      </w:r>
      <w:r>
        <w:t>de</w:t>
      </w:r>
      <w:r w:rsidR="002C3F9B">
        <w:t xml:space="preserve">  </w:t>
      </w:r>
      <w:r>
        <w:t>Objetos</w:t>
      </w:r>
      <w:r w:rsidR="002C3F9B">
        <w:t xml:space="preserve">  </w:t>
      </w:r>
      <w:r>
        <w:t>del</w:t>
      </w:r>
      <w:r w:rsidR="002C3F9B">
        <w:t xml:space="preserve">  </w:t>
      </w:r>
      <w:r>
        <w:t>Documento</w:t>
      </w:r>
      <w:r w:rsidR="002C3F9B">
        <w:t xml:space="preserve">  </w:t>
      </w:r>
      <w:r>
        <w:t>(DOM),</w:t>
      </w:r>
      <w:r w:rsidR="002C3F9B">
        <w:t xml:space="preserve">  </w:t>
      </w:r>
      <w:r w:rsidRPr="008A7C31">
        <w:rPr>
          <w:b/>
          <w:bCs/>
        </w:rPr>
        <w:t>cada</w:t>
      </w:r>
      <w:r w:rsidR="002C3F9B">
        <w:rPr>
          <w:b/>
          <w:bCs/>
        </w:rPr>
        <w:t xml:space="preserve">  </w:t>
      </w:r>
      <w:r w:rsidRPr="008A7C31">
        <w:rPr>
          <w:b/>
          <w:bCs/>
        </w:rPr>
        <w:t>etiqueta</w:t>
      </w:r>
      <w:r w:rsidR="002C3F9B">
        <w:rPr>
          <w:b/>
          <w:bCs/>
        </w:rPr>
        <w:t xml:space="preserve">  </w:t>
      </w:r>
      <w:r w:rsidRPr="008A7C31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8A7C31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8A7C31">
        <w:rPr>
          <w:b/>
          <w:bCs/>
        </w:rPr>
        <w:t>un</w:t>
      </w:r>
      <w:r w:rsidR="002C3F9B">
        <w:rPr>
          <w:b/>
          <w:bCs/>
        </w:rPr>
        <w:t xml:space="preserve">  </w:t>
      </w:r>
      <w:r w:rsidRPr="008A7C31">
        <w:rPr>
          <w:b/>
          <w:bCs/>
        </w:rPr>
        <w:t>objeto</w:t>
      </w:r>
      <w:r>
        <w:t>.</w:t>
      </w:r>
      <w:r w:rsidR="002C3F9B">
        <w:t xml:space="preserve">  </w:t>
      </w:r>
      <w:r>
        <w:t>Las</w:t>
      </w:r>
      <w:r w:rsidR="002C3F9B">
        <w:t xml:space="preserve">  </w:t>
      </w:r>
      <w:r>
        <w:t>etiquetas</w:t>
      </w:r>
      <w:r w:rsidR="002C3F9B">
        <w:t xml:space="preserve">  </w:t>
      </w:r>
      <w:r>
        <w:t>anidadas</w:t>
      </w:r>
      <w:r w:rsidR="002C3F9B">
        <w:t xml:space="preserve">  </w:t>
      </w:r>
      <w:r>
        <w:t>son</w:t>
      </w:r>
      <w:r w:rsidR="002C3F9B">
        <w:t xml:space="preserve">  </w:t>
      </w:r>
      <w:r>
        <w:t>llamadas</w:t>
      </w:r>
      <w:r w:rsidR="002C3F9B">
        <w:t xml:space="preserve">  </w:t>
      </w:r>
      <w:r>
        <w:t>“hijas”</w:t>
      </w:r>
      <w:r w:rsidR="002C3F9B">
        <w:t xml:space="preserve">  </w:t>
      </w:r>
      <w:r>
        <w:t>de</w:t>
      </w:r>
      <w:r w:rsidR="002C3F9B">
        <w:t xml:space="preserve">  </w:t>
      </w:r>
      <w:r>
        <w:t>la</w:t>
      </w:r>
      <w:r w:rsidR="002C3F9B">
        <w:t xml:space="preserve">  </w:t>
      </w:r>
      <w:r>
        <w:t>etiqueta</w:t>
      </w:r>
      <w:r w:rsidR="002C3F9B">
        <w:t xml:space="preserve">  </w:t>
      </w:r>
      <w:r>
        <w:t>que</w:t>
      </w:r>
      <w:r w:rsidR="002C3F9B">
        <w:t xml:space="preserve">  </w:t>
      </w:r>
      <w:r>
        <w:t>las</w:t>
      </w:r>
      <w:r w:rsidR="002C3F9B">
        <w:t xml:space="preserve">  </w:t>
      </w:r>
      <w:r>
        <w:t>contiene.</w:t>
      </w:r>
      <w:r w:rsidR="002C3F9B">
        <w:t xml:space="preserve">  </w:t>
      </w:r>
      <w:r>
        <w:t>El</w:t>
      </w:r>
      <w:r w:rsidR="002C3F9B">
        <w:t xml:space="preserve">  </w:t>
      </w:r>
      <w:r>
        <w:t>texto</w:t>
      </w:r>
      <w:r w:rsidR="002C3F9B">
        <w:t xml:space="preserve">  </w:t>
      </w:r>
      <w:r>
        <w:t>dentro</w:t>
      </w:r>
      <w:r w:rsidR="002C3F9B">
        <w:t xml:space="preserve">  </w:t>
      </w:r>
      <w:r>
        <w:t>de</w:t>
      </w:r>
      <w:r w:rsidR="002C3F9B">
        <w:t xml:space="preserve">  </w:t>
      </w:r>
      <w:r>
        <w:t>una</w:t>
      </w:r>
      <w:r w:rsidR="002C3F9B">
        <w:t xml:space="preserve">  </w:t>
      </w:r>
      <w:r>
        <w:t>etiqueta</w:t>
      </w:r>
      <w:r w:rsidR="002C3F9B">
        <w:t xml:space="preserve">  </w:t>
      </w:r>
      <w:r>
        <w:t>también</w:t>
      </w:r>
      <w:r w:rsidR="002C3F9B">
        <w:t xml:space="preserve">  </w:t>
      </w:r>
      <w:r>
        <w:t>es</w:t>
      </w:r>
      <w:r w:rsidR="002C3F9B">
        <w:t xml:space="preserve">  </w:t>
      </w:r>
      <w:r>
        <w:t>un</w:t>
      </w:r>
      <w:r w:rsidR="002C3F9B">
        <w:t xml:space="preserve">  </w:t>
      </w:r>
      <w:r>
        <w:t>objeto.</w:t>
      </w:r>
    </w:p>
    <w:p w14:paraId="3CE4CCFA" w14:textId="1E55BC05" w:rsidR="00AF477D" w:rsidRDefault="00AF47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1295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document.body.style.background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'red'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establece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un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color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fondo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rojo</w:t>
      </w:r>
    </w:p>
    <w:p w14:paraId="63BE135B" w14:textId="7F10CF77" w:rsidR="00AF477D" w:rsidRPr="00AF477D" w:rsidRDefault="00AF477D" w:rsidP="00AF47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3129541"/>
        <w:rPr>
          <w:rFonts w:ascii="Consolas" w:hAnsi="Consolas" w:cs="Courier New"/>
          <w:sz w:val="17"/>
          <w:szCs w:val="17"/>
          <w:lang w:val="en-US"/>
        </w:rPr>
      </w:pP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setTimeout(()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document.body.style.background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A31515"/>
          <w:sz w:val="17"/>
          <w:szCs w:val="17"/>
          <w:lang w:val="en-US"/>
        </w:rPr>
        <w:t>''</w:t>
      </w: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6666"/>
          <w:sz w:val="17"/>
          <w:szCs w:val="17"/>
          <w:lang w:val="en-US"/>
        </w:rPr>
        <w:t>3000</w:t>
      </w:r>
      <w:r w:rsidRPr="00AF477D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8000"/>
          <w:sz w:val="17"/>
          <w:szCs w:val="17"/>
          <w:lang w:val="en-US"/>
        </w:rPr>
        <w:t>volver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AF477D">
        <w:rPr>
          <w:rFonts w:ascii="Consolas" w:hAnsi="Consolas" w:cs="Courier New"/>
          <w:color w:val="008000"/>
          <w:sz w:val="17"/>
          <w:szCs w:val="17"/>
          <w:lang w:val="en-US"/>
        </w:rPr>
        <w:t>atrás</w:t>
      </w:r>
    </w:p>
    <w:p w14:paraId="4EBB8500" w14:textId="29562DD9" w:rsidR="00AF477D" w:rsidRDefault="0091686A" w:rsidP="0091686A">
      <w:r w:rsidRPr="0091686A">
        <w:t>Como</w:t>
      </w:r>
      <w:r w:rsidR="002C3F9B">
        <w:t xml:space="preserve">  </w:t>
      </w:r>
      <w:r w:rsidRPr="0091686A">
        <w:t>se</w:t>
      </w:r>
      <w:r w:rsidR="002C3F9B">
        <w:t xml:space="preserve">  </w:t>
      </w:r>
      <w:r w:rsidRPr="0091686A">
        <w:t>puede</w:t>
      </w:r>
      <w:r w:rsidR="002C3F9B">
        <w:t xml:space="preserve">  </w:t>
      </w:r>
      <w:r w:rsidRPr="0091686A">
        <w:t>ver,</w:t>
      </w:r>
      <w:r w:rsidR="002C3F9B">
        <w:t xml:space="preserve">  </w:t>
      </w:r>
      <w:r w:rsidRPr="0091686A">
        <w:t>p</w:t>
      </w:r>
      <w:r>
        <w:t>odemos</w:t>
      </w:r>
      <w:r w:rsidR="002C3F9B">
        <w:t xml:space="preserve">  </w:t>
      </w:r>
      <w:r>
        <w:t>cambiar:</w:t>
      </w:r>
    </w:p>
    <w:p w14:paraId="267BDF5D" w14:textId="6175F772" w:rsidR="0091686A" w:rsidRDefault="0091686A" w:rsidP="0091686A">
      <w:pPr>
        <w:pStyle w:val="Prrafodelista"/>
        <w:numPr>
          <w:ilvl w:val="0"/>
          <w:numId w:val="3"/>
        </w:numPr>
      </w:pPr>
      <w:r>
        <w:t>Style.background</w:t>
      </w:r>
    </w:p>
    <w:p w14:paraId="4E52FB4D" w14:textId="29A7ED8B" w:rsidR="0091686A" w:rsidRDefault="0091686A" w:rsidP="0091686A">
      <w:pPr>
        <w:pStyle w:val="Prrafodelista"/>
        <w:numPr>
          <w:ilvl w:val="0"/>
          <w:numId w:val="3"/>
        </w:numPr>
      </w:pPr>
      <w:r>
        <w:t>innerHTML</w:t>
      </w:r>
    </w:p>
    <w:p w14:paraId="74BD4549" w14:textId="4694816A" w:rsidR="0091686A" w:rsidRDefault="0091686A" w:rsidP="0091686A">
      <w:pPr>
        <w:pStyle w:val="Prrafodelista"/>
        <w:numPr>
          <w:ilvl w:val="0"/>
          <w:numId w:val="3"/>
        </w:numPr>
      </w:pPr>
      <w:r>
        <w:t>offsetWidth</w:t>
      </w:r>
      <w:r w:rsidR="002C3F9B">
        <w:t xml:space="preserve">  </w:t>
      </w:r>
      <w:r>
        <w:t>(ancho</w:t>
      </w:r>
      <w:r w:rsidR="002C3F9B">
        <w:t xml:space="preserve">  </w:t>
      </w:r>
      <w:r>
        <w:t>del</w:t>
      </w:r>
      <w:r w:rsidR="002C3F9B">
        <w:t xml:space="preserve">  </w:t>
      </w:r>
      <w:r>
        <w:t>nodo</w:t>
      </w:r>
      <w:r w:rsidR="002C3F9B">
        <w:t xml:space="preserve">  </w:t>
      </w:r>
      <w:r>
        <w:t>en</w:t>
      </w:r>
      <w:r w:rsidR="002C3F9B">
        <w:t xml:space="preserve">  </w:t>
      </w:r>
      <w:r>
        <w:t>píxeles).</w:t>
      </w:r>
    </w:p>
    <w:p w14:paraId="3EC4A9EF" w14:textId="2B17939C" w:rsidR="0091686A" w:rsidRDefault="0091686A" w:rsidP="0091686A">
      <w:pPr>
        <w:pStyle w:val="Prrafodelista"/>
        <w:numPr>
          <w:ilvl w:val="0"/>
          <w:numId w:val="3"/>
        </w:numPr>
      </w:pPr>
      <w:r>
        <w:t>Etc.</w:t>
      </w:r>
    </w:p>
    <w:p w14:paraId="4095FFC8" w14:textId="51F44C67" w:rsidR="0091686A" w:rsidRDefault="005F5687" w:rsidP="0091686A">
      <w:r w:rsidRPr="008A3575">
        <w:rPr>
          <w:b/>
          <w:bCs/>
          <w:u w:val="single"/>
        </w:rPr>
        <w:t>Estructura</w:t>
      </w:r>
      <w:r w:rsidR="002C3F9B">
        <w:rPr>
          <w:b/>
          <w:bCs/>
          <w:u w:val="single"/>
        </w:rPr>
        <w:t xml:space="preserve">  </w:t>
      </w:r>
      <w:r w:rsidRPr="008A3575">
        <w:rPr>
          <w:b/>
          <w:bCs/>
          <w:u w:val="single"/>
        </w:rPr>
        <w:t>del</w:t>
      </w:r>
      <w:r w:rsidR="002C3F9B">
        <w:rPr>
          <w:b/>
          <w:bCs/>
          <w:u w:val="single"/>
        </w:rPr>
        <w:t xml:space="preserve">  </w:t>
      </w:r>
      <w:r w:rsidRPr="008A3575">
        <w:rPr>
          <w:b/>
          <w:bCs/>
          <w:u w:val="single"/>
        </w:rPr>
        <w:t>DOM</w:t>
      </w:r>
      <w:r>
        <w:t>:</w:t>
      </w:r>
    </w:p>
    <w:p w14:paraId="36E92871" w14:textId="3BD10008" w:rsidR="005F5687" w:rsidRDefault="005F5687" w:rsidP="0091686A">
      <w:r w:rsidRPr="005F5687">
        <w:rPr>
          <w:noProof/>
        </w:rPr>
        <w:drawing>
          <wp:inline distT="0" distB="0" distL="0" distR="0" wp14:anchorId="5BFB0746" wp14:editId="72A7E8D8">
            <wp:extent cx="3010828" cy="2133600"/>
            <wp:effectExtent l="0" t="0" r="0" b="0"/>
            <wp:docPr id="6" name="Imagen 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5497" cy="21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F3E" w14:textId="7AB9B96C" w:rsidR="00DE2A7E" w:rsidRPr="00DE2A7E" w:rsidRDefault="001A76E1" w:rsidP="00DE2A7E">
      <w:r w:rsidRPr="00567BAE">
        <w:rPr>
          <w:b/>
          <w:bCs/>
        </w:rPr>
        <w:lastRenderedPageBreak/>
        <w:t>El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texto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dentro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elementos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forma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texto,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etiquetados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como</w:t>
      </w:r>
      <w:r w:rsidR="002C3F9B">
        <w:rPr>
          <w:b/>
          <w:bCs/>
        </w:rPr>
        <w:t xml:space="preserve">  </w:t>
      </w:r>
      <w:r w:rsidRPr="00567BAE">
        <w:rPr>
          <w:b/>
          <w:bCs/>
        </w:rPr>
        <w:t>#text</w:t>
      </w:r>
      <w:r>
        <w:t>.</w:t>
      </w:r>
      <w:r w:rsidR="002C3F9B">
        <w:t xml:space="preserve">  </w:t>
      </w:r>
      <w:r>
        <w:t>Un</w:t>
      </w:r>
      <w:r w:rsidR="002C3F9B">
        <w:t xml:space="preserve">  </w:t>
      </w:r>
      <w:r>
        <w:t>nodo</w:t>
      </w:r>
      <w:r w:rsidR="002C3F9B">
        <w:t xml:space="preserve">  </w:t>
      </w:r>
      <w:r>
        <w:t>de</w:t>
      </w:r>
      <w:r w:rsidR="002C3F9B">
        <w:t xml:space="preserve">  </w:t>
      </w:r>
      <w:r>
        <w:t>texto</w:t>
      </w:r>
      <w:r w:rsidR="002C3F9B">
        <w:t xml:space="preserve">  </w:t>
      </w:r>
      <w:r>
        <w:t>contiene</w:t>
      </w:r>
      <w:r w:rsidR="002C3F9B">
        <w:t xml:space="preserve">  </w:t>
      </w:r>
      <w:r>
        <w:t>solo</w:t>
      </w:r>
      <w:r w:rsidR="002C3F9B">
        <w:t xml:space="preserve">  </w:t>
      </w:r>
      <w:r>
        <w:t>una</w:t>
      </w:r>
      <w:r w:rsidR="002C3F9B">
        <w:t xml:space="preserve">  </w:t>
      </w:r>
      <w:r>
        <w:t>cadena.</w:t>
      </w:r>
      <w:r w:rsidR="002C3F9B">
        <w:t xml:space="preserve">  </w:t>
      </w:r>
      <w:r>
        <w:t>Esta</w:t>
      </w:r>
      <w:r w:rsidR="002C3F9B">
        <w:t xml:space="preserve">  </w:t>
      </w:r>
      <w:r>
        <w:t>puede</w:t>
      </w:r>
      <w:r w:rsidR="002C3F9B">
        <w:t xml:space="preserve">  </w:t>
      </w:r>
      <w:r>
        <w:t>no</w:t>
      </w:r>
      <w:r w:rsidR="002C3F9B">
        <w:t xml:space="preserve">  </w:t>
      </w:r>
      <w:r>
        <w:t>tener</w:t>
      </w:r>
      <w:r w:rsidR="002C3F9B">
        <w:t xml:space="preserve">  </w:t>
      </w:r>
      <w:r>
        <w:t>hijos</w:t>
      </w:r>
      <w:r w:rsidR="002C3F9B">
        <w:t xml:space="preserve">  </w:t>
      </w:r>
      <w:r>
        <w:t>y</w:t>
      </w:r>
      <w:r w:rsidR="002C3F9B">
        <w:t xml:space="preserve">  </w:t>
      </w:r>
      <w:r>
        <w:t>siempre</w:t>
      </w:r>
      <w:r w:rsidR="002C3F9B">
        <w:t xml:space="preserve">  </w:t>
      </w:r>
      <w:r>
        <w:t>es</w:t>
      </w:r>
      <w:r w:rsidR="002C3F9B">
        <w:t xml:space="preserve">  </w:t>
      </w:r>
      <w:r>
        <w:t>una</w:t>
      </w:r>
      <w:r w:rsidR="002C3F9B">
        <w:t xml:space="preserve">  </w:t>
      </w:r>
      <w:r>
        <w:t>hoja</w:t>
      </w:r>
      <w:r w:rsidR="002C3F9B">
        <w:t xml:space="preserve">  </w:t>
      </w:r>
      <w:r>
        <w:t>del</w:t>
      </w:r>
      <w:r w:rsidR="002C3F9B">
        <w:t xml:space="preserve">  </w:t>
      </w:r>
      <w:r>
        <w:t>árbol.</w:t>
      </w:r>
    </w:p>
    <w:p w14:paraId="64FCEC79" w14:textId="22D01366" w:rsidR="00600F46" w:rsidRPr="00600F46" w:rsidRDefault="00DE2A7E" w:rsidP="00600F46">
      <w:pPr>
        <w:rPr>
          <w:rFonts w:ascii="MS Gothic" w:eastAsia="MS Gothic" w:hAnsi="MS Gothic" w:cs="MS Gothic"/>
        </w:rPr>
      </w:pPr>
      <w:r w:rsidRPr="00DE2A7E">
        <w:rPr>
          <w:b/>
          <w:bCs/>
        </w:rPr>
        <w:t>Hay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tener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cuenta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caracteres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especiales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DE2A7E">
        <w:rPr>
          <w:b/>
          <w:bCs/>
        </w:rPr>
        <w:t>texto</w:t>
      </w:r>
      <w:r w:rsidRPr="00DE2A7E">
        <w:t>:</w:t>
      </w:r>
      <w:r w:rsidR="002C3F9B">
        <w:t xml:space="preserve">  </w:t>
      </w:r>
      <w:r w:rsidRPr="00DE2A7E">
        <w:t>una</w:t>
      </w:r>
      <w:r w:rsidR="002C3F9B">
        <w:t xml:space="preserve">  </w:t>
      </w:r>
      <w:r w:rsidRPr="00DE2A7E">
        <w:t>línea</w:t>
      </w:r>
      <w:r w:rsidR="002C3F9B">
        <w:t xml:space="preserve">  </w:t>
      </w:r>
      <w:r w:rsidRPr="00DE2A7E">
        <w:t>nueva:</w:t>
      </w:r>
      <w:r w:rsidR="002C3F9B">
        <w:t xml:space="preserve">  </w:t>
      </w:r>
      <w:r w:rsidRPr="00DE2A7E">
        <w:rPr>
          <w:rFonts w:ascii="Cambria Math" w:hAnsi="Cambria Math" w:cs="Cambria Math"/>
        </w:rPr>
        <w:t>↵</w:t>
      </w:r>
      <w:r w:rsidR="002C3F9B">
        <w:t xml:space="preserve">  </w:t>
      </w:r>
      <w:r w:rsidRPr="00DE2A7E">
        <w:t>(en</w:t>
      </w:r>
      <w:r w:rsidR="002C3F9B">
        <w:t xml:space="preserve">  </w:t>
      </w:r>
      <w:r w:rsidRPr="00DE2A7E">
        <w:t>JavaScript</w:t>
      </w:r>
      <w:r w:rsidR="002C3F9B">
        <w:t xml:space="preserve">  </w:t>
      </w:r>
      <w:r w:rsidRPr="00DE2A7E">
        <w:t>se</w:t>
      </w:r>
      <w:r w:rsidR="002C3F9B">
        <w:t xml:space="preserve">  </w:t>
      </w:r>
      <w:r w:rsidRPr="00DE2A7E">
        <w:t>emplea</w:t>
      </w:r>
      <w:r w:rsidR="002C3F9B">
        <w:t xml:space="preserve">  </w:t>
      </w:r>
      <w:r w:rsidRPr="00DE2A7E">
        <w:t>\n</w:t>
      </w:r>
      <w:r w:rsidR="002C3F9B">
        <w:t xml:space="preserve">  </w:t>
      </w:r>
      <w:r w:rsidRPr="00DE2A7E">
        <w:t>para</w:t>
      </w:r>
      <w:r w:rsidR="002C3F9B">
        <w:t xml:space="preserve">  </w:t>
      </w:r>
      <w:r w:rsidRPr="00DE2A7E">
        <w:t>obtener</w:t>
      </w:r>
      <w:r w:rsidR="002C3F9B">
        <w:t xml:space="preserve">  </w:t>
      </w:r>
      <w:r w:rsidRPr="00DE2A7E">
        <w:t>este</w:t>
      </w:r>
      <w:r w:rsidR="002C3F9B">
        <w:t xml:space="preserve">  </w:t>
      </w:r>
      <w:r w:rsidRPr="00DE2A7E">
        <w:t>resultado)</w:t>
      </w:r>
      <w:r w:rsidR="002C3F9B">
        <w:t xml:space="preserve">  </w:t>
      </w:r>
      <w:r w:rsidRPr="00DE2A7E">
        <w:t>un</w:t>
      </w:r>
      <w:r w:rsidR="002C3F9B">
        <w:t xml:space="preserve">  </w:t>
      </w:r>
      <w:r w:rsidRPr="00DE2A7E">
        <w:t>espacio:</w:t>
      </w:r>
      <w:r w:rsidR="002C3F9B">
        <w:t xml:space="preserve">  </w:t>
      </w:r>
      <w:r w:rsidRPr="00DE2A7E">
        <w:rPr>
          <w:rFonts w:ascii="MS Gothic" w:eastAsia="MS Gothic" w:hAnsi="MS Gothic" w:cs="MS Gothic" w:hint="eastAsia"/>
        </w:rPr>
        <w:t>␣</w:t>
      </w:r>
    </w:p>
    <w:p w14:paraId="5608C3A2" w14:textId="1A84B5EC" w:rsidR="00600F46" w:rsidRPr="00600F46" w:rsidRDefault="00600F46" w:rsidP="00600F46">
      <w:r w:rsidRPr="00600F46">
        <w:rPr>
          <w:b/>
          <w:bCs/>
        </w:rPr>
        <w:t>Hay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solo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dos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excepciones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nivel</w:t>
      </w:r>
      <w:r w:rsidR="002C3F9B">
        <w:rPr>
          <w:b/>
          <w:bCs/>
        </w:rPr>
        <w:t xml:space="preserve">  </w:t>
      </w:r>
      <w:r w:rsidRPr="00600F46">
        <w:rPr>
          <w:b/>
          <w:bCs/>
        </w:rPr>
        <w:t>superior</w:t>
      </w:r>
      <w:r w:rsidR="002C3F9B">
        <w:t xml:space="preserve">  </w:t>
      </w:r>
      <w:r w:rsidR="00910116">
        <w:t>en</w:t>
      </w:r>
      <w:r w:rsidR="002C3F9B">
        <w:t xml:space="preserve">  </w:t>
      </w:r>
      <w:r w:rsidR="00910116">
        <w:t>donde</w:t>
      </w:r>
      <w:r w:rsidR="002C3F9B">
        <w:t xml:space="preserve">  </w:t>
      </w:r>
      <w:r w:rsidR="00910116">
        <w:t>no</w:t>
      </w:r>
      <w:r w:rsidR="002C3F9B">
        <w:t xml:space="preserve">  </w:t>
      </w:r>
      <w:r w:rsidR="00910116">
        <w:t>se</w:t>
      </w:r>
      <w:r w:rsidR="002C3F9B">
        <w:t xml:space="preserve">  </w:t>
      </w:r>
      <w:r w:rsidR="00910116">
        <w:t>cumple</w:t>
      </w:r>
      <w:r w:rsidR="002C3F9B">
        <w:t xml:space="preserve">  </w:t>
      </w:r>
      <w:r w:rsidR="00910116">
        <w:t>la</w:t>
      </w:r>
      <w:r w:rsidR="002C3F9B">
        <w:t xml:space="preserve">  </w:t>
      </w:r>
      <w:r w:rsidR="00910116">
        <w:t>regla</w:t>
      </w:r>
      <w:r w:rsidR="002C3F9B">
        <w:t xml:space="preserve">  </w:t>
      </w:r>
      <w:r w:rsidR="00910116">
        <w:t>de</w:t>
      </w:r>
      <w:r w:rsidR="002C3F9B">
        <w:t xml:space="preserve">  </w:t>
      </w:r>
      <w:r w:rsidR="00910116">
        <w:t>los</w:t>
      </w:r>
      <w:r w:rsidR="002C3F9B">
        <w:t xml:space="preserve">  </w:t>
      </w:r>
      <w:r w:rsidR="00910116">
        <w:t>espacios</w:t>
      </w:r>
      <w:r w:rsidR="002C3F9B">
        <w:t xml:space="preserve">  </w:t>
      </w:r>
      <w:r w:rsidR="00910116">
        <w:t>convertidos</w:t>
      </w:r>
      <w:r w:rsidR="002C3F9B">
        <w:t xml:space="preserve">  </w:t>
      </w:r>
      <w:r w:rsidR="00910116">
        <w:t>en</w:t>
      </w:r>
      <w:r w:rsidR="002C3F9B">
        <w:t xml:space="preserve">  </w:t>
      </w:r>
      <w:r w:rsidR="00910116">
        <w:t>nodos</w:t>
      </w:r>
      <w:r w:rsidR="002C3F9B">
        <w:t xml:space="preserve">  </w:t>
      </w:r>
      <w:r w:rsidR="00910116">
        <w:t>de</w:t>
      </w:r>
      <w:r w:rsidR="002C3F9B">
        <w:t xml:space="preserve">  </w:t>
      </w:r>
      <w:r w:rsidR="00910116">
        <w:t>texto</w:t>
      </w:r>
      <w:r w:rsidRPr="00600F46">
        <w:t>:</w:t>
      </w:r>
    </w:p>
    <w:p w14:paraId="29460A59" w14:textId="06BDC270" w:rsidR="00600F46" w:rsidRPr="00600F46" w:rsidRDefault="00600F46" w:rsidP="00890559">
      <w:pPr>
        <w:pStyle w:val="Prrafodelista"/>
        <w:numPr>
          <w:ilvl w:val="0"/>
          <w:numId w:val="5"/>
        </w:numPr>
        <w:jc w:val="both"/>
        <w:rPr>
          <w:rFonts w:ascii="Source Sans Pro" w:hAnsi="Source Sans Pro"/>
        </w:rPr>
      </w:pPr>
      <w:r w:rsidRPr="00600F46">
        <w:rPr>
          <w:rFonts w:ascii="Source Sans Pro" w:hAnsi="Source Sans Pro"/>
        </w:rPr>
        <w:t>Los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espacios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y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líneas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nuevas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antes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etiqueta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&lt;head&gt;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son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ignorados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por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razones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históricas.</w:t>
      </w:r>
    </w:p>
    <w:p w14:paraId="7F07D2C4" w14:textId="4146B5D0" w:rsidR="00600F46" w:rsidRDefault="00600F46" w:rsidP="00890559">
      <w:pPr>
        <w:pStyle w:val="Prrafodelista"/>
        <w:numPr>
          <w:ilvl w:val="0"/>
          <w:numId w:val="5"/>
        </w:numPr>
        <w:jc w:val="both"/>
        <w:rPr>
          <w:rFonts w:ascii="Source Sans Pro" w:hAnsi="Source Sans Pro"/>
        </w:rPr>
      </w:pPr>
      <w:r w:rsidRPr="00600F46">
        <w:rPr>
          <w:rFonts w:ascii="Source Sans Pro" w:hAnsi="Source Sans Pro"/>
        </w:rPr>
        <w:t>Si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colocamos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algo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después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etiqueta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&lt;/body&gt;,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automáticamente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se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sitúa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dentro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body,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al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final,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ya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que,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especificación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HTML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necesita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que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todo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contenido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esté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dentro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etiqueta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&lt;body&gt;,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no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puede</w:t>
      </w:r>
      <w:r w:rsidR="00700C36">
        <w:rPr>
          <w:rFonts w:ascii="Source Sans Pro" w:hAnsi="Source Sans Pro"/>
        </w:rPr>
        <w:t xml:space="preserve"> </w:t>
      </w:r>
      <w:r w:rsidRPr="00600F46">
        <w:rPr>
          <w:rFonts w:ascii="Source Sans Pro" w:hAnsi="Source Sans Pro"/>
        </w:rPr>
        <w:t>haber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espacios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después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600F46">
        <w:rPr>
          <w:rFonts w:ascii="Source Sans Pro" w:hAnsi="Source Sans Pro"/>
        </w:rPr>
        <w:t>esta.</w:t>
      </w:r>
      <w:r w:rsidR="002C3F9B">
        <w:rPr>
          <w:rFonts w:ascii="Source Sans Pro" w:hAnsi="Source Sans Pro"/>
        </w:rPr>
        <w:t xml:space="preserve">  </w:t>
      </w:r>
    </w:p>
    <w:p w14:paraId="371CAB49" w14:textId="2DF585E7" w:rsidR="00890559" w:rsidRPr="005B0175" w:rsidRDefault="00890559" w:rsidP="005B0175">
      <w:r w:rsidRPr="005B0175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espacios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al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inicio/final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cadena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texto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solo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contienen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espacios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blanco,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por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lo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general,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están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ocultos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5B0175">
        <w:rPr>
          <w:b/>
          <w:bCs/>
        </w:rPr>
        <w:t>herramientas</w:t>
      </w:r>
      <w:r w:rsidR="005B0175">
        <w:t>.</w:t>
      </w:r>
      <w:r w:rsidR="002C3F9B">
        <w:t xml:space="preserve">  </w:t>
      </w:r>
      <w:r w:rsidR="005B0175" w:rsidRPr="005B0175">
        <w:t>De</w:t>
      </w:r>
      <w:r w:rsidR="002C3F9B">
        <w:t xml:space="preserve">  </w:t>
      </w:r>
      <w:r w:rsidR="005B0175" w:rsidRPr="005B0175">
        <w:t>esta</w:t>
      </w:r>
      <w:r w:rsidR="002C3F9B">
        <w:t xml:space="preserve">  </w:t>
      </w:r>
      <w:r w:rsidR="005B0175" w:rsidRPr="005B0175">
        <w:t>manera,</w:t>
      </w:r>
      <w:r w:rsidR="002C3F9B">
        <w:t xml:space="preserve">  </w:t>
      </w:r>
      <w:r w:rsidR="005B0175" w:rsidRPr="005B0175">
        <w:t>las</w:t>
      </w:r>
      <w:r w:rsidR="002C3F9B">
        <w:t xml:space="preserve">  </w:t>
      </w:r>
      <w:r w:rsidR="005B0175" w:rsidRPr="005B0175">
        <w:t>herramientas</w:t>
      </w:r>
      <w:r w:rsidR="002C3F9B">
        <w:t xml:space="preserve">  </w:t>
      </w:r>
      <w:r w:rsidR="005B0175" w:rsidRPr="005B0175">
        <w:t>para</w:t>
      </w:r>
      <w:r w:rsidR="002C3F9B">
        <w:t xml:space="preserve">  </w:t>
      </w:r>
      <w:r w:rsidR="005B0175" w:rsidRPr="005B0175">
        <w:t>desarrolladores</w:t>
      </w:r>
      <w:r w:rsidR="002C3F9B">
        <w:t xml:space="preserve">  </w:t>
      </w:r>
      <w:r w:rsidR="005B0175" w:rsidRPr="005B0175">
        <w:t>ahorran</w:t>
      </w:r>
      <w:r w:rsidR="002C3F9B">
        <w:t xml:space="preserve">  </w:t>
      </w:r>
      <w:r w:rsidR="005B0175" w:rsidRPr="005B0175">
        <w:t>espacio</w:t>
      </w:r>
      <w:r w:rsidR="002C3F9B">
        <w:t xml:space="preserve">  </w:t>
      </w:r>
      <w:r w:rsidR="005B0175" w:rsidRPr="005B0175">
        <w:t>en</w:t>
      </w:r>
      <w:r w:rsidR="002C3F9B">
        <w:t xml:space="preserve">  </w:t>
      </w:r>
      <w:r w:rsidR="005B0175" w:rsidRPr="005B0175">
        <w:t>la</w:t>
      </w:r>
      <w:r w:rsidR="002C3F9B">
        <w:t xml:space="preserve">  </w:t>
      </w:r>
      <w:r w:rsidR="005B0175" w:rsidRPr="005B0175">
        <w:t>pantalla</w:t>
      </w:r>
      <w:r w:rsidR="00361F4A">
        <w:t>.</w:t>
      </w:r>
    </w:p>
    <w:p w14:paraId="3E710F5A" w14:textId="52CC299E" w:rsidR="00DE2A7E" w:rsidRDefault="005B0175" w:rsidP="005B0175">
      <w:pPr>
        <w:pStyle w:val="Ttulo2"/>
      </w:pPr>
      <w:bookmarkStart w:id="4" w:name="_Toc120740350"/>
      <w:r>
        <w:t>2.1.-</w:t>
      </w:r>
      <w:r w:rsidR="002C3F9B">
        <w:t xml:space="preserve">  </w:t>
      </w:r>
      <w:r>
        <w:t>Autocorrección.</w:t>
      </w:r>
      <w:bookmarkEnd w:id="4"/>
    </w:p>
    <w:p w14:paraId="341E74AB" w14:textId="225437D6" w:rsidR="003A23AB" w:rsidRDefault="003A23AB" w:rsidP="003A23AB">
      <w:r>
        <w:t>Si</w:t>
      </w:r>
      <w:r w:rsidR="002C3F9B">
        <w:t xml:space="preserve">  </w:t>
      </w:r>
      <w:r>
        <w:t>el</w:t>
      </w:r>
      <w:r w:rsidR="002C3F9B">
        <w:t xml:space="preserve">  </w:t>
      </w:r>
      <w:r>
        <w:t>navegador</w:t>
      </w:r>
      <w:r w:rsidR="002C3F9B">
        <w:t xml:space="preserve">  </w:t>
      </w:r>
      <w:r>
        <w:t>encuentra</w:t>
      </w:r>
      <w:r w:rsidR="002C3F9B">
        <w:t xml:space="preserve">  </w:t>
      </w:r>
      <w:r>
        <w:t>HTML</w:t>
      </w:r>
      <w:r w:rsidR="002C3F9B">
        <w:t xml:space="preserve">  </w:t>
      </w:r>
      <w:r>
        <w:t>mal</w:t>
      </w:r>
      <w:r w:rsidR="002C3F9B">
        <w:t xml:space="preserve">  </w:t>
      </w:r>
      <w:r>
        <w:t>escrito,</w:t>
      </w:r>
      <w:r w:rsidR="002C3F9B">
        <w:t xml:space="preserve">  </w:t>
      </w:r>
      <w:r>
        <w:t>lo</w:t>
      </w:r>
      <w:r w:rsidR="002C3F9B">
        <w:t xml:space="preserve">  </w:t>
      </w:r>
      <w:r>
        <w:t>corrige</w:t>
      </w:r>
      <w:r w:rsidR="002C3F9B">
        <w:t xml:space="preserve">  </w:t>
      </w:r>
      <w:r>
        <w:t>automáticamente</w:t>
      </w:r>
      <w:r w:rsidR="002C3F9B">
        <w:t xml:space="preserve">  </w:t>
      </w:r>
      <w:r>
        <w:t>al</w:t>
      </w:r>
      <w:r w:rsidR="002C3F9B">
        <w:t xml:space="preserve">  </w:t>
      </w:r>
      <w:r>
        <w:t>construir</w:t>
      </w:r>
      <w:r w:rsidR="002C3F9B">
        <w:t xml:space="preserve">  </w:t>
      </w:r>
      <w:r>
        <w:t>el</w:t>
      </w:r>
      <w:r w:rsidR="002C3F9B">
        <w:t xml:space="preserve">  </w:t>
      </w:r>
      <w:r>
        <w:t>DOM.</w:t>
      </w:r>
    </w:p>
    <w:p w14:paraId="42BEF92D" w14:textId="2D3AB83C" w:rsidR="005B0175" w:rsidRPr="005B0175" w:rsidRDefault="003A23AB" w:rsidP="003A23AB">
      <w:r w:rsidRPr="00732F71">
        <w:rPr>
          <w:b/>
          <w:bCs/>
        </w:rPr>
        <w:t>Por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ejemplo,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etiqueta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superior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siempre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será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&lt;html&gt;.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Incluso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si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existe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documento,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ésta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existirá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732F71">
        <w:rPr>
          <w:b/>
          <w:bCs/>
        </w:rPr>
        <w:t>DOM</w:t>
      </w:r>
      <w:r>
        <w:t>,</w:t>
      </w:r>
      <w:r w:rsidR="002C3F9B">
        <w:t xml:space="preserve">  </w:t>
      </w:r>
      <w:r>
        <w:t>puesto</w:t>
      </w:r>
      <w:r w:rsidR="002C3F9B">
        <w:t xml:space="preserve">  </w:t>
      </w:r>
      <w:r>
        <w:t>que,</w:t>
      </w:r>
      <w:r w:rsidR="002C3F9B">
        <w:t xml:space="preserve">  </w:t>
      </w:r>
      <w:r>
        <w:t>el</w:t>
      </w:r>
      <w:r w:rsidR="002C3F9B">
        <w:t xml:space="preserve">  </w:t>
      </w:r>
      <w:r>
        <w:t>navegador</w:t>
      </w:r>
      <w:r w:rsidR="002C3F9B">
        <w:t xml:space="preserve">  </w:t>
      </w:r>
      <w:r>
        <w:t>la</w:t>
      </w:r>
      <w:r w:rsidR="002C3F9B">
        <w:t xml:space="preserve">  </w:t>
      </w:r>
      <w:r>
        <w:t>creará.</w:t>
      </w:r>
      <w:r w:rsidR="002C3F9B">
        <w:t xml:space="preserve">  </w:t>
      </w:r>
      <w:r>
        <w:t>Sucede</w:t>
      </w:r>
      <w:r w:rsidR="002C3F9B">
        <w:t xml:space="preserve">  </w:t>
      </w:r>
      <w:r>
        <w:t>lo</w:t>
      </w:r>
      <w:r w:rsidR="002C3F9B">
        <w:t xml:space="preserve">  </w:t>
      </w:r>
      <w:r>
        <w:t>mismo</w:t>
      </w:r>
      <w:r w:rsidR="002C3F9B">
        <w:t xml:space="preserve">  </w:t>
      </w:r>
      <w:r>
        <w:t>con</w:t>
      </w:r>
      <w:r w:rsidR="002C3F9B">
        <w:t xml:space="preserve">  </w:t>
      </w:r>
      <w:r>
        <w:t>la</w:t>
      </w:r>
      <w:r w:rsidR="002C3F9B">
        <w:t xml:space="preserve">  </w:t>
      </w:r>
      <w:r>
        <w:t>etiqueta</w:t>
      </w:r>
      <w:r w:rsidR="002C3F9B">
        <w:t xml:space="preserve">  </w:t>
      </w:r>
      <w:r>
        <w:t>&lt;body&gt;.</w:t>
      </w:r>
    </w:p>
    <w:p w14:paraId="36A83022" w14:textId="03F69E7B" w:rsidR="00732F71" w:rsidRPr="00732F71" w:rsidRDefault="00732F71" w:rsidP="00732F71">
      <w:r>
        <w:rPr>
          <w:b/>
          <w:bCs/>
          <w:u w:val="single"/>
        </w:rPr>
        <w:t>Otro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ejemplo</w:t>
      </w:r>
      <w:r>
        <w:t>:</w:t>
      </w:r>
      <w:r w:rsidR="002C3F9B">
        <w:t xml:space="preserve">  </w:t>
      </w:r>
      <w:r w:rsidRPr="00732F71">
        <w:t>Un</w:t>
      </w:r>
      <w:r w:rsidR="002C3F9B">
        <w:t xml:space="preserve">  </w:t>
      </w:r>
      <w:r w:rsidRPr="00732F71">
        <w:t>documento</w:t>
      </w:r>
      <w:r w:rsidR="002C3F9B">
        <w:t xml:space="preserve">  </w:t>
      </w:r>
      <w:r w:rsidRPr="00732F71">
        <w:t>sin</w:t>
      </w:r>
      <w:r w:rsidR="002C3F9B">
        <w:t xml:space="preserve">  </w:t>
      </w:r>
      <w:r w:rsidRPr="00732F71">
        <w:t>etiquetas</w:t>
      </w:r>
      <w:r w:rsidR="002C3F9B">
        <w:t xml:space="preserve">  </w:t>
      </w:r>
      <w:r w:rsidRPr="00732F71">
        <w:t>de</w:t>
      </w:r>
      <w:r w:rsidR="002C3F9B">
        <w:t xml:space="preserve">  </w:t>
      </w:r>
      <w:r w:rsidRPr="00732F71">
        <w:t>cierre:</w:t>
      </w:r>
    </w:p>
    <w:p w14:paraId="1AFB86ED" w14:textId="7300218E" w:rsidR="00BF12D1" w:rsidRPr="00BF12D1" w:rsidRDefault="00BF12D1" w:rsidP="00BF12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45676770"/>
        <w:rPr>
          <w:rFonts w:ascii="Consolas" w:hAnsi="Consolas" w:cs="Courier New"/>
          <w:sz w:val="17"/>
          <w:szCs w:val="17"/>
          <w:lang w:val="en-US"/>
        </w:rPr>
      </w:pPr>
      <w:r w:rsidRPr="00BF12D1">
        <w:rPr>
          <w:rFonts w:ascii="Consolas" w:hAnsi="Consolas" w:cs="Courier New"/>
          <w:color w:val="2B91AF"/>
          <w:sz w:val="17"/>
          <w:szCs w:val="17"/>
          <w:lang w:val="en-US"/>
        </w:rPr>
        <w:t>&lt;p&gt;</w:t>
      </w:r>
      <w:r w:rsidRPr="00BF12D1">
        <w:rPr>
          <w:rFonts w:ascii="Consolas" w:hAnsi="Consolas" w:cs="Courier New"/>
          <w:color w:val="000000"/>
          <w:sz w:val="17"/>
          <w:szCs w:val="17"/>
          <w:lang w:val="en-US"/>
        </w:rPr>
        <w:t>Hello</w:t>
      </w:r>
      <w:r w:rsidRPr="00BF12D1">
        <w:rPr>
          <w:rFonts w:ascii="Consolas" w:hAnsi="Consolas" w:cs="Courier New"/>
          <w:color w:val="2B91AF"/>
          <w:sz w:val="17"/>
          <w:szCs w:val="17"/>
          <w:lang w:val="en-US"/>
        </w:rPr>
        <w:t>&lt;li&gt;</w:t>
      </w:r>
      <w:r w:rsidRPr="00BF12D1">
        <w:rPr>
          <w:rFonts w:ascii="Consolas" w:hAnsi="Consolas" w:cs="Courier New"/>
          <w:color w:val="000000"/>
          <w:sz w:val="17"/>
          <w:szCs w:val="17"/>
          <w:lang w:val="en-US"/>
        </w:rPr>
        <w:t>Mom</w:t>
      </w:r>
      <w:r w:rsidRPr="00BF12D1">
        <w:rPr>
          <w:rFonts w:ascii="Consolas" w:hAnsi="Consolas" w:cs="Courier New"/>
          <w:color w:val="2B91AF"/>
          <w:sz w:val="17"/>
          <w:szCs w:val="17"/>
          <w:lang w:val="en-US"/>
        </w:rPr>
        <w:t>&lt;li&gt;</w:t>
      </w:r>
      <w:r w:rsidRPr="00BF12D1">
        <w:rPr>
          <w:rFonts w:ascii="Consolas" w:hAnsi="Consolas" w:cs="Courier New"/>
          <w:color w:val="000000"/>
          <w:sz w:val="17"/>
          <w:szCs w:val="17"/>
          <w:lang w:val="en-US"/>
        </w:rPr>
        <w:t>and</w:t>
      </w:r>
      <w:r w:rsidRPr="00BF12D1">
        <w:rPr>
          <w:rFonts w:ascii="Consolas" w:hAnsi="Consolas" w:cs="Courier New"/>
          <w:color w:val="2B91AF"/>
          <w:sz w:val="17"/>
          <w:szCs w:val="17"/>
          <w:lang w:val="en-US"/>
        </w:rPr>
        <w:t>&lt;li&gt;</w:t>
      </w:r>
      <w:r w:rsidRPr="00BF12D1">
        <w:rPr>
          <w:rFonts w:ascii="Consolas" w:hAnsi="Consolas" w:cs="Courier New"/>
          <w:color w:val="000000"/>
          <w:sz w:val="17"/>
          <w:szCs w:val="17"/>
          <w:lang w:val="en-US"/>
        </w:rPr>
        <w:t>Dad</w:t>
      </w:r>
    </w:p>
    <w:p w14:paraId="116BB7AF" w14:textId="05226614" w:rsidR="00732F71" w:rsidRDefault="00BF12D1" w:rsidP="00732F71">
      <w:r w:rsidRPr="00BF12D1">
        <w:t>…se</w:t>
      </w:r>
      <w:r w:rsidR="002C3F9B">
        <w:t xml:space="preserve">  </w:t>
      </w:r>
      <w:r w:rsidRPr="00BF12D1">
        <w:t>convertirá</w:t>
      </w:r>
      <w:r w:rsidR="002C3F9B">
        <w:t xml:space="preserve">  </w:t>
      </w:r>
      <w:r w:rsidRPr="00BF12D1">
        <w:t>en</w:t>
      </w:r>
      <w:r w:rsidR="002C3F9B">
        <w:t xml:space="preserve">  </w:t>
      </w:r>
      <w:r w:rsidRPr="00BF12D1">
        <w:t>un</w:t>
      </w:r>
      <w:r w:rsidR="002C3F9B">
        <w:t xml:space="preserve">  </w:t>
      </w:r>
      <w:r w:rsidRPr="00BF12D1">
        <w:t>DOM</w:t>
      </w:r>
      <w:r w:rsidR="002C3F9B">
        <w:t xml:space="preserve">  </w:t>
      </w:r>
      <w:r w:rsidRPr="00BF12D1">
        <w:t>normal</w:t>
      </w:r>
      <w:r w:rsidR="002C3F9B">
        <w:t xml:space="preserve">  </w:t>
      </w:r>
      <w:r w:rsidRPr="00BF12D1">
        <w:t>a</w:t>
      </w:r>
      <w:r w:rsidR="002C3F9B">
        <w:t xml:space="preserve">  </w:t>
      </w:r>
      <w:r w:rsidRPr="00BF12D1">
        <w:t>medida</w:t>
      </w:r>
      <w:r w:rsidR="002C3F9B">
        <w:t xml:space="preserve">  </w:t>
      </w:r>
      <w:r w:rsidRPr="00BF12D1">
        <w:t>que</w:t>
      </w:r>
      <w:r w:rsidR="002C3F9B">
        <w:t xml:space="preserve">  </w:t>
      </w:r>
      <w:r w:rsidRPr="00BF12D1">
        <w:t>el</w:t>
      </w:r>
      <w:r w:rsidR="002C3F9B">
        <w:t xml:space="preserve">  </w:t>
      </w:r>
      <w:r w:rsidRPr="00BF12D1">
        <w:t>navegador</w:t>
      </w:r>
      <w:r w:rsidR="002C3F9B">
        <w:t xml:space="preserve">  </w:t>
      </w:r>
      <w:r w:rsidRPr="00BF12D1">
        <w:t>lee</w:t>
      </w:r>
      <w:r w:rsidR="002C3F9B">
        <w:t xml:space="preserve">  </w:t>
      </w:r>
      <w:r w:rsidRPr="00BF12D1">
        <w:t>las</w:t>
      </w:r>
      <w:r w:rsidR="002C3F9B">
        <w:t xml:space="preserve">  </w:t>
      </w:r>
      <w:r w:rsidRPr="00BF12D1">
        <w:t>etiquetas</w:t>
      </w:r>
      <w:r w:rsidR="002C3F9B">
        <w:t xml:space="preserve">  </w:t>
      </w:r>
      <w:r w:rsidRPr="00BF12D1">
        <w:t>y</w:t>
      </w:r>
      <w:r w:rsidR="002C3F9B">
        <w:t xml:space="preserve">  </w:t>
      </w:r>
      <w:r w:rsidRPr="00BF12D1">
        <w:t>compone</w:t>
      </w:r>
      <w:r w:rsidR="002C3F9B">
        <w:t xml:space="preserve">  </w:t>
      </w:r>
      <w:r w:rsidRPr="00BF12D1">
        <w:t>las</w:t>
      </w:r>
      <w:r w:rsidR="002C3F9B">
        <w:t xml:space="preserve">  </w:t>
      </w:r>
      <w:r w:rsidRPr="00BF12D1">
        <w:t>partes</w:t>
      </w:r>
      <w:r w:rsidR="002C3F9B">
        <w:t xml:space="preserve">  </w:t>
      </w:r>
      <w:r w:rsidRPr="00BF12D1">
        <w:t>faltantes:</w:t>
      </w:r>
    </w:p>
    <w:p w14:paraId="33E2C258" w14:textId="460650F3" w:rsidR="00BF12D1" w:rsidRDefault="00BF12D1" w:rsidP="00732F71">
      <w:r w:rsidRPr="00BF12D1">
        <w:rPr>
          <w:noProof/>
        </w:rPr>
        <w:lastRenderedPageBreak/>
        <w:drawing>
          <wp:inline distT="0" distB="0" distL="0" distR="0" wp14:anchorId="7B5C4367" wp14:editId="2F665D58">
            <wp:extent cx="2941213" cy="2486025"/>
            <wp:effectExtent l="0" t="0" r="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4649" cy="24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DF0F" w14:textId="007970EA" w:rsidR="00E01D97" w:rsidRPr="00E01D97" w:rsidRDefault="00BF12D1" w:rsidP="00E01D97">
      <w:pPr>
        <w:pStyle w:val="Citadestacada"/>
      </w:pPr>
      <w:r>
        <w:t>Las</w:t>
      </w:r>
      <w:r w:rsidR="002C3F9B">
        <w:t xml:space="preserve">  </w:t>
      </w:r>
      <w:r>
        <w:t>tablas</w:t>
      </w:r>
      <w:r w:rsidR="002C3F9B">
        <w:t xml:space="preserve">  </w:t>
      </w:r>
      <w:r>
        <w:t>siempre</w:t>
      </w:r>
      <w:r w:rsidR="002C3F9B">
        <w:t xml:space="preserve">  </w:t>
      </w:r>
      <w:r>
        <w:t>tienen</w:t>
      </w:r>
      <w:r w:rsidR="002C3F9B">
        <w:t xml:space="preserve">  </w:t>
      </w:r>
      <w:r>
        <w:t>la</w:t>
      </w:r>
      <w:r w:rsidR="002C3F9B">
        <w:t xml:space="preserve">  </w:t>
      </w:r>
      <w:r>
        <w:t>etiqueta</w:t>
      </w:r>
      <w:r w:rsidR="002C3F9B">
        <w:t xml:space="preserve">  </w:t>
      </w:r>
      <w:r>
        <w:t>&lt;tbody&gt;</w:t>
      </w:r>
    </w:p>
    <w:p w14:paraId="312F5077" w14:textId="2436084D" w:rsidR="00BF12D1" w:rsidRPr="00BF12D1" w:rsidRDefault="00E01D97" w:rsidP="00E01D97">
      <w:r w:rsidRPr="00E01D97">
        <w:t>Un</w:t>
      </w:r>
      <w:r w:rsidR="002C3F9B">
        <w:t xml:space="preserve">  </w:t>
      </w:r>
      <w:r w:rsidRPr="00E01D97">
        <w:t>caso</w:t>
      </w:r>
      <w:r w:rsidR="002C3F9B">
        <w:t xml:space="preserve">  </w:t>
      </w:r>
      <w:r w:rsidRPr="00E01D97">
        <w:t>especial</w:t>
      </w:r>
      <w:r w:rsidR="002C3F9B">
        <w:t xml:space="preserve">  </w:t>
      </w:r>
      <w:r w:rsidRPr="00E01D97">
        <w:t>interesante</w:t>
      </w:r>
      <w:r w:rsidR="002C3F9B">
        <w:t xml:space="preserve">  </w:t>
      </w:r>
      <w:r w:rsidRPr="00E01D97">
        <w:t>son</w:t>
      </w:r>
      <w:r w:rsidR="002C3F9B">
        <w:t xml:space="preserve">  </w:t>
      </w:r>
      <w:r w:rsidRPr="00E01D97">
        <w:t>las</w:t>
      </w:r>
      <w:r w:rsidR="002C3F9B">
        <w:t xml:space="preserve">  </w:t>
      </w:r>
      <w:r w:rsidRPr="00E01D97">
        <w:t>tablas.</w:t>
      </w:r>
      <w:r w:rsidR="002C3F9B">
        <w:t xml:space="preserve">  </w:t>
      </w:r>
      <w:r w:rsidRPr="008A3575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acuerdo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especificación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DOM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deben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tener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etiqueta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&lt;tbody&gt;,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sin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embargo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texto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puede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omitirla</w:t>
      </w:r>
      <w:r w:rsidRPr="00E01D97">
        <w:t>:</w:t>
      </w:r>
      <w:r w:rsidR="002C3F9B">
        <w:t xml:space="preserve">  </w:t>
      </w:r>
      <w:r w:rsidRPr="00E01D97">
        <w:t>el</w:t>
      </w:r>
      <w:r w:rsidR="002C3F9B">
        <w:t xml:space="preserve">  </w:t>
      </w:r>
      <w:r w:rsidRPr="00E01D97">
        <w:t>navegador</w:t>
      </w:r>
      <w:r w:rsidR="002C3F9B">
        <w:t xml:space="preserve">  </w:t>
      </w:r>
      <w:r w:rsidRPr="00E01D97">
        <w:t>crea</w:t>
      </w:r>
      <w:r w:rsidR="002C3F9B">
        <w:t xml:space="preserve">  </w:t>
      </w:r>
      <w:r w:rsidRPr="00E01D97">
        <w:t>automáticamente</w:t>
      </w:r>
      <w:r w:rsidR="002C3F9B">
        <w:t xml:space="preserve">  </w:t>
      </w:r>
      <w:r w:rsidRPr="00E01D97">
        <w:t>la</w:t>
      </w:r>
      <w:r w:rsidR="002C3F9B">
        <w:t xml:space="preserve">  </w:t>
      </w:r>
      <w:r w:rsidRPr="00E01D97">
        <w:t>etiqueta</w:t>
      </w:r>
      <w:r w:rsidR="002C3F9B">
        <w:t xml:space="preserve">  </w:t>
      </w:r>
      <w:r w:rsidRPr="00E01D97">
        <w:t>&lt;tbody&gt;</w:t>
      </w:r>
      <w:r w:rsidR="002C3F9B">
        <w:t xml:space="preserve">  </w:t>
      </w:r>
      <w:r w:rsidRPr="00E01D97">
        <w:t>en</w:t>
      </w:r>
      <w:r w:rsidR="002C3F9B">
        <w:t xml:space="preserve">  </w:t>
      </w:r>
      <w:r w:rsidRPr="00E01D97">
        <w:t>el</w:t>
      </w:r>
      <w:r w:rsidR="002C3F9B">
        <w:t xml:space="preserve">  </w:t>
      </w:r>
      <w:r w:rsidRPr="00E01D97">
        <w:t>DOM.</w:t>
      </w:r>
    </w:p>
    <w:p w14:paraId="3CA438BC" w14:textId="24EC72C9" w:rsidR="00BF12D1" w:rsidRDefault="001C5D2D" w:rsidP="001C5D2D">
      <w:pPr>
        <w:pStyle w:val="Ttulo2"/>
      </w:pPr>
      <w:bookmarkStart w:id="5" w:name="_Toc120740351"/>
      <w:r>
        <w:t>2.2.-</w:t>
      </w:r>
      <w:r w:rsidR="002C3F9B">
        <w:t xml:space="preserve">  </w:t>
      </w:r>
      <w:r>
        <w:t>Otro</w:t>
      </w:r>
      <w:r w:rsidR="002C3F9B">
        <w:t xml:space="preserve">  </w:t>
      </w:r>
      <w:r>
        <w:t>tipo</w:t>
      </w:r>
      <w:r w:rsidR="002C3F9B">
        <w:t xml:space="preserve">  </w:t>
      </w:r>
      <w:r>
        <w:t>de</w:t>
      </w:r>
      <w:r w:rsidR="002C3F9B">
        <w:t xml:space="preserve">  </w:t>
      </w:r>
      <w:r>
        <w:t>nodos:</w:t>
      </w:r>
      <w:r w:rsidR="002C3F9B">
        <w:t xml:space="preserve">  </w:t>
      </w:r>
      <w:r>
        <w:t>los</w:t>
      </w:r>
      <w:r w:rsidR="002C3F9B">
        <w:t xml:space="preserve">  </w:t>
      </w:r>
      <w:r>
        <w:t>comentarios.</w:t>
      </w:r>
      <w:bookmarkEnd w:id="5"/>
    </w:p>
    <w:p w14:paraId="67FD85B5" w14:textId="5A6368C2" w:rsidR="001C5D2D" w:rsidRDefault="00400CA6" w:rsidP="001C5D2D">
      <w:r w:rsidRPr="00400CA6">
        <w:rPr>
          <w:noProof/>
        </w:rPr>
        <w:drawing>
          <wp:inline distT="0" distB="0" distL="0" distR="0" wp14:anchorId="32B6B54A" wp14:editId="46D6029F">
            <wp:extent cx="3048000" cy="3517495"/>
            <wp:effectExtent l="0" t="0" r="0" b="698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481" cy="35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D0A" w14:textId="4796C4D8" w:rsidR="00FE12C3" w:rsidRPr="00FE12C3" w:rsidRDefault="00400CA6" w:rsidP="00B1327F">
      <w:pPr>
        <w:pStyle w:val="Ttulo2"/>
      </w:pPr>
      <w:bookmarkStart w:id="6" w:name="_Toc120740352"/>
      <w:r>
        <w:lastRenderedPageBreak/>
        <w:t>2.3.-</w:t>
      </w:r>
      <w:r w:rsidR="002C3F9B">
        <w:t xml:space="preserve">  </w:t>
      </w:r>
      <w:r>
        <w:t>En</w:t>
      </w:r>
      <w:r w:rsidR="002C3F9B">
        <w:t xml:space="preserve">  </w:t>
      </w:r>
      <w:r>
        <w:t>general,</w:t>
      </w:r>
      <w:r w:rsidR="002C3F9B">
        <w:t xml:space="preserve">  </w:t>
      </w:r>
      <w:r>
        <w:t>hay</w:t>
      </w:r>
      <w:r w:rsidR="002C3F9B">
        <w:t xml:space="preserve">  </w:t>
      </w:r>
      <w:r>
        <w:t>12</w:t>
      </w:r>
      <w:r w:rsidR="002C3F9B">
        <w:t xml:space="preserve">  </w:t>
      </w:r>
      <w:r>
        <w:t>tipos</w:t>
      </w:r>
      <w:r w:rsidR="002C3F9B">
        <w:t xml:space="preserve">  </w:t>
      </w:r>
      <w:r>
        <w:t>de</w:t>
      </w:r>
      <w:r w:rsidR="002C3F9B">
        <w:t xml:space="preserve">  </w:t>
      </w:r>
      <w:r>
        <w:t>nodos.</w:t>
      </w:r>
      <w:bookmarkEnd w:id="6"/>
    </w:p>
    <w:p w14:paraId="6129A0A0" w14:textId="1C98543A" w:rsidR="00FE12C3" w:rsidRPr="00FE12C3" w:rsidRDefault="00C832C4" w:rsidP="00FE12C3">
      <w:hyperlink r:id="rId19" w:history="1">
        <w:r w:rsidR="00FE12C3" w:rsidRPr="002B22F7">
          <w:rPr>
            <w:rStyle w:val="Hipervnculo"/>
          </w:rPr>
          <w:t>Hay</w:t>
        </w:r>
        <w:r w:rsidR="002C3F9B" w:rsidRPr="002B22F7">
          <w:rPr>
            <w:rStyle w:val="Hipervnculo"/>
          </w:rPr>
          <w:t xml:space="preserve">  </w:t>
        </w:r>
        <w:r w:rsidR="00FE12C3" w:rsidRPr="002B22F7">
          <w:rPr>
            <w:rStyle w:val="Hipervnculo"/>
          </w:rPr>
          <w:t>12</w:t>
        </w:r>
        <w:r w:rsidR="002C3F9B" w:rsidRPr="002B22F7">
          <w:rPr>
            <w:rStyle w:val="Hipervnculo"/>
          </w:rPr>
          <w:t xml:space="preserve">  </w:t>
        </w:r>
        <w:r w:rsidR="00FE12C3" w:rsidRPr="002B22F7">
          <w:rPr>
            <w:rStyle w:val="Hipervnculo"/>
          </w:rPr>
          <w:t>tipos</w:t>
        </w:r>
        <w:r w:rsidR="002C3F9B" w:rsidRPr="002B22F7">
          <w:rPr>
            <w:rStyle w:val="Hipervnculo"/>
          </w:rPr>
          <w:t xml:space="preserve">  </w:t>
        </w:r>
        <w:r w:rsidR="00FE12C3" w:rsidRPr="002B22F7">
          <w:rPr>
            <w:rStyle w:val="Hipervnculo"/>
          </w:rPr>
          <w:t>de</w:t>
        </w:r>
        <w:r w:rsidR="002C3F9B" w:rsidRPr="002B22F7">
          <w:rPr>
            <w:rStyle w:val="Hipervnculo"/>
          </w:rPr>
          <w:t xml:space="preserve">  </w:t>
        </w:r>
        <w:r w:rsidR="00FE12C3" w:rsidRPr="002B22F7">
          <w:rPr>
            <w:rStyle w:val="Hipervnculo"/>
          </w:rPr>
          <w:t>nodos</w:t>
        </w:r>
      </w:hyperlink>
      <w:r w:rsidR="002B22F7">
        <w:t>: document, element, attr, text, comment, DocumentType, CDataSection, DocumentFragment, Entity, EntityReference, ProcessingInstruction y Notation</w:t>
      </w:r>
      <w:r w:rsidR="00FE12C3" w:rsidRPr="00FE12C3">
        <w:t>.</w:t>
      </w:r>
      <w:r w:rsidR="002C3F9B">
        <w:t xml:space="preserve">  </w:t>
      </w:r>
      <w:r w:rsidR="00FE12C3" w:rsidRPr="00FE12C3">
        <w:t>En</w:t>
      </w:r>
      <w:r w:rsidR="002C3F9B">
        <w:t xml:space="preserve">  </w:t>
      </w:r>
      <w:r w:rsidR="00FE12C3" w:rsidRPr="00FE12C3">
        <w:t>la</w:t>
      </w:r>
      <w:r w:rsidR="002C3F9B">
        <w:t xml:space="preserve">  </w:t>
      </w:r>
      <w:r w:rsidR="00FE12C3" w:rsidRPr="00FE12C3">
        <w:t>práctica</w:t>
      </w:r>
      <w:r w:rsidR="002C3F9B">
        <w:t xml:space="preserve">  </w:t>
      </w:r>
      <w:r w:rsidR="00FE12C3" w:rsidRPr="00FE12C3">
        <w:t>generalmente</w:t>
      </w:r>
      <w:r w:rsidR="002C3F9B">
        <w:t xml:space="preserve">  </w:t>
      </w:r>
      <w:r w:rsidR="00FE12C3" w:rsidRPr="00FE12C3">
        <w:t>trabajamos</w:t>
      </w:r>
      <w:r w:rsidR="002C3F9B">
        <w:t xml:space="preserve">  </w:t>
      </w:r>
      <w:r w:rsidR="00FE12C3" w:rsidRPr="00FE12C3">
        <w:t>con</w:t>
      </w:r>
      <w:r w:rsidR="002C3F9B">
        <w:t xml:space="preserve">  </w:t>
      </w:r>
      <w:r w:rsidR="00FE12C3" w:rsidRPr="00FE12C3">
        <w:t>4</w:t>
      </w:r>
      <w:r w:rsidR="002C3F9B">
        <w:t xml:space="preserve">  </w:t>
      </w:r>
      <w:r w:rsidR="00FE12C3" w:rsidRPr="00FE12C3">
        <w:t>de</w:t>
      </w:r>
      <w:r w:rsidR="002C3F9B">
        <w:t xml:space="preserve">  </w:t>
      </w:r>
      <w:r w:rsidR="00FE12C3" w:rsidRPr="00FE12C3">
        <w:t>ellos:</w:t>
      </w:r>
    </w:p>
    <w:p w14:paraId="15040E0B" w14:textId="3E276927" w:rsidR="00FE12C3" w:rsidRPr="00FE12C3" w:rsidRDefault="00FE12C3" w:rsidP="00FE12C3">
      <w:pPr>
        <w:pStyle w:val="Prrafodelista"/>
        <w:numPr>
          <w:ilvl w:val="0"/>
          <w:numId w:val="7"/>
        </w:numPr>
      </w:pPr>
      <w:r w:rsidRPr="009E1FC4">
        <w:rPr>
          <w:b/>
          <w:bCs/>
        </w:rPr>
        <w:t>document</w:t>
      </w:r>
      <w:r w:rsidR="002C3F9B">
        <w:t xml:space="preserve">  </w:t>
      </w:r>
      <w:r w:rsidRPr="00FE12C3">
        <w:t>–</w:t>
      </w:r>
      <w:r w:rsidR="002C3F9B">
        <w:t xml:space="preserve">  </w:t>
      </w:r>
      <w:r w:rsidRPr="00FE12C3">
        <w:t>el</w:t>
      </w:r>
      <w:r w:rsidR="002C3F9B">
        <w:t xml:space="preserve">  </w:t>
      </w:r>
      <w:r w:rsidRPr="00FE12C3">
        <w:t>“punto</w:t>
      </w:r>
      <w:r w:rsidR="002C3F9B">
        <w:t xml:space="preserve">  </w:t>
      </w:r>
      <w:r w:rsidRPr="00FE12C3">
        <w:t>de</w:t>
      </w:r>
      <w:r w:rsidR="002C3F9B">
        <w:t xml:space="preserve">  </w:t>
      </w:r>
      <w:r w:rsidRPr="00FE12C3">
        <w:t>entrada”</w:t>
      </w:r>
      <w:r w:rsidR="002C3F9B">
        <w:t xml:space="preserve">  </w:t>
      </w:r>
      <w:r w:rsidRPr="00FE12C3">
        <w:t>en</w:t>
      </w:r>
      <w:r w:rsidR="002C3F9B">
        <w:t xml:space="preserve">  </w:t>
      </w:r>
      <w:r w:rsidRPr="00FE12C3">
        <w:t>el</w:t>
      </w:r>
      <w:r w:rsidR="002C3F9B">
        <w:t xml:space="preserve">  </w:t>
      </w:r>
      <w:r w:rsidRPr="00FE12C3">
        <w:t>DOM.</w:t>
      </w:r>
    </w:p>
    <w:p w14:paraId="579B6F65" w14:textId="2CD03A5B" w:rsidR="00FE12C3" w:rsidRPr="00FE12C3" w:rsidRDefault="00FE12C3" w:rsidP="00FE12C3">
      <w:pPr>
        <w:pStyle w:val="Prrafodelista"/>
        <w:numPr>
          <w:ilvl w:val="0"/>
          <w:numId w:val="7"/>
        </w:numPr>
      </w:pPr>
      <w:r w:rsidRPr="009E1FC4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9E1FC4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9E1FC4">
        <w:rPr>
          <w:b/>
          <w:bCs/>
        </w:rPr>
        <w:t>elementos</w:t>
      </w:r>
      <w:r w:rsidR="00063F64">
        <w:rPr>
          <w:b/>
          <w:bCs/>
        </w:rPr>
        <w:t xml:space="preserve"> (element)</w:t>
      </w:r>
      <w:r w:rsidR="002C3F9B">
        <w:t xml:space="preserve">  </w:t>
      </w:r>
      <w:r w:rsidRPr="00FE12C3">
        <w:t>–</w:t>
      </w:r>
      <w:r w:rsidR="002C3F9B">
        <w:t xml:space="preserve">  </w:t>
      </w:r>
      <w:r w:rsidRPr="00FE12C3">
        <w:t>Etiquetas-HTML,</w:t>
      </w:r>
      <w:r w:rsidR="002C3F9B">
        <w:t xml:space="preserve">  </w:t>
      </w:r>
      <w:r w:rsidRPr="00FE12C3">
        <w:t>los</w:t>
      </w:r>
      <w:r w:rsidR="002C3F9B">
        <w:t xml:space="preserve">  </w:t>
      </w:r>
      <w:r w:rsidRPr="00FE12C3">
        <w:t>bloques</w:t>
      </w:r>
      <w:r w:rsidR="002C3F9B">
        <w:t xml:space="preserve">  </w:t>
      </w:r>
      <w:r w:rsidRPr="00FE12C3">
        <w:t>de</w:t>
      </w:r>
      <w:r w:rsidR="002C3F9B">
        <w:t xml:space="preserve">  </w:t>
      </w:r>
      <w:r w:rsidRPr="00FE12C3">
        <w:t>construcción</w:t>
      </w:r>
      <w:r w:rsidR="002C3F9B">
        <w:t xml:space="preserve">  </w:t>
      </w:r>
      <w:r w:rsidRPr="00FE12C3">
        <w:t>del</w:t>
      </w:r>
      <w:r w:rsidR="002C3F9B">
        <w:t xml:space="preserve">  </w:t>
      </w:r>
      <w:r w:rsidRPr="00FE12C3">
        <w:t>árbol.</w:t>
      </w:r>
    </w:p>
    <w:p w14:paraId="010D66C3" w14:textId="705F43A0" w:rsidR="00FE12C3" w:rsidRPr="00FE12C3" w:rsidRDefault="00FE12C3" w:rsidP="00FE12C3">
      <w:pPr>
        <w:pStyle w:val="Prrafodelista"/>
        <w:numPr>
          <w:ilvl w:val="0"/>
          <w:numId w:val="7"/>
        </w:numPr>
      </w:pPr>
      <w:r w:rsidRPr="009E1FC4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9E1FC4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9E1FC4">
        <w:rPr>
          <w:b/>
          <w:bCs/>
        </w:rPr>
        <w:t>texto</w:t>
      </w:r>
      <w:r w:rsidR="00094681">
        <w:rPr>
          <w:b/>
          <w:bCs/>
        </w:rPr>
        <w:t xml:space="preserve"> (text)</w:t>
      </w:r>
      <w:r w:rsidR="002C3F9B">
        <w:t xml:space="preserve">  </w:t>
      </w:r>
      <w:r w:rsidRPr="00FE12C3">
        <w:t>–</w:t>
      </w:r>
      <w:r w:rsidR="002C3F9B">
        <w:t xml:space="preserve">  </w:t>
      </w:r>
      <w:r w:rsidRPr="00FE12C3">
        <w:t>contienen</w:t>
      </w:r>
      <w:r w:rsidR="002C3F9B">
        <w:t xml:space="preserve">  </w:t>
      </w:r>
      <w:r w:rsidRPr="00FE12C3">
        <w:t>texto.</w:t>
      </w:r>
    </w:p>
    <w:p w14:paraId="7A2BFDFC" w14:textId="7BFE3C9F" w:rsidR="00FE12C3" w:rsidRPr="00FE12C3" w:rsidRDefault="00FE12C3" w:rsidP="00FE12C3">
      <w:pPr>
        <w:pStyle w:val="Prrafodelista"/>
        <w:numPr>
          <w:ilvl w:val="0"/>
          <w:numId w:val="7"/>
        </w:numPr>
      </w:pPr>
      <w:r w:rsidRPr="009E1FC4">
        <w:rPr>
          <w:b/>
          <w:bCs/>
        </w:rPr>
        <w:t>comentarios</w:t>
      </w:r>
      <w:r w:rsidR="002C3F9B">
        <w:t xml:space="preserve"> </w:t>
      </w:r>
      <w:r w:rsidR="00094681" w:rsidRPr="00094681">
        <w:rPr>
          <w:b/>
          <w:bCs/>
        </w:rPr>
        <w:t>(comment)</w:t>
      </w:r>
      <w:r w:rsidR="002C3F9B">
        <w:t xml:space="preserve"> </w:t>
      </w:r>
      <w:r w:rsidRPr="00FE12C3">
        <w:t>–</w:t>
      </w:r>
      <w:r w:rsidR="002C3F9B">
        <w:t xml:space="preserve">  </w:t>
      </w:r>
      <w:r w:rsidRPr="00FE12C3">
        <w:t>a</w:t>
      </w:r>
      <w:r w:rsidR="002C3F9B">
        <w:t xml:space="preserve">  </w:t>
      </w:r>
      <w:r w:rsidRPr="00FE12C3">
        <w:t>veces</w:t>
      </w:r>
      <w:r w:rsidR="002C3F9B">
        <w:t xml:space="preserve">  </w:t>
      </w:r>
      <w:r w:rsidRPr="00FE12C3">
        <w:t>podemos</w:t>
      </w:r>
      <w:r w:rsidR="002C3F9B">
        <w:t xml:space="preserve">  </w:t>
      </w:r>
      <w:r w:rsidRPr="00FE12C3">
        <w:t>colocar</w:t>
      </w:r>
      <w:r w:rsidR="002C3F9B">
        <w:t xml:space="preserve">  </w:t>
      </w:r>
      <w:r w:rsidRPr="00FE12C3">
        <w:t>información</w:t>
      </w:r>
      <w:r w:rsidR="002C3F9B">
        <w:t xml:space="preserve">  </w:t>
      </w:r>
      <w:r w:rsidRPr="00FE12C3">
        <w:t>allí,</w:t>
      </w:r>
      <w:r w:rsidR="002C3F9B">
        <w:t xml:space="preserve">  </w:t>
      </w:r>
      <w:r w:rsidRPr="00FE12C3">
        <w:t>no</w:t>
      </w:r>
      <w:r w:rsidR="002C3F9B">
        <w:t xml:space="preserve">  </w:t>
      </w:r>
      <w:r w:rsidRPr="00FE12C3">
        <w:t>se</w:t>
      </w:r>
      <w:r w:rsidR="002C3F9B">
        <w:t xml:space="preserve">  </w:t>
      </w:r>
      <w:r w:rsidRPr="00FE12C3">
        <w:t>mostrará,</w:t>
      </w:r>
      <w:r w:rsidR="002C3F9B">
        <w:t xml:space="preserve">  </w:t>
      </w:r>
      <w:r w:rsidRPr="00FE12C3">
        <w:t>pero</w:t>
      </w:r>
      <w:r w:rsidR="002C3F9B">
        <w:t xml:space="preserve">  </w:t>
      </w:r>
      <w:r w:rsidRPr="00FE12C3">
        <w:t>JS</w:t>
      </w:r>
      <w:r w:rsidR="002C3F9B">
        <w:t xml:space="preserve">  </w:t>
      </w:r>
      <w:r w:rsidRPr="00FE12C3">
        <w:t>puede</w:t>
      </w:r>
      <w:r w:rsidR="002C3F9B">
        <w:t xml:space="preserve">  </w:t>
      </w:r>
      <w:r w:rsidRPr="00FE12C3">
        <w:t>leerla</w:t>
      </w:r>
      <w:r w:rsidR="002C3F9B">
        <w:t xml:space="preserve">  </w:t>
      </w:r>
      <w:r w:rsidRPr="00FE12C3">
        <w:t>desde</w:t>
      </w:r>
      <w:r w:rsidR="002C3F9B">
        <w:t xml:space="preserve">  </w:t>
      </w:r>
      <w:r w:rsidRPr="00FE12C3">
        <w:t>el</w:t>
      </w:r>
      <w:r w:rsidR="002C3F9B">
        <w:t xml:space="preserve">  </w:t>
      </w:r>
      <w:r w:rsidRPr="00FE12C3">
        <w:t>DOM.</w:t>
      </w:r>
    </w:p>
    <w:p w14:paraId="25E85AA0" w14:textId="3214E7B9" w:rsidR="00523AFA" w:rsidRPr="00523AFA" w:rsidRDefault="00B1327F" w:rsidP="00523AFA">
      <w:pPr>
        <w:pStyle w:val="Ttulo2"/>
      </w:pPr>
      <w:bookmarkStart w:id="7" w:name="_Toc120740353"/>
      <w:r>
        <w:t>2.4.-</w:t>
      </w:r>
      <w:r w:rsidR="002C3F9B">
        <w:t xml:space="preserve">  </w:t>
      </w:r>
      <w:r>
        <w:t>V</w:t>
      </w:r>
      <w:r w:rsidR="00523AFA">
        <w:t>éalo</w:t>
      </w:r>
      <w:r w:rsidR="002C3F9B">
        <w:t xml:space="preserve">  </w:t>
      </w:r>
      <w:r w:rsidR="00523AFA">
        <w:t>usted</w:t>
      </w:r>
      <w:r w:rsidR="002C3F9B">
        <w:t xml:space="preserve">  </w:t>
      </w:r>
      <w:r w:rsidR="00523AFA">
        <w:t>mismo.</w:t>
      </w:r>
      <w:bookmarkEnd w:id="7"/>
    </w:p>
    <w:p w14:paraId="08686AB9" w14:textId="74E36DEA" w:rsidR="00523AFA" w:rsidRDefault="00523AFA" w:rsidP="00523AFA">
      <w:r w:rsidRPr="008A3575">
        <w:rPr>
          <w:b/>
          <w:bCs/>
        </w:rPr>
        <w:t>Otra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forma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explorar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DOM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usando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herramienta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desarrolladores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del</w:t>
      </w:r>
      <w:r w:rsidR="002C3F9B">
        <w:rPr>
          <w:b/>
          <w:bCs/>
        </w:rPr>
        <w:t xml:space="preserve">  </w:t>
      </w:r>
      <w:r w:rsidRPr="008A3575">
        <w:rPr>
          <w:b/>
          <w:bCs/>
        </w:rPr>
        <w:t>navegador</w:t>
      </w:r>
      <w:r w:rsidRPr="00523AFA">
        <w:t>.</w:t>
      </w:r>
      <w:r w:rsidR="002C3F9B">
        <w:t xml:space="preserve">  </w:t>
      </w:r>
      <w:r w:rsidRPr="00523AFA">
        <w:t>En</w:t>
      </w:r>
      <w:r w:rsidR="002C3F9B">
        <w:t xml:space="preserve">  </w:t>
      </w:r>
      <w:r w:rsidRPr="00523AFA">
        <w:t>realidad,</w:t>
      </w:r>
      <w:r w:rsidR="002C3F9B">
        <w:t xml:space="preserve">  </w:t>
      </w:r>
      <w:r w:rsidRPr="00523AFA">
        <w:t>eso</w:t>
      </w:r>
      <w:r w:rsidR="002C3F9B">
        <w:t xml:space="preserve">  </w:t>
      </w:r>
      <w:r w:rsidRPr="00523AFA">
        <w:t>es</w:t>
      </w:r>
      <w:r w:rsidR="002C3F9B">
        <w:t xml:space="preserve">  </w:t>
      </w:r>
      <w:r w:rsidRPr="00523AFA">
        <w:t>lo</w:t>
      </w:r>
      <w:r w:rsidR="002C3F9B">
        <w:t xml:space="preserve">  </w:t>
      </w:r>
      <w:r w:rsidRPr="00523AFA">
        <w:t>que</w:t>
      </w:r>
      <w:r w:rsidR="002C3F9B">
        <w:t xml:space="preserve">  </w:t>
      </w:r>
      <w:r w:rsidRPr="00523AFA">
        <w:t>usamos</w:t>
      </w:r>
      <w:r w:rsidR="002C3F9B">
        <w:t xml:space="preserve">  </w:t>
      </w:r>
      <w:r w:rsidRPr="00523AFA">
        <w:t>cuando</w:t>
      </w:r>
      <w:r w:rsidR="002C3F9B">
        <w:t xml:space="preserve">  </w:t>
      </w:r>
      <w:r w:rsidRPr="00523AFA">
        <w:t>estamos</w:t>
      </w:r>
      <w:r w:rsidR="002C3F9B">
        <w:t xml:space="preserve">  </w:t>
      </w:r>
      <w:r w:rsidRPr="00523AFA">
        <w:t>desarrollando.</w:t>
      </w:r>
    </w:p>
    <w:p w14:paraId="080859CD" w14:textId="7377E865" w:rsidR="00523AFA" w:rsidRDefault="00523AFA" w:rsidP="00523AFA">
      <w:r w:rsidRPr="00523AFA">
        <w:rPr>
          <w:noProof/>
        </w:rPr>
        <w:drawing>
          <wp:inline distT="0" distB="0" distL="0" distR="0" wp14:anchorId="2D09B6F5" wp14:editId="602ECB01">
            <wp:extent cx="5400040" cy="1924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472D" w14:textId="15CB0CCA" w:rsidR="00523AFA" w:rsidRDefault="007954AC" w:rsidP="00523AFA">
      <w:r>
        <w:t>L</w:t>
      </w:r>
      <w:r w:rsidR="00173E71" w:rsidRPr="00173E71">
        <w:t>a</w:t>
      </w:r>
      <w:r w:rsidR="002C3F9B">
        <w:t xml:space="preserve">  </w:t>
      </w:r>
      <w:r w:rsidR="00173E71" w:rsidRPr="00173E71">
        <w:t>estructura</w:t>
      </w:r>
      <w:r w:rsidR="002C3F9B">
        <w:t xml:space="preserve">  </w:t>
      </w:r>
      <w:r w:rsidR="00173E71" w:rsidRPr="00173E71">
        <w:t>DOM</w:t>
      </w:r>
      <w:r w:rsidR="002C3F9B">
        <w:t xml:space="preserve">  </w:t>
      </w:r>
      <w:r w:rsidR="00173E71" w:rsidRPr="00173E71">
        <w:t>en</w:t>
      </w:r>
      <w:r w:rsidR="002C3F9B">
        <w:t xml:space="preserve">  </w:t>
      </w:r>
      <w:r w:rsidR="00173E71" w:rsidRPr="00173E71">
        <w:t>la</w:t>
      </w:r>
      <w:r w:rsidR="002C3F9B">
        <w:t xml:space="preserve">  </w:t>
      </w:r>
      <w:r w:rsidR="00173E71" w:rsidRPr="00173E71">
        <w:t>herramienta</w:t>
      </w:r>
      <w:r w:rsidR="002C3F9B">
        <w:t xml:space="preserve">  </w:t>
      </w:r>
      <w:r w:rsidR="00173E71" w:rsidRPr="00173E71">
        <w:t>para</w:t>
      </w:r>
      <w:r w:rsidR="002C3F9B">
        <w:t xml:space="preserve">  </w:t>
      </w:r>
      <w:r w:rsidR="00173E71" w:rsidRPr="00173E71">
        <w:t>desarrolladores</w:t>
      </w:r>
      <w:r w:rsidR="002C3F9B">
        <w:t xml:space="preserve">  </w:t>
      </w:r>
      <w:r w:rsidR="00173E71" w:rsidRPr="00173E71">
        <w:t>está</w:t>
      </w:r>
      <w:r w:rsidR="002C3F9B">
        <w:t xml:space="preserve">  </w:t>
      </w:r>
      <w:r w:rsidR="00173E71" w:rsidRPr="00173E71">
        <w:t>simplificada.</w:t>
      </w:r>
      <w:r w:rsidR="002C3F9B">
        <w:t xml:space="preserve">  </w:t>
      </w:r>
      <w:r w:rsidR="00173E71" w:rsidRPr="00173E71">
        <w:t>Los</w:t>
      </w:r>
      <w:r w:rsidR="002C3F9B">
        <w:t xml:space="preserve">  </w:t>
      </w:r>
      <w:r w:rsidR="00173E71" w:rsidRPr="00173E71">
        <w:t>nodos</w:t>
      </w:r>
      <w:r w:rsidR="002C3F9B">
        <w:t xml:space="preserve">  </w:t>
      </w:r>
      <w:r w:rsidR="00173E71" w:rsidRPr="00173E71">
        <w:t>de</w:t>
      </w:r>
      <w:r w:rsidR="002C3F9B">
        <w:t xml:space="preserve">  </w:t>
      </w:r>
      <w:r w:rsidR="00173E71" w:rsidRPr="00173E71">
        <w:t>texto</w:t>
      </w:r>
      <w:r w:rsidR="002C3F9B">
        <w:t xml:space="preserve">  </w:t>
      </w:r>
      <w:r w:rsidR="00173E71" w:rsidRPr="00173E71">
        <w:t>se</w:t>
      </w:r>
      <w:r w:rsidR="002C3F9B">
        <w:t xml:space="preserve">  </w:t>
      </w:r>
      <w:r w:rsidR="00173E71" w:rsidRPr="00173E71">
        <w:t>muestran</w:t>
      </w:r>
      <w:r w:rsidR="002C3F9B">
        <w:t xml:space="preserve">  </w:t>
      </w:r>
      <w:r w:rsidR="00173E71" w:rsidRPr="00173E71">
        <w:t>como</w:t>
      </w:r>
      <w:r w:rsidR="002C3F9B">
        <w:t xml:space="preserve">  </w:t>
      </w:r>
      <w:r w:rsidR="00173E71" w:rsidRPr="00173E71">
        <w:t>texto.</w:t>
      </w:r>
      <w:r w:rsidR="002C3F9B">
        <w:t xml:space="preserve">  </w:t>
      </w:r>
      <w:r w:rsidR="00173E71" w:rsidRPr="00173E71">
        <w:t>Y</w:t>
      </w:r>
      <w:r w:rsidR="002C3F9B">
        <w:t xml:space="preserve">  </w:t>
      </w:r>
      <w:r w:rsidR="00173E71" w:rsidRPr="00173E71">
        <w:t>absolutamente</w:t>
      </w:r>
      <w:r w:rsidR="002C3F9B">
        <w:t xml:space="preserve">  </w:t>
      </w:r>
      <w:r w:rsidR="00173E71" w:rsidRPr="00173E71">
        <w:t>no</w:t>
      </w:r>
      <w:r w:rsidR="002C3F9B">
        <w:t xml:space="preserve">  </w:t>
      </w:r>
      <w:r w:rsidR="00173E71" w:rsidRPr="00173E71">
        <w:t>hay</w:t>
      </w:r>
      <w:r w:rsidR="002C3F9B">
        <w:t xml:space="preserve">  </w:t>
      </w:r>
      <w:r w:rsidR="00173E71" w:rsidRPr="00173E71">
        <w:t>nodos</w:t>
      </w:r>
      <w:r w:rsidR="002C3F9B">
        <w:t xml:space="preserve">  </w:t>
      </w:r>
      <w:r w:rsidR="00173E71" w:rsidRPr="00173E71">
        <w:t>de</w:t>
      </w:r>
      <w:r w:rsidR="002C3F9B">
        <w:t xml:space="preserve">  </w:t>
      </w:r>
      <w:r w:rsidR="00173E71" w:rsidRPr="00173E71">
        <w:t>texto</w:t>
      </w:r>
      <w:r w:rsidR="002C3F9B">
        <w:t xml:space="preserve">  </w:t>
      </w:r>
      <w:r w:rsidR="00173E71" w:rsidRPr="00173E71">
        <w:t>con</w:t>
      </w:r>
      <w:r w:rsidR="002C3F9B">
        <w:t xml:space="preserve">  </w:t>
      </w:r>
      <w:r w:rsidR="00173E71" w:rsidRPr="00173E71">
        <w:t>espacios</w:t>
      </w:r>
      <w:r w:rsidR="002C3F9B">
        <w:t xml:space="preserve">  </w:t>
      </w:r>
      <w:r w:rsidR="00173E71" w:rsidRPr="00173E71">
        <w:t>en</w:t>
      </w:r>
      <w:r w:rsidR="002C3F9B">
        <w:t xml:space="preserve">  </w:t>
      </w:r>
      <w:r w:rsidR="00173E71" w:rsidRPr="00173E71">
        <w:t>blanco.</w:t>
      </w:r>
      <w:r w:rsidR="002C3F9B">
        <w:t xml:space="preserve">  </w:t>
      </w:r>
      <w:r w:rsidR="00173E71" w:rsidRPr="00173E71">
        <w:t>Esto</w:t>
      </w:r>
      <w:r w:rsidR="002C3F9B">
        <w:t xml:space="preserve">  </w:t>
      </w:r>
      <w:r w:rsidR="00173E71" w:rsidRPr="00173E71">
        <w:t>está</w:t>
      </w:r>
      <w:r w:rsidR="002C3F9B">
        <w:t xml:space="preserve">  </w:t>
      </w:r>
      <w:r w:rsidR="00173E71" w:rsidRPr="00173E71">
        <w:t>bien,</w:t>
      </w:r>
      <w:r w:rsidR="002C3F9B">
        <w:t xml:space="preserve">  </w:t>
      </w:r>
      <w:r w:rsidR="00173E71" w:rsidRPr="00173E71">
        <w:t>porque</w:t>
      </w:r>
      <w:r w:rsidR="002C3F9B">
        <w:t xml:space="preserve">  </w:t>
      </w:r>
      <w:r w:rsidR="00173E71" w:rsidRPr="00173E71">
        <w:t>la</w:t>
      </w:r>
      <w:r w:rsidR="002C3F9B">
        <w:t xml:space="preserve">  </w:t>
      </w:r>
      <w:r w:rsidR="00173E71" w:rsidRPr="00173E71">
        <w:t>mayoría</w:t>
      </w:r>
      <w:r w:rsidR="002C3F9B">
        <w:t xml:space="preserve">  </w:t>
      </w:r>
      <w:r w:rsidR="00173E71" w:rsidRPr="00173E71">
        <w:t>de</w:t>
      </w:r>
      <w:r w:rsidR="002C3F9B">
        <w:t xml:space="preserve">  </w:t>
      </w:r>
      <w:r w:rsidR="00173E71" w:rsidRPr="00173E71">
        <w:t>las</w:t>
      </w:r>
      <w:r w:rsidR="002C3F9B">
        <w:t xml:space="preserve">  </w:t>
      </w:r>
      <w:r w:rsidR="00173E71" w:rsidRPr="00173E71">
        <w:t>veces</w:t>
      </w:r>
      <w:r w:rsidR="002C3F9B">
        <w:t xml:space="preserve">  </w:t>
      </w:r>
      <w:r w:rsidR="00173E71" w:rsidRPr="00173E71">
        <w:t>nos</w:t>
      </w:r>
      <w:r w:rsidR="002C3F9B">
        <w:t xml:space="preserve">  </w:t>
      </w:r>
      <w:r w:rsidR="00173E71" w:rsidRPr="00173E71">
        <w:t>interesan</w:t>
      </w:r>
      <w:r w:rsidR="002C3F9B">
        <w:t xml:space="preserve">  </w:t>
      </w:r>
      <w:r w:rsidR="00173E71" w:rsidRPr="00173E71">
        <w:t>los</w:t>
      </w:r>
      <w:r w:rsidR="002C3F9B">
        <w:t xml:space="preserve">  </w:t>
      </w:r>
      <w:r w:rsidR="00173E71" w:rsidRPr="00173E71">
        <w:t>nodos</w:t>
      </w:r>
      <w:r w:rsidR="002C3F9B">
        <w:t xml:space="preserve">  </w:t>
      </w:r>
      <w:r w:rsidR="00173E71" w:rsidRPr="00173E71">
        <w:t>de</w:t>
      </w:r>
      <w:r w:rsidR="002C3F9B">
        <w:t xml:space="preserve">  </w:t>
      </w:r>
      <w:r w:rsidR="00173E71" w:rsidRPr="00173E71">
        <w:t>elementos.</w:t>
      </w:r>
    </w:p>
    <w:p w14:paraId="1A379128" w14:textId="187AF825" w:rsidR="007954AC" w:rsidRDefault="007954AC" w:rsidP="00523AFA">
      <w:r w:rsidRPr="00265ED4">
        <w:rPr>
          <w:b/>
          <w:bCs/>
          <w:u w:val="single"/>
        </w:rPr>
        <w:t>En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la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parte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derecha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las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herramientas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encontramos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las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siguientes</w:t>
      </w:r>
      <w:r w:rsidR="002C3F9B">
        <w:rPr>
          <w:b/>
          <w:bCs/>
          <w:u w:val="single"/>
        </w:rPr>
        <w:t xml:space="preserve">  </w:t>
      </w:r>
      <w:r w:rsidRPr="00265ED4">
        <w:rPr>
          <w:b/>
          <w:bCs/>
          <w:u w:val="single"/>
        </w:rPr>
        <w:t>subpestañas</w:t>
      </w:r>
      <w:r>
        <w:t>:</w:t>
      </w:r>
    </w:p>
    <w:p w14:paraId="1FDDA543" w14:textId="64E7E27A" w:rsidR="007954AC" w:rsidRDefault="007954AC" w:rsidP="007954AC">
      <w:pPr>
        <w:pStyle w:val="Prrafodelista"/>
        <w:numPr>
          <w:ilvl w:val="0"/>
          <w:numId w:val="8"/>
        </w:numPr>
      </w:pPr>
      <w:r w:rsidRPr="00265ED4">
        <w:rPr>
          <w:b/>
          <w:bCs/>
        </w:rPr>
        <w:t>Styles</w:t>
      </w:r>
      <w:r>
        <w:t>:</w:t>
      </w:r>
      <w:r w:rsidR="002C3F9B">
        <w:t xml:space="preserve">  </w:t>
      </w:r>
      <w:r w:rsidR="00E8573F">
        <w:t>para ver</w:t>
      </w:r>
      <w:r w:rsidR="002C3F9B">
        <w:t xml:space="preserve">  </w:t>
      </w:r>
      <w:r>
        <w:t>los</w:t>
      </w:r>
      <w:r w:rsidR="002C3F9B">
        <w:t xml:space="preserve">  </w:t>
      </w:r>
      <w:r>
        <w:t>estilos</w:t>
      </w:r>
      <w:r w:rsidR="002C3F9B">
        <w:t xml:space="preserve">  </w:t>
      </w:r>
      <w:r>
        <w:t>que</w:t>
      </w:r>
      <w:r w:rsidR="002C3F9B">
        <w:t xml:space="preserve">  </w:t>
      </w:r>
      <w:r>
        <w:t>se</w:t>
      </w:r>
      <w:r w:rsidR="002C3F9B">
        <w:t xml:space="preserve">  </w:t>
      </w:r>
      <w:r>
        <w:t>le</w:t>
      </w:r>
      <w:r w:rsidR="002C3F9B">
        <w:t xml:space="preserve">  </w:t>
      </w:r>
      <w:r>
        <w:t>aplican</w:t>
      </w:r>
      <w:r w:rsidR="002C3F9B">
        <w:t xml:space="preserve">  </w:t>
      </w:r>
      <w:r>
        <w:t>a</w:t>
      </w:r>
      <w:r w:rsidR="002C3F9B">
        <w:t xml:space="preserve">  </w:t>
      </w:r>
      <w:r>
        <w:t>un</w:t>
      </w:r>
      <w:r w:rsidR="002C3F9B">
        <w:t xml:space="preserve">  </w:t>
      </w:r>
      <w:r>
        <w:t>determinado</w:t>
      </w:r>
      <w:r w:rsidR="002C3F9B">
        <w:t xml:space="preserve">  </w:t>
      </w:r>
      <w:r>
        <w:t>nodo.</w:t>
      </w:r>
    </w:p>
    <w:p w14:paraId="5F2FB6C0" w14:textId="46CFD9EF" w:rsidR="007954AC" w:rsidRDefault="007954AC" w:rsidP="007954AC">
      <w:pPr>
        <w:pStyle w:val="Prrafodelista"/>
        <w:numPr>
          <w:ilvl w:val="0"/>
          <w:numId w:val="8"/>
        </w:numPr>
      </w:pPr>
      <w:r w:rsidRPr="00265ED4">
        <w:rPr>
          <w:b/>
          <w:bCs/>
        </w:rPr>
        <w:t>C</w:t>
      </w:r>
      <w:r w:rsidR="00265ED4" w:rsidRPr="00265ED4">
        <w:rPr>
          <w:b/>
          <w:bCs/>
        </w:rPr>
        <w:t>o</w:t>
      </w:r>
      <w:r w:rsidRPr="00265ED4">
        <w:rPr>
          <w:b/>
          <w:bCs/>
        </w:rPr>
        <w:t>mputed</w:t>
      </w:r>
      <w:r>
        <w:t>:</w:t>
      </w:r>
      <w:r w:rsidR="002C3F9B">
        <w:t xml:space="preserve">  </w:t>
      </w:r>
      <w:r w:rsidR="00E8573F">
        <w:t>nos permite</w:t>
      </w:r>
      <w:r w:rsidR="002C3F9B">
        <w:t xml:space="preserve">  </w:t>
      </w:r>
      <w:r>
        <w:t>ver</w:t>
      </w:r>
      <w:r w:rsidR="002C3F9B">
        <w:t xml:space="preserve">  </w:t>
      </w:r>
      <w:r>
        <w:t>cada</w:t>
      </w:r>
      <w:r w:rsidR="002C3F9B">
        <w:t xml:space="preserve">  </w:t>
      </w:r>
      <w:r>
        <w:t>propiedad</w:t>
      </w:r>
      <w:r w:rsidR="002C3F9B">
        <w:t xml:space="preserve">  </w:t>
      </w:r>
      <w:r>
        <w:t>CSS</w:t>
      </w:r>
      <w:r w:rsidR="002C3F9B">
        <w:t xml:space="preserve">  </w:t>
      </w:r>
      <w:r>
        <w:t>aplicada</w:t>
      </w:r>
      <w:r w:rsidR="002C3F9B">
        <w:t xml:space="preserve">  </w:t>
      </w:r>
      <w:r>
        <w:t>al</w:t>
      </w:r>
      <w:r w:rsidR="002C3F9B">
        <w:t xml:space="preserve">  </w:t>
      </w:r>
      <w:r>
        <w:t>elemento.</w:t>
      </w:r>
      <w:r w:rsidR="002C3F9B">
        <w:t xml:space="preserve">  </w:t>
      </w:r>
      <w:r w:rsidR="00E8573F">
        <w:t>Para cada</w:t>
      </w:r>
      <w:r w:rsidR="002C3F9B">
        <w:t xml:space="preserve">  </w:t>
      </w:r>
      <w:r w:rsidR="00265ED4">
        <w:t>propiedad,</w:t>
      </w:r>
      <w:r w:rsidR="002C3F9B">
        <w:t xml:space="preserve">  </w:t>
      </w:r>
      <w:r w:rsidR="00265ED4">
        <w:t>podemos</w:t>
      </w:r>
      <w:r w:rsidR="002C3F9B">
        <w:t xml:space="preserve">  </w:t>
      </w:r>
      <w:r w:rsidR="00265ED4">
        <w:t>ver</w:t>
      </w:r>
      <w:r w:rsidR="002C3F9B">
        <w:t xml:space="preserve">  </w:t>
      </w:r>
      <w:r w:rsidR="00265ED4">
        <w:t>la</w:t>
      </w:r>
      <w:r w:rsidR="002C3F9B">
        <w:t xml:space="preserve">  </w:t>
      </w:r>
      <w:r w:rsidR="00265ED4">
        <w:t>regla</w:t>
      </w:r>
      <w:r w:rsidR="002C3F9B">
        <w:t xml:space="preserve">  </w:t>
      </w:r>
      <w:r w:rsidR="00265ED4">
        <w:t>que</w:t>
      </w:r>
      <w:r w:rsidR="002C3F9B">
        <w:t xml:space="preserve">  </w:t>
      </w:r>
      <w:r w:rsidR="00265ED4">
        <w:t>la</w:t>
      </w:r>
      <w:r w:rsidR="002C3F9B">
        <w:t xml:space="preserve">  </w:t>
      </w:r>
      <w:r w:rsidR="00265ED4">
        <w:t>provee</w:t>
      </w:r>
      <w:r w:rsidR="002C3F9B">
        <w:t xml:space="preserve">  </w:t>
      </w:r>
      <w:r w:rsidR="00265ED4">
        <w:t>(incluida</w:t>
      </w:r>
      <w:r w:rsidR="002C3F9B">
        <w:t xml:space="preserve">  </w:t>
      </w:r>
      <w:r w:rsidR="00265ED4">
        <w:t>la</w:t>
      </w:r>
      <w:r w:rsidR="002C3F9B">
        <w:t xml:space="preserve">  </w:t>
      </w:r>
      <w:r w:rsidR="00265ED4">
        <w:t>herencia</w:t>
      </w:r>
      <w:r w:rsidR="002C3F9B">
        <w:t xml:space="preserve">  </w:t>
      </w:r>
      <w:r w:rsidR="00265ED4">
        <w:t>CSS</w:t>
      </w:r>
      <w:r w:rsidR="002C3F9B">
        <w:t xml:space="preserve">  </w:t>
      </w:r>
      <w:r w:rsidR="00265ED4">
        <w:t>y</w:t>
      </w:r>
      <w:r w:rsidR="002C3F9B">
        <w:t xml:space="preserve">  </w:t>
      </w:r>
      <w:r w:rsidR="00265ED4">
        <w:t>demás).</w:t>
      </w:r>
    </w:p>
    <w:p w14:paraId="767D461C" w14:textId="610CF7EE" w:rsidR="00265ED4" w:rsidRDefault="00265ED4" w:rsidP="007954AC">
      <w:pPr>
        <w:pStyle w:val="Prrafodelista"/>
        <w:numPr>
          <w:ilvl w:val="0"/>
          <w:numId w:val="8"/>
        </w:numPr>
      </w:pPr>
      <w:r w:rsidRPr="00265ED4">
        <w:rPr>
          <w:b/>
          <w:bCs/>
        </w:rPr>
        <w:t>Event</w:t>
      </w:r>
      <w:r w:rsidR="002C3F9B">
        <w:rPr>
          <w:b/>
          <w:bCs/>
        </w:rPr>
        <w:t xml:space="preserve">  </w:t>
      </w:r>
      <w:r w:rsidRPr="00265ED4">
        <w:rPr>
          <w:b/>
          <w:bCs/>
        </w:rPr>
        <w:t>Listeners</w:t>
      </w:r>
      <w:r>
        <w:t>:</w:t>
      </w:r>
      <w:r w:rsidR="002C3F9B">
        <w:t xml:space="preserve">  </w:t>
      </w:r>
      <w:r w:rsidRPr="00265ED4">
        <w:t>nos</w:t>
      </w:r>
      <w:r w:rsidR="002C3F9B">
        <w:t xml:space="preserve">  </w:t>
      </w:r>
      <w:r w:rsidRPr="00265ED4">
        <w:t>ayuda</w:t>
      </w:r>
      <w:r w:rsidR="002C3F9B">
        <w:t xml:space="preserve">  </w:t>
      </w:r>
      <w:r w:rsidRPr="00265ED4">
        <w:t>a</w:t>
      </w:r>
      <w:r w:rsidR="002C3F9B">
        <w:t xml:space="preserve">  </w:t>
      </w:r>
      <w:r w:rsidRPr="00265ED4">
        <w:t>ver</w:t>
      </w:r>
      <w:r w:rsidR="002C3F9B">
        <w:t xml:space="preserve">  </w:t>
      </w:r>
      <w:r w:rsidRPr="00265ED4">
        <w:t>los</w:t>
      </w:r>
      <w:r w:rsidR="002C3F9B">
        <w:t xml:space="preserve">  </w:t>
      </w:r>
      <w:r w:rsidRPr="00265ED4">
        <w:t>listener</w:t>
      </w:r>
      <w:r w:rsidR="002C3F9B">
        <w:t xml:space="preserve">  </w:t>
      </w:r>
      <w:r w:rsidRPr="00265ED4">
        <w:t>de</w:t>
      </w:r>
      <w:r w:rsidR="002C3F9B">
        <w:t xml:space="preserve">  </w:t>
      </w:r>
      <w:r w:rsidRPr="00265ED4">
        <w:t>eventos</w:t>
      </w:r>
      <w:r w:rsidR="002C3F9B">
        <w:t xml:space="preserve">  </w:t>
      </w:r>
      <w:r w:rsidRPr="00265ED4">
        <w:t>adjuntos</w:t>
      </w:r>
      <w:r w:rsidR="002C3F9B">
        <w:t xml:space="preserve">  </w:t>
      </w:r>
      <w:r w:rsidRPr="00265ED4">
        <w:t>a</w:t>
      </w:r>
      <w:r w:rsidR="002C3F9B">
        <w:t xml:space="preserve">  </w:t>
      </w:r>
      <w:r w:rsidRPr="00265ED4">
        <w:t>elementos</w:t>
      </w:r>
      <w:r w:rsidR="002C3F9B">
        <w:t xml:space="preserve">  </w:t>
      </w:r>
      <w:r w:rsidRPr="00265ED4">
        <w:t>del</w:t>
      </w:r>
      <w:r w:rsidR="002C3F9B">
        <w:t xml:space="preserve">  </w:t>
      </w:r>
      <w:r w:rsidRPr="00265ED4">
        <w:t>DOM</w:t>
      </w:r>
      <w:r>
        <w:t>.</w:t>
      </w:r>
    </w:p>
    <w:p w14:paraId="467336D7" w14:textId="062A03A0" w:rsidR="00357E1A" w:rsidRPr="00357E1A" w:rsidRDefault="00265ED4" w:rsidP="009E1FC4">
      <w:pPr>
        <w:pStyle w:val="Ttulo2"/>
      </w:pPr>
      <w:bookmarkStart w:id="8" w:name="_Toc120740354"/>
      <w:r>
        <w:t>2.5.</w:t>
      </w:r>
      <w:r w:rsidR="007F0385">
        <w:t>-</w:t>
      </w:r>
      <w:r w:rsidR="002C3F9B">
        <w:t xml:space="preserve"> </w:t>
      </w:r>
      <w:r w:rsidR="007F0385">
        <w:t>Interacción</w:t>
      </w:r>
      <w:r w:rsidR="002C3F9B">
        <w:t xml:space="preserve">  </w:t>
      </w:r>
      <w:r>
        <w:t>con</w:t>
      </w:r>
      <w:r w:rsidR="002C3F9B">
        <w:t xml:space="preserve">  </w:t>
      </w:r>
      <w:r>
        <w:t>la</w:t>
      </w:r>
      <w:r w:rsidR="002C3F9B">
        <w:t xml:space="preserve">  </w:t>
      </w:r>
      <w:r>
        <w:t>consola.</w:t>
      </w:r>
      <w:bookmarkEnd w:id="8"/>
    </w:p>
    <w:p w14:paraId="4D0BB710" w14:textId="3ABA4804" w:rsidR="00357E1A" w:rsidRPr="00357E1A" w:rsidRDefault="00357E1A" w:rsidP="0038076C">
      <w:r w:rsidRPr="00357E1A">
        <w:t>Aquí</w:t>
      </w:r>
      <w:r w:rsidR="002C3F9B">
        <w:t xml:space="preserve">  </w:t>
      </w:r>
      <w:r w:rsidRPr="00357E1A">
        <w:t>hay</w:t>
      </w:r>
      <w:r w:rsidR="002C3F9B">
        <w:t xml:space="preserve">  </w:t>
      </w:r>
      <w:r w:rsidRPr="00357E1A">
        <w:t>algunos</w:t>
      </w:r>
      <w:r w:rsidR="002C3F9B">
        <w:t xml:space="preserve">  </w:t>
      </w:r>
      <w:r w:rsidRPr="00357E1A">
        <w:t>consejos</w:t>
      </w:r>
      <w:r w:rsidR="002C3F9B">
        <w:t xml:space="preserve">  </w:t>
      </w:r>
      <w:r w:rsidRPr="00357E1A">
        <w:t>para</w:t>
      </w:r>
      <w:r w:rsidR="002C3F9B">
        <w:t xml:space="preserve">  </w:t>
      </w:r>
      <w:r w:rsidRPr="00357E1A">
        <w:t>desplazarse</w:t>
      </w:r>
      <w:r w:rsidR="002C3F9B">
        <w:t xml:space="preserve">  </w:t>
      </w:r>
      <w:r w:rsidRPr="00357E1A">
        <w:t>entre</w:t>
      </w:r>
      <w:r w:rsidR="002C3F9B">
        <w:t xml:space="preserve">  </w:t>
      </w:r>
      <w:r w:rsidRPr="00357E1A">
        <w:t>la</w:t>
      </w:r>
      <w:r w:rsidR="002C3F9B">
        <w:t xml:space="preserve">  </w:t>
      </w:r>
      <w:r w:rsidRPr="00357E1A">
        <w:t>pestaña</w:t>
      </w:r>
      <w:r w:rsidR="002C3F9B">
        <w:t xml:space="preserve">  </w:t>
      </w:r>
      <w:r w:rsidRPr="00357E1A">
        <w:t>elementos</w:t>
      </w:r>
      <w:r w:rsidR="002C3F9B">
        <w:t xml:space="preserve">  </w:t>
      </w:r>
      <w:r w:rsidRPr="00357E1A">
        <w:t>y</w:t>
      </w:r>
      <w:r w:rsidR="002C3F9B">
        <w:t xml:space="preserve">  </w:t>
      </w:r>
      <w:r w:rsidRPr="00357E1A">
        <w:t>la</w:t>
      </w:r>
      <w:r w:rsidR="002C3F9B">
        <w:t xml:space="preserve">  </w:t>
      </w:r>
      <w:r w:rsidRPr="00357E1A">
        <w:t>consola.</w:t>
      </w:r>
    </w:p>
    <w:p w14:paraId="6096A77E" w14:textId="2FF87674" w:rsidR="00357E1A" w:rsidRPr="00056DF8" w:rsidRDefault="007F0385" w:rsidP="0038076C">
      <w:pPr>
        <w:pStyle w:val="Prrafodelista"/>
        <w:numPr>
          <w:ilvl w:val="0"/>
          <w:numId w:val="11"/>
        </w:numPr>
        <w:jc w:val="both"/>
        <w:rPr>
          <w:rFonts w:ascii="Source Sans Pro" w:hAnsi="Source Sans Pro"/>
        </w:rPr>
      </w:pPr>
      <w:r w:rsidRPr="00056DF8">
        <w:rPr>
          <w:rFonts w:ascii="Source Sans Pro" w:hAnsi="Source Sans Pro"/>
        </w:rPr>
        <w:t>Seleccione</w:t>
      </w:r>
      <w:r w:rsidR="002C3F9B">
        <w:rPr>
          <w:rFonts w:ascii="Source Sans Pro" w:hAnsi="Source Sans Pro"/>
        </w:rPr>
        <w:t xml:space="preserve"> </w:t>
      </w:r>
      <w:r w:rsidR="00E8573F">
        <w:rPr>
          <w:rFonts w:ascii="Source Sans Pro" w:hAnsi="Source Sans Pro"/>
        </w:rPr>
        <w:t>un elemento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con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Inspeccionar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elemento</w:t>
      </w:r>
    </w:p>
    <w:p w14:paraId="0EA47E98" w14:textId="4E669393" w:rsidR="00357E1A" w:rsidRDefault="007F0385" w:rsidP="0038076C">
      <w:pPr>
        <w:pStyle w:val="Prrafodelista"/>
        <w:numPr>
          <w:ilvl w:val="0"/>
          <w:numId w:val="11"/>
        </w:numPr>
        <w:jc w:val="both"/>
        <w:rPr>
          <w:rFonts w:ascii="Source Sans Pro" w:hAnsi="Source Sans Pro"/>
        </w:rPr>
      </w:pPr>
      <w:r w:rsidRPr="008A3575">
        <w:rPr>
          <w:rFonts w:ascii="Source Sans Pro" w:hAnsi="Source Sans Pro"/>
          <w:b/>
          <w:bCs/>
        </w:rPr>
        <w:t>Presiona</w:t>
      </w:r>
      <w:r w:rsidR="002C3F9B">
        <w:rPr>
          <w:rFonts w:ascii="Source Sans Pro" w:hAnsi="Source Sans Pro"/>
          <w:b/>
          <w:bCs/>
        </w:rPr>
        <w:t xml:space="preserve"> </w:t>
      </w:r>
      <w:r>
        <w:rPr>
          <w:rFonts w:ascii="Source Sans Pro" w:hAnsi="Source Sans Pro"/>
          <w:b/>
          <w:bCs/>
        </w:rPr>
        <w:t>la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tecla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Esc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–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esto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abrirá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la</w:t>
      </w:r>
      <w:r w:rsidR="002C3F9B">
        <w:rPr>
          <w:rFonts w:ascii="Source Sans Pro" w:hAnsi="Source Sans Pro"/>
          <w:b/>
          <w:bCs/>
        </w:rPr>
        <w:t xml:space="preserve">  </w:t>
      </w:r>
      <w:r w:rsidR="00357E1A" w:rsidRPr="008A3575">
        <w:rPr>
          <w:rFonts w:ascii="Source Sans Pro" w:hAnsi="Source Sans Pro"/>
          <w:b/>
          <w:bCs/>
        </w:rPr>
        <w:t>consola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justo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debajo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pestaña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="00357E1A" w:rsidRPr="00056DF8">
        <w:rPr>
          <w:rFonts w:ascii="Source Sans Pro" w:hAnsi="Source Sans Pro"/>
        </w:rPr>
        <w:t>elementos.</w:t>
      </w:r>
    </w:p>
    <w:p w14:paraId="05320842" w14:textId="3707E4A9" w:rsidR="003B3E61" w:rsidRDefault="0038076C" w:rsidP="0038076C">
      <w:pPr>
        <w:pStyle w:val="Prrafodelista"/>
        <w:numPr>
          <w:ilvl w:val="0"/>
          <w:numId w:val="11"/>
        </w:numPr>
        <w:jc w:val="both"/>
        <w:rPr>
          <w:rFonts w:ascii="Source Sans Pro" w:hAnsi="Source Sans Pro"/>
        </w:rPr>
      </w:pPr>
      <w:r w:rsidRPr="0038076C">
        <w:rPr>
          <w:rFonts w:ascii="Source Sans Pro" w:hAnsi="Source Sans Pro"/>
        </w:rPr>
        <w:lastRenderedPageBreak/>
        <w:t>Ahora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último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elemento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seleccionado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esta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disponible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como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$0,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seleccionado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previamente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es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$1,</w:t>
      </w:r>
      <w:r w:rsidR="002C3F9B">
        <w:rPr>
          <w:rFonts w:ascii="Source Sans Pro" w:hAnsi="Source Sans Pro"/>
        </w:rPr>
        <w:t xml:space="preserve">  </w:t>
      </w:r>
      <w:r w:rsidRPr="0038076C">
        <w:rPr>
          <w:rFonts w:ascii="Source Sans Pro" w:hAnsi="Source Sans Pro"/>
        </w:rPr>
        <w:t>etc.</w:t>
      </w:r>
    </w:p>
    <w:p w14:paraId="20E09F12" w14:textId="2164DCCE" w:rsidR="0038076C" w:rsidRPr="003B3E61" w:rsidRDefault="007F0385" w:rsidP="003B3E61">
      <w:pPr>
        <w:pStyle w:val="Prrafodelista"/>
        <w:numPr>
          <w:ilvl w:val="1"/>
          <w:numId w:val="11"/>
        </w:numPr>
        <w:jc w:val="both"/>
        <w:rPr>
          <w:rFonts w:ascii="Source Sans Pro" w:hAnsi="Source Sans Pro"/>
        </w:rPr>
      </w:pPr>
      <w:r w:rsidRPr="003B3E61">
        <w:rPr>
          <w:b/>
          <w:u w:val="single"/>
        </w:rPr>
        <w:t>Ejemplo</w:t>
      </w:r>
      <w:r w:rsidR="002C3F9B">
        <w:rPr>
          <w:b/>
          <w:u w:val="single"/>
        </w:rPr>
        <w:t xml:space="preserve"> </w:t>
      </w:r>
      <w:r>
        <w:rPr>
          <w:b/>
          <w:u w:val="single"/>
        </w:rPr>
        <w:t>de</w:t>
      </w:r>
      <w:r w:rsidR="002C3F9B">
        <w:rPr>
          <w:b/>
          <w:u w:val="single"/>
        </w:rPr>
        <w:t xml:space="preserve">  </w:t>
      </w:r>
      <w:r w:rsidR="0038076C" w:rsidRPr="003B3E61">
        <w:rPr>
          <w:b/>
          <w:u w:val="single"/>
        </w:rPr>
        <w:t>uso</w:t>
      </w:r>
      <w:r w:rsidR="0038076C" w:rsidRPr="003B3E61">
        <w:rPr>
          <w:bCs/>
        </w:rPr>
        <w:t>:</w:t>
      </w:r>
      <w:r w:rsidR="002C3F9B">
        <w:rPr>
          <w:bCs/>
        </w:rPr>
        <w:t xml:space="preserve">  </w:t>
      </w:r>
      <w:r w:rsidR="0038076C" w:rsidRPr="003B3E61">
        <w:rPr>
          <w:bCs/>
        </w:rPr>
        <w:t>$0.style.background</w:t>
      </w:r>
      <w:r w:rsidR="002C3F9B">
        <w:rPr>
          <w:bCs/>
        </w:rPr>
        <w:t xml:space="preserve">  </w:t>
      </w:r>
      <w:r w:rsidR="0038076C" w:rsidRPr="003B3E61">
        <w:rPr>
          <w:bCs/>
        </w:rPr>
        <w:t>=</w:t>
      </w:r>
      <w:r w:rsidR="002C3F9B">
        <w:rPr>
          <w:bCs/>
        </w:rPr>
        <w:t xml:space="preserve">  </w:t>
      </w:r>
      <w:r w:rsidR="0038076C" w:rsidRPr="003B3E61">
        <w:rPr>
          <w:bCs/>
        </w:rPr>
        <w:t>'red'.</w:t>
      </w:r>
    </w:p>
    <w:p w14:paraId="72854F04" w14:textId="369882A1" w:rsidR="003B3E61" w:rsidRDefault="00F5053C" w:rsidP="00B40EEA">
      <w:pPr>
        <w:pStyle w:val="Prrafodelista"/>
        <w:numPr>
          <w:ilvl w:val="0"/>
          <w:numId w:val="11"/>
        </w:numPr>
        <w:jc w:val="both"/>
        <w:rPr>
          <w:rFonts w:ascii="Source Sans Pro" w:hAnsi="Source Sans Pro"/>
        </w:rPr>
      </w:pPr>
      <w:r w:rsidRPr="00F764E6">
        <w:rPr>
          <w:rFonts w:ascii="Source Sans Pro" w:hAnsi="Source Sans Pro"/>
          <w:b/>
          <w:bCs/>
        </w:rPr>
        <w:t>También</w:t>
      </w:r>
      <w:r w:rsidR="002C3F9B">
        <w:rPr>
          <w:rFonts w:ascii="Source Sans Pro" w:hAnsi="Source Sans Pro"/>
          <w:b/>
          <w:bCs/>
        </w:rPr>
        <w:t xml:space="preserve">  </w:t>
      </w:r>
      <w:r w:rsidRPr="00F764E6">
        <w:rPr>
          <w:rFonts w:ascii="Source Sans Pro" w:hAnsi="Source Sans Pro"/>
          <w:b/>
          <w:bCs/>
        </w:rPr>
        <w:t>hay</w:t>
      </w:r>
      <w:r w:rsidR="002C3F9B">
        <w:rPr>
          <w:rFonts w:ascii="Source Sans Pro" w:hAnsi="Source Sans Pro"/>
          <w:b/>
          <w:bCs/>
        </w:rPr>
        <w:t xml:space="preserve">  </w:t>
      </w:r>
      <w:r w:rsidRPr="00F764E6">
        <w:rPr>
          <w:rFonts w:ascii="Source Sans Pro" w:hAnsi="Source Sans Pro"/>
          <w:b/>
          <w:bCs/>
        </w:rPr>
        <w:t>un</w:t>
      </w:r>
      <w:r w:rsidR="002C3F9B">
        <w:rPr>
          <w:rFonts w:ascii="Source Sans Pro" w:hAnsi="Source Sans Pro"/>
          <w:b/>
          <w:bCs/>
        </w:rPr>
        <w:t xml:space="preserve">  </w:t>
      </w:r>
      <w:r w:rsidRPr="00F764E6">
        <w:rPr>
          <w:rFonts w:ascii="Source Sans Pro" w:hAnsi="Source Sans Pro"/>
          <w:b/>
          <w:bCs/>
        </w:rPr>
        <w:t>camino</w:t>
      </w:r>
      <w:r w:rsidR="002C3F9B">
        <w:rPr>
          <w:rFonts w:ascii="Source Sans Pro" w:hAnsi="Source Sans Pro"/>
          <w:b/>
          <w:bCs/>
        </w:rPr>
        <w:t xml:space="preserve">  </w:t>
      </w:r>
      <w:r w:rsidRPr="00F764E6">
        <w:rPr>
          <w:rFonts w:ascii="Source Sans Pro" w:hAnsi="Source Sans Pro"/>
          <w:b/>
          <w:bCs/>
        </w:rPr>
        <w:t>de</w:t>
      </w:r>
      <w:r w:rsidR="002C3F9B">
        <w:rPr>
          <w:rFonts w:ascii="Source Sans Pro" w:hAnsi="Source Sans Pro"/>
          <w:b/>
          <w:bCs/>
        </w:rPr>
        <w:t xml:space="preserve">  </w:t>
      </w:r>
      <w:r w:rsidRPr="00F764E6">
        <w:rPr>
          <w:rFonts w:ascii="Source Sans Pro" w:hAnsi="Source Sans Pro"/>
          <w:b/>
          <w:bCs/>
        </w:rPr>
        <w:t>regreso</w:t>
      </w:r>
      <w:r w:rsidRPr="00F5053C">
        <w:rPr>
          <w:rFonts w:ascii="Source Sans Pro" w:hAnsi="Source Sans Pro"/>
        </w:rPr>
        <w:t>.</w:t>
      </w:r>
      <w:r w:rsidR="002C3F9B">
        <w:rPr>
          <w:rFonts w:ascii="Source Sans Pro" w:hAnsi="Source Sans Pro"/>
        </w:rPr>
        <w:t xml:space="preserve">  </w:t>
      </w:r>
      <w:r w:rsidR="007F0385" w:rsidRPr="00F5053C">
        <w:rPr>
          <w:rFonts w:ascii="Source Sans Pro" w:hAnsi="Source Sans Pro"/>
        </w:rPr>
        <w:t>Si</w:t>
      </w:r>
      <w:r w:rsidR="002C3F9B">
        <w:rPr>
          <w:rFonts w:ascii="Source Sans Pro" w:hAnsi="Source Sans Pro"/>
        </w:rPr>
        <w:t xml:space="preserve"> </w:t>
      </w:r>
      <w:r w:rsidR="007F0385">
        <w:rPr>
          <w:rFonts w:ascii="Source Sans Pro" w:hAnsi="Source Sans Pro"/>
        </w:rPr>
        <w:t>hay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una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variable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que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hace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referencia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un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nodo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del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DOM,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usamos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comando</w:t>
      </w:r>
      <w:r w:rsidR="002C3F9B">
        <w:rPr>
          <w:rFonts w:ascii="Source Sans Pro" w:hAnsi="Source Sans Pro"/>
        </w:rPr>
        <w:t xml:space="preserve">  </w:t>
      </w:r>
      <w:r w:rsidRPr="00F764E6">
        <w:rPr>
          <w:rFonts w:ascii="Source Sans Pro" w:hAnsi="Source Sans Pro"/>
          <w:b/>
          <w:bCs/>
        </w:rPr>
        <w:t>inspect(node)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en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la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consola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para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verlo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en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panel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F5053C">
        <w:rPr>
          <w:rFonts w:ascii="Source Sans Pro" w:hAnsi="Source Sans Pro"/>
        </w:rPr>
        <w:t>elementos</w:t>
      </w:r>
      <w:r w:rsidR="00026362">
        <w:rPr>
          <w:rFonts w:ascii="Source Sans Pro" w:hAnsi="Source Sans Pro"/>
        </w:rPr>
        <w:t>.</w:t>
      </w:r>
    </w:p>
    <w:p w14:paraId="76D22E86" w14:textId="28819A08" w:rsidR="00026362" w:rsidRPr="00026362" w:rsidRDefault="00026362" w:rsidP="00026362">
      <w:r w:rsidRPr="00F764E6">
        <w:rPr>
          <w:noProof/>
        </w:rPr>
        <w:drawing>
          <wp:inline distT="0" distB="0" distL="0" distR="0" wp14:anchorId="0EFEDD2E" wp14:editId="19467F28">
            <wp:extent cx="5400040" cy="1152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78"/>
                    <a:stretch/>
                  </pic:blipFill>
                  <pic:spPr bwMode="auto"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F3F7" w14:textId="39177D7B" w:rsidR="00265ED4" w:rsidRDefault="00F764E6" w:rsidP="00265ED4">
      <w:r w:rsidRPr="00F764E6">
        <w:rPr>
          <w:noProof/>
        </w:rPr>
        <w:drawing>
          <wp:inline distT="0" distB="0" distL="0" distR="0" wp14:anchorId="53B1B403" wp14:editId="5C29E1DB">
            <wp:extent cx="5400040" cy="28282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2"/>
                    <a:stretch/>
                  </pic:blipFill>
                  <pic:spPr bwMode="auto"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C2CA" w14:textId="332790AB" w:rsidR="00F764E6" w:rsidRPr="00265ED4" w:rsidRDefault="00F764E6" w:rsidP="00BB0349">
      <w:pPr>
        <w:ind w:left="708" w:hanging="708"/>
      </w:pPr>
      <w:r>
        <w:t>Esto</w:t>
      </w:r>
      <w:r w:rsidR="002C3F9B">
        <w:t xml:space="preserve">  </w:t>
      </w:r>
      <w:r>
        <w:t>es</w:t>
      </w:r>
      <w:r w:rsidR="002C3F9B">
        <w:t xml:space="preserve">  </w:t>
      </w:r>
      <w:r>
        <w:t>para</w:t>
      </w:r>
      <w:r w:rsidR="002C3F9B">
        <w:t xml:space="preserve">  </w:t>
      </w:r>
      <w:r>
        <w:t>propósitos</w:t>
      </w:r>
      <w:r w:rsidR="002C3F9B">
        <w:t xml:space="preserve">  </w:t>
      </w:r>
      <w:r>
        <w:t>de</w:t>
      </w:r>
      <w:r w:rsidR="002C3F9B">
        <w:t xml:space="preserve">  </w:t>
      </w:r>
      <w:r>
        <w:t>depuración</w:t>
      </w:r>
      <w:r w:rsidR="002C3F9B">
        <w:t xml:space="preserve">  </w:t>
      </w:r>
      <w:r>
        <w:t>del</w:t>
      </w:r>
      <w:r w:rsidR="002C3F9B">
        <w:t xml:space="preserve">  </w:t>
      </w:r>
      <w:r>
        <w:t>curso.</w:t>
      </w:r>
    </w:p>
    <w:p w14:paraId="5163DB29" w14:textId="321219B0" w:rsidR="00EA129C" w:rsidRDefault="00EA129C" w:rsidP="00EA129C">
      <w:pPr>
        <w:pStyle w:val="Ttulo1"/>
      </w:pPr>
      <w:bookmarkStart w:id="9" w:name="_Toc120740355"/>
      <w:r>
        <w:t>3.-</w:t>
      </w:r>
      <w:r w:rsidR="002C3F9B">
        <w:t xml:space="preserve">  </w:t>
      </w:r>
      <w:r>
        <w:t>Recorriendo</w:t>
      </w:r>
      <w:r w:rsidR="002C3F9B">
        <w:t xml:space="preserve">  </w:t>
      </w:r>
      <w:r>
        <w:t>el</w:t>
      </w:r>
      <w:r w:rsidR="002C3F9B">
        <w:t xml:space="preserve">  </w:t>
      </w:r>
      <w:r>
        <w:t>DOM.</w:t>
      </w:r>
      <w:bookmarkEnd w:id="9"/>
    </w:p>
    <w:p w14:paraId="166627CA" w14:textId="4460E333" w:rsidR="00BB0349" w:rsidRDefault="00BB0349" w:rsidP="00BB0349">
      <w:r>
        <w:t>Todas</w:t>
      </w:r>
      <w:r w:rsidR="002C3F9B">
        <w:t xml:space="preserve">  </w:t>
      </w:r>
      <w:r>
        <w:t>las</w:t>
      </w:r>
      <w:r w:rsidR="002C3F9B">
        <w:t xml:space="preserve">  </w:t>
      </w:r>
      <w:r>
        <w:t>operaciones</w:t>
      </w:r>
      <w:r w:rsidR="002C3F9B">
        <w:t xml:space="preserve">  </w:t>
      </w:r>
      <w:r>
        <w:t>en</w:t>
      </w:r>
      <w:r w:rsidR="002C3F9B">
        <w:t xml:space="preserve">  </w:t>
      </w:r>
      <w:r>
        <w:t>el</w:t>
      </w:r>
      <w:r w:rsidR="002C3F9B">
        <w:t xml:space="preserve">  </w:t>
      </w:r>
      <w:r>
        <w:t>DOM</w:t>
      </w:r>
      <w:r w:rsidR="002C3F9B">
        <w:t xml:space="preserve">  </w:t>
      </w:r>
      <w:r>
        <w:t>comienzan</w:t>
      </w:r>
      <w:r w:rsidR="002C3F9B">
        <w:t xml:space="preserve">  </w:t>
      </w:r>
      <w:r>
        <w:t>con</w:t>
      </w:r>
      <w:r w:rsidR="002C3F9B">
        <w:t xml:space="preserve">  </w:t>
      </w:r>
      <w:r>
        <w:t>el</w:t>
      </w:r>
      <w:r w:rsidR="002C3F9B">
        <w:t xml:space="preserve">  </w:t>
      </w:r>
      <w:r>
        <w:t>objeto</w:t>
      </w:r>
      <w:r w:rsidR="002C3F9B">
        <w:t xml:space="preserve">  </w:t>
      </w:r>
      <w:r>
        <w:t>document.</w:t>
      </w:r>
      <w:r w:rsidR="002C3F9B">
        <w:t xml:space="preserve">  </w:t>
      </w:r>
      <w:r>
        <w:t>Este</w:t>
      </w:r>
      <w:r w:rsidR="002C3F9B">
        <w:t xml:space="preserve">  </w:t>
      </w:r>
      <w:r>
        <w:t>es</w:t>
      </w:r>
      <w:r w:rsidR="002C3F9B">
        <w:t xml:space="preserve">  </w:t>
      </w:r>
      <w:r>
        <w:t>el</w:t>
      </w:r>
      <w:r w:rsidR="002C3F9B">
        <w:t xml:space="preserve">  </w:t>
      </w:r>
      <w:r>
        <w:t>principal</w:t>
      </w:r>
      <w:r w:rsidR="002C3F9B">
        <w:t xml:space="preserve">  </w:t>
      </w:r>
      <w:r>
        <w:t>“punto</w:t>
      </w:r>
      <w:r w:rsidR="002C3F9B">
        <w:t xml:space="preserve">  </w:t>
      </w:r>
      <w:r>
        <w:t>de</w:t>
      </w:r>
      <w:r w:rsidR="002C3F9B">
        <w:t xml:space="preserve">  </w:t>
      </w:r>
      <w:r>
        <w:t>entrada”</w:t>
      </w:r>
      <w:r w:rsidR="002C3F9B">
        <w:t xml:space="preserve">  </w:t>
      </w:r>
      <w:r>
        <w:t>al</w:t>
      </w:r>
      <w:r w:rsidR="002C3F9B">
        <w:t xml:space="preserve">  </w:t>
      </w:r>
      <w:r>
        <w:t>DOM.</w:t>
      </w:r>
    </w:p>
    <w:p w14:paraId="6F93370E" w14:textId="16A0EB98" w:rsidR="00C3789D" w:rsidRPr="00BB0349" w:rsidRDefault="00C3789D" w:rsidP="00C3789D">
      <w:pPr>
        <w:jc w:val="center"/>
      </w:pPr>
      <w:r w:rsidRPr="00C3789D">
        <w:rPr>
          <w:noProof/>
        </w:rPr>
        <w:lastRenderedPageBreak/>
        <w:drawing>
          <wp:inline distT="0" distB="0" distL="0" distR="0" wp14:anchorId="367AD67A" wp14:editId="221D3C47">
            <wp:extent cx="3233450" cy="3173730"/>
            <wp:effectExtent l="0" t="0" r="5080" b="762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 rotWithShape="1">
                    <a:blip r:embed="rId22"/>
                    <a:srcRect l="12874" t="-1" b="1064"/>
                    <a:stretch/>
                  </pic:blipFill>
                  <pic:spPr bwMode="auto">
                    <a:xfrm>
                      <a:off x="0" y="0"/>
                      <a:ext cx="3247656" cy="318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122"/>
        <w:gridCol w:w="6372"/>
      </w:tblGrid>
      <w:tr w:rsidR="00D0724E" w14:paraId="083FD730" w14:textId="77777777" w:rsidTr="00D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2EB6A6" w14:textId="33513BF0" w:rsidR="00D0724E" w:rsidRDefault="0009340E" w:rsidP="00EA129C">
            <w:r>
              <w:t>Formas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recorrer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DOM</w:t>
            </w:r>
          </w:p>
        </w:tc>
        <w:tc>
          <w:tcPr>
            <w:tcW w:w="6372" w:type="dxa"/>
          </w:tcPr>
          <w:p w14:paraId="1721D6F3" w14:textId="6289298F" w:rsidR="00D0724E" w:rsidRDefault="00AB1A64" w:rsidP="00EA12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hacerlo</w:t>
            </w:r>
          </w:p>
        </w:tc>
      </w:tr>
      <w:tr w:rsidR="00D0724E" w14:paraId="45FF3200" w14:textId="77777777" w:rsidTr="00D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2EF4AD" w14:textId="17C0BB08" w:rsidR="00D0724E" w:rsidRDefault="0009340E" w:rsidP="00EA129C">
            <w:r w:rsidRPr="000C73E4">
              <w:rPr>
                <w:b w:val="0"/>
                <w:bCs w:val="0"/>
              </w:rPr>
              <w:t>Document.</w:t>
            </w:r>
            <w:r w:rsidR="002C3F9B">
              <w:rPr>
                <w:b w:val="0"/>
                <w:bCs w:val="0"/>
              </w:rPr>
              <w:t xml:space="preserve">  </w:t>
            </w:r>
            <w:r w:rsidRPr="000C73E4">
              <w:rPr>
                <w:b w:val="0"/>
                <w:bCs w:val="0"/>
              </w:rPr>
              <w:t>documentElement</w:t>
            </w:r>
          </w:p>
        </w:tc>
        <w:tc>
          <w:tcPr>
            <w:tcW w:w="6372" w:type="dxa"/>
          </w:tcPr>
          <w:p w14:paraId="686D5914" w14:textId="2F002A96" w:rsidR="000C73E4" w:rsidRDefault="00593DF4" w:rsidP="005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B1A64">
              <w:t>evuelve</w:t>
            </w:r>
            <w:r w:rsidR="002C3F9B">
              <w:t xml:space="preserve">  </w:t>
            </w:r>
            <w:r w:rsidR="00AB1A64">
              <w:t>la</w:t>
            </w:r>
            <w:r w:rsidR="002C3F9B">
              <w:t xml:space="preserve">  </w:t>
            </w:r>
            <w:r w:rsidR="00AB1A64">
              <w:t>etiqueta</w:t>
            </w:r>
            <w:r w:rsidR="002C3F9B">
              <w:t xml:space="preserve">  </w:t>
            </w:r>
            <w:r w:rsidR="00AB1A64">
              <w:t>&lt;html&gt;</w:t>
            </w:r>
          </w:p>
        </w:tc>
      </w:tr>
      <w:tr w:rsidR="00593DF4" w14:paraId="7FEF84AB" w14:textId="77777777" w:rsidTr="00593DF4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A2E0CC1" w14:textId="18730C75" w:rsidR="00593DF4" w:rsidRDefault="00593DF4" w:rsidP="00EA129C">
            <w:r>
              <w:t>Document.body</w:t>
            </w:r>
          </w:p>
        </w:tc>
        <w:tc>
          <w:tcPr>
            <w:tcW w:w="6372" w:type="dxa"/>
          </w:tcPr>
          <w:p w14:paraId="03AC3164" w14:textId="704FBEBE" w:rsidR="00593DF4" w:rsidRDefault="00593DF4" w:rsidP="00093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etiqueta</w:t>
            </w:r>
            <w:r w:rsidR="002C3F9B">
              <w:t xml:space="preserve">  </w:t>
            </w:r>
            <w:r>
              <w:t>&lt;body&gt;</w:t>
            </w:r>
          </w:p>
        </w:tc>
      </w:tr>
      <w:tr w:rsidR="00593DF4" w14:paraId="682EBB4E" w14:textId="77777777" w:rsidTr="00F336B8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66C2FE55" w14:textId="77777777" w:rsidR="00593DF4" w:rsidRDefault="00593DF4" w:rsidP="00EA129C"/>
        </w:tc>
        <w:tc>
          <w:tcPr>
            <w:tcW w:w="6372" w:type="dxa"/>
          </w:tcPr>
          <w:p w14:paraId="61A3E901" w14:textId="25955E26" w:rsidR="00593DF4" w:rsidRDefault="00593DF4" w:rsidP="00093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script</w:t>
            </w:r>
            <w:r w:rsidR="002C3F9B">
              <w:t xml:space="preserve">  </w:t>
            </w:r>
            <w:r>
              <w:t>está</w:t>
            </w:r>
            <w:r w:rsidR="002C3F9B">
              <w:t xml:space="preserve">  </w:t>
            </w:r>
            <w:r>
              <w:t>situado</w:t>
            </w:r>
            <w:r w:rsidR="002C3F9B">
              <w:t xml:space="preserve">  </w:t>
            </w:r>
            <w:r>
              <w:t>antes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escribir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etiqueta</w:t>
            </w:r>
            <w:r w:rsidR="002C3F9B">
              <w:t xml:space="preserve">  </w:t>
            </w:r>
            <w:r>
              <w:t>&lt;body&gt;,</w:t>
            </w:r>
            <w:r w:rsidR="002C3F9B">
              <w:t xml:space="preserve">  </w:t>
            </w:r>
            <w:r>
              <w:t>&lt;body&gt;</w:t>
            </w:r>
            <w:r w:rsidR="002C3F9B">
              <w:t xml:space="preserve">  </w:t>
            </w:r>
            <w:r>
              <w:t>puede</w:t>
            </w:r>
            <w:r w:rsidR="002C3F9B">
              <w:t xml:space="preserve">  </w:t>
            </w:r>
            <w:r>
              <w:t>ser</w:t>
            </w:r>
            <w:r w:rsidR="002C3F9B">
              <w:t xml:space="preserve">  </w:t>
            </w:r>
            <w:r>
              <w:t>null</w:t>
            </w:r>
            <w:r w:rsidR="002C3F9B">
              <w:t xml:space="preserve">  </w:t>
            </w:r>
            <w:r>
              <w:t>(no</w:t>
            </w:r>
            <w:r w:rsidR="002C3F9B">
              <w:t xml:space="preserve">  </w:t>
            </w:r>
            <w:r>
              <w:t>existir).</w:t>
            </w:r>
          </w:p>
        </w:tc>
      </w:tr>
      <w:tr w:rsidR="00D0724E" w14:paraId="4F7560C9" w14:textId="77777777" w:rsidTr="00D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C18EEE" w14:textId="2264BBC8" w:rsidR="00D0724E" w:rsidRDefault="0009340E" w:rsidP="00EA129C">
            <w:r>
              <w:t>Document.head</w:t>
            </w:r>
          </w:p>
        </w:tc>
        <w:tc>
          <w:tcPr>
            <w:tcW w:w="6372" w:type="dxa"/>
          </w:tcPr>
          <w:p w14:paraId="7D3A4BAD" w14:textId="6CA9B64D" w:rsidR="0009340E" w:rsidRDefault="0009340E" w:rsidP="0009340E">
            <w:pPr>
              <w:pStyle w:val="Prrafodelista"/>
              <w:numPr>
                <w:ilvl w:val="0"/>
                <w:numId w:val="12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3E4">
              <w:rPr>
                <w:b/>
                <w:bCs/>
              </w:rPr>
              <w:t>Document.head</w:t>
            </w:r>
            <w:r>
              <w:t>:</w:t>
            </w:r>
            <w:r w:rsidR="002C3F9B">
              <w:t xml:space="preserve">  </w:t>
            </w:r>
            <w:r>
              <w:t>devuelve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etiqueta</w:t>
            </w:r>
            <w:r w:rsidR="002C3F9B">
              <w:t xml:space="preserve">  </w:t>
            </w:r>
            <w:r>
              <w:t>head.</w:t>
            </w:r>
          </w:p>
          <w:p w14:paraId="76950F35" w14:textId="73F7FEAE" w:rsidR="00D0724E" w:rsidRDefault="0009340E" w:rsidP="00593DF4">
            <w:pPr>
              <w:pStyle w:val="Prrafodelista"/>
              <w:numPr>
                <w:ilvl w:val="0"/>
                <w:numId w:val="12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Colección</w:t>
            </w:r>
            <w:r w:rsidR="002C3F9B">
              <w:rPr>
                <w:b/>
                <w:bCs/>
              </w:rPr>
              <w:t xml:space="preserve">  </w:t>
            </w:r>
            <w:r w:rsidRPr="00E51591">
              <w:rPr>
                <w:b/>
                <w:bCs/>
              </w:rPr>
              <w:t>childNodes</w:t>
            </w:r>
            <w:r>
              <w:t>:</w:t>
            </w:r>
            <w:r w:rsidR="002C3F9B">
              <w:t xml:space="preserve">  </w:t>
            </w:r>
          </w:p>
        </w:tc>
      </w:tr>
      <w:tr w:rsidR="002475E9" w14:paraId="1D5413BC" w14:textId="77777777" w:rsidTr="002475E9">
        <w:trPr>
          <w:trHeight w:val="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50ED4A9" w14:textId="78655885" w:rsidR="002475E9" w:rsidRDefault="002475E9" w:rsidP="00EA129C">
            <w:r>
              <w:t>Colección</w:t>
            </w:r>
            <w:r w:rsidR="002C3F9B">
              <w:t xml:space="preserve">  </w:t>
            </w:r>
            <w:r>
              <w:t>childNodes</w:t>
            </w:r>
            <w:r w:rsidR="002C3F9B">
              <w:t xml:space="preserve">  </w:t>
            </w:r>
            <w:r>
              <w:t>(otros</w:t>
            </w:r>
            <w:r w:rsidR="002C3F9B">
              <w:t xml:space="preserve">  </w:t>
            </w:r>
            <w:hyperlink w:anchor="_4.-_Buscar:_getElement*," w:history="1">
              <w:r w:rsidRPr="000C73E4">
                <w:rPr>
                  <w:rStyle w:val="Hipervnculo"/>
                </w:rPr>
                <w:t>Elementos</w:t>
              </w:r>
              <w:r w:rsidR="002C3F9B">
                <w:rPr>
                  <w:rStyle w:val="Hipervnculo"/>
                </w:rPr>
                <w:t xml:space="preserve">  </w:t>
              </w:r>
              <w:r w:rsidRPr="000C73E4">
                <w:rPr>
                  <w:rStyle w:val="Hipervnculo"/>
                </w:rPr>
                <w:t>de</w:t>
              </w:r>
              <w:r w:rsidR="002C3F9B">
                <w:rPr>
                  <w:rStyle w:val="Hipervnculo"/>
                </w:rPr>
                <w:t xml:space="preserve">  </w:t>
              </w:r>
              <w:r w:rsidRPr="000C73E4">
                <w:rPr>
                  <w:rStyle w:val="Hipervnculo"/>
                </w:rPr>
                <w:t>búsqueda</w:t>
              </w:r>
            </w:hyperlink>
            <w:r>
              <w:t>).</w:t>
            </w:r>
          </w:p>
        </w:tc>
        <w:tc>
          <w:tcPr>
            <w:tcW w:w="6372" w:type="dxa"/>
          </w:tcPr>
          <w:p w14:paraId="4862A1B1" w14:textId="17BF7D5A" w:rsidR="002475E9" w:rsidRDefault="002475E9" w:rsidP="005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</w:t>
            </w:r>
            <w:r w:rsidR="002C3F9B">
              <w:t xml:space="preserve">  </w:t>
            </w:r>
            <w:r>
              <w:t>acceder</w:t>
            </w:r>
            <w:r w:rsidR="002C3F9B">
              <w:t xml:space="preserve">  </w:t>
            </w:r>
            <w:r>
              <w:t>a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descendientes</w:t>
            </w:r>
            <w:r w:rsidR="002C3F9B">
              <w:t xml:space="preserve">  </w:t>
            </w:r>
            <w:r>
              <w:t>inmediatos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un</w:t>
            </w:r>
            <w:r w:rsidR="002C3F9B">
              <w:t xml:space="preserve">  </w:t>
            </w:r>
            <w:r>
              <w:t>determinado</w:t>
            </w:r>
            <w:r w:rsidR="002C3F9B">
              <w:t xml:space="preserve">  </w:t>
            </w:r>
            <w:r>
              <w:t>elemento.</w:t>
            </w:r>
            <w:r w:rsidR="002C3F9B">
              <w:t xml:space="preserve">  </w:t>
            </w:r>
            <w:r w:rsidRPr="00D15B1A">
              <w:rPr>
                <w:b/>
                <w:bCs/>
              </w:rPr>
              <w:t>No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es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un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array,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sino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un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objeto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especial</w:t>
            </w:r>
            <w:r w:rsidR="002C3F9B">
              <w:rPr>
                <w:b/>
                <w:bCs/>
              </w:rPr>
              <w:t xml:space="preserve">  </w:t>
            </w:r>
            <w:r w:rsidRPr="00D15B1A">
              <w:rPr>
                <w:b/>
                <w:bCs/>
              </w:rPr>
              <w:t>iterable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(tiene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la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propiedad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Symbol.iterator)</w:t>
            </w:r>
            <w:r>
              <w:t>.</w:t>
            </w:r>
          </w:p>
          <w:p w14:paraId="0AE1DE91" w14:textId="1886FB4D" w:rsidR="002475E9" w:rsidRDefault="002475E9" w:rsidP="00593DF4">
            <w:pPr>
              <w:pStyle w:val="Prrafodelista"/>
              <w:numPr>
                <w:ilvl w:val="0"/>
                <w:numId w:val="12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Propiedad</w:t>
            </w:r>
            <w:r w:rsidR="002C3F9B">
              <w:t xml:space="preserve">  </w:t>
            </w:r>
            <w:r w:rsidRPr="004366EF">
              <w:rPr>
                <w:b/>
                <w:bCs/>
                <w:highlight w:val="yellow"/>
              </w:rPr>
              <w:t>firstChild</w:t>
            </w:r>
            <w:r w:rsidR="002C3F9B">
              <w:t xml:space="preserve">  </w:t>
            </w:r>
            <w:r>
              <w:t>===</w:t>
            </w:r>
            <w:r w:rsidR="002C3F9B">
              <w:t xml:space="preserve">  </w:t>
            </w:r>
            <w:r>
              <w:t>elem.childNodes[0]</w:t>
            </w:r>
          </w:p>
          <w:p w14:paraId="16241D4C" w14:textId="4F89B09C" w:rsidR="002475E9" w:rsidRDefault="002475E9" w:rsidP="00593DF4">
            <w:pPr>
              <w:pStyle w:val="Prrafodelista"/>
              <w:numPr>
                <w:ilvl w:val="0"/>
                <w:numId w:val="12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40E9">
              <w:rPr>
                <w:lang w:val="en-US"/>
              </w:rPr>
              <w:t>Propiedad</w:t>
            </w:r>
            <w:r w:rsidR="002C3F9B">
              <w:rPr>
                <w:lang w:val="en-US"/>
              </w:rPr>
              <w:t xml:space="preserve">  </w:t>
            </w:r>
            <w:r w:rsidRPr="004366EF">
              <w:rPr>
                <w:b/>
                <w:bCs/>
                <w:highlight w:val="yellow"/>
                <w:lang w:val="en-US"/>
              </w:rPr>
              <w:t>lastChild</w:t>
            </w:r>
            <w:r w:rsidR="002C3F9B">
              <w:rPr>
                <w:lang w:val="en-US"/>
              </w:rPr>
              <w:t xml:space="preserve">  </w:t>
            </w:r>
            <w:r w:rsidRPr="00F540E9">
              <w:rPr>
                <w:lang w:val="en-US"/>
              </w:rPr>
              <w:t>===</w:t>
            </w:r>
            <w:r w:rsidR="002C3F9B">
              <w:rPr>
                <w:lang w:val="en-US"/>
              </w:rPr>
              <w:t xml:space="preserve">  </w:t>
            </w:r>
            <w:r w:rsidRPr="00F540E9">
              <w:rPr>
                <w:lang w:val="en-US"/>
              </w:rPr>
              <w:t>elem.childNodes[elem</w:t>
            </w:r>
            <w:r>
              <w:rPr>
                <w:lang w:val="en-US"/>
              </w:rPr>
              <w:t>.childNodes.length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–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1]</w:t>
            </w:r>
          </w:p>
          <w:p w14:paraId="050148D7" w14:textId="788F91BE" w:rsidR="002475E9" w:rsidRPr="00D15B1A" w:rsidRDefault="002475E9" w:rsidP="00D15B1A">
            <w:pPr>
              <w:pStyle w:val="Prrafodelista"/>
              <w:numPr>
                <w:ilvl w:val="0"/>
                <w:numId w:val="12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6F1">
              <w:rPr>
                <w:b/>
                <w:bCs/>
                <w:lang w:val="en-US"/>
              </w:rPr>
              <w:t>Función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elem.</w:t>
            </w:r>
            <w:r w:rsidRPr="002876F1">
              <w:rPr>
                <w:b/>
                <w:bCs/>
                <w:lang w:val="en-US"/>
              </w:rPr>
              <w:t>hasChildNodes</w:t>
            </w:r>
            <w:r>
              <w:rPr>
                <w:lang w:val="en-US"/>
              </w:rPr>
              <w:t>.</w:t>
            </w:r>
          </w:p>
        </w:tc>
      </w:tr>
      <w:tr w:rsidR="002475E9" w14:paraId="469A1808" w14:textId="77777777" w:rsidTr="00F017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69C56FE" w14:textId="77777777" w:rsidR="002475E9" w:rsidRDefault="002475E9" w:rsidP="00EA129C"/>
        </w:tc>
        <w:tc>
          <w:tcPr>
            <w:tcW w:w="6372" w:type="dxa"/>
          </w:tcPr>
          <w:p w14:paraId="66C249E7" w14:textId="232EBAFE" w:rsidR="002475E9" w:rsidRDefault="00F0174D" w:rsidP="005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Nos</w:t>
            </w:r>
            <w:r w:rsidR="002C3F9B">
              <w:t xml:space="preserve">  </w:t>
            </w:r>
            <w:r>
              <w:t>permite</w:t>
            </w:r>
            <w:r w:rsidR="002C3F9B">
              <w:t xml:space="preserve">  </w:t>
            </w:r>
            <w:r>
              <w:t>acceder</w:t>
            </w:r>
            <w:r w:rsidR="002C3F9B">
              <w:t xml:space="preserve">  </w:t>
            </w:r>
            <w:r>
              <w:t>a</w:t>
            </w:r>
            <w:r w:rsidR="002C3F9B">
              <w:t xml:space="preserve">  </w:t>
            </w:r>
            <w:r>
              <w:t>todos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nodos,</w:t>
            </w:r>
            <w:r w:rsidR="002C3F9B">
              <w:t xml:space="preserve">  </w:t>
            </w:r>
            <w:r>
              <w:t>incluso</w:t>
            </w:r>
            <w:r w:rsidR="002C3F9B">
              <w:t xml:space="preserve">  </w:t>
            </w:r>
            <w:r>
              <w:t>nodos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texto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nodos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comentarios.</w:t>
            </w:r>
          </w:p>
        </w:tc>
      </w:tr>
      <w:tr w:rsidR="002475E9" w14:paraId="003C0F33" w14:textId="77777777" w:rsidTr="001E7C7D">
        <w:trPr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F389FB3" w14:textId="77777777" w:rsidR="002475E9" w:rsidRDefault="002475E9" w:rsidP="00EA129C"/>
        </w:tc>
        <w:tc>
          <w:tcPr>
            <w:tcW w:w="6372" w:type="dxa"/>
          </w:tcPr>
          <w:p w14:paraId="2B954102" w14:textId="2D6B66AB" w:rsidR="002475E9" w:rsidRDefault="002475E9" w:rsidP="00696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4C54">
              <w:rPr>
                <w:b/>
                <w:bCs/>
              </w:rPr>
              <w:t>Las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colecciones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DOM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son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solo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lectura</w:t>
            </w:r>
            <w:r>
              <w:t>.</w:t>
            </w:r>
            <w:r w:rsidR="002C3F9B">
              <w:t xml:space="preserve">  </w:t>
            </w:r>
            <w:r>
              <w:t>También</w:t>
            </w:r>
            <w:r w:rsidR="002C3F9B">
              <w:t xml:space="preserve">  </w:t>
            </w:r>
            <w:r>
              <w:t>sus</w:t>
            </w:r>
            <w:r w:rsidR="002C3F9B">
              <w:t xml:space="preserve">  </w:t>
            </w:r>
            <w:r>
              <w:t>propiedades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navegación</w:t>
            </w:r>
            <w:r w:rsidR="002C3F9B">
              <w:t xml:space="preserve">  </w:t>
            </w:r>
            <w:r>
              <w:t>enumeradas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este</w:t>
            </w:r>
            <w:r w:rsidR="002C3F9B">
              <w:t xml:space="preserve">  </w:t>
            </w:r>
            <w:r>
              <w:t>apartado.</w:t>
            </w:r>
          </w:p>
          <w:p w14:paraId="17EBA539" w14:textId="2AAF22C9" w:rsidR="002475E9" w:rsidRDefault="002475E9" w:rsidP="00696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4C54">
              <w:rPr>
                <w:b/>
                <w:bCs/>
                <w:u w:val="single"/>
              </w:rPr>
              <w:t>Por</w:t>
            </w:r>
            <w:r w:rsidR="002C3F9B">
              <w:rPr>
                <w:b/>
                <w:bCs/>
                <w:u w:val="single"/>
              </w:rPr>
              <w:t xml:space="preserve">  </w:t>
            </w:r>
            <w:r w:rsidRPr="001B4C54">
              <w:rPr>
                <w:b/>
                <w:bCs/>
                <w:u w:val="single"/>
              </w:rPr>
              <w:t>ejemplo</w:t>
            </w:r>
            <w:r>
              <w:t>,</w:t>
            </w:r>
            <w:r w:rsidR="002C3F9B">
              <w:t xml:space="preserve">  </w:t>
            </w:r>
            <w:r>
              <w:t>no</w:t>
            </w:r>
            <w:r w:rsidR="002C3F9B">
              <w:t xml:space="preserve">  </w:t>
            </w:r>
            <w:r>
              <w:t>podemos</w:t>
            </w:r>
            <w:r w:rsidR="002C3F9B">
              <w:t xml:space="preserve">  </w:t>
            </w:r>
            <w:r>
              <w:t>reemplazar</w:t>
            </w:r>
            <w:r w:rsidR="002C3F9B">
              <w:t xml:space="preserve">  </w:t>
            </w:r>
            <w:r>
              <w:t>a</w:t>
            </w:r>
            <w:r w:rsidR="002C3F9B">
              <w:t xml:space="preserve">  </w:t>
            </w:r>
            <w:r>
              <w:t>un</w:t>
            </w:r>
            <w:r w:rsidR="002C3F9B">
              <w:t xml:space="preserve">  </w:t>
            </w:r>
            <w:r>
              <w:t>hijo</w:t>
            </w:r>
            <w:r w:rsidR="002C3F9B">
              <w:t xml:space="preserve">  </w:t>
            </w:r>
            <w:r>
              <w:t>por</w:t>
            </w:r>
            <w:r w:rsidR="002C3F9B">
              <w:t xml:space="preserve">  </w:t>
            </w:r>
            <w:r>
              <w:t>otro</w:t>
            </w:r>
            <w:r w:rsidR="002C3F9B">
              <w:t xml:space="preserve">  </w:t>
            </w:r>
            <w:r w:rsidR="00F07F94">
              <w:t>(si</w:t>
            </w:r>
            <w:r w:rsidR="002C3F9B">
              <w:t xml:space="preserve">  </w:t>
            </w:r>
            <w:r w:rsidR="00F07F94">
              <w:t>podemos</w:t>
            </w:r>
            <w:r w:rsidR="002C3F9B">
              <w:t xml:space="preserve">  </w:t>
            </w:r>
            <w:r w:rsidR="00F07F94">
              <w:t>acceder</w:t>
            </w:r>
            <w:r w:rsidR="002C3F9B">
              <w:t xml:space="preserve">  </w:t>
            </w:r>
            <w:r w:rsidR="00F07F94">
              <w:t>las</w:t>
            </w:r>
            <w:r w:rsidR="002C3F9B">
              <w:t xml:space="preserve">  </w:t>
            </w:r>
            <w:r w:rsidR="00F07F94">
              <w:t>propiedades</w:t>
            </w:r>
            <w:r w:rsidR="002C3F9B">
              <w:t xml:space="preserve">  </w:t>
            </w:r>
            <w:r w:rsidR="00F07F94">
              <w:t>de</w:t>
            </w:r>
            <w:r w:rsidR="002C3F9B">
              <w:t xml:space="preserve">  </w:t>
            </w:r>
            <w:r w:rsidR="00F07F94">
              <w:t>los</w:t>
            </w:r>
            <w:r w:rsidR="002C3F9B">
              <w:t xml:space="preserve">  </w:t>
            </w:r>
            <w:r w:rsidR="00F07F94">
              <w:t>elementos</w:t>
            </w:r>
            <w:r w:rsidR="002C3F9B">
              <w:t xml:space="preserve">  </w:t>
            </w:r>
            <w:r w:rsidR="00F07F94">
              <w:t>que</w:t>
            </w:r>
            <w:r w:rsidR="002C3F9B">
              <w:t xml:space="preserve">  </w:t>
            </w:r>
            <w:r w:rsidR="00F07F94">
              <w:t>contienen</w:t>
            </w:r>
            <w:r w:rsidR="002C3F9B">
              <w:t xml:space="preserve">  </w:t>
            </w:r>
            <w:r w:rsidR="00F07F94">
              <w:t>y</w:t>
            </w:r>
            <w:r w:rsidR="002C3F9B">
              <w:t xml:space="preserve">  </w:t>
            </w:r>
            <w:r w:rsidR="00F07F94">
              <w:t>modificarlas)</w:t>
            </w:r>
            <w:r>
              <w:t>.</w:t>
            </w:r>
            <w:r w:rsidR="002C3F9B">
              <w:t xml:space="preserve">  </w:t>
            </w:r>
          </w:p>
          <w:p w14:paraId="4A537F00" w14:textId="66B9A3EF" w:rsidR="002475E9" w:rsidRDefault="002475E9" w:rsidP="00524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4C54">
              <w:rPr>
                <w:b/>
                <w:bCs/>
              </w:rPr>
              <w:t>Cambiar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DOM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necesita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otros</w:t>
            </w:r>
            <w:r w:rsidR="002C3F9B">
              <w:rPr>
                <w:b/>
                <w:bCs/>
              </w:rPr>
              <w:t xml:space="preserve">  </w:t>
            </w:r>
            <w:r w:rsidRPr="001B4C54">
              <w:rPr>
                <w:b/>
                <w:bCs/>
              </w:rPr>
              <w:t>métodos</w:t>
            </w:r>
            <w:r>
              <w:t>.</w:t>
            </w:r>
            <w:r w:rsidR="002C3F9B">
              <w:t xml:space="preserve">  </w:t>
            </w:r>
            <w:r>
              <w:t>Sin</w:t>
            </w:r>
            <w:r w:rsidR="002C3F9B">
              <w:t xml:space="preserve">  </w:t>
            </w:r>
            <w:r>
              <w:t>embargo,</w:t>
            </w:r>
            <w:r w:rsidR="002C3F9B">
              <w:t xml:space="preserve">  </w:t>
            </w:r>
            <w:r>
              <w:t>las</w:t>
            </w:r>
            <w:r w:rsidR="002C3F9B">
              <w:t xml:space="preserve">  </w:t>
            </w:r>
            <w:r>
              <w:t>colecciones</w:t>
            </w:r>
            <w:r w:rsidR="002C3F9B">
              <w:t xml:space="preserve">  </w:t>
            </w:r>
            <w:r>
              <w:t>DOM</w:t>
            </w:r>
            <w:r w:rsidR="002C3F9B">
              <w:t xml:space="preserve">  </w:t>
            </w:r>
            <w:r>
              <w:t>están</w:t>
            </w:r>
            <w:r w:rsidR="002C3F9B">
              <w:t xml:space="preserve">  </w:t>
            </w:r>
            <w:r>
              <w:t>vivas:</w:t>
            </w:r>
            <w:r w:rsidR="002C3F9B">
              <w:t xml:space="preserve">  </w:t>
            </w:r>
            <w:r>
              <w:t>cuando</w:t>
            </w:r>
            <w:r w:rsidR="002C3F9B">
              <w:t xml:space="preserve">  </w:t>
            </w:r>
            <w:r>
              <w:t>cambiemos</w:t>
            </w:r>
            <w:r w:rsidR="002C3F9B">
              <w:t xml:space="preserve">  </w:t>
            </w:r>
            <w:r>
              <w:t>algo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DOM</w:t>
            </w:r>
            <w:r w:rsidR="002C3F9B">
              <w:t xml:space="preserve">  </w:t>
            </w:r>
            <w:r>
              <w:t>mediante</w:t>
            </w:r>
            <w:r w:rsidR="002C3F9B">
              <w:t xml:space="preserve">  </w:t>
            </w:r>
            <w:r>
              <w:t>dichos</w:t>
            </w:r>
            <w:r w:rsidR="002C3F9B">
              <w:t xml:space="preserve">  </w:t>
            </w:r>
            <w:r>
              <w:t>métodos,</w:t>
            </w:r>
            <w:r w:rsidR="002C3F9B">
              <w:t xml:space="preserve">  </w:t>
            </w:r>
            <w:r>
              <w:t>se</w:t>
            </w:r>
            <w:r w:rsidR="002C3F9B">
              <w:t xml:space="preserve">  </w:t>
            </w:r>
            <w:r>
              <w:t>verán</w:t>
            </w:r>
            <w:r w:rsidR="002C3F9B">
              <w:t xml:space="preserve">  </w:t>
            </w:r>
            <w:r>
              <w:t>reflejados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cambios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dichas</w:t>
            </w:r>
            <w:r w:rsidR="002C3F9B">
              <w:t xml:space="preserve">  </w:t>
            </w:r>
            <w:r>
              <w:t>colecciones</w:t>
            </w:r>
            <w:r w:rsidR="002C3F9B">
              <w:t xml:space="preserve">  </w:t>
            </w:r>
            <w:r>
              <w:t>(elem.childNodes).</w:t>
            </w:r>
          </w:p>
        </w:tc>
      </w:tr>
      <w:tr w:rsidR="00233DF4" w14:paraId="4E9F550B" w14:textId="77777777" w:rsidTr="00233DF4">
        <w:trPr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4A0DE45" w14:textId="68124960" w:rsidR="00233DF4" w:rsidRDefault="00233DF4" w:rsidP="00EA129C">
            <w:r>
              <w:lastRenderedPageBreak/>
              <w:t>Iterar</w:t>
            </w:r>
            <w:r w:rsidR="002C3F9B">
              <w:t xml:space="preserve">  </w:t>
            </w:r>
            <w:r>
              <w:t>childNodes</w:t>
            </w:r>
          </w:p>
        </w:tc>
        <w:tc>
          <w:tcPr>
            <w:tcW w:w="6372" w:type="dxa"/>
          </w:tcPr>
          <w:p w14:paraId="27530872" w14:textId="7052487F" w:rsidR="00233DF4" w:rsidRPr="00416CC3" w:rsidRDefault="00233DF4" w:rsidP="00416CC3">
            <w:pPr>
              <w:pStyle w:val="Prrafodelista"/>
              <w:numPr>
                <w:ilvl w:val="0"/>
                <w:numId w:val="1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C8F">
              <w:rPr>
                <w:b/>
                <w:bCs/>
              </w:rPr>
              <w:t>for..of</w:t>
            </w:r>
            <w:r>
              <w:t>:</w:t>
            </w:r>
            <w:r w:rsidR="002C3F9B">
              <w:t xml:space="preserve">  </w:t>
            </w:r>
            <w:r>
              <w:t>permite</w:t>
            </w:r>
            <w:r w:rsidR="002C3F9B">
              <w:t xml:space="preserve">  </w:t>
            </w:r>
            <w:r>
              <w:t>recorrer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elementos</w:t>
            </w:r>
            <w:r w:rsidR="002C3F9B">
              <w:t xml:space="preserve">  </w:t>
            </w:r>
            <w:r>
              <w:t>(nodos</w:t>
            </w:r>
            <w:r w:rsidR="002C3F9B">
              <w:t xml:space="preserve">  </w:t>
            </w:r>
            <w:r>
              <w:t>hijos).</w:t>
            </w:r>
            <w:r w:rsidR="002C3F9B">
              <w:t xml:space="preserve">  </w:t>
            </w:r>
          </w:p>
          <w:p w14:paraId="67F5EB62" w14:textId="1DCAAD8D" w:rsidR="00233DF4" w:rsidRPr="00416CC3" w:rsidRDefault="00233DF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10926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16CC3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for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416CC3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(</w:t>
            </w:r>
            <w:r w:rsidRPr="00416CC3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416CC3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node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416CC3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of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416CC3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document.body.childNodes)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416CC3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{</w:t>
            </w:r>
          </w:p>
          <w:p w14:paraId="60540FED" w14:textId="6B3ED583" w:rsidR="00233DF4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10926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</w:t>
            </w:r>
            <w:r w:rsidR="00233DF4">
              <w:rPr>
                <w:rFonts w:ascii="Consolas" w:hAnsi="Consolas" w:cs="Courier New"/>
                <w:color w:val="000000"/>
                <w:sz w:val="17"/>
                <w:szCs w:val="17"/>
              </w:rPr>
              <w:t>alert(node);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enseña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todos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los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nodos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de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la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233DF4">
              <w:rPr>
                <w:rFonts w:ascii="Consolas" w:hAnsi="Consolas" w:cs="Courier New"/>
                <w:color w:val="008000"/>
                <w:sz w:val="17"/>
                <w:szCs w:val="17"/>
              </w:rPr>
              <w:t>colección</w:t>
            </w:r>
          </w:p>
          <w:p w14:paraId="0E9476FB" w14:textId="6109E7AD" w:rsidR="00233DF4" w:rsidRDefault="00233DF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10926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  <w:p w14:paraId="5F3DFE0A" w14:textId="77777777" w:rsidR="00233DF4" w:rsidRDefault="00233DF4" w:rsidP="00416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7BE8D1" w14:textId="556D1DF0" w:rsidR="00233DF4" w:rsidRDefault="00696535" w:rsidP="00416CC3">
            <w:pPr>
              <w:pStyle w:val="Prrafodelista"/>
              <w:numPr>
                <w:ilvl w:val="0"/>
                <w:numId w:val="1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535">
              <w:rPr>
                <w:b/>
                <w:bCs/>
              </w:rPr>
              <w:t>for..in</w:t>
            </w:r>
            <w:r>
              <w:t>:</w:t>
            </w:r>
            <w:r w:rsidR="002C3F9B">
              <w:t xml:space="preserve">  </w:t>
            </w:r>
            <w:r w:rsidRPr="00696535">
              <w:rPr>
                <w:b/>
                <w:bCs/>
              </w:rPr>
              <w:t>itera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sobre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las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propiedades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enumerables</w:t>
            </w:r>
            <w:r>
              <w:t>.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las</w:t>
            </w:r>
            <w:r w:rsidR="002C3F9B">
              <w:t xml:space="preserve">  </w:t>
            </w:r>
            <w:r>
              <w:t>colecciones</w:t>
            </w:r>
            <w:r w:rsidR="002C3F9B">
              <w:t xml:space="preserve">  </w:t>
            </w:r>
            <w:r>
              <w:t>tienen</w:t>
            </w:r>
            <w:r w:rsidR="002C3F9B">
              <w:t xml:space="preserve">  </w:t>
            </w:r>
            <w:r>
              <w:t>unas</w:t>
            </w:r>
            <w:r w:rsidR="002C3F9B">
              <w:t xml:space="preserve">  </w:t>
            </w:r>
            <w:r>
              <w:t>propiedades</w:t>
            </w:r>
            <w:r w:rsidR="002C3F9B">
              <w:t xml:space="preserve">  </w:t>
            </w:r>
            <w:r>
              <w:t>“extra”</w:t>
            </w:r>
            <w:r w:rsidR="002C3F9B">
              <w:t xml:space="preserve">  </w:t>
            </w:r>
            <w:r>
              <w:t>raramente</w:t>
            </w:r>
            <w:r w:rsidR="002C3F9B">
              <w:t xml:space="preserve">  </w:t>
            </w:r>
            <w:r>
              <w:t>usadas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normalmente</w:t>
            </w:r>
            <w:r w:rsidR="002C3F9B">
              <w:t xml:space="preserve">  </w:t>
            </w:r>
            <w:r>
              <w:t>no</w:t>
            </w:r>
            <w:r w:rsidR="002C3F9B">
              <w:t xml:space="preserve">  </w:t>
            </w:r>
            <w:r>
              <w:t>queremos</w:t>
            </w:r>
            <w:r w:rsidR="002C3F9B">
              <w:t xml:space="preserve">  </w:t>
            </w:r>
            <w:r>
              <w:t>obtener.</w:t>
            </w:r>
            <w:r w:rsidR="002C3F9B">
              <w:t xml:space="preserve">  </w:t>
            </w:r>
            <w:r w:rsidRPr="00696535">
              <w:rPr>
                <w:b/>
                <w:bCs/>
              </w:rPr>
              <w:t>Por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eso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se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usa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más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 </w:t>
            </w:r>
            <w:r w:rsidRPr="00696535">
              <w:rPr>
                <w:b/>
                <w:bCs/>
              </w:rPr>
              <w:t>for..of</w:t>
            </w:r>
            <w:r>
              <w:t>.</w:t>
            </w:r>
          </w:p>
        </w:tc>
      </w:tr>
      <w:tr w:rsidR="00233DF4" w:rsidRPr="00755B81" w14:paraId="1ABA1018" w14:textId="77777777" w:rsidTr="00394058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AC00E5E" w14:textId="77777777" w:rsidR="00233DF4" w:rsidRDefault="00233DF4" w:rsidP="00EA129C"/>
        </w:tc>
        <w:tc>
          <w:tcPr>
            <w:tcW w:w="6372" w:type="dxa"/>
          </w:tcPr>
          <w:p w14:paraId="144AD140" w14:textId="1119514E" w:rsidR="00755C1B" w:rsidRPr="00755C1B" w:rsidRDefault="00233DF4" w:rsidP="00755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3DF4">
              <w:t>Los</w:t>
            </w:r>
            <w:r w:rsidR="002C3F9B">
              <w:t xml:space="preserve">  </w:t>
            </w:r>
            <w:r w:rsidRPr="00233DF4">
              <w:t>métodos</w:t>
            </w:r>
            <w:r w:rsidR="002C3F9B">
              <w:t xml:space="preserve">  </w:t>
            </w:r>
            <w:r w:rsidRPr="00233DF4">
              <w:t>de</w:t>
            </w:r>
            <w:r w:rsidR="002C3F9B">
              <w:t xml:space="preserve">  </w:t>
            </w:r>
            <w:r w:rsidRPr="00233DF4">
              <w:t>Array</w:t>
            </w:r>
            <w:r w:rsidR="002C3F9B">
              <w:t xml:space="preserve">  </w:t>
            </w:r>
            <w:r w:rsidRPr="00233DF4">
              <w:t>no</w:t>
            </w:r>
            <w:r w:rsidR="002C3F9B">
              <w:t xml:space="preserve">  </w:t>
            </w:r>
            <w:r w:rsidRPr="00233DF4">
              <w:t>funcionan,</w:t>
            </w:r>
            <w:r w:rsidR="002C3F9B">
              <w:t xml:space="preserve">  </w:t>
            </w:r>
            <w:r w:rsidRPr="00233DF4">
              <w:t>porque</w:t>
            </w:r>
            <w:r w:rsidR="002C3F9B">
              <w:t xml:space="preserve">  </w:t>
            </w:r>
            <w:r w:rsidRPr="00233DF4">
              <w:t>childNodes</w:t>
            </w:r>
            <w:r w:rsidR="002C3F9B">
              <w:t xml:space="preserve">  </w:t>
            </w:r>
            <w:r w:rsidRPr="00233DF4">
              <w:t>no</w:t>
            </w:r>
            <w:r w:rsidR="002C3F9B">
              <w:t xml:space="preserve">  </w:t>
            </w:r>
            <w:r w:rsidRPr="00233DF4">
              <w:t>es</w:t>
            </w:r>
            <w:r w:rsidR="002C3F9B">
              <w:t xml:space="preserve">  </w:t>
            </w:r>
            <w:r w:rsidRPr="00233DF4">
              <w:t>un</w:t>
            </w:r>
            <w:r w:rsidR="002C3F9B">
              <w:t xml:space="preserve">  </w:t>
            </w:r>
            <w:r w:rsidRPr="00233DF4">
              <w:t>Array.</w:t>
            </w:r>
            <w:r w:rsidR="002C3F9B">
              <w:t xml:space="preserve">  </w:t>
            </w:r>
            <w:r w:rsidR="00057E68">
              <w:t>Sin</w:t>
            </w:r>
            <w:r w:rsidR="002C3F9B">
              <w:t xml:space="preserve">  </w:t>
            </w:r>
            <w:r w:rsidR="00057E68">
              <w:t>embargo,</w:t>
            </w:r>
            <w:r w:rsidR="002C3F9B">
              <w:t xml:space="preserve">  </w:t>
            </w:r>
            <w:r w:rsidR="00057E68">
              <w:t>podemos</w:t>
            </w:r>
            <w:r w:rsidR="002C3F9B">
              <w:t xml:space="preserve">  </w:t>
            </w:r>
            <w:r w:rsidR="00057E68">
              <w:t>crear</w:t>
            </w:r>
            <w:r w:rsidR="002C3F9B">
              <w:t xml:space="preserve">  </w:t>
            </w:r>
            <w:r w:rsidR="00057E68">
              <w:t>un</w:t>
            </w:r>
            <w:r w:rsidR="002C3F9B">
              <w:t xml:space="preserve">  </w:t>
            </w:r>
            <w:r w:rsidR="00057E68">
              <w:t>Array</w:t>
            </w:r>
            <w:r w:rsidR="002C3F9B">
              <w:t xml:space="preserve">  </w:t>
            </w:r>
            <w:r w:rsidR="00057E68">
              <w:t>“real”</w:t>
            </w:r>
            <w:r w:rsidR="002C3F9B">
              <w:t xml:space="preserve">  </w:t>
            </w:r>
            <w:r w:rsidR="00057E68">
              <w:t>si</w:t>
            </w:r>
            <w:r w:rsidR="002C3F9B">
              <w:t xml:space="preserve">  </w:t>
            </w:r>
            <w:r w:rsidR="00057E68">
              <w:t>es</w:t>
            </w:r>
            <w:r w:rsidR="002C3F9B">
              <w:t xml:space="preserve">  </w:t>
            </w:r>
            <w:r w:rsidR="00057E68">
              <w:t>lo</w:t>
            </w:r>
            <w:r w:rsidR="002C3F9B">
              <w:t xml:space="preserve">  </w:t>
            </w:r>
            <w:r w:rsidR="00057E68">
              <w:t>que</w:t>
            </w:r>
            <w:r w:rsidR="002C3F9B">
              <w:t xml:space="preserve">  </w:t>
            </w:r>
            <w:r w:rsidR="00057E68">
              <w:t>queremos,</w:t>
            </w:r>
            <w:r w:rsidR="002C3F9B">
              <w:t xml:space="preserve">  </w:t>
            </w:r>
            <w:r w:rsidR="00057E68">
              <w:t>haciendo</w:t>
            </w:r>
            <w:r w:rsidR="002C3F9B">
              <w:t xml:space="preserve">  </w:t>
            </w:r>
            <w:r w:rsidR="00755C1B">
              <w:t>por</w:t>
            </w:r>
            <w:r w:rsidR="002C3F9B">
              <w:t xml:space="preserve">  </w:t>
            </w:r>
            <w:r w:rsidR="00755C1B">
              <w:t>ejemplo</w:t>
            </w:r>
            <w:r w:rsidR="00057E68">
              <w:t>:</w:t>
            </w:r>
          </w:p>
          <w:p w14:paraId="04F3DEE1" w14:textId="5458F5B7" w:rsidR="00755C1B" w:rsidRPr="00394058" w:rsidRDefault="00755C1B" w:rsidP="0039405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191751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755C1B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Array</w:t>
            </w:r>
            <w:r w:rsidRPr="00755C1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.</w:t>
            </w:r>
            <w:r w:rsidRPr="00755C1B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from</w:t>
            </w:r>
            <w:r w:rsidRPr="00755C1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(document.body.childNodes)</w:t>
            </w:r>
          </w:p>
        </w:tc>
      </w:tr>
      <w:tr w:rsidR="00394058" w:rsidRPr="00755C1B" w14:paraId="66E86D16" w14:textId="77777777" w:rsidTr="00D50C92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3BE3D8" w14:textId="1330D0F0" w:rsidR="00394058" w:rsidRDefault="004366EF" w:rsidP="00EA129C">
            <w:r>
              <w:t>Hermanos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padres</w:t>
            </w:r>
          </w:p>
        </w:tc>
        <w:tc>
          <w:tcPr>
            <w:tcW w:w="6372" w:type="dxa"/>
          </w:tcPr>
          <w:p w14:paraId="0D18F165" w14:textId="7EDDDDF9" w:rsidR="00394058" w:rsidRDefault="004366EF" w:rsidP="004366EF">
            <w:pPr>
              <w:pStyle w:val="Prrafodelista"/>
              <w:numPr>
                <w:ilvl w:val="0"/>
                <w:numId w:val="1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15F">
              <w:rPr>
                <w:b/>
                <w:bCs/>
              </w:rPr>
              <w:t>nextSibling</w:t>
            </w:r>
            <w:r>
              <w:t>:</w:t>
            </w:r>
            <w:r w:rsidR="002C3F9B">
              <w:t xml:space="preserve">  </w:t>
            </w:r>
            <w:r>
              <w:t>hermano</w:t>
            </w:r>
            <w:r w:rsidR="002C3F9B">
              <w:t xml:space="preserve">  </w:t>
            </w:r>
            <w:r>
              <w:t>siguiente.</w:t>
            </w:r>
          </w:p>
          <w:p w14:paraId="75D5FBE3" w14:textId="17B1433C" w:rsidR="004366EF" w:rsidRDefault="004366EF" w:rsidP="004366EF">
            <w:pPr>
              <w:pStyle w:val="Prrafodelista"/>
              <w:numPr>
                <w:ilvl w:val="0"/>
                <w:numId w:val="1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15F">
              <w:rPr>
                <w:b/>
                <w:bCs/>
              </w:rPr>
              <w:t>previousSibling</w:t>
            </w:r>
            <w:r>
              <w:t>:</w:t>
            </w:r>
            <w:r w:rsidR="002C3F9B">
              <w:t xml:space="preserve">  </w:t>
            </w:r>
            <w:r>
              <w:t>hermano</w:t>
            </w:r>
            <w:r w:rsidR="002C3F9B">
              <w:t xml:space="preserve">  </w:t>
            </w:r>
            <w:r>
              <w:t>anterior.</w:t>
            </w:r>
          </w:p>
          <w:p w14:paraId="0DA0A50C" w14:textId="564696C8" w:rsidR="004366EF" w:rsidRPr="00233DF4" w:rsidRDefault="004366EF" w:rsidP="004366EF">
            <w:pPr>
              <w:pStyle w:val="Prrafodelista"/>
              <w:numPr>
                <w:ilvl w:val="0"/>
                <w:numId w:val="1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15F">
              <w:rPr>
                <w:b/>
                <w:bCs/>
              </w:rPr>
              <w:t>parentNode</w:t>
            </w:r>
            <w:r>
              <w:t>:</w:t>
            </w:r>
            <w:r w:rsidR="002C3F9B">
              <w:t xml:space="preserve">  </w:t>
            </w:r>
            <w:r>
              <w:t>padre</w:t>
            </w:r>
            <w:r w:rsidR="002C3F9B">
              <w:t xml:space="preserve">  </w:t>
            </w:r>
            <w:r>
              <w:t>inmediato.</w:t>
            </w:r>
          </w:p>
        </w:tc>
      </w:tr>
      <w:tr w:rsidR="00D50C92" w:rsidRPr="008148C1" w14:paraId="6028045C" w14:textId="77777777" w:rsidTr="00A67B96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138C92" w14:textId="2AF8180E" w:rsidR="00D50C92" w:rsidRDefault="00026362" w:rsidP="00EA129C">
            <w:r>
              <w:t>Navegación</w:t>
            </w:r>
            <w:r w:rsidR="002C3F9B">
              <w:t xml:space="preserve">  </w:t>
            </w:r>
            <w:r>
              <w:t>solo</w:t>
            </w:r>
            <w:r w:rsidR="002C3F9B">
              <w:t xml:space="preserve">  </w:t>
            </w:r>
            <w:r>
              <w:t>por</w:t>
            </w:r>
            <w:r w:rsidR="002C3F9B">
              <w:t xml:space="preserve">  </w:t>
            </w:r>
            <w:r>
              <w:t>elementos</w:t>
            </w:r>
          </w:p>
        </w:tc>
        <w:tc>
          <w:tcPr>
            <w:tcW w:w="6372" w:type="dxa"/>
          </w:tcPr>
          <w:p w14:paraId="03C0A0FE" w14:textId="37AD010A" w:rsidR="007B7674" w:rsidRDefault="007B7674" w:rsidP="002E21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Tiene</w:t>
            </w:r>
            <w:r w:rsidR="002C3F9B">
              <w:t xml:space="preserve">  </w:t>
            </w:r>
            <w:r>
              <w:t>sus</w:t>
            </w:r>
            <w:r w:rsidR="002C3F9B">
              <w:t xml:space="preserve">  </w:t>
            </w:r>
            <w:r>
              <w:t>propiedades</w:t>
            </w:r>
            <w:r w:rsidR="002C3F9B">
              <w:t xml:space="preserve">  </w:t>
            </w:r>
            <w:r>
              <w:t>análogas,</w:t>
            </w:r>
            <w:r w:rsidR="002C3F9B">
              <w:t xml:space="preserve">  </w:t>
            </w:r>
            <w:r>
              <w:t>pero</w:t>
            </w:r>
            <w:r w:rsidR="002C3F9B">
              <w:t xml:space="preserve">  </w:t>
            </w:r>
            <w:r>
              <w:t>con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palabra</w:t>
            </w:r>
            <w:r w:rsidR="002C3F9B">
              <w:t xml:space="preserve">  </w:t>
            </w:r>
            <w:r>
              <w:t>Element.</w:t>
            </w:r>
            <w:r w:rsidR="002C3F9B">
              <w:t xml:space="preserve">  </w:t>
            </w:r>
            <w:r>
              <w:t>Aquí</w:t>
            </w:r>
            <w:r w:rsidR="002C3F9B">
              <w:t xml:space="preserve">  </w:t>
            </w:r>
            <w:r>
              <w:t>se</w:t>
            </w:r>
            <w:r w:rsidR="002C3F9B">
              <w:t xml:space="preserve">  </w:t>
            </w:r>
            <w:r>
              <w:t>pueden</w:t>
            </w:r>
            <w:r w:rsidR="002C3F9B">
              <w:t xml:space="preserve">  </w:t>
            </w:r>
            <w:r>
              <w:t>ver.</w:t>
            </w:r>
            <w:r w:rsidR="002C3F9B">
              <w:t xml:space="preserve">  </w:t>
            </w:r>
            <w:r>
              <w:t>Siguen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misma</w:t>
            </w:r>
            <w:r w:rsidR="002C3F9B">
              <w:t xml:space="preserve">  </w:t>
            </w:r>
            <w:r>
              <w:t>lógica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para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caso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nodos.</w:t>
            </w:r>
          </w:p>
          <w:p w14:paraId="5CC7FB23" w14:textId="77777777" w:rsidR="00D50C92" w:rsidRDefault="002E219D" w:rsidP="002E21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219D">
              <w:rPr>
                <w:noProof/>
              </w:rPr>
              <w:drawing>
                <wp:inline distT="0" distB="0" distL="0" distR="0" wp14:anchorId="03702528" wp14:editId="6F9017A8">
                  <wp:extent cx="3848100" cy="2799545"/>
                  <wp:effectExtent l="0" t="0" r="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134" r="2101"/>
                          <a:stretch/>
                        </pic:blipFill>
                        <pic:spPr bwMode="auto">
                          <a:xfrm>
                            <a:off x="0" y="0"/>
                            <a:ext cx="3852261" cy="2802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530EE7" w14:textId="77777777" w:rsidR="002F47D6" w:rsidRPr="002F47D6" w:rsidRDefault="002F47D6" w:rsidP="002F4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6F7974" w14:textId="03EF8559" w:rsidR="002F47D6" w:rsidRPr="002F47D6" w:rsidRDefault="002F47D6" w:rsidP="002F47D6">
            <w:pPr>
              <w:pStyle w:val="Prrafodelista"/>
              <w:numPr>
                <w:ilvl w:val="0"/>
                <w:numId w:val="14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7D6">
              <w:rPr>
                <w:b/>
                <w:bCs/>
              </w:rPr>
              <w:t>children</w:t>
            </w:r>
            <w:r w:rsidR="002C3F9B">
              <w:t xml:space="preserve">  </w:t>
            </w:r>
            <w:r w:rsidRPr="002F47D6">
              <w:t>–</w:t>
            </w:r>
            <w:r w:rsidR="002C3F9B">
              <w:t xml:space="preserve">  </w:t>
            </w:r>
            <w:r w:rsidRPr="002F47D6">
              <w:t>solo</w:t>
            </w:r>
            <w:r w:rsidR="002C3F9B">
              <w:t xml:space="preserve">  </w:t>
            </w:r>
            <w:r w:rsidRPr="002F47D6">
              <w:t>esos</w:t>
            </w:r>
            <w:r w:rsidR="002C3F9B">
              <w:t xml:space="preserve">  </w:t>
            </w:r>
            <w:r w:rsidRPr="002F47D6">
              <w:t>hijos</w:t>
            </w:r>
            <w:r w:rsidR="002C3F9B">
              <w:t xml:space="preserve">  </w:t>
            </w:r>
            <w:r w:rsidRPr="002F47D6">
              <w:t>que</w:t>
            </w:r>
            <w:r w:rsidR="002C3F9B">
              <w:t xml:space="preserve">  </w:t>
            </w:r>
            <w:r w:rsidRPr="002F47D6">
              <w:t>tienen</w:t>
            </w:r>
            <w:r w:rsidR="002C3F9B">
              <w:t xml:space="preserve">  </w:t>
            </w:r>
            <w:r w:rsidRPr="002F47D6">
              <w:t>el</w:t>
            </w:r>
            <w:r w:rsidR="002C3F9B">
              <w:t xml:space="preserve">  </w:t>
            </w:r>
            <w:r w:rsidRPr="002F47D6">
              <w:t>elemento</w:t>
            </w:r>
            <w:r w:rsidR="002C3F9B">
              <w:t xml:space="preserve">  </w:t>
            </w:r>
            <w:r w:rsidRPr="002F47D6">
              <w:t>nodo.</w:t>
            </w:r>
          </w:p>
          <w:p w14:paraId="4B932032" w14:textId="3D727721" w:rsidR="002F47D6" w:rsidRPr="002F47D6" w:rsidRDefault="002F47D6" w:rsidP="002F47D6">
            <w:pPr>
              <w:pStyle w:val="Prrafodelista"/>
              <w:numPr>
                <w:ilvl w:val="0"/>
                <w:numId w:val="14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7D6">
              <w:rPr>
                <w:b/>
                <w:bCs/>
              </w:rPr>
              <w:t>firstElementChild,</w:t>
            </w:r>
            <w:r w:rsidR="002C3F9B">
              <w:rPr>
                <w:b/>
                <w:bCs/>
              </w:rPr>
              <w:t xml:space="preserve">  </w:t>
            </w:r>
            <w:r w:rsidRPr="002F47D6">
              <w:rPr>
                <w:b/>
                <w:bCs/>
              </w:rPr>
              <w:t>lastElementChild</w:t>
            </w:r>
            <w:r w:rsidR="002C3F9B">
              <w:t xml:space="preserve">  </w:t>
            </w:r>
            <w:r w:rsidRPr="002F47D6">
              <w:t>–</w:t>
            </w:r>
            <w:r w:rsidR="002C3F9B">
              <w:t xml:space="preserve">  </w:t>
            </w:r>
            <w:r w:rsidRPr="002F47D6">
              <w:t>el</w:t>
            </w:r>
            <w:r w:rsidR="002C3F9B">
              <w:t xml:space="preserve">  </w:t>
            </w:r>
            <w:r w:rsidRPr="002F47D6">
              <w:t>primer</w:t>
            </w:r>
            <w:r w:rsidR="002C3F9B">
              <w:t xml:space="preserve">  </w:t>
            </w:r>
            <w:r w:rsidRPr="002F47D6">
              <w:t>y</w:t>
            </w:r>
            <w:r w:rsidR="002C3F9B">
              <w:t xml:space="preserve">  </w:t>
            </w:r>
            <w:r w:rsidRPr="002F47D6">
              <w:t>el</w:t>
            </w:r>
            <w:r w:rsidR="002C3F9B">
              <w:t xml:space="preserve">  </w:t>
            </w:r>
            <w:r w:rsidRPr="002F47D6">
              <w:t>último</w:t>
            </w:r>
            <w:r w:rsidR="002C3F9B">
              <w:t xml:space="preserve">  </w:t>
            </w:r>
            <w:r w:rsidRPr="002F47D6">
              <w:t>elemento</w:t>
            </w:r>
            <w:r w:rsidR="002C3F9B">
              <w:t xml:space="preserve">  </w:t>
            </w:r>
            <w:r w:rsidRPr="002F47D6">
              <w:t>hijo.</w:t>
            </w:r>
          </w:p>
          <w:p w14:paraId="6646FBD3" w14:textId="7147FEBF" w:rsidR="002F47D6" w:rsidRPr="002F47D6" w:rsidRDefault="002F47D6" w:rsidP="002F47D6">
            <w:pPr>
              <w:pStyle w:val="Prrafodelista"/>
              <w:numPr>
                <w:ilvl w:val="0"/>
                <w:numId w:val="14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7D6">
              <w:rPr>
                <w:b/>
                <w:bCs/>
              </w:rPr>
              <w:t>previousElementSibling,</w:t>
            </w:r>
            <w:r w:rsidR="002C3F9B">
              <w:rPr>
                <w:b/>
                <w:bCs/>
              </w:rPr>
              <w:t xml:space="preserve">  </w:t>
            </w:r>
            <w:r w:rsidRPr="002F47D6">
              <w:rPr>
                <w:b/>
                <w:bCs/>
              </w:rPr>
              <w:t>nextElementSibling</w:t>
            </w:r>
            <w:r w:rsidR="002C3F9B">
              <w:t xml:space="preserve">  </w:t>
            </w:r>
            <w:r w:rsidRPr="002F47D6">
              <w:t>–</w:t>
            </w:r>
            <w:r w:rsidR="002C3F9B">
              <w:t xml:space="preserve">  </w:t>
            </w:r>
            <w:r w:rsidRPr="002F47D6">
              <w:t>elementos</w:t>
            </w:r>
            <w:r w:rsidR="002C3F9B">
              <w:t xml:space="preserve">  </w:t>
            </w:r>
            <w:r w:rsidRPr="002F47D6">
              <w:t>vecinos.</w:t>
            </w:r>
          </w:p>
          <w:p w14:paraId="6F8DFB86" w14:textId="0EDEE230" w:rsidR="002F47D6" w:rsidRDefault="002F47D6" w:rsidP="002E219D">
            <w:pPr>
              <w:pStyle w:val="Prrafodelista"/>
              <w:numPr>
                <w:ilvl w:val="0"/>
                <w:numId w:val="14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47D6">
              <w:rPr>
                <w:b/>
                <w:bCs/>
              </w:rPr>
              <w:t>parentElement</w:t>
            </w:r>
            <w:r w:rsidR="002C3F9B">
              <w:t xml:space="preserve">  </w:t>
            </w:r>
            <w:r w:rsidRPr="002F47D6">
              <w:t>–</w:t>
            </w:r>
            <w:r w:rsidR="002C3F9B">
              <w:t xml:space="preserve">  </w:t>
            </w:r>
            <w:r w:rsidRPr="002F47D6">
              <w:t>elemento</w:t>
            </w:r>
            <w:r w:rsidR="002C3F9B">
              <w:t xml:space="preserve">  </w:t>
            </w:r>
            <w:r w:rsidRPr="002F47D6">
              <w:t>padre.</w:t>
            </w:r>
          </w:p>
          <w:p w14:paraId="2724DAF1" w14:textId="4FA5A2DD" w:rsidR="008148C1" w:rsidRDefault="008148C1" w:rsidP="008148C1">
            <w:pPr>
              <w:pStyle w:val="Prrafodelista"/>
              <w:numPr>
                <w:ilvl w:val="1"/>
                <w:numId w:val="14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Suele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ser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equivalente</w:t>
            </w:r>
            <w:r w:rsidR="002C3F9B">
              <w:rPr>
                <w:b/>
                <w:bCs/>
              </w:rPr>
              <w:t xml:space="preserve">  </w:t>
            </w:r>
            <w:r w:rsidR="000B7C09">
              <w:rPr>
                <w:b/>
                <w:bCs/>
              </w:rPr>
              <w:t>a</w:t>
            </w:r>
            <w:r w:rsidR="002C3F9B">
              <w:rPr>
                <w:b/>
                <w:bCs/>
              </w:rPr>
              <w:t xml:space="preserve">  </w:t>
            </w:r>
            <w:r w:rsidR="000B7C09">
              <w:rPr>
                <w:b/>
                <w:bCs/>
              </w:rPr>
              <w:t>parentNode</w:t>
            </w:r>
            <w:r w:rsidR="000B7C09">
              <w:t>.</w:t>
            </w:r>
            <w:r w:rsidR="002C3F9B">
              <w:t xml:space="preserve">  </w:t>
            </w:r>
            <w:r w:rsidR="000B7C09">
              <w:t>Pero</w:t>
            </w:r>
            <w:r w:rsidR="002C3F9B">
              <w:t xml:space="preserve">  </w:t>
            </w:r>
            <w:r w:rsidR="000B7C09">
              <w:t>hay</w:t>
            </w:r>
            <w:r w:rsidR="002C3F9B">
              <w:t xml:space="preserve">  </w:t>
            </w:r>
            <w:r w:rsidR="000B7C09">
              <w:t>una</w:t>
            </w:r>
            <w:r w:rsidR="002C3F9B">
              <w:t xml:space="preserve">  </w:t>
            </w:r>
            <w:r w:rsidR="000B7C09">
              <w:t>sutil</w:t>
            </w:r>
            <w:r w:rsidR="002C3F9B">
              <w:t xml:space="preserve">  </w:t>
            </w:r>
            <w:r w:rsidR="000B7C09">
              <w:t>diferencia:</w:t>
            </w:r>
          </w:p>
          <w:p w14:paraId="51F1A325" w14:textId="77777777" w:rsidR="00327F57" w:rsidRPr="00327F57" w:rsidRDefault="00327F57" w:rsidP="00327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1EC659" w14:textId="0D706630" w:rsidR="00327F57" w:rsidRDefault="00327F5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570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alert(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document.documentElement.parentNode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 w:rsidR="002C3F9B"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documento</w:t>
            </w:r>
          </w:p>
          <w:p w14:paraId="5BAA0B34" w14:textId="2127C0F0" w:rsidR="00327F57" w:rsidRDefault="00327F5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5701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alert(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document.documentElement.parentElement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 w:rsidR="002C3F9B"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>null</w:t>
            </w:r>
          </w:p>
          <w:p w14:paraId="537669CE" w14:textId="77777777" w:rsidR="008D5F07" w:rsidRPr="008D5F07" w:rsidRDefault="008D5F07" w:rsidP="008D5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04AB2F" w14:textId="2ED85596" w:rsidR="008D5F07" w:rsidRDefault="008D5F07" w:rsidP="008D5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5F07">
              <w:lastRenderedPageBreak/>
              <w:t>La</w:t>
            </w:r>
            <w:r w:rsidR="002C3F9B">
              <w:t xml:space="preserve">  </w:t>
            </w:r>
            <w:r w:rsidRPr="008D5F07">
              <w:t>razón</w:t>
            </w:r>
            <w:r w:rsidR="002C3F9B">
              <w:t xml:space="preserve">  </w:t>
            </w:r>
            <w:r w:rsidRPr="008D5F07">
              <w:t>es</w:t>
            </w:r>
            <w:r w:rsidR="002C3F9B">
              <w:t xml:space="preserve">  </w:t>
            </w:r>
            <w:r w:rsidRPr="008D5F07">
              <w:t>que</w:t>
            </w:r>
            <w:r w:rsidR="002C3F9B">
              <w:t xml:space="preserve">  </w:t>
            </w:r>
            <w:r w:rsidRPr="00625F80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nodo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raíz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document.documentElement</w:t>
            </w:r>
            <w:r w:rsidR="002C3F9B">
              <w:t xml:space="preserve">  </w:t>
            </w:r>
            <w:r w:rsidRPr="008D5F07">
              <w:t>(&lt;html&gt;)</w:t>
            </w:r>
            <w:r w:rsidR="002C3F9B">
              <w:t xml:space="preserve">  </w:t>
            </w:r>
            <w:r w:rsidRPr="00625F80">
              <w:rPr>
                <w:b/>
                <w:bCs/>
              </w:rPr>
              <w:t>tiene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a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document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como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su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padre</w:t>
            </w:r>
            <w:r w:rsidRPr="008D5F07">
              <w:t>.</w:t>
            </w:r>
            <w:r w:rsidR="002C3F9B">
              <w:t xml:space="preserve">  </w:t>
            </w:r>
            <w:r w:rsidRPr="00E45A1C">
              <w:rPr>
                <w:b/>
                <w:bCs/>
              </w:rPr>
              <w:t>Pero</w:t>
            </w:r>
            <w:r w:rsidR="002C3F9B">
              <w:t xml:space="preserve">  </w:t>
            </w:r>
            <w:r w:rsidRPr="00625F80">
              <w:rPr>
                <w:b/>
                <w:bCs/>
              </w:rPr>
              <w:t>document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no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es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un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elemento</w:t>
            </w:r>
            <w:r w:rsidR="002C3F9B">
              <w:rPr>
                <w:b/>
                <w:bCs/>
              </w:rPr>
              <w:t xml:space="preserve">  </w:t>
            </w:r>
            <w:r w:rsidRPr="00625F80">
              <w:rPr>
                <w:b/>
                <w:bCs/>
              </w:rPr>
              <w:t>nodo</w:t>
            </w:r>
            <w:r w:rsidRPr="008D5F07">
              <w:t>,</w:t>
            </w:r>
            <w:r w:rsidR="002C3F9B">
              <w:t xml:space="preserve">  </w:t>
            </w:r>
            <w:r w:rsidRPr="008D5F07">
              <w:t>por</w:t>
            </w:r>
            <w:r w:rsidR="002C3F9B">
              <w:t xml:space="preserve">  </w:t>
            </w:r>
            <w:r w:rsidRPr="008D5F07">
              <w:t>lo</w:t>
            </w:r>
            <w:r w:rsidR="002C3F9B">
              <w:t xml:space="preserve">  </w:t>
            </w:r>
            <w:r w:rsidRPr="008D5F07">
              <w:t>que</w:t>
            </w:r>
            <w:r w:rsidR="002C3F9B">
              <w:t xml:space="preserve">  </w:t>
            </w:r>
            <w:r w:rsidRPr="008D5F07">
              <w:t>parentNode</w:t>
            </w:r>
            <w:r w:rsidR="002C3F9B">
              <w:t xml:space="preserve">  </w:t>
            </w:r>
            <w:r w:rsidRPr="008D5F07">
              <w:t>lo</w:t>
            </w:r>
            <w:r w:rsidR="002C3F9B">
              <w:t xml:space="preserve">  </w:t>
            </w:r>
            <w:r w:rsidRPr="008D5F07">
              <w:t>devuelve</w:t>
            </w:r>
            <w:r w:rsidR="002C3F9B">
              <w:t xml:space="preserve">  </w:t>
            </w:r>
            <w:r w:rsidRPr="008D5F07">
              <w:t>y</w:t>
            </w:r>
            <w:r w:rsidR="002C3F9B">
              <w:t xml:space="preserve">  </w:t>
            </w:r>
            <w:r w:rsidRPr="008D5F07">
              <w:t>parentElement</w:t>
            </w:r>
            <w:r w:rsidR="002C3F9B">
              <w:t xml:space="preserve">  </w:t>
            </w:r>
            <w:r w:rsidRPr="008D5F07">
              <w:t>no</w:t>
            </w:r>
            <w:r w:rsidR="002C3F9B">
              <w:t xml:space="preserve">  </w:t>
            </w:r>
            <w:r w:rsidRPr="008D5F07">
              <w:t>lo</w:t>
            </w:r>
            <w:r w:rsidR="002C3F9B">
              <w:t xml:space="preserve">  </w:t>
            </w:r>
            <w:r w:rsidRPr="008D5F07">
              <w:t>hace</w:t>
            </w:r>
            <w:r w:rsidR="00E45A1C">
              <w:t>.</w:t>
            </w:r>
          </w:p>
        </w:tc>
      </w:tr>
      <w:tr w:rsidR="007C492D" w:rsidRPr="00672860" w14:paraId="0E562BAC" w14:textId="77777777" w:rsidTr="00672860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55B59840" w14:textId="456B1D45" w:rsidR="007C492D" w:rsidRDefault="007C492D" w:rsidP="00EA129C">
            <w:r>
              <w:lastRenderedPageBreak/>
              <w:t>Elementos</w:t>
            </w:r>
            <w:r w:rsidR="002C3F9B">
              <w:t xml:space="preserve">  </w:t>
            </w:r>
            <w:r>
              <w:t>con</w:t>
            </w:r>
            <w:r w:rsidR="002C3F9B">
              <w:t xml:space="preserve">  </w:t>
            </w:r>
            <w:r>
              <w:t>propiedades</w:t>
            </w:r>
            <w:r w:rsidR="002C3F9B">
              <w:t xml:space="preserve">  </w:t>
            </w:r>
            <w:r>
              <w:t>adicionales:</w:t>
            </w:r>
            <w:r w:rsidR="002C3F9B">
              <w:t xml:space="preserve">  </w:t>
            </w:r>
            <w:r>
              <w:t>tablas</w:t>
            </w:r>
          </w:p>
        </w:tc>
        <w:tc>
          <w:tcPr>
            <w:tcW w:w="6372" w:type="dxa"/>
          </w:tcPr>
          <w:p w14:paraId="1BCD78DF" w14:textId="77777777" w:rsidR="007C492D" w:rsidRDefault="007C492D" w:rsidP="002E21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4693">
              <w:rPr>
                <w:b/>
                <w:bCs/>
              </w:rPr>
              <w:t>Table</w:t>
            </w:r>
            <w:r>
              <w:t>:</w:t>
            </w:r>
          </w:p>
          <w:p w14:paraId="4F38091A" w14:textId="3E89D0AC" w:rsidR="007C492D" w:rsidRDefault="007C492D" w:rsidP="001D2588">
            <w:pPr>
              <w:pStyle w:val="Prrafodelista"/>
              <w:numPr>
                <w:ilvl w:val="0"/>
                <w:numId w:val="1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2588">
              <w:rPr>
                <w:b/>
                <w:bCs/>
              </w:rPr>
              <w:t>Table.rows</w:t>
            </w:r>
            <w:r>
              <w:t>:</w:t>
            </w:r>
            <w:r w:rsidR="002C3F9B">
              <w:t xml:space="preserve">  </w:t>
            </w:r>
            <w:r>
              <w:t>colección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&lt;tr&gt;.</w:t>
            </w:r>
          </w:p>
          <w:p w14:paraId="2560FCE9" w14:textId="16CACDCF" w:rsidR="007C492D" w:rsidRDefault="007C492D" w:rsidP="001D2588">
            <w:pPr>
              <w:pStyle w:val="Prrafodelista"/>
              <w:numPr>
                <w:ilvl w:val="0"/>
                <w:numId w:val="1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D2588">
              <w:rPr>
                <w:b/>
                <w:bCs/>
                <w:lang w:val="en-US"/>
              </w:rPr>
              <w:t>Table.caption/thead/tfoot</w:t>
            </w:r>
            <w:r>
              <w:rPr>
                <w:lang w:val="en-US"/>
              </w:rPr>
              <w:t>:</w:t>
            </w:r>
            <w:r w:rsidR="002C3F9B">
              <w:rPr>
                <w:lang w:val="en-US"/>
              </w:rPr>
              <w:t xml:space="preserve">  </w:t>
            </w:r>
            <w:r w:rsidRPr="001D2588">
              <w:rPr>
                <w:lang w:val="en-US"/>
              </w:rPr>
              <w:t>r</w:t>
            </w:r>
            <w:r>
              <w:rPr>
                <w:lang w:val="en-US"/>
              </w:rPr>
              <w:t>eferencias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a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elementos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&lt;caption&gt;,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&lt;thead&gt;,</w:t>
            </w:r>
            <w:r w:rsidR="002C3F9B">
              <w:rPr>
                <w:lang w:val="en-US"/>
              </w:rPr>
              <w:t xml:space="preserve">  </w:t>
            </w:r>
            <w:r>
              <w:rPr>
                <w:lang w:val="en-US"/>
              </w:rPr>
              <w:t>&lt;tfoot&gt;.</w:t>
            </w:r>
          </w:p>
          <w:p w14:paraId="329EBA19" w14:textId="5824021C" w:rsidR="007C492D" w:rsidRPr="00672860" w:rsidRDefault="007C492D" w:rsidP="00672860">
            <w:pPr>
              <w:pStyle w:val="Prrafodelista"/>
              <w:numPr>
                <w:ilvl w:val="0"/>
                <w:numId w:val="1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5B81">
              <w:rPr>
                <w:b/>
                <w:bCs/>
              </w:rPr>
              <w:t>Table.tBodies</w:t>
            </w:r>
            <w:r w:rsidRPr="00672860">
              <w:t>:</w:t>
            </w:r>
            <w:r w:rsidR="002C3F9B">
              <w:t xml:space="preserve">  </w:t>
            </w:r>
            <w:r w:rsidRPr="00672860">
              <w:t>la</w:t>
            </w:r>
            <w:r w:rsidR="002C3F9B">
              <w:t xml:space="preserve">  </w:t>
            </w:r>
            <w:r w:rsidRPr="00672860">
              <w:t>colección</w:t>
            </w:r>
            <w:r w:rsidR="002C3F9B">
              <w:t xml:space="preserve">  </w:t>
            </w:r>
            <w:r w:rsidRPr="00672860">
              <w:t>de</w:t>
            </w:r>
            <w:r w:rsidR="002C3F9B">
              <w:t xml:space="preserve">  </w:t>
            </w:r>
            <w:r w:rsidRPr="00672860">
              <w:t>elementos</w:t>
            </w:r>
            <w:r w:rsidR="002C3F9B">
              <w:t xml:space="preserve">  </w:t>
            </w:r>
            <w:r w:rsidRPr="00672860">
              <w:t>&lt;tbody&gt;.</w:t>
            </w:r>
            <w:r w:rsidR="002C3F9B">
              <w:t xml:space="preserve">  </w:t>
            </w:r>
            <w:r w:rsidRPr="00672860">
              <w:t>S</w:t>
            </w:r>
            <w:r>
              <w:t>iempre</w:t>
            </w:r>
            <w:r w:rsidR="002C3F9B">
              <w:t xml:space="preserve">  </w:t>
            </w:r>
            <w:r>
              <w:t>habrá</w:t>
            </w:r>
            <w:r w:rsidR="002C3F9B">
              <w:t xml:space="preserve">  </w:t>
            </w:r>
            <w:r>
              <w:t>al</w:t>
            </w:r>
            <w:r w:rsidR="002C3F9B">
              <w:t xml:space="preserve">  </w:t>
            </w:r>
            <w:r>
              <w:t>menos</w:t>
            </w:r>
            <w:r w:rsidR="002C3F9B">
              <w:t xml:space="preserve">  </w:t>
            </w:r>
            <w:r>
              <w:t>uno</w:t>
            </w:r>
            <w:r w:rsidR="002C3F9B">
              <w:t xml:space="preserve">  </w:t>
            </w:r>
            <w:r>
              <w:t>(ya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navegador</w:t>
            </w:r>
            <w:r w:rsidR="002C3F9B">
              <w:t xml:space="preserve">  </w:t>
            </w:r>
            <w:r>
              <w:t>lo</w:t>
            </w:r>
            <w:r w:rsidR="002C3F9B">
              <w:t xml:space="preserve">  </w:t>
            </w:r>
            <w:r>
              <w:t>pondrá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DOM).</w:t>
            </w:r>
          </w:p>
        </w:tc>
      </w:tr>
      <w:tr w:rsidR="007C492D" w:rsidRPr="00672860" w14:paraId="32D4C90E" w14:textId="77777777" w:rsidTr="003C517E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FFCA62B" w14:textId="77777777" w:rsidR="007C492D" w:rsidRDefault="007C492D" w:rsidP="00EA129C"/>
        </w:tc>
        <w:tc>
          <w:tcPr>
            <w:tcW w:w="6372" w:type="dxa"/>
          </w:tcPr>
          <w:p w14:paraId="5570F800" w14:textId="236B0D7B" w:rsidR="007C492D" w:rsidRDefault="007C492D" w:rsidP="002E21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thead,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tfoot,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tbody</w:t>
            </w:r>
            <w:r>
              <w:t>:</w:t>
            </w:r>
          </w:p>
          <w:p w14:paraId="1A7FC5D2" w14:textId="6D096ECA" w:rsidR="007C492D" w:rsidRPr="00672860" w:rsidRDefault="007C492D" w:rsidP="008E2E08">
            <w:pPr>
              <w:pStyle w:val="Prrafodelista"/>
              <w:numPr>
                <w:ilvl w:val="0"/>
                <w:numId w:val="16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tbody.rows</w:t>
            </w:r>
            <w:r w:rsidR="002C3F9B">
              <w:t xml:space="preserve">  </w:t>
            </w:r>
            <w:r>
              <w:t>–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colección</w:t>
            </w:r>
            <w:r w:rsidR="002C3F9B">
              <w:t xml:space="preserve">  </w:t>
            </w:r>
            <w:r>
              <w:t>dentro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&lt;tr&gt;.</w:t>
            </w:r>
          </w:p>
        </w:tc>
      </w:tr>
      <w:tr w:rsidR="007C492D" w:rsidRPr="00672860" w14:paraId="723BECE9" w14:textId="77777777" w:rsidTr="0081459F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9304A29" w14:textId="77777777" w:rsidR="007C492D" w:rsidRDefault="007C492D" w:rsidP="00EA129C"/>
        </w:tc>
        <w:tc>
          <w:tcPr>
            <w:tcW w:w="6372" w:type="dxa"/>
          </w:tcPr>
          <w:p w14:paraId="7EA2FD78" w14:textId="315FEE2E" w:rsidR="007C492D" w:rsidRDefault="007C492D" w:rsidP="008E2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tr</w:t>
            </w:r>
            <w:r>
              <w:t>:</w:t>
            </w:r>
          </w:p>
          <w:p w14:paraId="55AED231" w14:textId="7A0CA758" w:rsidR="007C492D" w:rsidRPr="0083630E" w:rsidRDefault="007C492D" w:rsidP="00DD2133">
            <w:pPr>
              <w:pStyle w:val="Prrafodelista"/>
              <w:numPr>
                <w:ilvl w:val="0"/>
                <w:numId w:val="16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3630E">
              <w:rPr>
                <w:b/>
                <w:bCs/>
              </w:rPr>
              <w:t>tr.cells</w:t>
            </w:r>
            <w:r>
              <w:t>: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colección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celdas</w:t>
            </w:r>
            <w:r w:rsidR="002C3F9B">
              <w:t xml:space="preserve">  </w:t>
            </w:r>
            <w:r>
              <w:t>&lt;td&gt;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&lt;th&gt;.</w:t>
            </w:r>
          </w:p>
          <w:p w14:paraId="10235E93" w14:textId="7B98E56B" w:rsidR="007C492D" w:rsidRPr="0083630E" w:rsidRDefault="007C492D" w:rsidP="000B3184">
            <w:pPr>
              <w:pStyle w:val="Prrafodelista"/>
              <w:numPr>
                <w:ilvl w:val="0"/>
                <w:numId w:val="16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3630E">
              <w:rPr>
                <w:b/>
                <w:bCs/>
              </w:rPr>
              <w:t>tr.sectionRowIndex:</w:t>
            </w:r>
            <w:r w:rsidR="002C3F9B">
              <w:rPr>
                <w:b/>
                <w:bCs/>
              </w:rPr>
              <w:t xml:space="preserve">  </w:t>
            </w:r>
            <w:r w:rsidRPr="0083630E">
              <w:t>la</w:t>
            </w:r>
            <w:r w:rsidR="002C3F9B">
              <w:t xml:space="preserve">  </w:t>
            </w:r>
            <w:r w:rsidRPr="0083630E">
              <w:t>posición</w:t>
            </w:r>
            <w:r w:rsidR="002C3F9B">
              <w:t xml:space="preserve">  </w:t>
            </w:r>
            <w:r w:rsidRPr="0083630E">
              <w:t>(índice)</w:t>
            </w:r>
            <w:r w:rsidR="002C3F9B">
              <w:t xml:space="preserve">  </w:t>
            </w:r>
            <w:r w:rsidRPr="0083630E">
              <w:t>del</w:t>
            </w:r>
            <w:r w:rsidR="002C3F9B">
              <w:t xml:space="preserve">  </w:t>
            </w:r>
            <w:r w:rsidRPr="0083630E">
              <w:t>&lt;tr&gt;</w:t>
            </w:r>
            <w:r w:rsidR="002C3F9B">
              <w:t xml:space="preserve">  </w:t>
            </w:r>
            <w:r w:rsidRPr="0083630E">
              <w:t>dado</w:t>
            </w:r>
            <w:r w:rsidR="002C3F9B">
              <w:t xml:space="preserve">  </w:t>
            </w:r>
            <w:r w:rsidRPr="0083630E">
              <w:t>dentro</w:t>
            </w:r>
            <w:r w:rsidR="002C3F9B">
              <w:t xml:space="preserve">  </w:t>
            </w:r>
            <w:r w:rsidRPr="0083630E">
              <w:t>del</w:t>
            </w:r>
            <w:r w:rsidR="002C3F9B">
              <w:t xml:space="preserve">  </w:t>
            </w:r>
            <w:r w:rsidRPr="0083630E">
              <w:t>&lt;thead&gt;/&lt;tbody&gt;/&lt;tfoot&gt;</w:t>
            </w:r>
          </w:p>
          <w:p w14:paraId="3C99C589" w14:textId="67E75B6D" w:rsidR="007C492D" w:rsidRPr="008E2E08" w:rsidRDefault="007C492D" w:rsidP="007C492D">
            <w:pPr>
              <w:pStyle w:val="Prrafodelista"/>
              <w:numPr>
                <w:ilvl w:val="0"/>
                <w:numId w:val="16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C492D">
              <w:rPr>
                <w:b/>
                <w:bCs/>
              </w:rPr>
              <w:t>tr.rowIndex</w:t>
            </w:r>
            <w:r>
              <w:t>:</w:t>
            </w:r>
            <w:r w:rsidR="002C3F9B">
              <w:t xml:space="preserve">  </w:t>
            </w:r>
            <w:r w:rsidRPr="007C492D">
              <w:t>el</w:t>
            </w:r>
            <w:r w:rsidR="002C3F9B">
              <w:t xml:space="preserve">  </w:t>
            </w:r>
            <w:r w:rsidRPr="007C492D">
              <w:t>número</w:t>
            </w:r>
            <w:r w:rsidR="002C3F9B">
              <w:t xml:space="preserve">  </w:t>
            </w:r>
            <w:r w:rsidRPr="007C492D">
              <w:t>de</w:t>
            </w:r>
            <w:r w:rsidR="002C3F9B">
              <w:t xml:space="preserve">  </w:t>
            </w:r>
            <w:r w:rsidRPr="007C492D">
              <w:t>&lt;tr&gt;</w:t>
            </w:r>
            <w:r w:rsidR="002C3F9B">
              <w:t xml:space="preserve">  </w:t>
            </w:r>
            <w:r w:rsidRPr="007C492D">
              <w:t>en</w:t>
            </w:r>
            <w:r w:rsidR="002C3F9B">
              <w:t xml:space="preserve">  </w:t>
            </w:r>
            <w:r w:rsidRPr="007C492D">
              <w:t>la</w:t>
            </w:r>
            <w:r w:rsidR="002C3F9B">
              <w:t xml:space="preserve">  </w:t>
            </w:r>
            <w:r w:rsidRPr="007C492D">
              <w:t>tabla</w:t>
            </w:r>
            <w:r w:rsidR="002C3F9B">
              <w:t xml:space="preserve">  </w:t>
            </w:r>
            <w:r w:rsidRPr="007C492D">
              <w:t>en</w:t>
            </w:r>
            <w:r w:rsidR="002C3F9B">
              <w:t xml:space="preserve">  </w:t>
            </w:r>
            <w:r w:rsidRPr="007C492D">
              <w:t>su</w:t>
            </w:r>
            <w:r w:rsidR="002C3F9B">
              <w:t xml:space="preserve">  </w:t>
            </w:r>
            <w:r w:rsidRPr="007C492D">
              <w:t>conjunto</w:t>
            </w:r>
            <w:r w:rsidR="002C3F9B">
              <w:t xml:space="preserve">  </w:t>
            </w:r>
            <w:r w:rsidRPr="007C492D">
              <w:t>(incluyendo</w:t>
            </w:r>
            <w:r w:rsidR="002C3F9B">
              <w:t xml:space="preserve">  </w:t>
            </w:r>
            <w:r w:rsidRPr="007C492D">
              <w:t>todas</w:t>
            </w:r>
            <w:r w:rsidR="002C3F9B">
              <w:t xml:space="preserve">  </w:t>
            </w:r>
            <w:r w:rsidRPr="007C492D">
              <w:t>las</w:t>
            </w:r>
            <w:r w:rsidR="002C3F9B">
              <w:t xml:space="preserve">  </w:t>
            </w:r>
            <w:r w:rsidRPr="007C492D">
              <w:t>filas</w:t>
            </w:r>
            <w:r w:rsidR="002C3F9B">
              <w:t xml:space="preserve">  </w:t>
            </w:r>
            <w:r w:rsidRPr="007C492D">
              <w:t>de</w:t>
            </w:r>
            <w:r w:rsidR="002C3F9B">
              <w:t xml:space="preserve">  </w:t>
            </w:r>
            <w:r w:rsidRPr="007C492D">
              <w:t>una</w:t>
            </w:r>
            <w:r w:rsidR="002C3F9B">
              <w:t xml:space="preserve">  </w:t>
            </w:r>
            <w:r w:rsidRPr="007C492D">
              <w:t>tabla)</w:t>
            </w:r>
            <w:r>
              <w:t>.</w:t>
            </w:r>
          </w:p>
        </w:tc>
      </w:tr>
      <w:tr w:rsidR="007C492D" w:rsidRPr="00672860" w14:paraId="168B7151" w14:textId="77777777" w:rsidTr="003C517E">
        <w:trPr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092C1E8" w14:textId="77777777" w:rsidR="007C492D" w:rsidRDefault="007C492D" w:rsidP="00EA129C"/>
        </w:tc>
        <w:tc>
          <w:tcPr>
            <w:tcW w:w="6372" w:type="dxa"/>
          </w:tcPr>
          <w:p w14:paraId="49283A05" w14:textId="1FC43A6B" w:rsidR="00CB36E8" w:rsidRPr="00CB36E8" w:rsidRDefault="007C492D" w:rsidP="00CB36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td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y</w:t>
            </w:r>
            <w:r w:rsidR="002C3F9B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>th:</w:t>
            </w:r>
          </w:p>
          <w:p w14:paraId="5925B486" w14:textId="28F1C3B3" w:rsidR="007C492D" w:rsidRPr="007C492D" w:rsidRDefault="00CB36E8" w:rsidP="008E2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6E8">
              <w:t>td.cellIndex</w:t>
            </w:r>
            <w:r w:rsidR="002C3F9B">
              <w:t xml:space="preserve">  </w:t>
            </w:r>
            <w:r w:rsidRPr="00CB36E8">
              <w:t>–</w:t>
            </w:r>
            <w:r w:rsidR="002C3F9B">
              <w:t xml:space="preserve">  </w:t>
            </w:r>
            <w:r w:rsidRPr="00CB36E8">
              <w:t>el</w:t>
            </w:r>
            <w:r w:rsidR="002C3F9B">
              <w:t xml:space="preserve">  </w:t>
            </w:r>
            <w:r w:rsidRPr="00CB36E8">
              <w:t>número</w:t>
            </w:r>
            <w:r w:rsidR="002C3F9B">
              <w:t xml:space="preserve">  </w:t>
            </w:r>
            <w:r w:rsidRPr="00CB36E8">
              <w:t>de</w:t>
            </w:r>
            <w:r w:rsidR="002C3F9B">
              <w:t xml:space="preserve">  </w:t>
            </w:r>
            <w:r w:rsidRPr="00CB36E8">
              <w:t>celda</w:t>
            </w:r>
            <w:r w:rsidR="002C3F9B">
              <w:t xml:space="preserve">  </w:t>
            </w:r>
            <w:r w:rsidRPr="00CB36E8">
              <w:t>dentro</w:t>
            </w:r>
            <w:r w:rsidR="002C3F9B">
              <w:t xml:space="preserve">  </w:t>
            </w:r>
            <w:r w:rsidRPr="00CB36E8">
              <w:t>del</w:t>
            </w:r>
            <w:r w:rsidR="002C3F9B">
              <w:t xml:space="preserve">  </w:t>
            </w:r>
            <w:r w:rsidRPr="00CB36E8">
              <w:t>adjunto</w:t>
            </w:r>
            <w:r w:rsidR="002C3F9B">
              <w:t xml:space="preserve">  </w:t>
            </w:r>
            <w:r w:rsidRPr="00CB36E8">
              <w:t>&lt;tr&gt;.</w:t>
            </w:r>
          </w:p>
        </w:tc>
      </w:tr>
    </w:tbl>
    <w:p w14:paraId="7EDB8A6F" w14:textId="77777777" w:rsidR="00EA129C" w:rsidRPr="00672860" w:rsidRDefault="00EA129C" w:rsidP="00C832C4">
      <w:pPr>
        <w:spacing w:after="0"/>
      </w:pPr>
    </w:p>
    <w:p w14:paraId="33AFF5B7" w14:textId="2E68DE0E" w:rsidR="00524586" w:rsidRDefault="008D5B6B" w:rsidP="00EA129C">
      <w:r>
        <w:rPr>
          <w:b/>
          <w:bCs/>
          <w:u w:val="single"/>
        </w:rPr>
        <w:t>Ejemplo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recorrido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tablas</w:t>
      </w:r>
      <w:r>
        <w:t>:</w:t>
      </w:r>
    </w:p>
    <w:p w14:paraId="2DC6EC6A" w14:textId="7B95650E" w:rsidR="00096DA3" w:rsidRPr="00096DA3" w:rsidRDefault="00096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bookmarkStart w:id="10" w:name="_4.-_Buscar:_getElement*,"/>
      <w:bookmarkEnd w:id="10"/>
      <w:r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&lt;table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096DA3">
        <w:rPr>
          <w:rFonts w:ascii="Consolas" w:hAnsi="Consolas" w:cs="Courier New"/>
          <w:sz w:val="17"/>
          <w:szCs w:val="17"/>
          <w:lang w:val="en-US"/>
        </w:rPr>
        <w:t>id</w:t>
      </w:r>
      <w:r w:rsidRPr="00096DA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096DA3">
        <w:rPr>
          <w:rFonts w:ascii="Consolas" w:hAnsi="Consolas" w:cs="Courier New"/>
          <w:sz w:val="17"/>
          <w:szCs w:val="17"/>
          <w:lang w:val="en-US"/>
        </w:rPr>
        <w:t>"table"</w:t>
      </w:r>
      <w:r w:rsidRPr="00096DA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43687101" w14:textId="202A441E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&lt;tr&gt;</w:t>
      </w:r>
    </w:p>
    <w:p w14:paraId="18C40CAE" w14:textId="3C616D18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&lt;td&gt;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one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&lt;/td&gt;&lt;td&gt;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two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&lt;/td&gt;</w:t>
      </w:r>
    </w:p>
    <w:p w14:paraId="34273678" w14:textId="3D2F2A88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&lt;/tr&gt;</w:t>
      </w:r>
    </w:p>
    <w:p w14:paraId="5F616977" w14:textId="223569FA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&lt;tr&gt;</w:t>
      </w:r>
    </w:p>
    <w:p w14:paraId="3717EC33" w14:textId="383AFCAD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&lt;td&gt;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three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&lt;/td&gt;&lt;td&gt;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four</w:t>
      </w:r>
      <w:r w:rsidR="00096DA3" w:rsidRPr="00096DA3">
        <w:rPr>
          <w:rFonts w:ascii="Consolas" w:hAnsi="Consolas" w:cs="Courier New"/>
          <w:color w:val="2B91AF"/>
          <w:sz w:val="17"/>
          <w:szCs w:val="17"/>
          <w:lang w:val="en-US"/>
        </w:rPr>
        <w:t>&lt;/td&gt;</w:t>
      </w:r>
    </w:p>
    <w:p w14:paraId="2BCD1E92" w14:textId="5A9C9530" w:rsid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96DA3">
        <w:rPr>
          <w:rFonts w:ascii="Consolas" w:hAnsi="Consolas" w:cs="Courier New"/>
          <w:color w:val="2B91AF"/>
          <w:sz w:val="17"/>
          <w:szCs w:val="17"/>
        </w:rPr>
        <w:t>&lt;/tr&gt;</w:t>
      </w:r>
    </w:p>
    <w:p w14:paraId="771A89CC" w14:textId="77777777" w:rsidR="00096DA3" w:rsidRDefault="00096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&lt;/table&gt;</w:t>
      </w:r>
    </w:p>
    <w:p w14:paraId="5025513E" w14:textId="174F5DFC" w:rsid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2AA945C" w14:textId="77777777" w:rsidR="00096DA3" w:rsidRDefault="00096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250A6949" w14:textId="3A046181" w:rsid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096DA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seleccionar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td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con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"dos"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(primera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fila,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segunda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columna)</w:t>
      </w:r>
    </w:p>
    <w:p w14:paraId="1B75E386" w14:textId="03CFF01E" w:rsidR="00096DA3" w:rsidRP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096DA3" w:rsidRPr="00096DA3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td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table.rows[</w:t>
      </w:r>
      <w:r w:rsidR="00096DA3" w:rsidRPr="00096DA3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].cells[</w:t>
      </w:r>
      <w:r w:rsidR="00096DA3" w:rsidRPr="00096DA3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="00096DA3" w:rsidRPr="00096DA3">
        <w:rPr>
          <w:rFonts w:ascii="Consolas" w:hAnsi="Consolas" w:cs="Courier New"/>
          <w:color w:val="000000"/>
          <w:sz w:val="17"/>
          <w:szCs w:val="17"/>
          <w:lang w:val="en-US"/>
        </w:rPr>
        <w:t>];</w:t>
      </w:r>
    </w:p>
    <w:p w14:paraId="14A64288" w14:textId="26E54582" w:rsidR="00096DA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96DA3">
        <w:rPr>
          <w:rFonts w:ascii="Consolas" w:hAnsi="Consolas" w:cs="Courier New"/>
          <w:color w:val="000000"/>
          <w:sz w:val="17"/>
          <w:szCs w:val="17"/>
        </w:rPr>
        <w:t>td.style.backgroundColor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A31515"/>
          <w:sz w:val="17"/>
          <w:szCs w:val="17"/>
        </w:rPr>
        <w:t>"red"</w:t>
      </w:r>
      <w:r w:rsidR="00096DA3"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96DA3">
        <w:rPr>
          <w:rFonts w:ascii="Consolas" w:hAnsi="Consolas" w:cs="Courier New"/>
          <w:color w:val="008000"/>
          <w:sz w:val="17"/>
          <w:szCs w:val="17"/>
        </w:rPr>
        <w:t>destacarlo</w:t>
      </w:r>
    </w:p>
    <w:p w14:paraId="1235485D" w14:textId="506BC1D9" w:rsidR="00096DA3" w:rsidRDefault="00096D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940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6B64D35A" w14:textId="77777777" w:rsidR="00096DA3" w:rsidRDefault="00096DA3" w:rsidP="004B46DC">
      <w:pPr>
        <w:spacing w:after="0"/>
        <w:divId w:val="147940768"/>
      </w:pPr>
    </w:p>
    <w:p w14:paraId="798F599E" w14:textId="6B000620" w:rsidR="00237013" w:rsidRPr="00237013" w:rsidRDefault="0028146C" w:rsidP="00237013">
      <w:pPr>
        <w:pStyle w:val="Ttulo2"/>
        <w:divId w:val="147940768"/>
      </w:pPr>
      <w:bookmarkStart w:id="11" w:name="_Toc120740356"/>
      <w:r>
        <w:t>3.1.-</w:t>
      </w:r>
      <w:r w:rsidR="002C3F9B">
        <w:t xml:space="preserve">  </w:t>
      </w:r>
      <w:r>
        <w:t>Resumen</w:t>
      </w:r>
      <w:r w:rsidR="002C3F9B">
        <w:t xml:space="preserve">  </w:t>
      </w:r>
      <w:r>
        <w:t>rápido</w:t>
      </w:r>
      <w:r w:rsidR="002C3F9B">
        <w:t xml:space="preserve">  </w:t>
      </w:r>
      <w:r>
        <w:t>del</w:t>
      </w:r>
      <w:r w:rsidR="002C3F9B">
        <w:t xml:space="preserve">  </w:t>
      </w:r>
      <w:r>
        <w:t>punto</w:t>
      </w:r>
      <w:r w:rsidR="002C3F9B">
        <w:t xml:space="preserve">  </w:t>
      </w:r>
      <w:r>
        <w:t>3.</w:t>
      </w:r>
      <w:bookmarkEnd w:id="11"/>
    </w:p>
    <w:p w14:paraId="0B6DF15F" w14:textId="559F6E9D" w:rsidR="00237013" w:rsidRPr="00237013" w:rsidRDefault="00237013" w:rsidP="00237013">
      <w:pPr>
        <w:divId w:val="147940768"/>
      </w:pPr>
      <w:r w:rsidRPr="00237013">
        <w:t>Hay</w:t>
      </w:r>
      <w:r w:rsidR="002C3F9B">
        <w:t xml:space="preserve">  </w:t>
      </w:r>
      <w:r w:rsidRPr="00237013">
        <w:t>dos</w:t>
      </w:r>
      <w:r w:rsidR="002C3F9B">
        <w:t xml:space="preserve">  </w:t>
      </w:r>
      <w:r w:rsidRPr="00237013">
        <w:t>conjuntos</w:t>
      </w:r>
      <w:r w:rsidR="002C3F9B">
        <w:t xml:space="preserve">  </w:t>
      </w:r>
      <w:r w:rsidRPr="00237013">
        <w:t>principales</w:t>
      </w:r>
      <w:r w:rsidR="002C3F9B">
        <w:t xml:space="preserve">  </w:t>
      </w:r>
      <w:r>
        <w:t>de</w:t>
      </w:r>
      <w:r w:rsidR="002C3F9B">
        <w:t xml:space="preserve">  </w:t>
      </w:r>
      <w:r>
        <w:t>propiedades</w:t>
      </w:r>
      <w:r w:rsidR="002C3F9B">
        <w:t xml:space="preserve">  </w:t>
      </w:r>
      <w:r>
        <w:t>de</w:t>
      </w:r>
      <w:r w:rsidR="002C3F9B">
        <w:t xml:space="preserve">  </w:t>
      </w:r>
      <w:r>
        <w:t>navegación</w:t>
      </w:r>
      <w:r w:rsidRPr="00237013">
        <w:t>:</w:t>
      </w:r>
    </w:p>
    <w:p w14:paraId="13D17D71" w14:textId="046F138F" w:rsidR="00237013" w:rsidRPr="00237013" w:rsidRDefault="00237013" w:rsidP="00237013">
      <w:pPr>
        <w:pStyle w:val="Prrafodelista"/>
        <w:numPr>
          <w:ilvl w:val="0"/>
          <w:numId w:val="17"/>
        </w:numPr>
        <w:divId w:val="147940768"/>
        <w:rPr>
          <w:rFonts w:ascii="Source Sans Pro" w:hAnsi="Source Sans Pro"/>
          <w:lang w:val="en-US"/>
        </w:rPr>
      </w:pPr>
      <w:r w:rsidRPr="00237013">
        <w:rPr>
          <w:rFonts w:ascii="Source Sans Pro" w:hAnsi="Source Sans Pro"/>
          <w:b/>
          <w:bCs/>
          <w:u w:val="single"/>
          <w:lang w:val="en-US"/>
        </w:rPr>
        <w:t>Para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todos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los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nodos</w:t>
      </w:r>
      <w:r w:rsidRPr="00237013">
        <w:rPr>
          <w:rFonts w:ascii="Source Sans Pro" w:hAnsi="Source Sans Pro"/>
          <w:lang w:val="en-US"/>
        </w:rPr>
        <w:t>: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parentNode,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childNodes,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firstChild,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lastChild,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previousSibling,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nextSibling.</w:t>
      </w:r>
    </w:p>
    <w:p w14:paraId="772D3AD1" w14:textId="6725AE4C" w:rsidR="0028146C" w:rsidRPr="0017112B" w:rsidRDefault="00237013" w:rsidP="0028146C">
      <w:pPr>
        <w:pStyle w:val="Prrafodelista"/>
        <w:numPr>
          <w:ilvl w:val="0"/>
          <w:numId w:val="17"/>
        </w:numPr>
        <w:divId w:val="147940768"/>
        <w:rPr>
          <w:rFonts w:ascii="Source Sans Pro" w:hAnsi="Source Sans Pro"/>
          <w:lang w:val="en-US"/>
        </w:rPr>
      </w:pPr>
      <w:r w:rsidRPr="00237013">
        <w:rPr>
          <w:rFonts w:ascii="Source Sans Pro" w:hAnsi="Source Sans Pro"/>
          <w:b/>
          <w:bCs/>
          <w:u w:val="single"/>
          <w:lang w:val="en-US"/>
        </w:rPr>
        <w:t>Para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los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nodos</w:t>
      </w:r>
      <w:r w:rsidR="002C3F9B">
        <w:rPr>
          <w:rFonts w:ascii="Source Sans Pro" w:hAnsi="Source Sans Pro"/>
          <w:b/>
          <w:bCs/>
          <w:u w:val="single"/>
          <w:lang w:val="en-US"/>
        </w:rPr>
        <w:t xml:space="preserve">  </w:t>
      </w:r>
      <w:r w:rsidRPr="00237013">
        <w:rPr>
          <w:rFonts w:ascii="Source Sans Pro" w:hAnsi="Source Sans Pro"/>
          <w:b/>
          <w:bCs/>
          <w:u w:val="single"/>
          <w:lang w:val="en-US"/>
        </w:rPr>
        <w:t>elementos</w:t>
      </w:r>
      <w:r w:rsidRPr="00237013">
        <w:rPr>
          <w:rFonts w:ascii="Source Sans Pro" w:hAnsi="Source Sans Pro"/>
          <w:lang w:val="en-US"/>
        </w:rPr>
        <w:t>: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parentElement,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children,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firstElementChild,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lastElementChild,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previousElementSibling,</w:t>
      </w:r>
      <w:r w:rsidR="002C3F9B">
        <w:rPr>
          <w:rFonts w:ascii="Source Sans Pro" w:hAnsi="Source Sans Pro"/>
          <w:lang w:val="en-US"/>
        </w:rPr>
        <w:t xml:space="preserve">  </w:t>
      </w:r>
      <w:r w:rsidRPr="00237013">
        <w:rPr>
          <w:rFonts w:ascii="Source Sans Pro" w:hAnsi="Source Sans Pro"/>
          <w:lang w:val="en-US"/>
        </w:rPr>
        <w:t>nextElementSibling.</w:t>
      </w:r>
    </w:p>
    <w:p w14:paraId="475ABCA9" w14:textId="563DF94E" w:rsidR="00EA129C" w:rsidRDefault="00EA129C" w:rsidP="00EA129C">
      <w:pPr>
        <w:pStyle w:val="Ttulo1"/>
      </w:pPr>
      <w:bookmarkStart w:id="12" w:name="_Toc120740357"/>
      <w:r>
        <w:t>4.-</w:t>
      </w:r>
      <w:r w:rsidR="002C3F9B">
        <w:t xml:space="preserve">  </w:t>
      </w:r>
      <w:r>
        <w:t>Buscar:</w:t>
      </w:r>
      <w:r w:rsidR="002C3F9B">
        <w:t xml:space="preserve">  </w:t>
      </w:r>
      <w:r>
        <w:t>getElement*,</w:t>
      </w:r>
      <w:r w:rsidR="002C3F9B">
        <w:t xml:space="preserve">  </w:t>
      </w:r>
      <w:r>
        <w:t>querySelector*.</w:t>
      </w:r>
      <w:bookmarkEnd w:id="12"/>
    </w:p>
    <w:p w14:paraId="5083044F" w14:textId="028650A2" w:rsidR="00F8794C" w:rsidRDefault="00C167CE" w:rsidP="00EA129C">
      <w:r>
        <w:t>Sirven</w:t>
      </w:r>
      <w:r w:rsidR="002C3F9B">
        <w:t xml:space="preserve">  </w:t>
      </w:r>
      <w:r>
        <w:t>para</w:t>
      </w:r>
      <w:r w:rsidR="002C3F9B">
        <w:t xml:space="preserve">  </w:t>
      </w:r>
      <w:r>
        <w:t>buscar</w:t>
      </w:r>
      <w:r w:rsidR="002C3F9B">
        <w:t xml:space="preserve">  </w:t>
      </w:r>
      <w:r>
        <w:t>elementos</w:t>
      </w:r>
      <w:r w:rsidR="002C3F9B">
        <w:t xml:space="preserve">  </w:t>
      </w:r>
      <w:r>
        <w:t>del</w:t>
      </w:r>
      <w:r w:rsidR="002C3F9B">
        <w:t xml:space="preserve">  </w:t>
      </w:r>
      <w:r>
        <w:t>DOM</w:t>
      </w:r>
      <w:r w:rsidR="002C3F9B">
        <w:t xml:space="preserve">  </w:t>
      </w:r>
      <w:r>
        <w:t>cuando</w:t>
      </w:r>
      <w:r w:rsidR="002C3F9B">
        <w:t xml:space="preserve">  </w:t>
      </w:r>
      <w:r>
        <w:t>los</w:t>
      </w:r>
      <w:r w:rsidR="002C3F9B">
        <w:t xml:space="preserve">  </w:t>
      </w:r>
      <w:r>
        <w:t>elementos</w:t>
      </w:r>
      <w:r w:rsidR="002C3F9B">
        <w:t xml:space="preserve">  </w:t>
      </w:r>
      <w:r>
        <w:t>no</w:t>
      </w:r>
      <w:r w:rsidR="002C3F9B">
        <w:t xml:space="preserve">  </w:t>
      </w:r>
      <w:r>
        <w:t>están</w:t>
      </w:r>
      <w:r w:rsidR="002C3F9B">
        <w:t xml:space="preserve">  </w:t>
      </w:r>
      <w:r>
        <w:t>cerca</w:t>
      </w:r>
      <w:r w:rsidR="002C3F9B">
        <w:t xml:space="preserve">  </w:t>
      </w:r>
      <w:r>
        <w:t>unos</w:t>
      </w:r>
      <w:r w:rsidR="002C3F9B">
        <w:t xml:space="preserve">  </w:t>
      </w:r>
      <w:r>
        <w:t>de</w:t>
      </w:r>
      <w:r w:rsidR="002C3F9B">
        <w:t xml:space="preserve">  </w:t>
      </w:r>
      <w:r>
        <w:t>otros.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1845"/>
        <w:gridCol w:w="6649"/>
      </w:tblGrid>
      <w:tr w:rsidR="00D222ED" w14:paraId="28DBC9D2" w14:textId="77777777" w:rsidTr="00824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</w:tcPr>
          <w:p w14:paraId="1BBCBC6D" w14:textId="55810F10" w:rsidR="00D222ED" w:rsidRDefault="00C62F67" w:rsidP="00EA129C">
            <w:r>
              <w:lastRenderedPageBreak/>
              <w:t>Método</w:t>
            </w:r>
          </w:p>
        </w:tc>
        <w:tc>
          <w:tcPr>
            <w:tcW w:w="6649" w:type="dxa"/>
          </w:tcPr>
          <w:p w14:paraId="329568A1" w14:textId="2B6C18E0" w:rsidR="00D222ED" w:rsidRDefault="003533E9" w:rsidP="00EA12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Ejemplos</w:t>
            </w:r>
          </w:p>
        </w:tc>
      </w:tr>
      <w:tr w:rsidR="004416E2" w:rsidRPr="00755B81" w14:paraId="3754FB85" w14:textId="77777777" w:rsidTr="00824676">
        <w:trPr>
          <w:trHeight w:val="1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12DA5542" w14:textId="29619884" w:rsidR="004416E2" w:rsidRDefault="004416E2" w:rsidP="00EA129C">
            <w:r>
              <w:t>Document.</w:t>
            </w:r>
            <w:r w:rsidR="002C3F9B">
              <w:t xml:space="preserve">  </w:t>
            </w:r>
            <w:r>
              <w:t>getElementById</w:t>
            </w:r>
          </w:p>
        </w:tc>
        <w:tc>
          <w:tcPr>
            <w:tcW w:w="6649" w:type="dxa"/>
          </w:tcPr>
          <w:p w14:paraId="018BB124" w14:textId="4B74D557" w:rsidR="004416E2" w:rsidRPr="0032192A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32192A">
              <w:rPr>
                <w:rFonts w:ascii="Consolas" w:hAnsi="Consolas" w:cs="Courier New"/>
                <w:sz w:val="17"/>
                <w:szCs w:val="17"/>
                <w:lang w:val="en-US"/>
              </w:rPr>
              <w:t>id</w:t>
            </w:r>
            <w:r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32192A">
              <w:rPr>
                <w:rFonts w:ascii="Consolas" w:hAnsi="Consolas" w:cs="Courier New"/>
                <w:sz w:val="17"/>
                <w:szCs w:val="17"/>
                <w:lang w:val="en-US"/>
              </w:rPr>
              <w:t>"elem"</w:t>
            </w:r>
            <w:r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  <w:p w14:paraId="671774E9" w14:textId="02621265" w:rsidR="004416E2" w:rsidRPr="0032192A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4416E2"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4416E2" w:rsidRPr="0032192A">
              <w:rPr>
                <w:rFonts w:ascii="Consolas" w:hAnsi="Consolas" w:cs="Courier New"/>
                <w:sz w:val="17"/>
                <w:szCs w:val="17"/>
                <w:lang w:val="en-US"/>
              </w:rPr>
              <w:t>id</w:t>
            </w:r>
            <w:r w:rsidR="004416E2"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="004416E2" w:rsidRPr="0032192A">
              <w:rPr>
                <w:rFonts w:ascii="Consolas" w:hAnsi="Consolas" w:cs="Courier New"/>
                <w:sz w:val="17"/>
                <w:szCs w:val="17"/>
                <w:lang w:val="en-US"/>
              </w:rPr>
              <w:t>"elem-content"</w:t>
            </w:r>
            <w:r w:rsidR="004416E2"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="004416E2"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Elemento</w:t>
            </w:r>
            <w:r w:rsidR="004416E2"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09ED0FC0" w14:textId="77777777" w:rsidR="004416E2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&lt;/div&gt;</w:t>
            </w:r>
          </w:p>
          <w:p w14:paraId="6681F66A" w14:textId="0A1894BF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</w:p>
          <w:p w14:paraId="22D72D28" w14:textId="77777777" w:rsidR="004416E2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&lt;script&gt;</w:t>
            </w:r>
          </w:p>
          <w:p w14:paraId="33EC198B" w14:textId="55617501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obtener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el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elemento</w:t>
            </w:r>
          </w:p>
          <w:p w14:paraId="039CC450" w14:textId="5F901E4E" w:rsidR="004416E2" w:rsidRPr="00996B14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 w:rsidRPr="00996B14">
              <w:rPr>
                <w:rFonts w:ascii="Consolas" w:hAnsi="Consolas" w:cs="Courier New"/>
                <w:color w:val="0000FF"/>
                <w:sz w:val="17"/>
                <w:szCs w:val="17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 w:rsidRPr="00996B14">
              <w:rPr>
                <w:rFonts w:ascii="Consolas" w:hAnsi="Consolas" w:cs="Courier New"/>
                <w:color w:val="000000"/>
                <w:sz w:val="17"/>
                <w:szCs w:val="17"/>
              </w:rPr>
              <w:t>elem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 w:rsidRPr="00996B14"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 w:rsidRPr="00996B14">
              <w:rPr>
                <w:rFonts w:ascii="Consolas" w:hAnsi="Consolas" w:cs="Courier New"/>
                <w:color w:val="000000"/>
                <w:sz w:val="17"/>
                <w:szCs w:val="17"/>
              </w:rPr>
              <w:t>document.getElementById(</w:t>
            </w:r>
            <w:r w:rsidR="004416E2" w:rsidRPr="00996B14">
              <w:rPr>
                <w:rFonts w:ascii="Consolas" w:hAnsi="Consolas" w:cs="Courier New"/>
                <w:color w:val="A31515"/>
                <w:sz w:val="17"/>
                <w:szCs w:val="17"/>
              </w:rPr>
              <w:t>'elem'</w:t>
            </w:r>
            <w:r w:rsidR="004416E2" w:rsidRPr="00996B14"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3023EA3C" w14:textId="188D668B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También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podemos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simplemente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referirnos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al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elemento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así:</w:t>
            </w:r>
          </w:p>
          <w:p w14:paraId="6CDDC9F9" w14:textId="0F3DD23C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//elem.style.background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'red';</w:t>
            </w:r>
          </w:p>
          <w:p w14:paraId="139A4EEB" w14:textId="74B8A760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</w:p>
          <w:p w14:paraId="21D251C8" w14:textId="6EE28BC4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hacer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que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su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fondo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sea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rojo</w:t>
            </w:r>
          </w:p>
          <w:p w14:paraId="1C983947" w14:textId="34E81F19" w:rsidR="004416E2" w:rsidRPr="0032192A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elem.style.background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4416E2"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4416E2" w:rsidRPr="0032192A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'red'</w:t>
            </w:r>
            <w:r w:rsidR="004416E2" w:rsidRPr="0032192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;</w:t>
            </w:r>
          </w:p>
          <w:p w14:paraId="4A2BD5AA" w14:textId="27DB7E23" w:rsidR="004416E2" w:rsidRPr="0032192A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4968067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32192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  <w:p w14:paraId="5D0581E4" w14:textId="167E2CDC" w:rsidR="004416E2" w:rsidRPr="00206EA5" w:rsidRDefault="004416E2" w:rsidP="00206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416E2" w:rsidRPr="00644827" w14:paraId="0D0591AB" w14:textId="77777777" w:rsidTr="00824676">
        <w:trPr>
          <w:trHeight w:val="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63CF7C33" w14:textId="77777777" w:rsidR="004416E2" w:rsidRPr="003560F9" w:rsidRDefault="004416E2" w:rsidP="00EA129C">
            <w:pPr>
              <w:rPr>
                <w:lang w:val="en-US"/>
              </w:rPr>
            </w:pPr>
          </w:p>
        </w:tc>
        <w:tc>
          <w:tcPr>
            <w:tcW w:w="6649" w:type="dxa"/>
          </w:tcPr>
          <w:p w14:paraId="29DC8C78" w14:textId="12B558BF" w:rsidR="004416E2" w:rsidRPr="007D2A38" w:rsidRDefault="004416E2" w:rsidP="007D2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2A38">
              <w:t>La</w:t>
            </w:r>
            <w:r w:rsidR="002C3F9B">
              <w:t xml:space="preserve">  </w:t>
            </w:r>
            <w:r w:rsidRPr="007D2A38">
              <w:t>forma</w:t>
            </w:r>
            <w:r w:rsidR="002C3F9B">
              <w:t xml:space="preserve">  </w:t>
            </w:r>
            <w:r w:rsidRPr="007D2A38">
              <w:t>de</w:t>
            </w:r>
            <w:r w:rsidR="002C3F9B">
              <w:t xml:space="preserve">  </w:t>
            </w:r>
            <w:r w:rsidRPr="007D2A38">
              <w:t>nombrar</w:t>
            </w:r>
            <w:r w:rsidR="002C3F9B">
              <w:t xml:space="preserve">  </w:t>
            </w:r>
            <w:r w:rsidRPr="007D2A38">
              <w:t>directamente</w:t>
            </w:r>
            <w:r w:rsidR="002C3F9B">
              <w:t xml:space="preserve">  </w:t>
            </w:r>
            <w:r w:rsidRPr="007D2A38">
              <w:t>al</w:t>
            </w:r>
            <w:r w:rsidR="002C3F9B">
              <w:t xml:space="preserve">  </w:t>
            </w:r>
            <w:r w:rsidRPr="007D2A38">
              <w:t>elemento</w:t>
            </w:r>
            <w:r w:rsidR="002C3F9B">
              <w:t xml:space="preserve">  </w:t>
            </w:r>
            <w:r w:rsidRPr="007D2A38">
              <w:t>no</w:t>
            </w:r>
            <w:r w:rsidR="002C3F9B">
              <w:t xml:space="preserve">  </w:t>
            </w:r>
            <w:r w:rsidRPr="007D2A38">
              <w:t>siempre</w:t>
            </w:r>
            <w:r w:rsidR="002C3F9B">
              <w:t xml:space="preserve">  </w:t>
            </w:r>
            <w:r w:rsidRPr="007D2A38">
              <w:t>se</w:t>
            </w:r>
            <w:r w:rsidR="002C3F9B">
              <w:t xml:space="preserve">  </w:t>
            </w:r>
            <w:r w:rsidRPr="007D2A38">
              <w:t>puede</w:t>
            </w:r>
            <w:r w:rsidR="002C3F9B">
              <w:t xml:space="preserve">  </w:t>
            </w:r>
            <w:r w:rsidRPr="007D2A38">
              <w:t>aplicar.</w:t>
            </w:r>
            <w:r w:rsidR="002C3F9B">
              <w:t xml:space="preserve">  </w:t>
            </w:r>
            <w:r w:rsidRPr="007D2A38">
              <w:t>Un</w:t>
            </w:r>
            <w:r w:rsidR="002C3F9B">
              <w:t xml:space="preserve">  </w:t>
            </w:r>
            <w:r w:rsidRPr="007D2A38">
              <w:t>elemento</w:t>
            </w:r>
            <w:r w:rsidR="002C3F9B">
              <w:t xml:space="preserve">  </w:t>
            </w:r>
            <w:r w:rsidRPr="007D2A38">
              <w:t>con</w:t>
            </w:r>
            <w:r w:rsidR="002C3F9B">
              <w:t xml:space="preserve">  </w:t>
            </w:r>
            <w:r w:rsidRPr="007D2A38">
              <w:t>id=”elem-id”,</w:t>
            </w:r>
            <w:r w:rsidR="002C3F9B">
              <w:t xml:space="preserve">  </w:t>
            </w:r>
            <w:r w:rsidRPr="007D2A38">
              <w:t>al</w:t>
            </w:r>
            <w:r w:rsidR="002C3F9B">
              <w:t xml:space="preserve">  </w:t>
            </w:r>
            <w:r w:rsidRPr="007D2A38">
              <w:t>llevar</w:t>
            </w:r>
            <w:r w:rsidR="002C3F9B">
              <w:t xml:space="preserve">  </w:t>
            </w:r>
            <w:r w:rsidRPr="007D2A38">
              <w:t>guion,</w:t>
            </w:r>
            <w:r w:rsidR="002C3F9B">
              <w:t xml:space="preserve">  </w:t>
            </w:r>
            <w:r w:rsidRPr="007D2A38">
              <w:t>no</w:t>
            </w:r>
            <w:r w:rsidR="002C3F9B">
              <w:t xml:space="preserve">  </w:t>
            </w:r>
            <w:r w:rsidRPr="007D2A38">
              <w:t>se</w:t>
            </w:r>
            <w:r w:rsidR="002C3F9B">
              <w:t xml:space="preserve">  </w:t>
            </w:r>
            <w:r w:rsidRPr="007D2A38">
              <w:t>puede</w:t>
            </w:r>
            <w:r w:rsidR="002C3F9B">
              <w:t xml:space="preserve">  </w:t>
            </w:r>
            <w:r w:rsidRPr="007D2A38">
              <w:t>referenciar</w:t>
            </w:r>
            <w:r w:rsidR="002C3F9B">
              <w:t xml:space="preserve">  </w:t>
            </w:r>
            <w:r w:rsidRPr="007D2A38">
              <w:t>directamente.</w:t>
            </w:r>
          </w:p>
        </w:tc>
      </w:tr>
      <w:tr w:rsidR="004416E2" w:rsidRPr="00644827" w14:paraId="33BE2352" w14:textId="77777777" w:rsidTr="00824676">
        <w:trPr>
          <w:trHeight w:val="1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0F81BE34" w14:textId="77777777" w:rsidR="004416E2" w:rsidRDefault="004416E2" w:rsidP="00EA129C"/>
        </w:tc>
        <w:tc>
          <w:tcPr>
            <w:tcW w:w="6649" w:type="dxa"/>
          </w:tcPr>
          <w:p w14:paraId="15EAD4C6" w14:textId="24A87764" w:rsidR="004416E2" w:rsidRDefault="004416E2" w:rsidP="007D2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2C3F9B">
              <w:t xml:space="preserve">  </w:t>
            </w:r>
            <w:r>
              <w:t>forma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nombrar</w:t>
            </w:r>
            <w:r w:rsidR="002C3F9B">
              <w:t xml:space="preserve">  </w:t>
            </w:r>
            <w:r>
              <w:t>directamente</w:t>
            </w:r>
            <w:r w:rsidR="002C3F9B">
              <w:t xml:space="preserve">  </w:t>
            </w:r>
            <w:r>
              <w:t>al</w:t>
            </w:r>
            <w:r w:rsidR="002C3F9B">
              <w:t xml:space="preserve">  </w:t>
            </w:r>
            <w:r>
              <w:t>elemento,</w:t>
            </w:r>
            <w:r w:rsidR="002C3F9B">
              <w:t xml:space="preserve">  </w:t>
            </w:r>
            <w:r w:rsidRPr="00726E1A">
              <w:rPr>
                <w:b/>
                <w:bCs/>
              </w:rPr>
              <w:t>se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cumple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a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menos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que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declaremos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una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variable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JavaScript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con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mismo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nombre,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entonces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ésta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tiene</w:t>
            </w:r>
            <w:r w:rsidR="002C3F9B">
              <w:rPr>
                <w:b/>
                <w:bCs/>
              </w:rPr>
              <w:t xml:space="preserve">  </w:t>
            </w:r>
            <w:r w:rsidRPr="00726E1A">
              <w:rPr>
                <w:b/>
                <w:bCs/>
              </w:rPr>
              <w:t>prioridad</w:t>
            </w:r>
            <w:r w:rsidRPr="00726E1A">
              <w:t>:</w:t>
            </w:r>
          </w:p>
          <w:p w14:paraId="7E37C9A2" w14:textId="44E2FB6F" w:rsidR="004416E2" w:rsidRPr="00524A08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524A08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524A08">
              <w:rPr>
                <w:rFonts w:ascii="Consolas" w:hAnsi="Consolas" w:cs="Courier New"/>
                <w:sz w:val="17"/>
                <w:szCs w:val="17"/>
                <w:lang w:val="en-US"/>
              </w:rPr>
              <w:t>id</w:t>
            </w:r>
            <w:r w:rsidRPr="00524A08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524A08">
              <w:rPr>
                <w:rFonts w:ascii="Consolas" w:hAnsi="Consolas" w:cs="Courier New"/>
                <w:sz w:val="17"/>
                <w:szCs w:val="17"/>
                <w:lang w:val="en-US"/>
              </w:rPr>
              <w:t>"elem"</w:t>
            </w:r>
            <w:r w:rsidRPr="00524A08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&gt;&lt;/div&gt;</w:t>
            </w:r>
          </w:p>
          <w:p w14:paraId="3D3F3FEA" w14:textId="2FBB8CB2" w:rsidR="004416E2" w:rsidRPr="00524A08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3E83DBC9" w14:textId="77777777" w:rsidR="004416E2" w:rsidRPr="00524A08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524A08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63937773" w14:textId="3A1B1E10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4416E2">
              <w:rPr>
                <w:rFonts w:ascii="Consolas" w:hAnsi="Consolas" w:cs="Courier New"/>
                <w:color w:val="0000FF"/>
                <w:sz w:val="17"/>
                <w:szCs w:val="17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0000"/>
                <w:sz w:val="17"/>
                <w:szCs w:val="17"/>
              </w:rPr>
              <w:t>elem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6666"/>
                <w:sz w:val="17"/>
                <w:szCs w:val="17"/>
              </w:rPr>
              <w:t>5</w:t>
            </w:r>
            <w:r w:rsidR="004416E2"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ahora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elem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es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5,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no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una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referencia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&lt;div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id="elem"&gt;</w:t>
            </w:r>
          </w:p>
          <w:p w14:paraId="2B5A50EB" w14:textId="303B67CA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</w:p>
          <w:p w14:paraId="42DF0E8E" w14:textId="01242891" w:rsidR="004416E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4416E2">
              <w:rPr>
                <w:rFonts w:ascii="Consolas" w:hAnsi="Consolas" w:cs="Courier New"/>
                <w:color w:val="000000"/>
                <w:sz w:val="17"/>
                <w:szCs w:val="17"/>
              </w:rPr>
              <w:t>alert(elem);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4416E2">
              <w:rPr>
                <w:rFonts w:ascii="Consolas" w:hAnsi="Consolas" w:cs="Courier New"/>
                <w:color w:val="008000"/>
                <w:sz w:val="17"/>
                <w:szCs w:val="17"/>
              </w:rPr>
              <w:t>5</w:t>
            </w:r>
          </w:p>
          <w:p w14:paraId="25577F80" w14:textId="24F4697E" w:rsidR="004416E2" w:rsidRDefault="004416E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626962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  <w:p w14:paraId="7F6A8004" w14:textId="17B7B8C3" w:rsidR="004416E2" w:rsidRPr="007D2A38" w:rsidRDefault="004416E2" w:rsidP="0052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16E2" w:rsidRPr="00644827" w14:paraId="68DA31D5" w14:textId="77777777" w:rsidTr="00824676">
        <w:trPr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3073872D" w14:textId="77777777" w:rsidR="004416E2" w:rsidRDefault="004416E2" w:rsidP="00EA129C"/>
        </w:tc>
        <w:tc>
          <w:tcPr>
            <w:tcW w:w="6649" w:type="dxa"/>
          </w:tcPr>
          <w:p w14:paraId="6F3182BF" w14:textId="27FECA02" w:rsidR="00EC37B4" w:rsidRDefault="004416E2" w:rsidP="007D2A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2C3F9B">
              <w:t xml:space="preserve">  </w:t>
            </w:r>
            <w:r>
              <w:t>forma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nombrar</w:t>
            </w:r>
            <w:r w:rsidR="002C3F9B">
              <w:t xml:space="preserve">  </w:t>
            </w:r>
            <w:r>
              <w:t>directamente</w:t>
            </w:r>
            <w:r w:rsidR="002C3F9B">
              <w:t xml:space="preserve">  </w:t>
            </w:r>
            <w:r>
              <w:t>al</w:t>
            </w:r>
            <w:r w:rsidR="002C3F9B">
              <w:t xml:space="preserve">  </w:t>
            </w:r>
            <w:r>
              <w:t>elemento,</w:t>
            </w:r>
            <w:r w:rsidR="002C3F9B">
              <w:t xml:space="preserve">  </w:t>
            </w:r>
            <w:r>
              <w:t>es</w:t>
            </w:r>
            <w:r w:rsidR="002C3F9B">
              <w:t xml:space="preserve">  </w:t>
            </w:r>
            <w:r>
              <w:t>una</w:t>
            </w:r>
            <w:r w:rsidR="002C3F9B">
              <w:t xml:space="preserve">  </w:t>
            </w:r>
            <w:r>
              <w:t>mala</w:t>
            </w:r>
            <w:r w:rsidR="002C3F9B">
              <w:t xml:space="preserve">  </w:t>
            </w:r>
            <w:r>
              <w:t>práctica.</w:t>
            </w:r>
            <w:r w:rsidR="002C3F9B">
              <w:t xml:space="preserve">  </w:t>
            </w:r>
            <w:r w:rsidR="00EC37B4" w:rsidRPr="00EC37B4">
              <w:rPr>
                <w:b/>
                <w:bCs/>
              </w:rPr>
              <w:t>Puede</w:t>
            </w:r>
            <w:r w:rsidR="002C3F9B">
              <w:rPr>
                <w:b/>
                <w:bCs/>
              </w:rPr>
              <w:t xml:space="preserve">  </w:t>
            </w:r>
            <w:r w:rsidR="00EC37B4" w:rsidRPr="00EC37B4">
              <w:rPr>
                <w:b/>
                <w:bCs/>
              </w:rPr>
              <w:t>haber</w:t>
            </w:r>
            <w:r w:rsidR="002C3F9B">
              <w:rPr>
                <w:b/>
                <w:bCs/>
              </w:rPr>
              <w:t xml:space="preserve">  </w:t>
            </w:r>
            <w:r w:rsidR="00EC37B4" w:rsidRPr="00EC37B4">
              <w:rPr>
                <w:b/>
                <w:bCs/>
              </w:rPr>
              <w:t>conflictos</w:t>
            </w:r>
            <w:r w:rsidR="002C3F9B">
              <w:rPr>
                <w:b/>
                <w:bCs/>
              </w:rPr>
              <w:t xml:space="preserve">  </w:t>
            </w:r>
            <w:r w:rsidR="00EC37B4" w:rsidRPr="00EC37B4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 </w:t>
            </w:r>
            <w:r w:rsidR="00EC37B4" w:rsidRPr="00EC37B4">
              <w:rPr>
                <w:b/>
                <w:bCs/>
              </w:rPr>
              <w:t>nombres</w:t>
            </w:r>
            <w:r w:rsidR="00EC37B4" w:rsidRPr="00EC37B4">
              <w:t>.</w:t>
            </w:r>
            <w:r w:rsidR="002C3F9B">
              <w:t xml:space="preserve">  </w:t>
            </w:r>
            <w:r w:rsidR="00EC37B4" w:rsidRPr="00EC37B4">
              <w:t>Además,</w:t>
            </w:r>
            <w:r w:rsidR="002C3F9B">
              <w:t xml:space="preserve">  </w:t>
            </w:r>
            <w:r w:rsidR="00EC37B4" w:rsidRPr="00EC37B4">
              <w:t>cuando</w:t>
            </w:r>
            <w:r w:rsidR="002C3F9B">
              <w:t xml:space="preserve">  </w:t>
            </w:r>
            <w:r w:rsidR="00EC37B4" w:rsidRPr="00EC37B4">
              <w:t>uno</w:t>
            </w:r>
            <w:r w:rsidR="002C3F9B">
              <w:t xml:space="preserve">  </w:t>
            </w:r>
            <w:r w:rsidR="00EC37B4" w:rsidRPr="00EC37B4">
              <w:t>lee</w:t>
            </w:r>
            <w:r w:rsidR="002C3F9B">
              <w:t xml:space="preserve">  </w:t>
            </w:r>
            <w:r w:rsidR="00EC37B4" w:rsidRPr="00EC37B4">
              <w:t>el</w:t>
            </w:r>
            <w:r w:rsidR="002C3F9B">
              <w:t xml:space="preserve">  </w:t>
            </w:r>
            <w:r w:rsidR="00EC37B4" w:rsidRPr="00EC37B4">
              <w:t>código</w:t>
            </w:r>
            <w:r w:rsidR="002C3F9B">
              <w:t xml:space="preserve">  </w:t>
            </w:r>
            <w:r w:rsidR="00EC37B4" w:rsidRPr="00EC37B4">
              <w:t>de</w:t>
            </w:r>
            <w:r w:rsidR="002C3F9B">
              <w:t xml:space="preserve">  </w:t>
            </w:r>
            <w:r w:rsidR="00EC37B4" w:rsidRPr="00EC37B4">
              <w:t>JS</w:t>
            </w:r>
            <w:r w:rsidR="002C3F9B">
              <w:t xml:space="preserve">  </w:t>
            </w:r>
            <w:r w:rsidR="00EC37B4" w:rsidRPr="00EC37B4">
              <w:t>y</w:t>
            </w:r>
            <w:r w:rsidR="002C3F9B">
              <w:t xml:space="preserve">  </w:t>
            </w:r>
            <w:r w:rsidR="00EC37B4" w:rsidRPr="00EC37B4">
              <w:t>no</w:t>
            </w:r>
            <w:r w:rsidR="002C3F9B">
              <w:t xml:space="preserve">  </w:t>
            </w:r>
            <w:r w:rsidR="00EC37B4" w:rsidRPr="00EC37B4">
              <w:t>tiene</w:t>
            </w:r>
            <w:r w:rsidR="002C3F9B">
              <w:t xml:space="preserve">  </w:t>
            </w:r>
            <w:r w:rsidR="00EC37B4" w:rsidRPr="00EC37B4">
              <w:t>el</w:t>
            </w:r>
            <w:r w:rsidR="002C3F9B">
              <w:t xml:space="preserve">  </w:t>
            </w:r>
            <w:r w:rsidR="00EC37B4" w:rsidRPr="00EC37B4">
              <w:t>HTML</w:t>
            </w:r>
            <w:r w:rsidR="002C3F9B">
              <w:t xml:space="preserve">  </w:t>
            </w:r>
            <w:r w:rsidR="00EC37B4" w:rsidRPr="00EC37B4">
              <w:t>a</w:t>
            </w:r>
            <w:r w:rsidR="002C3F9B">
              <w:t xml:space="preserve">  </w:t>
            </w:r>
            <w:r w:rsidR="00EC37B4" w:rsidRPr="00EC37B4">
              <w:t>la</w:t>
            </w:r>
            <w:r w:rsidR="002C3F9B">
              <w:t xml:space="preserve">  </w:t>
            </w:r>
            <w:r w:rsidR="00EC37B4" w:rsidRPr="00EC37B4">
              <w:t>vista,</w:t>
            </w:r>
            <w:r w:rsidR="002C3F9B">
              <w:t xml:space="preserve">  </w:t>
            </w:r>
            <w:r w:rsidR="00EC37B4" w:rsidRPr="00EC37B4">
              <w:t>no</w:t>
            </w:r>
            <w:r w:rsidR="002C3F9B">
              <w:t xml:space="preserve">  </w:t>
            </w:r>
            <w:r w:rsidR="00EC37B4" w:rsidRPr="00EC37B4">
              <w:t>es</w:t>
            </w:r>
            <w:r w:rsidR="002C3F9B">
              <w:t xml:space="preserve">  </w:t>
            </w:r>
            <w:r w:rsidR="00EC37B4" w:rsidRPr="00EC37B4">
              <w:t>obvio</w:t>
            </w:r>
            <w:r w:rsidR="002C3F9B">
              <w:t xml:space="preserve">  </w:t>
            </w:r>
            <w:r w:rsidR="00EC37B4" w:rsidRPr="00EC37B4">
              <w:t>de</w:t>
            </w:r>
            <w:r w:rsidR="002C3F9B">
              <w:t xml:space="preserve">  </w:t>
            </w:r>
            <w:r w:rsidR="00EC37B4" w:rsidRPr="00EC37B4">
              <w:t>dónde</w:t>
            </w:r>
            <w:r w:rsidR="002C3F9B">
              <w:t xml:space="preserve">  </w:t>
            </w:r>
            <w:r w:rsidR="00EC37B4" w:rsidRPr="00EC37B4">
              <w:t>viene</w:t>
            </w:r>
            <w:r w:rsidR="002C3F9B">
              <w:t xml:space="preserve">  </w:t>
            </w:r>
            <w:r w:rsidR="00EC37B4" w:rsidRPr="00EC37B4">
              <w:t>la</w:t>
            </w:r>
            <w:r w:rsidR="002C3F9B">
              <w:t xml:space="preserve">  </w:t>
            </w:r>
            <w:r w:rsidR="00EC37B4" w:rsidRPr="00EC37B4">
              <w:t>variable.</w:t>
            </w:r>
          </w:p>
          <w:p w14:paraId="02ADF8DC" w14:textId="1B3E7E23" w:rsidR="00EC37B4" w:rsidRDefault="00EC37B4" w:rsidP="00EC3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37B4">
              <w:rPr>
                <w:highlight w:val="yellow"/>
              </w:rPr>
              <w:t>En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la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vida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real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document.getElementById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es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el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método</w:t>
            </w:r>
            <w:r w:rsidR="002C3F9B">
              <w:rPr>
                <w:highlight w:val="yellow"/>
              </w:rPr>
              <w:t xml:space="preserve">  </w:t>
            </w:r>
            <w:r w:rsidRPr="00EC37B4">
              <w:rPr>
                <w:highlight w:val="yellow"/>
              </w:rPr>
              <w:t>preferente.</w:t>
            </w:r>
          </w:p>
          <w:p w14:paraId="5B15A7FB" w14:textId="11FFE63E" w:rsidR="00EB0F70" w:rsidRDefault="00EB0F70" w:rsidP="00EC37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  <w:r w:rsidR="002C3F9B">
              <w:t xml:space="preserve">  </w:t>
            </w:r>
            <w:r>
              <w:t>obstante,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id</w:t>
            </w:r>
            <w:r w:rsidR="002C3F9B">
              <w:t xml:space="preserve">  </w:t>
            </w:r>
            <w:r>
              <w:t>debe</w:t>
            </w:r>
            <w:r w:rsidR="002C3F9B">
              <w:t xml:space="preserve">  </w:t>
            </w:r>
            <w:r>
              <w:t>ser</w:t>
            </w:r>
            <w:r w:rsidR="002C3F9B">
              <w:t xml:space="preserve">  </w:t>
            </w:r>
            <w:r>
              <w:t>único.</w:t>
            </w:r>
          </w:p>
        </w:tc>
      </w:tr>
      <w:tr w:rsidR="00913779" w:rsidRPr="00644827" w14:paraId="30EC51E5" w14:textId="77777777" w:rsidTr="00824676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5241E22D" w14:textId="6690F19C" w:rsidR="00913779" w:rsidRPr="00644827" w:rsidRDefault="00913779" w:rsidP="00EA129C">
            <w:r>
              <w:t>elem.</w:t>
            </w:r>
            <w:r w:rsidR="002C3F9B">
              <w:t xml:space="preserve">  </w:t>
            </w:r>
            <w:r>
              <w:t>querySelectorAll</w:t>
            </w:r>
            <w:r w:rsidR="002C3F9B">
              <w:t xml:space="preserve">  </w:t>
            </w:r>
            <w:r>
              <w:t>(elem)</w:t>
            </w:r>
          </w:p>
        </w:tc>
        <w:tc>
          <w:tcPr>
            <w:tcW w:w="6649" w:type="dxa"/>
          </w:tcPr>
          <w:p w14:paraId="448EAF6A" w14:textId="7B89112A" w:rsidR="00913779" w:rsidRPr="00644827" w:rsidRDefault="00913779" w:rsidP="00DA1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</w:t>
            </w:r>
            <w:r w:rsidR="002C3F9B">
              <w:t xml:space="preserve">  </w:t>
            </w:r>
            <w:r>
              <w:t>todos</w:t>
            </w:r>
            <w:r w:rsidR="002C3F9B">
              <w:t xml:space="preserve">  </w:t>
            </w:r>
            <w:r>
              <w:t>los</w:t>
            </w:r>
            <w:r w:rsidR="002C3F9B">
              <w:t xml:space="preserve">  </w:t>
            </w:r>
            <w:r>
              <w:t>elementos</w:t>
            </w:r>
            <w:r w:rsidR="002C3F9B">
              <w:t xml:space="preserve">  </w:t>
            </w:r>
            <w:r>
              <w:t>dentro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elem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coinciden</w:t>
            </w:r>
            <w:r w:rsidR="002C3F9B">
              <w:t xml:space="preserve">  </w:t>
            </w:r>
            <w:r>
              <w:t>con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selector</w:t>
            </w:r>
            <w:r w:rsidR="002C3F9B">
              <w:t xml:space="preserve">  </w:t>
            </w:r>
            <w:r>
              <w:t>CSS</w:t>
            </w:r>
            <w:r w:rsidR="002C3F9B">
              <w:t xml:space="preserve">  </w:t>
            </w:r>
            <w:r>
              <w:t>dado.</w:t>
            </w:r>
          </w:p>
        </w:tc>
      </w:tr>
      <w:tr w:rsidR="00913779" w:rsidRPr="00644827" w14:paraId="46248F05" w14:textId="77777777" w:rsidTr="00913779">
        <w:trPr>
          <w:trHeight w:val="1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57F0F161" w14:textId="77777777" w:rsidR="00913779" w:rsidRDefault="00913779" w:rsidP="00EA129C"/>
        </w:tc>
        <w:tc>
          <w:tcPr>
            <w:tcW w:w="6649" w:type="dxa"/>
          </w:tcPr>
          <w:p w14:paraId="46BA05CF" w14:textId="607AC458" w:rsidR="00AF23C6" w:rsidRPr="00AF23C6" w:rsidRDefault="007F6253" w:rsidP="00AF23C6">
            <w:pPr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253">
              <w:t>Aquí buscamos todos los elementos &lt;li&gt; que son los últimos hijos:</w:t>
            </w:r>
          </w:p>
          <w:p w14:paraId="35686D85" w14:textId="1AD3B456" w:rsidR="00913779" w:rsidRDefault="0091377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&lt;ul&gt;</w:t>
            </w:r>
          </w:p>
          <w:p w14:paraId="023E55EC" w14:textId="43C316C8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&lt;li&gt;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La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&lt;/li&gt;</w:t>
            </w:r>
          </w:p>
          <w:p w14:paraId="2C72E09A" w14:textId="6A9A60CB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&lt;li&gt;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prueba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&lt;/li&gt;</w:t>
            </w:r>
          </w:p>
          <w:p w14:paraId="4E1F51AF" w14:textId="77777777" w:rsidR="00913779" w:rsidRDefault="0091377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&lt;/ul&gt;</w:t>
            </w:r>
          </w:p>
          <w:p w14:paraId="228D79F9" w14:textId="77777777" w:rsidR="00913779" w:rsidRDefault="0091377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&lt;ul&gt;</w:t>
            </w:r>
          </w:p>
          <w:p w14:paraId="288CFF4E" w14:textId="6CD49D3D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&lt;li&gt;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ha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&lt;/li&gt;</w:t>
            </w:r>
          </w:p>
          <w:p w14:paraId="442B0F81" w14:textId="193F27F3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>
              <w:rPr>
                <w:rFonts w:ascii="Consolas" w:hAnsi="Consolas" w:cs="Courier New"/>
                <w:color w:val="2B91AF"/>
                <w:sz w:val="17"/>
                <w:szCs w:val="17"/>
              </w:rPr>
              <w:t>&lt;li&gt;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pasado/li&gt;</w:t>
            </w:r>
          </w:p>
          <w:p w14:paraId="42FE9C3C" w14:textId="77777777" w:rsidR="00913779" w:rsidRDefault="0091377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&lt;/ul&gt;</w:t>
            </w:r>
          </w:p>
          <w:p w14:paraId="3CBC7181" w14:textId="77777777" w:rsidR="00913779" w:rsidRDefault="0091377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&lt;script&gt;</w:t>
            </w:r>
          </w:p>
          <w:p w14:paraId="245B3530" w14:textId="7A81A3FA" w:rsidR="00913779" w:rsidRPr="00824676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 w:rsidRPr="00824676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elements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document.querySelectorAll(</w:t>
            </w:r>
            <w:r w:rsidR="00913779" w:rsidRPr="00824676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'ul</w:t>
            </w:r>
            <w:r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&gt;</w:t>
            </w:r>
            <w:r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li:last-child'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);</w:t>
            </w:r>
          </w:p>
          <w:p w14:paraId="5A142550" w14:textId="2548DC21" w:rsidR="00913779" w:rsidRPr="00824676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51E854B7" w14:textId="03352DE8" w:rsidR="00913779" w:rsidRPr="00824676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913779" w:rsidRPr="00824676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(</w:t>
            </w:r>
            <w:r w:rsidR="00913779" w:rsidRPr="00824676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of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elements)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13779" w:rsidRPr="00824676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{</w:t>
            </w:r>
          </w:p>
          <w:p w14:paraId="5906C479" w14:textId="7F3F61EB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alert(elem.innerHTML);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913779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13779">
              <w:rPr>
                <w:rFonts w:ascii="Consolas" w:hAnsi="Consolas" w:cs="Courier New"/>
                <w:color w:val="008000"/>
                <w:sz w:val="17"/>
                <w:szCs w:val="17"/>
              </w:rPr>
              <w:t>"prueba",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13779">
              <w:rPr>
                <w:rFonts w:ascii="Consolas" w:hAnsi="Consolas" w:cs="Courier New"/>
                <w:color w:val="008000"/>
                <w:sz w:val="17"/>
                <w:szCs w:val="17"/>
              </w:rPr>
              <w:t>"pasado"</w:t>
            </w:r>
          </w:p>
          <w:p w14:paraId="73AC478C" w14:textId="09C1CC77" w:rsidR="00913779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13779"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  <w:p w14:paraId="51690D00" w14:textId="49BD0DCD" w:rsidR="00913779" w:rsidRPr="00824676" w:rsidRDefault="00913779" w:rsidP="0082467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4814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</w:tc>
      </w:tr>
      <w:tr w:rsidR="00913779" w:rsidRPr="009E2628" w14:paraId="4407E782" w14:textId="77777777" w:rsidTr="0017573E">
        <w:trPr>
          <w:trHeight w:val="1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168005F6" w14:textId="77777777" w:rsidR="00913779" w:rsidRDefault="00913779" w:rsidP="00EA129C"/>
        </w:tc>
        <w:tc>
          <w:tcPr>
            <w:tcW w:w="6649" w:type="dxa"/>
          </w:tcPr>
          <w:p w14:paraId="3E677701" w14:textId="36C14EC3" w:rsidR="00261205" w:rsidRPr="00261205" w:rsidRDefault="00261205" w:rsidP="00261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1205">
              <w:t>Devuelve</w:t>
            </w:r>
            <w:r w:rsidR="002C3F9B">
              <w:t xml:space="preserve">  </w:t>
            </w:r>
            <w:r w:rsidRPr="00261205">
              <w:rPr>
                <w:b/>
                <w:bCs/>
              </w:rPr>
              <w:t>colecciones</w:t>
            </w:r>
            <w:r w:rsidR="002C3F9B">
              <w:rPr>
                <w:b/>
                <w:bCs/>
              </w:rPr>
              <w:t xml:space="preserve">  </w:t>
            </w:r>
            <w:r w:rsidRPr="00261205">
              <w:rPr>
                <w:b/>
                <w:bCs/>
              </w:rPr>
              <w:t>estáticas</w:t>
            </w:r>
            <w:r w:rsidRPr="00261205">
              <w:t>:</w:t>
            </w:r>
          </w:p>
          <w:p w14:paraId="252A9677" w14:textId="6D1E0594" w:rsidR="00261205" w:rsidRPr="000929DA" w:rsidRDefault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 w:rsidRPr="000929DA">
              <w:rPr>
                <w:rFonts w:ascii="Consolas" w:hAnsi="Consolas" w:cs="Courier New"/>
                <w:color w:val="2B91AF"/>
                <w:sz w:val="17"/>
                <w:szCs w:val="17"/>
              </w:rPr>
              <w:t>&lt;div&gt;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</w:rPr>
              <w:t>Primer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</w:rPr>
              <w:t>div</w:t>
            </w:r>
            <w:r w:rsidRPr="000929DA">
              <w:rPr>
                <w:rFonts w:ascii="Consolas" w:hAnsi="Consolas" w:cs="Courier New"/>
                <w:color w:val="2B91AF"/>
                <w:sz w:val="17"/>
                <w:szCs w:val="17"/>
              </w:rPr>
              <w:t>&lt;/div&gt;</w:t>
            </w:r>
          </w:p>
          <w:p w14:paraId="6DDB11DE" w14:textId="50AE754F" w:rsidR="00261205" w:rsidRPr="000929DA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</w:p>
          <w:p w14:paraId="08496C29" w14:textId="77777777" w:rsidR="00261205" w:rsidRPr="00261205" w:rsidRDefault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03C713C6" w14:textId="284A08CB" w:rsidR="00261205" w:rsidRPr="00261205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261205" w:rsidRPr="00261205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divs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document.querySelectorAll(</w:t>
            </w:r>
            <w:r w:rsidR="00261205" w:rsidRPr="00261205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'div'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);</w:t>
            </w:r>
          </w:p>
          <w:p w14:paraId="074E5339" w14:textId="1BB57810" w:rsidR="00261205" w:rsidRPr="00261205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alert(divs.length);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1</w:t>
            </w:r>
          </w:p>
          <w:p w14:paraId="62DB5F56" w14:textId="77777777" w:rsidR="00261205" w:rsidRPr="00261205" w:rsidRDefault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  <w:p w14:paraId="14E557D6" w14:textId="1A67124F" w:rsidR="00261205" w:rsidRPr="00261205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3D676E4E" w14:textId="243895B7" w:rsidR="00261205" w:rsidRPr="00261205" w:rsidRDefault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&lt;div&gt;</w:t>
            </w:r>
            <w:r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Segundo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</w:t>
            </w: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43FF7DB4" w14:textId="3DB43301" w:rsidR="00261205" w:rsidRPr="00261205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3B86344A" w14:textId="77777777" w:rsidR="00261205" w:rsidRPr="00261205" w:rsidRDefault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2690C2D1" w14:textId="613E9E5D" w:rsidR="00261205" w:rsidRPr="00261205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261205" w:rsidRPr="00261205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alert(divs.length);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261205" w:rsidRPr="00261205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1</w:t>
            </w:r>
          </w:p>
          <w:p w14:paraId="487177A6" w14:textId="26CF7187" w:rsidR="00913779" w:rsidRPr="00261205" w:rsidRDefault="00261205" w:rsidP="0026120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71889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61205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</w:tc>
      </w:tr>
      <w:tr w:rsidR="00745C86" w:rsidRPr="00644827" w14:paraId="6B45F74E" w14:textId="77777777" w:rsidTr="00745C86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750E969B" w14:textId="7C5EAB6B" w:rsidR="00745C86" w:rsidRPr="00644827" w:rsidRDefault="00D15219" w:rsidP="00EA129C">
            <w:r>
              <w:t>elem.</w:t>
            </w:r>
            <w:r w:rsidR="002C3F9B">
              <w:t xml:space="preserve">  </w:t>
            </w:r>
            <w:r w:rsidR="00745C86">
              <w:t>querySelector</w:t>
            </w:r>
          </w:p>
        </w:tc>
        <w:tc>
          <w:tcPr>
            <w:tcW w:w="6649" w:type="dxa"/>
          </w:tcPr>
          <w:p w14:paraId="4BB49F09" w14:textId="5BB8A084" w:rsidR="00745C86" w:rsidRPr="00644827" w:rsidRDefault="00745C86" w:rsidP="00AC4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2C3F9B">
              <w:t xml:space="preserve">  </w:t>
            </w:r>
            <w:r>
              <w:t>llamada</w:t>
            </w:r>
            <w:r w:rsidR="002C3F9B">
              <w:t xml:space="preserve">  </w:t>
            </w:r>
            <w:r>
              <w:t>a</w:t>
            </w:r>
            <w:r w:rsidR="002C3F9B">
              <w:t xml:space="preserve">  </w:t>
            </w:r>
            <w:r>
              <w:t>elem.querySelector(css)</w:t>
            </w:r>
            <w:r w:rsidR="002C3F9B">
              <w:t xml:space="preserve">  </w:t>
            </w:r>
            <w:r>
              <w:t>devuelve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primer</w:t>
            </w:r>
            <w:r w:rsidR="002C3F9B">
              <w:t xml:space="preserve">  </w:t>
            </w:r>
            <w:r>
              <w:t>elemento</w:t>
            </w:r>
            <w:r w:rsidR="002C3F9B">
              <w:t xml:space="preserve">  </w:t>
            </w:r>
            <w:r>
              <w:t>para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selector</w:t>
            </w:r>
            <w:r w:rsidR="002C3F9B">
              <w:t xml:space="preserve">  </w:t>
            </w:r>
            <w:r>
              <w:t>CSS</w:t>
            </w:r>
            <w:r w:rsidR="002C3F9B">
              <w:t xml:space="preserve">  </w:t>
            </w:r>
            <w:r>
              <w:t>dado.</w:t>
            </w:r>
          </w:p>
        </w:tc>
      </w:tr>
      <w:tr w:rsidR="00745C86" w:rsidRPr="00644827" w14:paraId="5430900E" w14:textId="77777777" w:rsidTr="00745C86">
        <w:trPr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4FCF47C0" w14:textId="77777777" w:rsidR="00745C86" w:rsidRDefault="00745C86" w:rsidP="00EA129C"/>
        </w:tc>
        <w:tc>
          <w:tcPr>
            <w:tcW w:w="6649" w:type="dxa"/>
          </w:tcPr>
          <w:p w14:paraId="6B8D4A93" w14:textId="496D69C4" w:rsidR="00745C86" w:rsidRDefault="00745C86" w:rsidP="00745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mismo</w:t>
            </w:r>
            <w:r w:rsidR="002C3F9B">
              <w:t xml:space="preserve">  </w:t>
            </w:r>
            <w:r>
              <w:t>resultado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devolvería:</w:t>
            </w:r>
          </w:p>
          <w:p w14:paraId="5E007FB8" w14:textId="2DE44451" w:rsidR="00745C86" w:rsidRDefault="00745C86" w:rsidP="00AC4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Elem.querySelectorAll(css)[0]</w:t>
            </w:r>
          </w:p>
        </w:tc>
      </w:tr>
      <w:tr w:rsidR="00D15219" w:rsidRPr="00644827" w14:paraId="0C4503DD" w14:textId="77777777" w:rsidTr="00D15219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18F0AF54" w14:textId="3375A38B" w:rsidR="00D15219" w:rsidRDefault="00D15219" w:rsidP="00EA129C">
            <w:r>
              <w:t>elem.matches</w:t>
            </w:r>
          </w:p>
        </w:tc>
        <w:tc>
          <w:tcPr>
            <w:tcW w:w="6649" w:type="dxa"/>
          </w:tcPr>
          <w:p w14:paraId="6482E2D5" w14:textId="1DB5551D" w:rsidR="00D15219" w:rsidRDefault="00D15219" w:rsidP="00745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Comprueba</w:t>
            </w:r>
            <w:r w:rsidR="002C3F9B">
              <w:t xml:space="preserve">  </w:t>
            </w:r>
            <w:r>
              <w:t>si</w:t>
            </w:r>
            <w:r w:rsidR="002C3F9B">
              <w:t xml:space="preserve">  </w:t>
            </w:r>
            <w:r>
              <w:t>un</w:t>
            </w:r>
            <w:r w:rsidR="002C3F9B">
              <w:t xml:space="preserve">  </w:t>
            </w:r>
            <w:r>
              <w:t>elemento</w:t>
            </w:r>
            <w:r w:rsidR="002C3F9B">
              <w:t xml:space="preserve">  </w:t>
            </w:r>
            <w:r>
              <w:t>coincide</w:t>
            </w:r>
            <w:r w:rsidR="002C3F9B">
              <w:t xml:space="preserve">  </w:t>
            </w:r>
            <w:r>
              <w:t>con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selector</w:t>
            </w:r>
            <w:r w:rsidR="002C3F9B">
              <w:t xml:space="preserve">  </w:t>
            </w:r>
            <w:r>
              <w:t>CSS.</w:t>
            </w:r>
          </w:p>
        </w:tc>
      </w:tr>
      <w:tr w:rsidR="009F594D" w:rsidRPr="00644827" w14:paraId="56909BC4" w14:textId="77777777" w:rsidTr="009F594D">
        <w:trPr>
          <w:trHeight w:val="1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618AC7C7" w14:textId="77777777" w:rsidR="009F594D" w:rsidRDefault="009F594D" w:rsidP="00EA129C"/>
        </w:tc>
        <w:tc>
          <w:tcPr>
            <w:tcW w:w="6649" w:type="dxa"/>
          </w:tcPr>
          <w:p w14:paraId="3EDC062D" w14:textId="293245B6" w:rsidR="009F594D" w:rsidRPr="000929DA" w:rsidRDefault="009F594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&lt;a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0929DA">
              <w:rPr>
                <w:rFonts w:ascii="Consolas" w:hAnsi="Consolas" w:cs="Courier New"/>
                <w:sz w:val="17"/>
                <w:szCs w:val="17"/>
                <w:lang w:val="en-US"/>
              </w:rPr>
              <w:t>href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0929DA">
              <w:rPr>
                <w:rFonts w:ascii="Consolas" w:hAnsi="Consolas" w:cs="Courier New"/>
                <w:sz w:val="17"/>
                <w:szCs w:val="17"/>
                <w:lang w:val="en-US"/>
              </w:rPr>
              <w:t>"http://example.com/file.zip"</w:t>
            </w: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...</w:t>
            </w: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&lt;/a&gt;</w:t>
            </w:r>
          </w:p>
          <w:p w14:paraId="19E5D4F4" w14:textId="5848A61E" w:rsidR="009F594D" w:rsidRPr="000929DA" w:rsidRDefault="009F594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&lt;a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0929DA">
              <w:rPr>
                <w:rFonts w:ascii="Consolas" w:hAnsi="Consolas" w:cs="Courier New"/>
                <w:sz w:val="17"/>
                <w:szCs w:val="17"/>
                <w:lang w:val="en-US"/>
              </w:rPr>
              <w:t>href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0929DA">
              <w:rPr>
                <w:rFonts w:ascii="Consolas" w:hAnsi="Consolas" w:cs="Courier New"/>
                <w:sz w:val="17"/>
                <w:szCs w:val="17"/>
                <w:lang w:val="en-US"/>
              </w:rPr>
              <w:t>"http://ya.ru"</w:t>
            </w: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Pr="000929DA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...</w:t>
            </w: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&lt;/a&gt;</w:t>
            </w:r>
          </w:p>
          <w:p w14:paraId="21274605" w14:textId="7016845E" w:rsidR="009F594D" w:rsidRPr="000929DA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7AB5FC30" w14:textId="77777777" w:rsidR="009F594D" w:rsidRPr="000929DA" w:rsidRDefault="009F594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0929DA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3298BD7E" w14:textId="4096210D" w:rsidR="009F594D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puede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ser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cualquier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colección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en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lugar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de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8000"/>
                <w:sz w:val="17"/>
                <w:szCs w:val="17"/>
              </w:rPr>
              <w:t>document.body.children</w:t>
            </w:r>
          </w:p>
          <w:p w14:paraId="28AA4E96" w14:textId="67952532" w:rsidR="009F594D" w:rsidRPr="007F3FDF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F594D" w:rsidRPr="007F3FDF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for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(</w:t>
            </w:r>
            <w:r w:rsidR="009F594D" w:rsidRPr="007F3FDF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elem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of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document.body.children)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{</w:t>
            </w:r>
          </w:p>
          <w:p w14:paraId="289592BB" w14:textId="500CFA04" w:rsidR="009F594D" w:rsidRPr="007F3FDF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="009F594D" w:rsidRPr="007F3FDF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if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(elem.matches(</w:t>
            </w:r>
            <w:r w:rsidR="009F594D" w:rsidRPr="007F3FDF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'a[href$="zip"]'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))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9F594D" w:rsidRPr="007F3FD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{</w:t>
            </w:r>
          </w:p>
          <w:p w14:paraId="0D2AD94B" w14:textId="3694804C" w:rsidR="009F594D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  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alert(</w:t>
            </w:r>
            <w:r w:rsidR="009F594D">
              <w:rPr>
                <w:rFonts w:ascii="Consolas" w:hAnsi="Consolas" w:cs="Courier New"/>
                <w:color w:val="A31515"/>
                <w:sz w:val="17"/>
                <w:szCs w:val="17"/>
              </w:rPr>
              <w:t>"La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A31515"/>
                <w:sz w:val="17"/>
                <w:szCs w:val="17"/>
              </w:rPr>
              <w:t>referencia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A31515"/>
                <w:sz w:val="17"/>
                <w:szCs w:val="17"/>
              </w:rPr>
              <w:t>del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A31515"/>
                <w:sz w:val="17"/>
                <w:szCs w:val="17"/>
              </w:rPr>
              <w:t>archivo: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A31515"/>
                <w:sz w:val="17"/>
                <w:szCs w:val="17"/>
              </w:rPr>
              <w:t>"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+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elem.href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);</w:t>
            </w:r>
          </w:p>
          <w:p w14:paraId="3FDEBF0E" w14:textId="2F9075FB" w:rsidR="009F594D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  <w:p w14:paraId="5F544763" w14:textId="1430FF5F" w:rsidR="009F594D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9F594D">
              <w:rPr>
                <w:rFonts w:ascii="Consolas" w:hAnsi="Consolas" w:cs="Courier New"/>
                <w:color w:val="000000"/>
                <w:sz w:val="17"/>
                <w:szCs w:val="17"/>
              </w:rPr>
              <w:t>}</w:t>
            </w:r>
          </w:p>
          <w:p w14:paraId="241F0F09" w14:textId="6E2151CC" w:rsidR="009F594D" w:rsidRPr="007F3FDF" w:rsidRDefault="009F594D" w:rsidP="007F3FD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91094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</w:tc>
      </w:tr>
      <w:tr w:rsidR="001A1292" w:rsidRPr="00644827" w14:paraId="333E1F36" w14:textId="77777777" w:rsidTr="001A1292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5AD9DB39" w14:textId="6827FE8F" w:rsidR="001A1292" w:rsidRDefault="001A1292" w:rsidP="00EA129C">
            <w:r>
              <w:t>elem.closest</w:t>
            </w:r>
          </w:p>
        </w:tc>
        <w:tc>
          <w:tcPr>
            <w:tcW w:w="6649" w:type="dxa"/>
          </w:tcPr>
          <w:p w14:paraId="72BC0CA6" w14:textId="64421F42" w:rsidR="001A1292" w:rsidRDefault="001A1292" w:rsidP="005A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Devuelve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ancestro</w:t>
            </w:r>
            <w:r w:rsidR="002C3F9B">
              <w:t xml:space="preserve">  </w:t>
            </w:r>
            <w:r>
              <w:t>(padre)</w:t>
            </w:r>
            <w:r w:rsidR="002C3F9B">
              <w:t xml:space="preserve">  </w:t>
            </w:r>
            <w:r>
              <w:t>más</w:t>
            </w:r>
            <w:r w:rsidR="002C3F9B">
              <w:t xml:space="preserve">  </w:t>
            </w:r>
            <w:r>
              <w:t>cercano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coincide</w:t>
            </w:r>
            <w:r w:rsidR="002C3F9B">
              <w:t xml:space="preserve">  </w:t>
            </w:r>
            <w:r>
              <w:t>con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selector</w:t>
            </w:r>
            <w:r w:rsidR="002C3F9B">
              <w:t xml:space="preserve">  </w:t>
            </w:r>
            <w:r>
              <w:t>CSS.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propio</w:t>
            </w:r>
            <w:r w:rsidR="002C3F9B">
              <w:t xml:space="preserve">  </w:t>
            </w:r>
            <w:r>
              <w:t>elem</w:t>
            </w:r>
            <w:r w:rsidR="002C3F9B">
              <w:t xml:space="preserve">  </w:t>
            </w:r>
            <w:r>
              <w:t>se</w:t>
            </w:r>
            <w:r w:rsidR="002C3F9B">
              <w:t xml:space="preserve">  </w:t>
            </w:r>
            <w:r>
              <w:t>incluye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la</w:t>
            </w:r>
            <w:r w:rsidR="002C3F9B">
              <w:t xml:space="preserve">  </w:t>
            </w:r>
            <w:r>
              <w:t>búsqueda.</w:t>
            </w:r>
          </w:p>
        </w:tc>
      </w:tr>
      <w:tr w:rsidR="001A1292" w:rsidRPr="00644827" w14:paraId="74649264" w14:textId="77777777" w:rsidTr="003309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  <w:tcBorders>
              <w:bottom w:val="single" w:sz="4" w:space="0" w:color="FFFFFF" w:themeColor="background1"/>
            </w:tcBorders>
          </w:tcPr>
          <w:p w14:paraId="5FED7F1F" w14:textId="77777777" w:rsidR="001A1292" w:rsidRDefault="001A1292" w:rsidP="00EA129C"/>
        </w:tc>
        <w:tc>
          <w:tcPr>
            <w:tcW w:w="6649" w:type="dxa"/>
          </w:tcPr>
          <w:p w14:paraId="0ECE81CD" w14:textId="77777777" w:rsidR="001A1292" w:rsidRPr="001A1292" w:rsidRDefault="001A12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&lt;h1&gt;</w:t>
            </w:r>
            <w:r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Contenido</w:t>
            </w: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&lt;/h1&gt;</w:t>
            </w:r>
          </w:p>
          <w:p w14:paraId="23565683" w14:textId="3B6EB7AB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4241AC8B" w14:textId="2D7D7938" w:rsidR="001A1292" w:rsidRPr="001A1292" w:rsidRDefault="001A12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class</w:t>
            </w:r>
            <w:r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"contents"</w:t>
            </w: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  <w:p w14:paraId="6C8518E0" w14:textId="680010D7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&lt;ul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class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"book"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</w:p>
          <w:p w14:paraId="4918350C" w14:textId="7659095B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&lt;li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class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"chapter"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Capítulo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1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&lt;/li&gt;</w:t>
            </w:r>
          </w:p>
          <w:p w14:paraId="40B7E7F3" w14:textId="21A9A54C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    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&lt;li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class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="001A1292" w:rsidRPr="001A1292">
              <w:rPr>
                <w:rFonts w:ascii="Consolas" w:hAnsi="Consolas" w:cs="Courier New"/>
                <w:sz w:val="17"/>
                <w:szCs w:val="17"/>
                <w:lang w:val="en-US"/>
              </w:rPr>
              <w:t>"chapter"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Capítulo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2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&lt;/li&gt;</w:t>
            </w:r>
          </w:p>
          <w:p w14:paraId="6A4A1FE7" w14:textId="23EE0773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&lt;/ul&gt;</w:t>
            </w:r>
          </w:p>
          <w:p w14:paraId="38B6DDD3" w14:textId="77777777" w:rsidR="001A1292" w:rsidRPr="001A1292" w:rsidRDefault="001A12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5A68B99F" w14:textId="1EC4F020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7EA5FE05" w14:textId="77777777" w:rsidR="001A1292" w:rsidRPr="001A1292" w:rsidRDefault="001A12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1A1292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410F1049" w14:textId="10FFD498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 w:rsidRPr="001A1292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chapter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document.querySelector(</w:t>
            </w:r>
            <w:r w:rsidR="001A1292" w:rsidRPr="001A1292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'.chapter'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LI</w:t>
            </w:r>
          </w:p>
          <w:p w14:paraId="79F08DC4" w14:textId="754E2E67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1C7BA2D3" w14:textId="77A5445C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alert(chapter.closest(</w:t>
            </w:r>
            <w:r w:rsidR="001A1292" w:rsidRPr="001A1292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'.book'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UL</w:t>
            </w:r>
          </w:p>
          <w:p w14:paraId="4E222DA0" w14:textId="00622637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alert(chapter.closest(</w:t>
            </w:r>
            <w:r w:rsidR="001A1292" w:rsidRPr="001A1292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'.contents'</w:t>
            </w:r>
            <w:r w:rsidR="001A1292" w:rsidRPr="001A1292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1A1292" w:rsidRPr="001A1292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DIV</w:t>
            </w:r>
          </w:p>
          <w:p w14:paraId="103D3D14" w14:textId="3AF4D018" w:rsidR="001A1292" w:rsidRP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185CD59A" w14:textId="7C66A6D0" w:rsidR="001A1292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1A1292">
              <w:rPr>
                <w:rFonts w:ascii="Consolas" w:hAnsi="Consolas" w:cs="Courier New"/>
                <w:color w:val="000000"/>
                <w:sz w:val="17"/>
                <w:szCs w:val="17"/>
              </w:rPr>
              <w:t>alert(chapter.closest(</w:t>
            </w:r>
            <w:r w:rsidR="001A1292">
              <w:rPr>
                <w:rFonts w:ascii="Consolas" w:hAnsi="Consolas" w:cs="Courier New"/>
                <w:color w:val="A31515"/>
                <w:sz w:val="17"/>
                <w:szCs w:val="17"/>
              </w:rPr>
              <w:t>'h1'</w:t>
            </w:r>
            <w:r w:rsidR="001A1292">
              <w:rPr>
                <w:rFonts w:ascii="Consolas" w:hAnsi="Consolas" w:cs="Courier New"/>
                <w:color w:val="000000"/>
                <w:sz w:val="17"/>
                <w:szCs w:val="17"/>
              </w:rPr>
              <w:t>));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null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(porque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h1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no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es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un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 </w:t>
            </w:r>
            <w:r w:rsidR="001A1292">
              <w:rPr>
                <w:rFonts w:ascii="Consolas" w:hAnsi="Consolas" w:cs="Courier New"/>
                <w:color w:val="008000"/>
                <w:sz w:val="17"/>
                <w:szCs w:val="17"/>
              </w:rPr>
              <w:t>ancestro)</w:t>
            </w:r>
          </w:p>
          <w:p w14:paraId="3532AEB1" w14:textId="7275B766" w:rsidR="001A1292" w:rsidRPr="001A1292" w:rsidRDefault="001A1292" w:rsidP="001A12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411247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&lt;/script&gt;</w:t>
            </w:r>
          </w:p>
        </w:tc>
      </w:tr>
      <w:tr w:rsidR="004E5DC2" w:rsidRPr="00644827" w14:paraId="3604DDE1" w14:textId="77777777" w:rsidTr="004E5DC2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 w:val="restart"/>
          </w:tcPr>
          <w:p w14:paraId="149D50D9" w14:textId="74D05A59" w:rsidR="004E5DC2" w:rsidRDefault="004E5DC2" w:rsidP="00EA129C">
            <w:r>
              <w:t>getElementsBy*</w:t>
            </w:r>
          </w:p>
        </w:tc>
        <w:tc>
          <w:tcPr>
            <w:tcW w:w="6649" w:type="dxa"/>
          </w:tcPr>
          <w:p w14:paraId="54B1DEF1" w14:textId="7B92C0DA" w:rsidR="004E5DC2" w:rsidRPr="004E5DC2" w:rsidRDefault="004E5DC2" w:rsidP="004E5DC2">
            <w:pPr>
              <w:pStyle w:val="Prrafodelista"/>
              <w:numPr>
                <w:ilvl w:val="0"/>
                <w:numId w:val="18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hAnsi="Source Sans Pro"/>
              </w:rPr>
            </w:pPr>
            <w:r w:rsidRPr="004E5DC2">
              <w:rPr>
                <w:rFonts w:ascii="Source Sans Pro" w:hAnsi="Source Sans Pro"/>
                <w:b/>
                <w:bCs/>
              </w:rPr>
              <w:t>elem.getElementsByTagName(tag)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busca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elementos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con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la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etiqueta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dada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y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devuelve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una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colección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conellos.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El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parámetro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tag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también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puede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ser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un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asterisco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"*"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para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“cualquier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etiqueta”.</w:t>
            </w:r>
          </w:p>
          <w:p w14:paraId="46C29F56" w14:textId="0D0E12F4" w:rsidR="004E5DC2" w:rsidRDefault="004E5DC2" w:rsidP="004E5DC2">
            <w:pPr>
              <w:pStyle w:val="Prrafodelista"/>
              <w:numPr>
                <w:ilvl w:val="0"/>
                <w:numId w:val="18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hAnsi="Source Sans Pro"/>
              </w:rPr>
            </w:pPr>
            <w:r w:rsidRPr="004E5DC2">
              <w:rPr>
                <w:rFonts w:ascii="Source Sans Pro" w:hAnsi="Source Sans Pro"/>
                <w:b/>
                <w:bCs/>
              </w:rPr>
              <w:t>elem.getElementsByClassName(className</w:t>
            </w:r>
            <w:r w:rsidRPr="004E5DC2">
              <w:rPr>
                <w:rFonts w:ascii="Source Sans Pro" w:hAnsi="Source Sans Pro"/>
              </w:rPr>
              <w:t>)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devuelve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elementos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con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la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clase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4E5DC2">
              <w:rPr>
                <w:rFonts w:ascii="Source Sans Pro" w:hAnsi="Source Sans Pro"/>
              </w:rPr>
              <w:t>dada.</w:t>
            </w:r>
            <w:r w:rsidR="002C3F9B">
              <w:rPr>
                <w:rFonts w:ascii="Source Sans Pro" w:hAnsi="Source Sans Pro"/>
              </w:rPr>
              <w:t xml:space="preserve">  </w:t>
            </w:r>
          </w:p>
          <w:p w14:paraId="72335305" w14:textId="1C23E8B3" w:rsidR="004E5DC2" w:rsidRPr="008C4701" w:rsidRDefault="002B27C5" w:rsidP="005A75B0">
            <w:pPr>
              <w:pStyle w:val="Prrafodelista"/>
              <w:numPr>
                <w:ilvl w:val="0"/>
                <w:numId w:val="18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urce Sans Pro" w:hAnsi="Source Sans Pro"/>
              </w:rPr>
            </w:pPr>
            <w:r w:rsidRPr="002B27C5">
              <w:rPr>
                <w:rFonts w:ascii="Source Sans Pro" w:hAnsi="Source Sans Pro"/>
                <w:b/>
                <w:bCs/>
              </w:rPr>
              <w:lastRenderedPageBreak/>
              <w:t>document.getElementsByName(name)</w:t>
            </w:r>
            <w:r w:rsidRPr="002B27C5">
              <w:rPr>
                <w:rFonts w:ascii="Source Sans Pro" w:hAnsi="Source Sans Pro"/>
              </w:rPr>
              <w:t>: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devuelve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elementos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con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el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atributo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name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dado,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en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todo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el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documento.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Muy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raramente</w:t>
            </w:r>
            <w:r w:rsidR="002C3F9B">
              <w:rPr>
                <w:rFonts w:ascii="Source Sans Pro" w:hAnsi="Source Sans Pro"/>
              </w:rPr>
              <w:t xml:space="preserve">  </w:t>
            </w:r>
            <w:r w:rsidRPr="002B27C5">
              <w:rPr>
                <w:rFonts w:ascii="Source Sans Pro" w:hAnsi="Source Sans Pro"/>
              </w:rPr>
              <w:t>usado.</w:t>
            </w:r>
          </w:p>
        </w:tc>
      </w:tr>
      <w:tr w:rsidR="004E5DC2" w:rsidRPr="009E2628" w14:paraId="768016D2" w14:textId="77777777" w:rsidTr="004403AC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vMerge/>
          </w:tcPr>
          <w:p w14:paraId="0A159ED9" w14:textId="77777777" w:rsidR="004E5DC2" w:rsidRDefault="004E5DC2" w:rsidP="00EA129C"/>
        </w:tc>
        <w:tc>
          <w:tcPr>
            <w:tcW w:w="6649" w:type="dxa"/>
          </w:tcPr>
          <w:p w14:paraId="42D0B29F" w14:textId="19509CDC" w:rsidR="004E5DC2" w:rsidRDefault="004E5DC2" w:rsidP="004E5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5DC2">
              <w:t>Estos</w:t>
            </w:r>
            <w:r w:rsidR="002C3F9B">
              <w:t xml:space="preserve">  </w:t>
            </w:r>
            <w:r w:rsidRPr="004E5DC2">
              <w:t>métodos</w:t>
            </w:r>
            <w:r w:rsidR="002C3F9B">
              <w:t xml:space="preserve">  </w:t>
            </w:r>
            <w:r w:rsidRPr="004E5DC2">
              <w:t>devuelven</w:t>
            </w:r>
            <w:r w:rsidR="002C3F9B">
              <w:t xml:space="preserve">  </w:t>
            </w:r>
            <w:r w:rsidRPr="004E5DC2">
              <w:t>colecciones,</w:t>
            </w:r>
            <w:r w:rsidR="002C3F9B">
              <w:t xml:space="preserve">  </w:t>
            </w:r>
            <w:r w:rsidRPr="004E5DC2">
              <w:t>no</w:t>
            </w:r>
            <w:r w:rsidR="002C3F9B">
              <w:t xml:space="preserve">  </w:t>
            </w:r>
            <w:r w:rsidRPr="004E5DC2">
              <w:t>elementos</w:t>
            </w:r>
            <w:r w:rsidR="002C3F9B">
              <w:t xml:space="preserve">  </w:t>
            </w:r>
            <w:r w:rsidRPr="004E5DC2">
              <w:t>individuales.</w:t>
            </w:r>
          </w:p>
          <w:p w14:paraId="4C260CAA" w14:textId="2E2BE43B" w:rsidR="00C2716C" w:rsidRDefault="00C2716C" w:rsidP="004E5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Además,</w:t>
            </w:r>
            <w:r w:rsidR="002C3F9B">
              <w:t xml:space="preserve">  </w:t>
            </w:r>
            <w:r>
              <w:t>estas</w:t>
            </w:r>
            <w:r w:rsidR="002C3F9B">
              <w:t xml:space="preserve">  </w:t>
            </w:r>
            <w:r>
              <w:t>colecciones</w:t>
            </w:r>
            <w:r w:rsidR="002C3F9B">
              <w:t xml:space="preserve">  </w:t>
            </w:r>
            <w:r w:rsidR="001E5EB8">
              <w:rPr>
                <w:b/>
                <w:bCs/>
              </w:rPr>
              <w:t>SON</w:t>
            </w:r>
            <w:r w:rsidR="002C3F9B">
              <w:rPr>
                <w:b/>
                <w:bCs/>
              </w:rPr>
              <w:t xml:space="preserve">  </w:t>
            </w:r>
            <w:r w:rsidR="001E5EB8">
              <w:rPr>
                <w:b/>
                <w:bCs/>
              </w:rPr>
              <w:t>COLECCIONES</w:t>
            </w:r>
            <w:r w:rsidR="002C3F9B">
              <w:rPr>
                <w:b/>
                <w:bCs/>
              </w:rPr>
              <w:t xml:space="preserve">  </w:t>
            </w:r>
            <w:r w:rsidR="001E5EB8">
              <w:rPr>
                <w:b/>
                <w:bCs/>
              </w:rPr>
              <w:t>VIVAS</w:t>
            </w:r>
            <w:r>
              <w:t>.</w:t>
            </w:r>
            <w:r w:rsidR="002C3F9B">
              <w:t xml:space="preserve">  </w:t>
            </w:r>
            <w:r>
              <w:t>Es</w:t>
            </w:r>
            <w:r w:rsidR="002C3F9B">
              <w:t xml:space="preserve">  </w:t>
            </w:r>
            <w:r>
              <w:t>decir,</w:t>
            </w:r>
            <w:r w:rsidR="002C3F9B">
              <w:t xml:space="preserve">  </w:t>
            </w:r>
            <w:r>
              <w:t>siempre</w:t>
            </w:r>
            <w:r w:rsidR="002C3F9B">
              <w:t xml:space="preserve">  </w:t>
            </w:r>
            <w:r>
              <w:t>reflejan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estado</w:t>
            </w:r>
            <w:r w:rsidR="002C3F9B">
              <w:t xml:space="preserve">  </w:t>
            </w:r>
            <w:r>
              <w:t>actual</w:t>
            </w:r>
            <w:r w:rsidR="002C3F9B">
              <w:t xml:space="preserve">  </w:t>
            </w:r>
            <w:r>
              <w:t>del</w:t>
            </w:r>
            <w:r w:rsidR="002C3F9B">
              <w:t xml:space="preserve">  </w:t>
            </w:r>
            <w:r>
              <w:t>documento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se</w:t>
            </w:r>
            <w:r w:rsidR="002C3F9B">
              <w:t xml:space="preserve">  </w:t>
            </w:r>
            <w:r>
              <w:t>auto-actualizan</w:t>
            </w:r>
            <w:r w:rsidR="002C3F9B">
              <w:t xml:space="preserve">  </w:t>
            </w:r>
            <w:r>
              <w:t>cuando</w:t>
            </w:r>
            <w:r w:rsidR="002C3F9B">
              <w:t xml:space="preserve">  </w:t>
            </w:r>
            <w:r>
              <w:t>cambia</w:t>
            </w:r>
            <w:r w:rsidR="000C391A">
              <w:t>n.</w:t>
            </w:r>
          </w:p>
          <w:p w14:paraId="2696FFD4" w14:textId="3ACE11D5" w:rsidR="008C4701" w:rsidRPr="008C4701" w:rsidRDefault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&lt;div&gt;</w:t>
            </w:r>
            <w:r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Primer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</w:t>
            </w: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09E13007" w14:textId="5F0E3C50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1EFC2D66" w14:textId="77777777" w:rsidR="008C4701" w:rsidRPr="008C4701" w:rsidRDefault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4B666604" w14:textId="40D1BC2A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8C4701" w:rsidRPr="008C4701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divs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document.getElementsByTagName(</w:t>
            </w:r>
            <w:r w:rsidR="008C4701" w:rsidRPr="008C4701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'div'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);</w:t>
            </w:r>
          </w:p>
          <w:p w14:paraId="326477A1" w14:textId="080EFBA3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alert(divs.length);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1</w:t>
            </w:r>
          </w:p>
          <w:p w14:paraId="534E1C9A" w14:textId="77777777" w:rsidR="008C4701" w:rsidRPr="008C4701" w:rsidRDefault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  <w:p w14:paraId="76AC13DD" w14:textId="0602A0A9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4282EFE9" w14:textId="4F2EF863" w:rsidR="008C4701" w:rsidRPr="008C4701" w:rsidRDefault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&lt;div&gt;</w:t>
            </w:r>
            <w:r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Segundo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</w:t>
            </w: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343A8367" w14:textId="1A1049DB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</w:p>
          <w:p w14:paraId="43CFE461" w14:textId="77777777" w:rsidR="008C4701" w:rsidRPr="008C4701" w:rsidRDefault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19792E8A" w14:textId="79996553" w:rsidR="008C4701" w:rsidRPr="008C4701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8C4701" w:rsidRPr="008C470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alert(divs.length);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 </w:t>
            </w:r>
            <w:r w:rsidR="008C4701" w:rsidRPr="008C4701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2</w:t>
            </w:r>
          </w:p>
          <w:p w14:paraId="7A7BB29C" w14:textId="61F1604F" w:rsidR="008C4701" w:rsidRPr="008C4701" w:rsidRDefault="008C4701" w:rsidP="008C470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138891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8C470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</w:tc>
      </w:tr>
    </w:tbl>
    <w:p w14:paraId="571D39CF" w14:textId="77777777" w:rsidR="00D222ED" w:rsidRDefault="00D222ED" w:rsidP="00EA33F6">
      <w:pPr>
        <w:spacing w:after="0"/>
        <w:rPr>
          <w:lang w:val="en-US"/>
        </w:rPr>
      </w:pPr>
    </w:p>
    <w:p w14:paraId="0613D61D" w14:textId="6139B3C1" w:rsidR="00EA33F6" w:rsidRDefault="00246466" w:rsidP="00246466">
      <w:pPr>
        <w:pStyle w:val="Ttulo2"/>
      </w:pPr>
      <w:bookmarkStart w:id="13" w:name="_Toc120740358"/>
      <w:r w:rsidRPr="00246466">
        <w:t>4.1.-</w:t>
      </w:r>
      <w:r w:rsidR="002C3F9B">
        <w:t xml:space="preserve">  </w:t>
      </w:r>
      <w:r w:rsidRPr="00246466">
        <w:t>Resumen</w:t>
      </w:r>
      <w:r w:rsidR="002C3F9B">
        <w:t xml:space="preserve">  </w:t>
      </w:r>
      <w:r>
        <w:t>rápido</w:t>
      </w:r>
      <w:r w:rsidR="002C3F9B">
        <w:t xml:space="preserve">  </w:t>
      </w:r>
      <w:r>
        <w:t>del</w:t>
      </w:r>
      <w:r w:rsidR="002C3F9B">
        <w:t xml:space="preserve">  </w:t>
      </w:r>
      <w:r>
        <w:t>punto</w:t>
      </w:r>
      <w:r w:rsidR="002C3F9B">
        <w:t xml:space="preserve">  </w:t>
      </w:r>
      <w:r>
        <w:t>4.</w:t>
      </w:r>
      <w:bookmarkEnd w:id="13"/>
    </w:p>
    <w:p w14:paraId="29DDAA36" w14:textId="28E7C2D4" w:rsidR="00B91A4E" w:rsidRPr="00B91A4E" w:rsidRDefault="00246466" w:rsidP="00B91A4E">
      <w:r w:rsidRPr="00246466">
        <w:rPr>
          <w:noProof/>
        </w:rPr>
        <w:drawing>
          <wp:inline distT="0" distB="0" distL="0" distR="0" wp14:anchorId="4664458D" wp14:editId="275A7177">
            <wp:extent cx="5400040" cy="1459230"/>
            <wp:effectExtent l="0" t="0" r="0" b="762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603" w14:textId="2CC68565" w:rsidR="00B91A4E" w:rsidRPr="00B91A4E" w:rsidRDefault="00B91A4E" w:rsidP="00B91A4E">
      <w:r w:rsidRPr="00B91A4E">
        <w:rPr>
          <w:b/>
          <w:bCs/>
          <w:u w:val="single"/>
        </w:rPr>
        <w:t>Aparte</w:t>
      </w:r>
      <w:r w:rsidR="002C3F9B">
        <w:rPr>
          <w:b/>
          <w:bCs/>
          <w:u w:val="single"/>
        </w:rPr>
        <w:t xml:space="preserve">  </w:t>
      </w:r>
      <w:r w:rsidRPr="00B91A4E"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 w:rsidRPr="00B91A4E">
        <w:rPr>
          <w:b/>
          <w:bCs/>
          <w:u w:val="single"/>
        </w:rPr>
        <w:t>eso</w:t>
      </w:r>
      <w:r w:rsidRPr="00B91A4E">
        <w:t>:</w:t>
      </w:r>
    </w:p>
    <w:p w14:paraId="64A2B400" w14:textId="3EDB0F6F" w:rsidR="00B91A4E" w:rsidRPr="00B91A4E" w:rsidRDefault="00B91A4E" w:rsidP="00B91A4E">
      <w:pPr>
        <w:pStyle w:val="Prrafodelista"/>
        <w:numPr>
          <w:ilvl w:val="0"/>
          <w:numId w:val="19"/>
        </w:numPr>
      </w:pPr>
      <w:r w:rsidRPr="00B91A4E">
        <w:rPr>
          <w:b/>
          <w:bCs/>
        </w:rPr>
        <w:t>elem.matches(css)</w:t>
      </w:r>
      <w:r>
        <w:rPr>
          <w:b/>
          <w:bCs/>
        </w:rPr>
        <w:t>:</w:t>
      </w:r>
      <w:r w:rsidR="002C3F9B">
        <w:t xml:space="preserve">  </w:t>
      </w:r>
      <w:r w:rsidRPr="00B91A4E">
        <w:t>para</w:t>
      </w:r>
      <w:r w:rsidR="002C3F9B">
        <w:t xml:space="preserve">  </w:t>
      </w:r>
      <w:r w:rsidRPr="00B91A4E">
        <w:t>comprobar</w:t>
      </w:r>
      <w:r w:rsidR="002C3F9B">
        <w:t xml:space="preserve">  </w:t>
      </w:r>
      <w:r w:rsidRPr="00B91A4E">
        <w:t>si</w:t>
      </w:r>
      <w:r w:rsidR="002C3F9B">
        <w:t xml:space="preserve">  </w:t>
      </w:r>
      <w:r w:rsidRPr="00B91A4E">
        <w:t>elem</w:t>
      </w:r>
      <w:r w:rsidR="002C3F9B">
        <w:t xml:space="preserve">  </w:t>
      </w:r>
      <w:r w:rsidRPr="00B91A4E">
        <w:t>coincide</w:t>
      </w:r>
      <w:r w:rsidR="002C3F9B">
        <w:t xml:space="preserve">  </w:t>
      </w:r>
      <w:r w:rsidRPr="00B91A4E">
        <w:t>con</w:t>
      </w:r>
      <w:r w:rsidR="002C3F9B">
        <w:t xml:space="preserve">  </w:t>
      </w:r>
      <w:r w:rsidRPr="00B91A4E">
        <w:t>el</w:t>
      </w:r>
      <w:r w:rsidR="002C3F9B">
        <w:t xml:space="preserve">  </w:t>
      </w:r>
      <w:r w:rsidRPr="00B91A4E">
        <w:t>selector</w:t>
      </w:r>
      <w:r w:rsidR="002C3F9B">
        <w:t xml:space="preserve">  </w:t>
      </w:r>
      <w:r w:rsidRPr="00B91A4E">
        <w:t>CSS</w:t>
      </w:r>
      <w:r w:rsidR="002C3F9B">
        <w:t xml:space="preserve">  </w:t>
      </w:r>
      <w:r w:rsidRPr="00B91A4E">
        <w:t>dado.</w:t>
      </w:r>
    </w:p>
    <w:p w14:paraId="50E045B5" w14:textId="07393731" w:rsidR="00B91A4E" w:rsidRDefault="00B91A4E" w:rsidP="00B91A4E">
      <w:pPr>
        <w:pStyle w:val="Prrafodelista"/>
        <w:numPr>
          <w:ilvl w:val="0"/>
          <w:numId w:val="19"/>
        </w:numPr>
      </w:pPr>
      <w:r w:rsidRPr="00B91A4E">
        <w:rPr>
          <w:b/>
          <w:bCs/>
        </w:rPr>
        <w:t>elem.closest(css)</w:t>
      </w:r>
      <w:r>
        <w:t>:</w:t>
      </w:r>
      <w:r w:rsidR="002C3F9B">
        <w:t xml:space="preserve">  </w:t>
      </w:r>
      <w:r w:rsidRPr="00B91A4E">
        <w:t>para</w:t>
      </w:r>
      <w:r w:rsidR="002C3F9B">
        <w:t xml:space="preserve">  </w:t>
      </w:r>
      <w:r w:rsidRPr="00B91A4E">
        <w:t>buscar</w:t>
      </w:r>
      <w:r w:rsidR="002C3F9B">
        <w:t xml:space="preserve">  </w:t>
      </w:r>
      <w:r w:rsidRPr="00B91A4E">
        <w:t>el</w:t>
      </w:r>
      <w:r w:rsidR="002C3F9B">
        <w:t xml:space="preserve">  </w:t>
      </w:r>
      <w:r w:rsidRPr="00B91A4E">
        <w:t>ancestro</w:t>
      </w:r>
      <w:r w:rsidR="002C3F9B">
        <w:t xml:space="preserve">  </w:t>
      </w:r>
      <w:r w:rsidRPr="00B91A4E">
        <w:t>más</w:t>
      </w:r>
      <w:r w:rsidR="002C3F9B">
        <w:t xml:space="preserve">  </w:t>
      </w:r>
      <w:r w:rsidRPr="00B91A4E">
        <w:t>cercano</w:t>
      </w:r>
      <w:r w:rsidR="002C3F9B">
        <w:t xml:space="preserve">  </w:t>
      </w:r>
      <w:r w:rsidRPr="00B91A4E">
        <w:t>que</w:t>
      </w:r>
      <w:r w:rsidR="002C3F9B">
        <w:t xml:space="preserve">  </w:t>
      </w:r>
      <w:r w:rsidRPr="00B91A4E">
        <w:t>coincida</w:t>
      </w:r>
      <w:r w:rsidR="002C3F9B">
        <w:t xml:space="preserve">  </w:t>
      </w:r>
      <w:r w:rsidRPr="00B91A4E">
        <w:t>con</w:t>
      </w:r>
      <w:r w:rsidR="002C3F9B">
        <w:t xml:space="preserve">  </w:t>
      </w:r>
      <w:r w:rsidRPr="00B91A4E">
        <w:t>el</w:t>
      </w:r>
      <w:r w:rsidR="002C3F9B">
        <w:t xml:space="preserve">  </w:t>
      </w:r>
      <w:r w:rsidRPr="00B91A4E">
        <w:t>selector</w:t>
      </w:r>
      <w:r w:rsidR="002C3F9B">
        <w:t xml:space="preserve">  </w:t>
      </w:r>
      <w:r w:rsidRPr="00B91A4E">
        <w:t>CSS</w:t>
      </w:r>
      <w:r w:rsidR="002C3F9B">
        <w:t xml:space="preserve">  </w:t>
      </w:r>
      <w:r w:rsidRPr="00B91A4E">
        <w:t>dado.</w:t>
      </w:r>
      <w:r w:rsidR="002C3F9B">
        <w:t xml:space="preserve">  </w:t>
      </w:r>
      <w:r w:rsidRPr="00B91A4E">
        <w:t>El</w:t>
      </w:r>
      <w:r w:rsidR="002C3F9B">
        <w:t xml:space="preserve">  </w:t>
      </w:r>
      <w:r w:rsidRPr="00B91A4E">
        <w:t>propio</w:t>
      </w:r>
      <w:r w:rsidR="002C3F9B">
        <w:t xml:space="preserve">  </w:t>
      </w:r>
      <w:r w:rsidRPr="00B91A4E">
        <w:t>elem</w:t>
      </w:r>
      <w:r w:rsidR="002C3F9B">
        <w:t xml:space="preserve">  </w:t>
      </w:r>
      <w:r w:rsidRPr="00B91A4E">
        <w:t>también</w:t>
      </w:r>
      <w:r w:rsidR="002C3F9B">
        <w:t xml:space="preserve">  </w:t>
      </w:r>
      <w:r w:rsidRPr="00B91A4E">
        <w:t>se</w:t>
      </w:r>
      <w:r w:rsidR="002C3F9B">
        <w:t xml:space="preserve">  </w:t>
      </w:r>
      <w:r w:rsidRPr="00B91A4E">
        <w:t>comprueba.</w:t>
      </w:r>
    </w:p>
    <w:p w14:paraId="7271E02C" w14:textId="2AA563B5" w:rsidR="0092409D" w:rsidRPr="0092409D" w:rsidRDefault="0092409D" w:rsidP="0092409D">
      <w:r w:rsidRPr="00D770B6">
        <w:rPr>
          <w:b/>
          <w:bCs/>
          <w:u w:val="single"/>
        </w:rPr>
        <w:t>Un</w:t>
      </w:r>
      <w:r w:rsidR="002C3F9B">
        <w:rPr>
          <w:b/>
          <w:bCs/>
          <w:u w:val="single"/>
        </w:rPr>
        <w:t xml:space="preserve">  </w:t>
      </w:r>
      <w:r w:rsidRPr="00D770B6">
        <w:rPr>
          <w:b/>
          <w:bCs/>
          <w:u w:val="single"/>
        </w:rPr>
        <w:t>elemento</w:t>
      </w:r>
      <w:r w:rsidR="002C3F9B">
        <w:rPr>
          <w:b/>
          <w:bCs/>
          <w:u w:val="single"/>
        </w:rPr>
        <w:t xml:space="preserve">  </w:t>
      </w:r>
      <w:r w:rsidRPr="00D770B6">
        <w:rPr>
          <w:b/>
          <w:bCs/>
          <w:u w:val="single"/>
        </w:rPr>
        <w:t>más</w:t>
      </w:r>
      <w:r w:rsidR="002C3F9B">
        <w:rPr>
          <w:b/>
          <w:bCs/>
          <w:u w:val="single"/>
        </w:rPr>
        <w:t xml:space="preserve">  </w:t>
      </w:r>
      <w:r w:rsidRPr="00D770B6">
        <w:rPr>
          <w:b/>
          <w:bCs/>
          <w:u w:val="single"/>
        </w:rPr>
        <w:t>a</w:t>
      </w:r>
      <w:r w:rsidR="002C3F9B">
        <w:rPr>
          <w:b/>
          <w:bCs/>
          <w:u w:val="single"/>
        </w:rPr>
        <w:t xml:space="preserve">  </w:t>
      </w:r>
      <w:r w:rsidRPr="00D770B6">
        <w:rPr>
          <w:b/>
          <w:bCs/>
          <w:u w:val="single"/>
        </w:rPr>
        <w:t>mencionar</w:t>
      </w:r>
      <w:r>
        <w:t>:</w:t>
      </w:r>
    </w:p>
    <w:p w14:paraId="7840CE07" w14:textId="370E576F" w:rsidR="00246466" w:rsidRPr="00246466" w:rsidRDefault="0092409D" w:rsidP="00246466">
      <w:pPr>
        <w:pStyle w:val="Prrafodelista"/>
        <w:numPr>
          <w:ilvl w:val="0"/>
          <w:numId w:val="20"/>
        </w:numPr>
      </w:pPr>
      <w:r w:rsidRPr="005F666D">
        <w:rPr>
          <w:b/>
          <w:bCs/>
        </w:rPr>
        <w:t>elemA.contains(elemB)</w:t>
      </w:r>
      <w:r w:rsidR="005F666D">
        <w:rPr>
          <w:b/>
          <w:bCs/>
        </w:rPr>
        <w:t>:</w:t>
      </w:r>
      <w:r w:rsidR="002C3F9B">
        <w:t xml:space="preserve">  </w:t>
      </w:r>
      <w:r w:rsidRPr="0092409D">
        <w:t>devuelve</w:t>
      </w:r>
      <w:r w:rsidR="002C3F9B">
        <w:t xml:space="preserve">  </w:t>
      </w:r>
      <w:r w:rsidRPr="0092409D">
        <w:t>true</w:t>
      </w:r>
      <w:r w:rsidR="002C3F9B">
        <w:t xml:space="preserve">  </w:t>
      </w:r>
      <w:r w:rsidRPr="0092409D">
        <w:t>si</w:t>
      </w:r>
      <w:r w:rsidR="002C3F9B">
        <w:t xml:space="preserve">  </w:t>
      </w:r>
      <w:r w:rsidRPr="0092409D">
        <w:t>elemB</w:t>
      </w:r>
      <w:r w:rsidR="002C3F9B">
        <w:t xml:space="preserve">  </w:t>
      </w:r>
      <w:r w:rsidRPr="0092409D">
        <w:t>está</w:t>
      </w:r>
      <w:r w:rsidR="002C3F9B">
        <w:t xml:space="preserve">  </w:t>
      </w:r>
      <w:r w:rsidRPr="0092409D">
        <w:t>dentro</w:t>
      </w:r>
      <w:r w:rsidR="002C3F9B">
        <w:t xml:space="preserve">  </w:t>
      </w:r>
      <w:r w:rsidRPr="0092409D">
        <w:t>de</w:t>
      </w:r>
      <w:r w:rsidR="002C3F9B">
        <w:t xml:space="preserve">  </w:t>
      </w:r>
      <w:r w:rsidRPr="0092409D">
        <w:t>elemA</w:t>
      </w:r>
      <w:r w:rsidR="002C3F9B">
        <w:t xml:space="preserve">  </w:t>
      </w:r>
      <w:r w:rsidRPr="0092409D">
        <w:t>(un</w:t>
      </w:r>
      <w:r w:rsidR="002C3F9B">
        <w:t xml:space="preserve">  </w:t>
      </w:r>
      <w:r w:rsidRPr="0092409D">
        <w:t>descendiente</w:t>
      </w:r>
      <w:r w:rsidR="002C3F9B">
        <w:t xml:space="preserve">  </w:t>
      </w:r>
      <w:r w:rsidRPr="0092409D">
        <w:t>de</w:t>
      </w:r>
      <w:r w:rsidR="002C3F9B">
        <w:t xml:space="preserve">  </w:t>
      </w:r>
      <w:r w:rsidRPr="0092409D">
        <w:t>elemA)</w:t>
      </w:r>
      <w:r w:rsidR="002C3F9B">
        <w:t xml:space="preserve">  </w:t>
      </w:r>
      <w:r w:rsidRPr="0092409D">
        <w:t>ocuando</w:t>
      </w:r>
      <w:r w:rsidR="002C3F9B">
        <w:t xml:space="preserve">  </w:t>
      </w:r>
      <w:r w:rsidRPr="0092409D">
        <w:t>elemA==elemB.</w:t>
      </w:r>
    </w:p>
    <w:p w14:paraId="680DD717" w14:textId="10FBEF7B" w:rsidR="00EA129C" w:rsidRDefault="00EA129C" w:rsidP="00EA129C">
      <w:pPr>
        <w:pStyle w:val="Ttulo1"/>
      </w:pPr>
      <w:bookmarkStart w:id="14" w:name="_Toc120740359"/>
      <w:r>
        <w:t>5.-</w:t>
      </w:r>
      <w:r w:rsidR="002C3F9B">
        <w:t xml:space="preserve">  </w:t>
      </w:r>
      <w:r>
        <w:t>Propiedades</w:t>
      </w:r>
      <w:r w:rsidR="002C3F9B">
        <w:t xml:space="preserve">  </w:t>
      </w:r>
      <w:r>
        <w:t>del</w:t>
      </w:r>
      <w:r w:rsidR="002C3F9B">
        <w:t xml:space="preserve">  </w:t>
      </w:r>
      <w:r>
        <w:t>nodo:</w:t>
      </w:r>
      <w:r w:rsidR="002C3F9B">
        <w:t xml:space="preserve">  </w:t>
      </w:r>
      <w:r>
        <w:t>tipo,</w:t>
      </w:r>
      <w:r w:rsidR="002C3F9B">
        <w:t xml:space="preserve">  </w:t>
      </w:r>
      <w:r>
        <w:t>etiqueta</w:t>
      </w:r>
      <w:r w:rsidR="002C3F9B">
        <w:t xml:space="preserve">  </w:t>
      </w:r>
      <w:r>
        <w:t>y</w:t>
      </w:r>
      <w:r w:rsidR="002C3F9B">
        <w:t xml:space="preserve">  </w:t>
      </w:r>
      <w:r>
        <w:t>contenido.</w:t>
      </w:r>
      <w:bookmarkEnd w:id="14"/>
    </w:p>
    <w:p w14:paraId="760178E0" w14:textId="49FB5BF5" w:rsidR="00EA129C" w:rsidRDefault="001F10D8" w:rsidP="001F10D8">
      <w:r>
        <w:t>Los</w:t>
      </w:r>
      <w:r w:rsidR="002C3F9B">
        <w:t xml:space="preserve">  </w:t>
      </w:r>
      <w:r>
        <w:t>diferentes</w:t>
      </w:r>
      <w:r w:rsidR="002C3F9B">
        <w:t xml:space="preserve">  </w:t>
      </w:r>
      <w:r>
        <w:t>nodos</w:t>
      </w:r>
      <w:r w:rsidR="002C3F9B">
        <w:t xml:space="preserve">  </w:t>
      </w:r>
      <w:r>
        <w:t>DOM</w:t>
      </w:r>
      <w:r w:rsidR="002C3F9B">
        <w:t xml:space="preserve">  </w:t>
      </w:r>
      <w:r>
        <w:t>pueden</w:t>
      </w:r>
      <w:r w:rsidR="002C3F9B">
        <w:t xml:space="preserve">  </w:t>
      </w:r>
      <w:r>
        <w:t>tener</w:t>
      </w:r>
      <w:r w:rsidR="002C3F9B">
        <w:t xml:space="preserve">  </w:t>
      </w:r>
      <w:r>
        <w:t>diferentes</w:t>
      </w:r>
      <w:r w:rsidR="002C3F9B">
        <w:t xml:space="preserve">  </w:t>
      </w:r>
      <w:r>
        <w:t>propiedades.</w:t>
      </w:r>
      <w:r w:rsidR="002C3F9B">
        <w:t xml:space="preserve">  </w:t>
      </w:r>
      <w:r>
        <w:t>Por</w:t>
      </w:r>
      <w:r w:rsidR="002C3F9B">
        <w:t xml:space="preserve">  </w:t>
      </w:r>
      <w:r>
        <w:t>ejemplo,</w:t>
      </w:r>
      <w:r w:rsidR="002C3F9B">
        <w:t xml:space="preserve">  </w:t>
      </w:r>
      <w:r>
        <w:t>un</w:t>
      </w:r>
      <w:r w:rsidR="002C3F9B">
        <w:t xml:space="preserve">  </w:t>
      </w:r>
      <w:r>
        <w:t>nodo</w:t>
      </w:r>
      <w:r w:rsidR="002C3F9B">
        <w:t xml:space="preserve">  </w:t>
      </w:r>
      <w:r>
        <w:t>de</w:t>
      </w:r>
      <w:r w:rsidR="002C3F9B">
        <w:t xml:space="preserve">  </w:t>
      </w:r>
      <w:r w:rsidR="005D3C5B">
        <w:t>elemento</w:t>
      </w:r>
      <w:r w:rsidR="002C3F9B">
        <w:t xml:space="preserve">  </w:t>
      </w:r>
      <w:r w:rsidR="005D3C5B">
        <w:t>correspondiente</w:t>
      </w:r>
      <w:r w:rsidR="002C3F9B">
        <w:t xml:space="preserve">  </w:t>
      </w:r>
      <w:r>
        <w:t>a</w:t>
      </w:r>
      <w:r w:rsidR="002C3F9B">
        <w:t xml:space="preserve">  </w:t>
      </w:r>
      <w:r>
        <w:t>la</w:t>
      </w:r>
      <w:r w:rsidR="002C3F9B">
        <w:t xml:space="preserve">  </w:t>
      </w:r>
      <w:r>
        <w:t>etiqueta</w:t>
      </w:r>
      <w:r w:rsidR="002C3F9B">
        <w:t xml:space="preserve">  </w:t>
      </w:r>
      <w:r>
        <w:t>&lt;a&gt;</w:t>
      </w:r>
      <w:r w:rsidR="002C3F9B">
        <w:t xml:space="preserve">  </w:t>
      </w:r>
      <w:r>
        <w:t>tiene</w:t>
      </w:r>
      <w:r w:rsidR="002C3F9B">
        <w:t xml:space="preserve">  </w:t>
      </w:r>
      <w:r>
        <w:t>propiedades</w:t>
      </w:r>
      <w:r w:rsidR="002C3F9B">
        <w:t xml:space="preserve">  </w:t>
      </w:r>
      <w:r>
        <w:t>relacionadas</w:t>
      </w:r>
      <w:r w:rsidR="002C3F9B">
        <w:t xml:space="preserve">  </w:t>
      </w:r>
      <w:r>
        <w:t>con</w:t>
      </w:r>
      <w:r w:rsidR="002C3F9B">
        <w:t xml:space="preserve">  </w:t>
      </w:r>
      <w:r>
        <w:t>el</w:t>
      </w:r>
      <w:r w:rsidR="002C3F9B">
        <w:t xml:space="preserve">  </w:t>
      </w:r>
      <w:r>
        <w:t>enlace.</w:t>
      </w:r>
    </w:p>
    <w:p w14:paraId="47043772" w14:textId="2313BECB" w:rsidR="00A837FC" w:rsidRDefault="00060D23" w:rsidP="001F10D8">
      <w:r>
        <w:t>Sin</w:t>
      </w:r>
      <w:r w:rsidR="002C3F9B">
        <w:t xml:space="preserve">  </w:t>
      </w:r>
      <w:r>
        <w:t>embargo,</w:t>
      </w:r>
      <w:r w:rsidR="002C3F9B">
        <w:t xml:space="preserve">  </w:t>
      </w:r>
      <w:r w:rsidRPr="00B7659A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texto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son</w:t>
      </w:r>
      <w:r w:rsidR="002C3F9B">
        <w:rPr>
          <w:b/>
          <w:bCs/>
        </w:rPr>
        <w:t xml:space="preserve">  </w:t>
      </w:r>
      <w:r w:rsidR="00B7659A" w:rsidRPr="00B7659A">
        <w:rPr>
          <w:b/>
          <w:bCs/>
        </w:rPr>
        <w:t>lo</w:t>
      </w:r>
      <w:r w:rsidR="002C3F9B">
        <w:rPr>
          <w:b/>
          <w:bCs/>
        </w:rPr>
        <w:t xml:space="preserve">  </w:t>
      </w:r>
      <w:r w:rsidR="00B7659A" w:rsidRPr="00B7659A">
        <w:rPr>
          <w:b/>
          <w:bCs/>
        </w:rPr>
        <w:t>mismo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elementos</w:t>
      </w:r>
      <w:r w:rsidRPr="00060D23">
        <w:t>.</w:t>
      </w:r>
      <w:r w:rsidR="002C3F9B">
        <w:t xml:space="preserve">  </w:t>
      </w:r>
      <w:r w:rsidRPr="00060D23">
        <w:t>Pero</w:t>
      </w:r>
      <w:r w:rsidR="002C3F9B">
        <w:t xml:space="preserve">  </w:t>
      </w:r>
      <w:r w:rsidRPr="00B7659A">
        <w:rPr>
          <w:b/>
          <w:bCs/>
        </w:rPr>
        <w:t>también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hay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propiedades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métodos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comunes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entre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todos</w:t>
      </w:r>
      <w:r w:rsidR="002C3F9B">
        <w:rPr>
          <w:b/>
          <w:bCs/>
        </w:rPr>
        <w:t xml:space="preserve">  </w:t>
      </w:r>
      <w:r w:rsidRPr="00B7659A">
        <w:rPr>
          <w:b/>
          <w:bCs/>
        </w:rPr>
        <w:t>ellos</w:t>
      </w:r>
      <w:r w:rsidR="00B7659A">
        <w:t>.</w:t>
      </w:r>
    </w:p>
    <w:p w14:paraId="28D44C86" w14:textId="163DD37E" w:rsidR="00F41837" w:rsidRDefault="00F41837" w:rsidP="001F10D8">
      <w:r w:rsidRPr="00F41837">
        <w:rPr>
          <w:noProof/>
        </w:rPr>
        <w:lastRenderedPageBreak/>
        <w:drawing>
          <wp:inline distT="0" distB="0" distL="0" distR="0" wp14:anchorId="5CE754C0" wp14:editId="31AB2AA2">
            <wp:extent cx="5372850" cy="3362794"/>
            <wp:effectExtent l="0" t="0" r="0" b="9525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EBBE" w14:textId="41E3B033" w:rsidR="00237519" w:rsidRDefault="00237519" w:rsidP="00237519">
      <w:r w:rsidRPr="00237519">
        <w:t>La</w:t>
      </w:r>
      <w:r w:rsidR="002C3F9B">
        <w:t xml:space="preserve">  </w:t>
      </w:r>
      <w:r w:rsidRPr="00237519">
        <w:t>raíz</w:t>
      </w:r>
      <w:r w:rsidR="002C3F9B">
        <w:t xml:space="preserve">  </w:t>
      </w:r>
      <w:r w:rsidRPr="00237519">
        <w:t>de</w:t>
      </w:r>
      <w:r w:rsidR="002C3F9B">
        <w:t xml:space="preserve">  </w:t>
      </w:r>
      <w:r w:rsidRPr="00237519">
        <w:t>la</w:t>
      </w:r>
      <w:r w:rsidR="002C3F9B">
        <w:t xml:space="preserve">  </w:t>
      </w:r>
      <w:r w:rsidRPr="00237519">
        <w:t>jerarquía</w:t>
      </w:r>
      <w:r w:rsidR="002C3F9B">
        <w:t xml:space="preserve">  </w:t>
      </w:r>
      <w:r w:rsidRPr="00237519">
        <w:t>es</w:t>
      </w:r>
      <w:r w:rsidR="002C3F9B">
        <w:t xml:space="preserve">  </w:t>
      </w:r>
      <w:r w:rsidRPr="00237519">
        <w:t>EventTarget,</w:t>
      </w:r>
      <w:r w:rsidR="002C3F9B">
        <w:t xml:space="preserve">  </w:t>
      </w:r>
      <w:r w:rsidRPr="00237519">
        <w:t>que</w:t>
      </w:r>
      <w:r w:rsidR="002C3F9B">
        <w:t xml:space="preserve">  </w:t>
      </w:r>
      <w:r w:rsidRPr="00237519">
        <w:t>es</w:t>
      </w:r>
      <w:r w:rsidR="002C3F9B">
        <w:t xml:space="preserve">  </w:t>
      </w:r>
      <w:r w:rsidRPr="00237519">
        <w:t>heredada</w:t>
      </w:r>
      <w:r w:rsidR="002C3F9B">
        <w:t xml:space="preserve">  </w:t>
      </w:r>
      <w:r w:rsidRPr="00237519">
        <w:t>por</w:t>
      </w:r>
      <w:r w:rsidR="002C3F9B">
        <w:t xml:space="preserve">  </w:t>
      </w:r>
      <w:r w:rsidRPr="00237519">
        <w:t>Node,</w:t>
      </w:r>
      <w:r w:rsidR="002C3F9B">
        <w:t xml:space="preserve">  </w:t>
      </w:r>
      <w:r w:rsidRPr="00237519">
        <w:t>y</w:t>
      </w:r>
      <w:r w:rsidR="002C3F9B">
        <w:t xml:space="preserve">  </w:t>
      </w:r>
      <w:r w:rsidRPr="00237519">
        <w:t>otros</w:t>
      </w:r>
      <w:r w:rsidR="002C3F9B">
        <w:t xml:space="preserve">  </w:t>
      </w:r>
      <w:r w:rsidRPr="00237519">
        <w:t>nodos</w:t>
      </w:r>
      <w:r w:rsidR="002C3F9B">
        <w:t xml:space="preserve">  </w:t>
      </w:r>
      <w:r w:rsidRPr="00237519">
        <w:t>DOM</w:t>
      </w:r>
      <w:r w:rsidR="002C3F9B">
        <w:t xml:space="preserve">  </w:t>
      </w:r>
      <w:r w:rsidRPr="00237519">
        <w:t>heredan</w:t>
      </w:r>
      <w:r w:rsidR="002C3F9B">
        <w:t xml:space="preserve">  </w:t>
      </w:r>
      <w:r w:rsidRPr="00237519">
        <w:t>de</w:t>
      </w:r>
      <w:r w:rsidR="002C3F9B">
        <w:t xml:space="preserve">  </w:t>
      </w:r>
      <w:r w:rsidRPr="00237519">
        <w:t>él.</w:t>
      </w:r>
    </w:p>
    <w:p w14:paraId="2CFDDB28" w14:textId="7F72F710" w:rsidR="00F41837" w:rsidRPr="003F4F90" w:rsidRDefault="003F4F90" w:rsidP="003F4F90">
      <w:pPr>
        <w:pStyle w:val="Prrafodelista"/>
        <w:numPr>
          <w:ilvl w:val="0"/>
          <w:numId w:val="20"/>
        </w:numPr>
        <w:rPr>
          <w:rFonts w:ascii="Source Sans Pro" w:hAnsi="Source Sans Pro"/>
        </w:rPr>
      </w:pPr>
      <w:r w:rsidRPr="003F4F90">
        <w:rPr>
          <w:rFonts w:ascii="Source Sans Pro" w:hAnsi="Source Sans Pro"/>
          <w:b/>
          <w:bCs/>
          <w:u w:val="single"/>
        </w:rPr>
        <w:t>EventTarget</w:t>
      </w:r>
      <w:r w:rsidRPr="003F4F90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es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una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clase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raíz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“abstracta”.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Los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objetos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esta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clase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nunca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se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crean.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Sirve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como</w:t>
      </w:r>
      <w:r w:rsidR="002C3F9B">
        <w:rPr>
          <w:rFonts w:ascii="Source Sans Pro" w:hAnsi="Source Sans Pro"/>
        </w:rPr>
        <w:t xml:space="preserve">  </w:t>
      </w:r>
      <w:r w:rsidRPr="003F4F90">
        <w:rPr>
          <w:rFonts w:ascii="Source Sans Pro" w:hAnsi="Source Sans Pro"/>
        </w:rPr>
        <w:t>base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para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soportar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los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eventos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sobre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los</w:t>
      </w:r>
      <w:r w:rsidR="002C3F9B">
        <w:rPr>
          <w:rFonts w:ascii="Source Sans Pro" w:hAnsi="Source Sans Pro"/>
        </w:rPr>
        <w:t xml:space="preserve">  </w:t>
      </w:r>
      <w:r w:rsidR="00DF2EBF">
        <w:rPr>
          <w:rFonts w:ascii="Source Sans Pro" w:hAnsi="Source Sans Pro"/>
        </w:rPr>
        <w:t>objetos.</w:t>
      </w:r>
    </w:p>
    <w:p w14:paraId="24CFC990" w14:textId="4A4716BD" w:rsidR="003F4F90" w:rsidRDefault="003F4F90" w:rsidP="003F4F90">
      <w:pPr>
        <w:pStyle w:val="Prrafodelista"/>
        <w:numPr>
          <w:ilvl w:val="0"/>
          <w:numId w:val="20"/>
        </w:numPr>
        <w:rPr>
          <w:rFonts w:ascii="Source Sans Pro" w:hAnsi="Source Sans Pro"/>
        </w:rPr>
      </w:pPr>
      <w:r w:rsidRPr="00167861">
        <w:rPr>
          <w:rFonts w:ascii="Source Sans Pro" w:hAnsi="Source Sans Pro"/>
          <w:b/>
          <w:bCs/>
        </w:rPr>
        <w:t>Node</w:t>
      </w:r>
      <w:r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también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es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una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clase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“abstracta”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(no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se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crean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objetos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tipo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Node</w:t>
      </w:r>
      <w:r w:rsidR="002C3F9B">
        <w:rPr>
          <w:rFonts w:ascii="Source Sans Pro" w:hAnsi="Source Sans Pro"/>
        </w:rPr>
        <w:t xml:space="preserve">  </w:t>
      </w:r>
      <w:r w:rsidR="00D0033A">
        <w:rPr>
          <w:rFonts w:ascii="Source Sans Pro" w:hAnsi="Source Sans Pro"/>
        </w:rPr>
        <w:t>directamente),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sirve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como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base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para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los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nodos</w:t>
      </w:r>
      <w:r w:rsidR="002C3F9B">
        <w:rPr>
          <w:rFonts w:ascii="Source Sans Pro" w:hAnsi="Source Sans Pro"/>
        </w:rPr>
        <w:t xml:space="preserve">  </w:t>
      </w:r>
      <w:r w:rsidR="00D0033A" w:rsidRPr="00D0033A">
        <w:rPr>
          <w:rFonts w:ascii="Source Sans Pro" w:hAnsi="Source Sans Pro"/>
        </w:rPr>
        <w:t>DOM.</w:t>
      </w:r>
    </w:p>
    <w:p w14:paraId="4EF754EF" w14:textId="0509962F" w:rsidR="00D0033A" w:rsidRDefault="00D0033A" w:rsidP="006E38E7">
      <w:pPr>
        <w:pStyle w:val="Prrafodelista"/>
        <w:numPr>
          <w:ilvl w:val="1"/>
          <w:numId w:val="20"/>
        </w:numPr>
        <w:rPr>
          <w:rFonts w:ascii="Source Sans Pro" w:hAnsi="Source Sans Pro"/>
        </w:rPr>
      </w:pPr>
      <w:r w:rsidRPr="00167861">
        <w:rPr>
          <w:rFonts w:ascii="Source Sans Pro" w:hAnsi="Source Sans Pro"/>
          <w:b/>
          <w:bCs/>
        </w:rPr>
        <w:t>Proporciona</w:t>
      </w:r>
      <w:r w:rsidR="002C3F9B">
        <w:rPr>
          <w:rFonts w:ascii="Source Sans Pro" w:hAnsi="Source Sans Pro"/>
          <w:b/>
          <w:bCs/>
        </w:rPr>
        <w:t xml:space="preserve">  </w:t>
      </w:r>
      <w:r w:rsidRPr="00167861">
        <w:rPr>
          <w:rFonts w:ascii="Source Sans Pro" w:hAnsi="Source Sans Pro"/>
          <w:b/>
          <w:bCs/>
        </w:rPr>
        <w:t>la</w:t>
      </w:r>
      <w:r w:rsidR="002C3F9B">
        <w:rPr>
          <w:rFonts w:ascii="Source Sans Pro" w:hAnsi="Source Sans Pro"/>
          <w:b/>
          <w:bCs/>
        </w:rPr>
        <w:t xml:space="preserve">  </w:t>
      </w:r>
      <w:r w:rsidRPr="00167861">
        <w:rPr>
          <w:rFonts w:ascii="Source Sans Pro" w:hAnsi="Source Sans Pro"/>
          <w:b/>
          <w:bCs/>
        </w:rPr>
        <w:t>funcionalidad</w:t>
      </w:r>
      <w:r w:rsidR="002C3F9B">
        <w:rPr>
          <w:rFonts w:ascii="Source Sans Pro" w:hAnsi="Source Sans Pro"/>
          <w:b/>
          <w:bCs/>
        </w:rPr>
        <w:t xml:space="preserve">  </w:t>
      </w:r>
      <w:r w:rsidRPr="00167861">
        <w:rPr>
          <w:rFonts w:ascii="Source Sans Pro" w:hAnsi="Source Sans Pro"/>
          <w:b/>
          <w:bCs/>
        </w:rPr>
        <w:t>del</w:t>
      </w:r>
      <w:r w:rsidR="002C3F9B">
        <w:rPr>
          <w:rFonts w:ascii="Source Sans Pro" w:hAnsi="Source Sans Pro"/>
          <w:b/>
          <w:bCs/>
        </w:rPr>
        <w:t xml:space="preserve">  </w:t>
      </w:r>
      <w:r w:rsidRPr="00167861">
        <w:rPr>
          <w:rFonts w:ascii="Source Sans Pro" w:hAnsi="Source Sans Pro"/>
          <w:b/>
          <w:bCs/>
        </w:rPr>
        <w:t>árbol</w:t>
      </w:r>
      <w:r w:rsidR="002C3F9B">
        <w:rPr>
          <w:rFonts w:ascii="Source Sans Pro" w:hAnsi="Source Sans Pro"/>
          <w:b/>
          <w:bCs/>
        </w:rPr>
        <w:t xml:space="preserve">  </w:t>
      </w:r>
      <w:r w:rsidRPr="00167861">
        <w:rPr>
          <w:rFonts w:ascii="Source Sans Pro" w:hAnsi="Source Sans Pro"/>
          <w:b/>
          <w:bCs/>
        </w:rPr>
        <w:t>principal</w:t>
      </w:r>
      <w:r w:rsidRPr="004036DB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4036DB">
        <w:rPr>
          <w:rFonts w:ascii="Source Sans Pro" w:hAnsi="Source Sans Pro"/>
        </w:rPr>
        <w:t>parentNode,</w:t>
      </w:r>
      <w:r w:rsidR="002C3F9B">
        <w:rPr>
          <w:rFonts w:ascii="Source Sans Pro" w:hAnsi="Source Sans Pro"/>
        </w:rPr>
        <w:t xml:space="preserve">  </w:t>
      </w:r>
      <w:r w:rsidRPr="004036DB">
        <w:rPr>
          <w:rFonts w:ascii="Source Sans Pro" w:hAnsi="Source Sans Pro"/>
        </w:rPr>
        <w:t>nextSibling,</w:t>
      </w:r>
      <w:r w:rsidR="002C3F9B">
        <w:rPr>
          <w:rFonts w:ascii="Source Sans Pro" w:hAnsi="Source Sans Pro"/>
        </w:rPr>
        <w:t xml:space="preserve">  </w:t>
      </w:r>
      <w:r w:rsidRPr="004036DB">
        <w:rPr>
          <w:rFonts w:ascii="Source Sans Pro" w:hAnsi="Source Sans Pro"/>
        </w:rPr>
        <w:t>childNodes</w:t>
      </w:r>
      <w:r w:rsidR="002C3F9B">
        <w:rPr>
          <w:rFonts w:ascii="Source Sans Pro" w:hAnsi="Source Sans Pro"/>
        </w:rPr>
        <w:t xml:space="preserve">  </w:t>
      </w:r>
      <w:r w:rsidRPr="004036DB">
        <w:rPr>
          <w:rFonts w:ascii="Source Sans Pro" w:hAnsi="Source Sans Pro"/>
        </w:rPr>
        <w:t>y</w:t>
      </w:r>
      <w:r w:rsidR="002C3F9B">
        <w:rPr>
          <w:rFonts w:ascii="Source Sans Pro" w:hAnsi="Source Sans Pro"/>
        </w:rPr>
        <w:t xml:space="preserve">  </w:t>
      </w:r>
      <w:r w:rsidRPr="004036DB">
        <w:rPr>
          <w:rFonts w:ascii="Source Sans Pro" w:hAnsi="Source Sans Pro"/>
        </w:rPr>
        <w:t>demás</w:t>
      </w:r>
      <w:r w:rsidR="004036DB">
        <w:rPr>
          <w:rFonts w:ascii="Source Sans Pro" w:hAnsi="Source Sans Pro"/>
        </w:rPr>
        <w:t>.</w:t>
      </w:r>
    </w:p>
    <w:p w14:paraId="1293B156" w14:textId="7FE9382D" w:rsidR="00D07181" w:rsidRDefault="00D07181" w:rsidP="002E1057">
      <w:pPr>
        <w:pStyle w:val="Prrafodelista"/>
        <w:numPr>
          <w:ilvl w:val="0"/>
          <w:numId w:val="20"/>
        </w:numPr>
        <w:rPr>
          <w:rFonts w:ascii="Source Sans Pro" w:hAnsi="Source Sans Pro"/>
        </w:rPr>
      </w:pPr>
      <w:r w:rsidRPr="004019CA">
        <w:rPr>
          <w:rFonts w:ascii="Source Sans Pro" w:hAnsi="Source Sans Pro"/>
          <w:b/>
          <w:bCs/>
          <w:u w:val="single"/>
        </w:rPr>
        <w:t>Document</w:t>
      </w:r>
      <w:r w:rsidRPr="004019CA">
        <w:rPr>
          <w:rFonts w:ascii="Source Sans Pro" w:hAnsi="Source Sans Pro"/>
        </w:rPr>
        <w:t>:</w:t>
      </w:r>
      <w:r w:rsidR="002C3F9B">
        <w:rPr>
          <w:rFonts w:ascii="Source Sans Pro" w:hAnsi="Source Sans Pro"/>
        </w:rPr>
        <w:t xml:space="preserve">  </w:t>
      </w:r>
      <w:r w:rsidRPr="004019CA">
        <w:rPr>
          <w:rFonts w:ascii="Source Sans Pro" w:hAnsi="Source Sans Pro"/>
        </w:rPr>
        <w:t>hereda</w:t>
      </w:r>
      <w:r w:rsidR="002C3F9B">
        <w:rPr>
          <w:rFonts w:ascii="Source Sans Pro" w:hAnsi="Source Sans Pro"/>
        </w:rPr>
        <w:t xml:space="preserve">  </w:t>
      </w:r>
      <w:r w:rsidRPr="004019CA">
        <w:rPr>
          <w:rFonts w:ascii="Source Sans Pro" w:hAnsi="Source Sans Pro"/>
        </w:rPr>
        <w:t>de</w:t>
      </w:r>
      <w:r w:rsidR="002C3F9B">
        <w:rPr>
          <w:rFonts w:ascii="Source Sans Pro" w:hAnsi="Source Sans Pro"/>
        </w:rPr>
        <w:t xml:space="preserve">  </w:t>
      </w:r>
      <w:r w:rsidRPr="004019CA">
        <w:rPr>
          <w:rFonts w:ascii="Source Sans Pro" w:hAnsi="Source Sans Pro"/>
        </w:rPr>
        <w:t>Node</w:t>
      </w:r>
      <w:r w:rsidR="002C3F9B">
        <w:rPr>
          <w:rFonts w:ascii="Source Sans Pro" w:hAnsi="Source Sans Pro"/>
        </w:rPr>
        <w:t xml:space="preserve">  </w:t>
      </w:r>
      <w:r w:rsidRPr="004019CA">
        <w:rPr>
          <w:rFonts w:ascii="Source Sans Pro" w:hAnsi="Source Sans Pro"/>
        </w:rPr>
        <w:t>directamente.</w:t>
      </w:r>
      <w:r w:rsidR="002C3F9B">
        <w:rPr>
          <w:rFonts w:ascii="Source Sans Pro" w:hAnsi="Source Sans Pro"/>
        </w:rPr>
        <w:t xml:space="preserve">  </w:t>
      </w:r>
      <w:r w:rsidR="004019CA">
        <w:rPr>
          <w:rFonts w:ascii="Source Sans Pro" w:hAnsi="Source Sans Pro"/>
        </w:rPr>
        <w:t>P</w:t>
      </w:r>
      <w:r w:rsidR="004019CA" w:rsidRPr="004019CA">
        <w:rPr>
          <w:rFonts w:ascii="Source Sans Pro" w:hAnsi="Source Sans Pro"/>
        </w:rPr>
        <w:t>or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razones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históricas,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heredado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a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menudo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por</w:t>
      </w:r>
      <w:r w:rsidR="002C3F9B">
        <w:rPr>
          <w:rFonts w:ascii="Source Sans Pro" w:hAnsi="Source Sans Pro"/>
        </w:rPr>
        <w:t xml:space="preserve">  </w:t>
      </w:r>
      <w:r w:rsidR="004019CA" w:rsidRPr="004019CA">
        <w:rPr>
          <w:rFonts w:ascii="Source Sans Pro" w:hAnsi="Source Sans Pro"/>
        </w:rPr>
        <w:t>HTMLDocument</w:t>
      </w:r>
      <w:r w:rsidR="004019CA">
        <w:rPr>
          <w:rFonts w:ascii="Source Sans Pro" w:hAnsi="Source Sans Pro"/>
        </w:rPr>
        <w:t>,</w:t>
      </w:r>
      <w:r w:rsidR="002C3F9B">
        <w:rPr>
          <w:rFonts w:ascii="Source Sans Pro" w:hAnsi="Source Sans Pro"/>
        </w:rPr>
        <w:t xml:space="preserve">  </w:t>
      </w:r>
      <w:r w:rsidR="00B04F27">
        <w:rPr>
          <w:rFonts w:ascii="Source Sans Pro" w:hAnsi="Source Sans Pro"/>
          <w:b/>
          <w:bCs/>
        </w:rPr>
        <w:t>es</w:t>
      </w:r>
      <w:r w:rsidR="002C3F9B">
        <w:rPr>
          <w:rFonts w:ascii="Source Sans Pro" w:hAnsi="Source Sans Pro"/>
          <w:b/>
          <w:bCs/>
        </w:rPr>
        <w:t xml:space="preserve">  </w:t>
      </w:r>
      <w:r w:rsidR="00B04F27">
        <w:rPr>
          <w:rFonts w:ascii="Source Sans Pro" w:hAnsi="Source Sans Pro"/>
          <w:b/>
          <w:bCs/>
        </w:rPr>
        <w:t>el</w:t>
      </w:r>
      <w:r w:rsidR="002C3F9B">
        <w:rPr>
          <w:rFonts w:ascii="Source Sans Pro" w:hAnsi="Source Sans Pro"/>
          <w:b/>
          <w:bCs/>
        </w:rPr>
        <w:t xml:space="preserve">  </w:t>
      </w:r>
      <w:r w:rsidR="00B04F27">
        <w:rPr>
          <w:rFonts w:ascii="Source Sans Pro" w:hAnsi="Source Sans Pro"/>
          <w:b/>
          <w:bCs/>
        </w:rPr>
        <w:t>documento</w:t>
      </w:r>
      <w:r w:rsidR="002C3F9B">
        <w:rPr>
          <w:rFonts w:ascii="Source Sans Pro" w:hAnsi="Source Sans Pro"/>
          <w:b/>
          <w:bCs/>
        </w:rPr>
        <w:t xml:space="preserve">  </w:t>
      </w:r>
      <w:r w:rsidR="00B04F27">
        <w:rPr>
          <w:rFonts w:ascii="Source Sans Pro" w:hAnsi="Source Sans Pro"/>
          <w:b/>
          <w:bCs/>
        </w:rPr>
        <w:t>como</w:t>
      </w:r>
      <w:r w:rsidR="002C3F9B">
        <w:rPr>
          <w:rFonts w:ascii="Source Sans Pro" w:hAnsi="Source Sans Pro"/>
          <w:b/>
          <w:bCs/>
        </w:rPr>
        <w:t xml:space="preserve">  </w:t>
      </w:r>
      <w:r w:rsidR="00B04F27">
        <w:rPr>
          <w:rFonts w:ascii="Source Sans Pro" w:hAnsi="Source Sans Pro"/>
          <w:b/>
          <w:bCs/>
        </w:rPr>
        <w:t>un</w:t>
      </w:r>
      <w:r w:rsidR="002C3F9B">
        <w:rPr>
          <w:rFonts w:ascii="Source Sans Pro" w:hAnsi="Source Sans Pro"/>
          <w:b/>
          <w:bCs/>
        </w:rPr>
        <w:t xml:space="preserve">  </w:t>
      </w:r>
      <w:r w:rsidR="00B04F27">
        <w:rPr>
          <w:rFonts w:ascii="Source Sans Pro" w:hAnsi="Source Sans Pro"/>
          <w:b/>
          <w:bCs/>
        </w:rPr>
        <w:t>todo</w:t>
      </w:r>
      <w:r w:rsidR="00B04F27">
        <w:rPr>
          <w:rFonts w:ascii="Source Sans Pro" w:hAnsi="Source Sans Pro"/>
        </w:rPr>
        <w:t>.</w:t>
      </w:r>
    </w:p>
    <w:p w14:paraId="23FBFABF" w14:textId="2B22E58B" w:rsidR="00B04F27" w:rsidRDefault="00B04F27" w:rsidP="007D483D">
      <w:pPr>
        <w:pStyle w:val="Prrafodelista"/>
        <w:numPr>
          <w:ilvl w:val="1"/>
          <w:numId w:val="20"/>
        </w:numPr>
        <w:rPr>
          <w:rFonts w:ascii="Source Sans Pro" w:hAnsi="Source Sans Pro"/>
        </w:rPr>
      </w:pPr>
      <w:r w:rsidRPr="00B04F27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B04F27">
        <w:rPr>
          <w:rFonts w:ascii="Source Sans Pro" w:hAnsi="Source Sans Pro"/>
          <w:b/>
          <w:bCs/>
        </w:rPr>
        <w:t>objeto</w:t>
      </w:r>
      <w:r w:rsidR="002C3F9B">
        <w:rPr>
          <w:rFonts w:ascii="Source Sans Pro" w:hAnsi="Source Sans Pro"/>
          <w:b/>
          <w:bCs/>
        </w:rPr>
        <w:t xml:space="preserve">  </w:t>
      </w:r>
      <w:r w:rsidRPr="00B04F27">
        <w:rPr>
          <w:rFonts w:ascii="Source Sans Pro" w:hAnsi="Source Sans Pro"/>
          <w:b/>
          <w:bCs/>
        </w:rPr>
        <w:t>global</w:t>
      </w:r>
      <w:r w:rsidR="002C3F9B">
        <w:rPr>
          <w:rFonts w:ascii="Source Sans Pro" w:hAnsi="Source Sans Pro"/>
          <w:b/>
          <w:bCs/>
        </w:rPr>
        <w:t xml:space="preserve">  </w:t>
      </w:r>
      <w:r w:rsidRPr="00B04F27">
        <w:rPr>
          <w:rFonts w:ascii="Source Sans Pro" w:hAnsi="Source Sans Pro"/>
          <w:b/>
          <w:bCs/>
        </w:rPr>
        <w:t>document</w:t>
      </w:r>
      <w:r w:rsidR="002C3F9B">
        <w:rPr>
          <w:rFonts w:ascii="Source Sans Pro" w:hAnsi="Source Sans Pro"/>
          <w:b/>
          <w:bCs/>
        </w:rPr>
        <w:t xml:space="preserve">  </w:t>
      </w:r>
      <w:r w:rsidRPr="00B04F27">
        <w:rPr>
          <w:rFonts w:ascii="Source Sans Pro" w:hAnsi="Source Sans Pro"/>
          <w:b/>
          <w:bCs/>
        </w:rPr>
        <w:t>pertenece</w:t>
      </w:r>
      <w:r w:rsidR="002C3F9B">
        <w:rPr>
          <w:rFonts w:ascii="Source Sans Pro" w:hAnsi="Source Sans Pro"/>
        </w:rPr>
        <w:t xml:space="preserve">  </w:t>
      </w:r>
      <w:r w:rsidRPr="00B04F27">
        <w:rPr>
          <w:rFonts w:ascii="Source Sans Pro" w:hAnsi="Source Sans Pro"/>
        </w:rPr>
        <w:t>exactamente</w:t>
      </w:r>
      <w:r w:rsidR="002C3F9B">
        <w:rPr>
          <w:rFonts w:ascii="Source Sans Pro" w:hAnsi="Source Sans Pro"/>
        </w:rPr>
        <w:t xml:space="preserve">  </w:t>
      </w:r>
      <w:r w:rsidRPr="00B04F27">
        <w:rPr>
          <w:rFonts w:ascii="Source Sans Pro" w:hAnsi="Source Sans Pro"/>
          <w:b/>
          <w:bCs/>
        </w:rPr>
        <w:t>a</w:t>
      </w:r>
      <w:r w:rsidR="002C3F9B">
        <w:rPr>
          <w:rFonts w:ascii="Source Sans Pro" w:hAnsi="Source Sans Pro"/>
          <w:b/>
          <w:bCs/>
        </w:rPr>
        <w:t xml:space="preserve">  </w:t>
      </w:r>
      <w:r w:rsidRPr="00B04F27">
        <w:rPr>
          <w:rFonts w:ascii="Source Sans Pro" w:hAnsi="Source Sans Pro"/>
          <w:b/>
          <w:bCs/>
        </w:rPr>
        <w:t>esta</w:t>
      </w:r>
      <w:r w:rsidR="002C3F9B">
        <w:rPr>
          <w:rFonts w:ascii="Source Sans Pro" w:hAnsi="Source Sans Pro"/>
          <w:b/>
          <w:bCs/>
        </w:rPr>
        <w:t xml:space="preserve">  </w:t>
      </w:r>
      <w:r w:rsidRPr="00B04F27">
        <w:rPr>
          <w:rFonts w:ascii="Source Sans Pro" w:hAnsi="Source Sans Pro"/>
          <w:b/>
          <w:bCs/>
        </w:rPr>
        <w:t>clase</w:t>
      </w:r>
      <w:r>
        <w:rPr>
          <w:rFonts w:ascii="Source Sans Pro" w:hAnsi="Source Sans Pro"/>
        </w:rPr>
        <w:t>.</w:t>
      </w:r>
    </w:p>
    <w:p w14:paraId="1CBA6295" w14:textId="33E3C9C5" w:rsidR="00711069" w:rsidRDefault="00ED2D71" w:rsidP="00711069">
      <w:r w:rsidRPr="00106528"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 </w:t>
      </w:r>
      <w:r w:rsidRPr="00106528">
        <w:rPr>
          <w:b/>
          <w:bCs/>
          <w:u w:val="single"/>
        </w:rPr>
        <w:t>ejemplo</w:t>
      </w:r>
      <w:r w:rsidR="00106528">
        <w:t>:</w:t>
      </w:r>
      <w:r w:rsidR="002C3F9B">
        <w:t xml:space="preserve">  </w:t>
      </w:r>
      <w:r>
        <w:t>la</w:t>
      </w:r>
      <w:r w:rsidR="002C3F9B">
        <w:t xml:space="preserve">  </w:t>
      </w:r>
      <w:r>
        <w:t>cadena</w:t>
      </w:r>
      <w:r w:rsidR="002C3F9B">
        <w:t xml:space="preserve">  </w:t>
      </w:r>
      <w:r>
        <w:t>de</w:t>
      </w:r>
      <w:r w:rsidR="002C3F9B">
        <w:t xml:space="preserve">  </w:t>
      </w:r>
      <w:r>
        <w:t>herencia</w:t>
      </w:r>
      <w:r w:rsidR="002C3F9B">
        <w:t xml:space="preserve">  </w:t>
      </w:r>
      <w:r>
        <w:t>del</w:t>
      </w:r>
      <w:r w:rsidR="002C3F9B">
        <w:t xml:space="preserve">  </w:t>
      </w:r>
      <w:r>
        <w:t>objeto</w:t>
      </w:r>
      <w:r w:rsidR="002C3F9B">
        <w:t xml:space="preserve">  </w:t>
      </w:r>
      <w:r>
        <w:t>HTMLInputElement</w:t>
      </w:r>
      <w:r w:rsidR="002C3F9B">
        <w:t xml:space="preserve">  </w:t>
      </w:r>
      <w:r>
        <w:t>sería:</w:t>
      </w:r>
      <w:r w:rsidR="002C3F9B">
        <w:t xml:space="preserve">  </w:t>
      </w:r>
      <w:r>
        <w:t>HTMLInputElement</w:t>
      </w:r>
      <w:r w:rsidR="002C3F9B">
        <w:t xml:space="preserve">  </w:t>
      </w:r>
      <w:r>
        <w:t>&gt;</w:t>
      </w:r>
      <w:r w:rsidR="002C3F9B">
        <w:t xml:space="preserve">  </w:t>
      </w:r>
      <w:r w:rsidR="00106528">
        <w:t>HTMLElement</w:t>
      </w:r>
      <w:r w:rsidR="002C3F9B">
        <w:t xml:space="preserve">  </w:t>
      </w:r>
      <w:r w:rsidR="00106528">
        <w:t>&gt;</w:t>
      </w:r>
      <w:r w:rsidR="002C3F9B">
        <w:t xml:space="preserve">  </w:t>
      </w:r>
      <w:r w:rsidR="00106528">
        <w:t>Element</w:t>
      </w:r>
      <w:r w:rsidR="002C3F9B">
        <w:t xml:space="preserve">  </w:t>
      </w:r>
      <w:r w:rsidR="00106528">
        <w:t>&gt;</w:t>
      </w:r>
      <w:r w:rsidR="002C3F9B">
        <w:t xml:space="preserve">  </w:t>
      </w:r>
      <w:r w:rsidR="00106528">
        <w:t>Node</w:t>
      </w:r>
      <w:r w:rsidR="002C3F9B">
        <w:t xml:space="preserve">  </w:t>
      </w:r>
      <w:r w:rsidR="00106528">
        <w:t>&gt;</w:t>
      </w:r>
      <w:r w:rsidR="002C3F9B">
        <w:t xml:space="preserve">  </w:t>
      </w:r>
      <w:r w:rsidR="00106528">
        <w:t>EventTarget</w:t>
      </w:r>
      <w:r w:rsidR="002C3F9B">
        <w:t xml:space="preserve">  </w:t>
      </w:r>
      <w:r w:rsidR="00106528">
        <w:t>&gt;</w:t>
      </w:r>
      <w:r w:rsidR="002C3F9B">
        <w:t xml:space="preserve">  </w:t>
      </w:r>
      <w:r w:rsidR="00106528">
        <w:t>Object</w:t>
      </w:r>
      <w:r w:rsidR="002C3F9B">
        <w:t xml:space="preserve">  </w:t>
      </w:r>
      <w:r w:rsidR="00103D88">
        <w:t>(de</w:t>
      </w:r>
      <w:r w:rsidR="002C3F9B">
        <w:t xml:space="preserve">  </w:t>
      </w:r>
      <w:r w:rsidR="00103D88">
        <w:t>cuya</w:t>
      </w:r>
      <w:r w:rsidR="002C3F9B">
        <w:t xml:space="preserve">  </w:t>
      </w:r>
      <w:r w:rsidR="00103D88">
        <w:t>clase</w:t>
      </w:r>
      <w:r w:rsidR="002C3F9B">
        <w:t xml:space="preserve">  </w:t>
      </w:r>
      <w:r w:rsidR="00103D88">
        <w:t>se</w:t>
      </w:r>
      <w:r w:rsidR="002C3F9B">
        <w:t xml:space="preserve">  </w:t>
      </w:r>
      <w:r w:rsidR="00103D88">
        <w:t>heredan</w:t>
      </w:r>
      <w:r w:rsidR="002C3F9B">
        <w:t xml:space="preserve">  </w:t>
      </w:r>
      <w:r w:rsidR="00103D88">
        <w:t>métodos</w:t>
      </w:r>
      <w:r w:rsidR="002C3F9B">
        <w:t xml:space="preserve">  </w:t>
      </w:r>
      <w:r w:rsidR="00103D88">
        <w:t>de</w:t>
      </w:r>
      <w:r w:rsidR="002C3F9B">
        <w:t xml:space="preserve">  </w:t>
      </w:r>
      <w:r w:rsidR="00103D88">
        <w:t>“objeto</w:t>
      </w:r>
      <w:r w:rsidR="002C3F9B">
        <w:t xml:space="preserve">  </w:t>
      </w:r>
      <w:r w:rsidR="00103D88">
        <w:t>simple”</w:t>
      </w:r>
      <w:r w:rsidR="002C3F9B">
        <w:t xml:space="preserve">  </w:t>
      </w:r>
      <w:r w:rsidR="00103D88">
        <w:t>como</w:t>
      </w:r>
      <w:r w:rsidR="002C3F9B">
        <w:t xml:space="preserve">  </w:t>
      </w:r>
      <w:r w:rsidR="00103D88">
        <w:rPr>
          <w:i/>
          <w:iCs/>
        </w:rPr>
        <w:t>hasOwnProperty</w:t>
      </w:r>
      <w:r w:rsidR="00103D88">
        <w:t>)</w:t>
      </w:r>
      <w:r w:rsidR="00106528">
        <w:t>.</w:t>
      </w:r>
    </w:p>
    <w:p w14:paraId="30FC4D17" w14:textId="0A0DB345" w:rsidR="00266B83" w:rsidRDefault="00266B83" w:rsidP="00711069">
      <w:r w:rsidRPr="00266B83"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ver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el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nombre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la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clase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del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nodo</w:t>
      </w:r>
      <w:r w:rsidR="002C3F9B">
        <w:rPr>
          <w:b/>
          <w:bCs/>
          <w:u w:val="single"/>
        </w:rPr>
        <w:t xml:space="preserve">  </w:t>
      </w:r>
      <w:r w:rsidRPr="00266B83">
        <w:rPr>
          <w:b/>
          <w:bCs/>
          <w:u w:val="single"/>
        </w:rPr>
        <w:t>DOM</w:t>
      </w:r>
      <w:r>
        <w:t>:</w:t>
      </w:r>
    </w:p>
    <w:p w14:paraId="5FA9EFA0" w14:textId="6C94FD6F" w:rsidR="004B10D7" w:rsidRDefault="004B10D7" w:rsidP="004B10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253074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document.body.</w:t>
      </w:r>
      <w:r>
        <w:rPr>
          <w:rFonts w:ascii="Consolas" w:hAnsi="Consolas" w:cs="Courier New"/>
          <w:color w:val="0000FF"/>
          <w:sz w:val="17"/>
          <w:szCs w:val="17"/>
        </w:rPr>
        <w:t>constructor</w:t>
      </w:r>
      <w:r>
        <w:rPr>
          <w:rFonts w:ascii="Consolas" w:hAnsi="Consolas" w:cs="Courier New"/>
          <w:color w:val="000000"/>
          <w:sz w:val="17"/>
          <w:szCs w:val="17"/>
        </w:rPr>
        <w:t>.name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HTMLBodyElement</w:t>
      </w:r>
    </w:p>
    <w:p w14:paraId="5D38A364" w14:textId="0E6CCA14" w:rsidR="004B10D7" w:rsidRDefault="0049728D" w:rsidP="00711069">
      <w:r>
        <w:t>Otra</w:t>
      </w:r>
      <w:r w:rsidR="002C3F9B">
        <w:t xml:space="preserve">  </w:t>
      </w:r>
      <w:r>
        <w:t>alternativa:</w:t>
      </w:r>
    </w:p>
    <w:p w14:paraId="77F26712" w14:textId="66B37046" w:rsidR="0049728D" w:rsidRPr="00996B14" w:rsidRDefault="0049728D" w:rsidP="004972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49329037"/>
        <w:rPr>
          <w:rFonts w:ascii="Consolas" w:hAnsi="Consolas" w:cs="Courier New"/>
          <w:sz w:val="17"/>
          <w:szCs w:val="17"/>
        </w:rPr>
      </w:pPr>
      <w:r w:rsidRPr="00996B14">
        <w:rPr>
          <w:rFonts w:ascii="Consolas" w:hAnsi="Consolas" w:cs="Courier New"/>
          <w:color w:val="000000"/>
          <w:sz w:val="17"/>
          <w:szCs w:val="17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996B14">
        <w:rPr>
          <w:rFonts w:ascii="Consolas" w:hAnsi="Consolas" w:cs="Courier New"/>
          <w:color w:val="000000"/>
          <w:sz w:val="17"/>
          <w:szCs w:val="17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996B14">
        <w:rPr>
          <w:rFonts w:ascii="Consolas" w:hAnsi="Consolas" w:cs="Courier New"/>
          <w:color w:val="000000"/>
          <w:sz w:val="17"/>
          <w:szCs w:val="17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996B14"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Pr="00996B14">
        <w:rPr>
          <w:rFonts w:ascii="Consolas" w:hAnsi="Consolas" w:cs="Courier New"/>
          <w:color w:val="008000"/>
          <w:sz w:val="17"/>
          <w:szCs w:val="17"/>
        </w:rPr>
        <w:t>[object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Pr="00996B14">
        <w:rPr>
          <w:rFonts w:ascii="Consolas" w:hAnsi="Consolas" w:cs="Courier New"/>
          <w:color w:val="008000"/>
          <w:sz w:val="17"/>
          <w:szCs w:val="17"/>
        </w:rPr>
        <w:t>HTMLBodyElement]</w:t>
      </w:r>
    </w:p>
    <w:p w14:paraId="3D3FB775" w14:textId="45839BB7" w:rsidR="0049728D" w:rsidRDefault="0049728D" w:rsidP="0049728D">
      <w:r w:rsidRPr="0049728D">
        <w:rPr>
          <w:b/>
          <w:bCs/>
          <w:u w:val="single"/>
        </w:rPr>
        <w:t>También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Podemos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usar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instanceof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verificar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la</w:t>
      </w:r>
      <w:r w:rsidR="002C3F9B">
        <w:rPr>
          <w:b/>
          <w:bCs/>
          <w:u w:val="single"/>
        </w:rPr>
        <w:t xml:space="preserve">  </w:t>
      </w:r>
      <w:r w:rsidRPr="0049728D">
        <w:rPr>
          <w:b/>
          <w:bCs/>
          <w:u w:val="single"/>
        </w:rPr>
        <w:t>herencia</w:t>
      </w:r>
      <w:r>
        <w:t>:</w:t>
      </w:r>
    </w:p>
    <w:p w14:paraId="45B419D5" w14:textId="44F933E9" w:rsidR="00FA46C5" w:rsidRPr="00FA46C5" w:rsidRDefault="00FA46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08581"/>
        <w:rPr>
          <w:rFonts w:ascii="Consolas" w:hAnsi="Consolas" w:cs="Courier New"/>
          <w:sz w:val="17"/>
          <w:szCs w:val="17"/>
          <w:lang w:val="en-US"/>
        </w:rPr>
      </w:pP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FF"/>
          <w:sz w:val="17"/>
          <w:szCs w:val="17"/>
          <w:lang w:val="en-US"/>
        </w:rPr>
        <w:t>instanceof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2B91AF"/>
          <w:sz w:val="17"/>
          <w:szCs w:val="17"/>
          <w:lang w:val="en-US"/>
        </w:rPr>
        <w:t>HTMLBodyElement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true</w:t>
      </w:r>
    </w:p>
    <w:p w14:paraId="294FD86C" w14:textId="04D5F77A" w:rsidR="00FA46C5" w:rsidRPr="00FA46C5" w:rsidRDefault="00FA46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08581"/>
        <w:rPr>
          <w:rFonts w:ascii="Consolas" w:hAnsi="Consolas" w:cs="Courier New"/>
          <w:sz w:val="17"/>
          <w:szCs w:val="17"/>
          <w:lang w:val="en-US"/>
        </w:rPr>
      </w:pP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FF"/>
          <w:sz w:val="17"/>
          <w:szCs w:val="17"/>
          <w:lang w:val="en-US"/>
        </w:rPr>
        <w:t>instanceof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2B91AF"/>
          <w:sz w:val="17"/>
          <w:szCs w:val="17"/>
          <w:lang w:val="en-US"/>
        </w:rPr>
        <w:t>HTMLElement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true</w:t>
      </w:r>
    </w:p>
    <w:p w14:paraId="772E6B1E" w14:textId="6D4BCD66" w:rsidR="00FA46C5" w:rsidRPr="00FA46C5" w:rsidRDefault="00FA46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08581"/>
        <w:rPr>
          <w:rFonts w:ascii="Consolas" w:hAnsi="Consolas" w:cs="Courier New"/>
          <w:sz w:val="17"/>
          <w:szCs w:val="17"/>
          <w:lang w:val="en-US"/>
        </w:rPr>
      </w:pP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alert(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FF"/>
          <w:sz w:val="17"/>
          <w:szCs w:val="17"/>
          <w:lang w:val="en-US"/>
        </w:rPr>
        <w:t>instanceof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2B91AF"/>
          <w:sz w:val="17"/>
          <w:szCs w:val="17"/>
          <w:lang w:val="en-US"/>
        </w:rPr>
        <w:t>Element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true</w:t>
      </w:r>
    </w:p>
    <w:p w14:paraId="4AD04D77" w14:textId="6DAE2B71" w:rsidR="00FA46C5" w:rsidRPr="00FA46C5" w:rsidRDefault="00FA46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308581"/>
        <w:rPr>
          <w:rFonts w:ascii="Consolas" w:hAnsi="Consolas" w:cs="Courier New"/>
          <w:sz w:val="17"/>
          <w:szCs w:val="17"/>
          <w:lang w:val="en-US"/>
        </w:rPr>
      </w:pP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FF"/>
          <w:sz w:val="17"/>
          <w:szCs w:val="17"/>
          <w:lang w:val="en-US"/>
        </w:rPr>
        <w:t>instanceof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2B91AF"/>
          <w:sz w:val="17"/>
          <w:szCs w:val="17"/>
          <w:lang w:val="en-US"/>
        </w:rPr>
        <w:t>Node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true</w:t>
      </w:r>
    </w:p>
    <w:p w14:paraId="7F40AD6E" w14:textId="1BC414F9" w:rsidR="00FA46C5" w:rsidRPr="00FA46C5" w:rsidRDefault="00FA46C5" w:rsidP="00FA46C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87308581"/>
        <w:rPr>
          <w:rFonts w:ascii="Consolas" w:hAnsi="Consolas" w:cs="Courier New"/>
          <w:sz w:val="17"/>
          <w:szCs w:val="17"/>
          <w:lang w:val="en-US"/>
        </w:rPr>
      </w:pP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document.body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FF"/>
          <w:sz w:val="17"/>
          <w:szCs w:val="17"/>
          <w:lang w:val="en-US"/>
        </w:rPr>
        <w:t>instanceof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2B91AF"/>
          <w:sz w:val="17"/>
          <w:szCs w:val="17"/>
          <w:lang w:val="en-US"/>
        </w:rPr>
        <w:t>EventTarget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FA46C5">
        <w:rPr>
          <w:rFonts w:ascii="Consolas" w:hAnsi="Consolas" w:cs="Courier New"/>
          <w:color w:val="008000"/>
          <w:sz w:val="17"/>
          <w:szCs w:val="17"/>
          <w:lang w:val="en-US"/>
        </w:rPr>
        <w:t>true</w:t>
      </w:r>
    </w:p>
    <w:p w14:paraId="2A291062" w14:textId="3A2AC628" w:rsidR="00FA46C5" w:rsidRDefault="00B2354D" w:rsidP="0049728D">
      <w:r>
        <w:t>L</w:t>
      </w:r>
      <w:r w:rsidRPr="00B2354D">
        <w:t>os</w:t>
      </w:r>
      <w:r w:rsidR="002C3F9B">
        <w:t xml:space="preserve">  </w:t>
      </w:r>
      <w:r w:rsidRPr="00B2354D">
        <w:t>nodos</w:t>
      </w:r>
      <w:r w:rsidR="002C3F9B">
        <w:t xml:space="preserve">  </w:t>
      </w:r>
      <w:r w:rsidRPr="00B2354D">
        <w:t>DOM</w:t>
      </w:r>
      <w:r w:rsidR="002C3F9B">
        <w:t xml:space="preserve">  </w:t>
      </w:r>
      <w:r w:rsidRPr="00B2354D">
        <w:t>son</w:t>
      </w:r>
      <w:r w:rsidR="002C3F9B">
        <w:t xml:space="preserve">  </w:t>
      </w:r>
      <w:r w:rsidRPr="00B2354D">
        <w:t>objetos</w:t>
      </w:r>
      <w:r w:rsidR="002C3F9B">
        <w:t xml:space="preserve">  </w:t>
      </w:r>
      <w:r w:rsidRPr="00B2354D">
        <w:t>regulares</w:t>
      </w:r>
      <w:r w:rsidR="002C3F9B">
        <w:t xml:space="preserve">  </w:t>
      </w:r>
      <w:r w:rsidRPr="00B2354D">
        <w:t>de</w:t>
      </w:r>
      <w:r w:rsidR="002C3F9B">
        <w:t xml:space="preserve">  </w:t>
      </w:r>
      <w:r w:rsidRPr="00B2354D">
        <w:t>JavaScript.</w:t>
      </w:r>
      <w:r w:rsidR="002C3F9B">
        <w:t xml:space="preserve">  </w:t>
      </w:r>
      <w:r w:rsidRPr="00B2354D">
        <w:t>Usan</w:t>
      </w:r>
      <w:r w:rsidR="002C3F9B">
        <w:t xml:space="preserve">  </w:t>
      </w:r>
      <w:r w:rsidRPr="00B2354D">
        <w:t>clases</w:t>
      </w:r>
      <w:r w:rsidR="002C3F9B">
        <w:t xml:space="preserve">  </w:t>
      </w:r>
      <w:r w:rsidRPr="00B2354D">
        <w:t>basadas</w:t>
      </w:r>
      <w:r w:rsidR="002C3F9B">
        <w:t xml:space="preserve">  </w:t>
      </w:r>
      <w:r w:rsidRPr="00B2354D">
        <w:t>en</w:t>
      </w:r>
      <w:r w:rsidR="002C3F9B">
        <w:t xml:space="preserve">  </w:t>
      </w:r>
      <w:r w:rsidRPr="00B2354D">
        <w:t>prototipos</w:t>
      </w:r>
      <w:r w:rsidR="002C3F9B">
        <w:t xml:space="preserve">  </w:t>
      </w:r>
      <w:r w:rsidRPr="00B2354D">
        <w:t>parala</w:t>
      </w:r>
      <w:r w:rsidR="002C3F9B">
        <w:t xml:space="preserve">  </w:t>
      </w:r>
      <w:r w:rsidRPr="00B2354D">
        <w:t>herencia.</w:t>
      </w:r>
      <w:r w:rsidR="002C3F9B">
        <w:t xml:space="preserve">  </w:t>
      </w:r>
      <w:r w:rsidR="00471AE8">
        <w:t>Esto</w:t>
      </w:r>
      <w:r w:rsidR="002C3F9B">
        <w:t xml:space="preserve">  </w:t>
      </w:r>
      <w:r w:rsidR="00471AE8">
        <w:t>se</w:t>
      </w:r>
      <w:r w:rsidR="002C3F9B">
        <w:t xml:space="preserve">  </w:t>
      </w:r>
      <w:r w:rsidR="00471AE8">
        <w:t>puede</w:t>
      </w:r>
      <w:r w:rsidR="002C3F9B">
        <w:t xml:space="preserve">  </w:t>
      </w:r>
      <w:r w:rsidR="00471AE8">
        <w:t>ver</w:t>
      </w:r>
      <w:r w:rsidR="002C3F9B">
        <w:t xml:space="preserve">  </w:t>
      </w:r>
      <w:r w:rsidR="00471AE8">
        <w:t>si</w:t>
      </w:r>
      <w:r w:rsidR="002C3F9B">
        <w:t xml:space="preserve">  </w:t>
      </w:r>
      <w:r w:rsidR="00471AE8">
        <w:t>escribimos</w:t>
      </w:r>
      <w:r w:rsidR="002C3F9B">
        <w:t xml:space="preserve">  </w:t>
      </w:r>
      <w:r w:rsidR="00471AE8">
        <w:t>en</w:t>
      </w:r>
      <w:r w:rsidR="002C3F9B">
        <w:t xml:space="preserve">  </w:t>
      </w:r>
      <w:r w:rsidR="00471AE8">
        <w:t>consola</w:t>
      </w:r>
      <w:r w:rsidR="002C3F9B">
        <w:t xml:space="preserve">  </w:t>
      </w:r>
      <w:r w:rsidR="00471AE8">
        <w:rPr>
          <w:b/>
          <w:bCs/>
          <w:i/>
          <w:iCs/>
        </w:rPr>
        <w:t>console.dir(elem)</w:t>
      </w:r>
      <w:r w:rsidR="00471AE8">
        <w:t>.</w:t>
      </w:r>
      <w:r w:rsidR="002C3F9B">
        <w:t xml:space="preserve">  </w:t>
      </w:r>
      <w:r w:rsidR="00471AE8">
        <w:t>Podremos</w:t>
      </w:r>
      <w:r w:rsidR="002C3F9B">
        <w:t xml:space="preserve">  </w:t>
      </w:r>
      <w:r w:rsidR="00471AE8">
        <w:t>ver</w:t>
      </w:r>
      <w:r w:rsidR="002C3F9B">
        <w:t xml:space="preserve">  </w:t>
      </w:r>
      <w:r w:rsidR="00471AE8">
        <w:t>HTMLElement.prototype,</w:t>
      </w:r>
      <w:r w:rsidR="002C3F9B">
        <w:t xml:space="preserve">  </w:t>
      </w:r>
      <w:r w:rsidR="00471AE8">
        <w:t>Element.prototype,</w:t>
      </w:r>
      <w:r w:rsidR="002C3F9B">
        <w:t xml:space="preserve">  </w:t>
      </w:r>
      <w:r w:rsidR="00471AE8">
        <w:t>etc.</w:t>
      </w:r>
    </w:p>
    <w:p w14:paraId="4395B708" w14:textId="0B10091E" w:rsidR="008822F2" w:rsidRPr="008822F2" w:rsidRDefault="008822F2" w:rsidP="0049728D">
      <w:pPr>
        <w:rPr>
          <w:b/>
          <w:bCs/>
          <w:u w:val="single"/>
        </w:rPr>
      </w:pPr>
      <w:r w:rsidRPr="008822F2">
        <w:rPr>
          <w:b/>
          <w:bCs/>
          <w:u w:val="single"/>
        </w:rPr>
        <w:t>Console.dir(elem)</w:t>
      </w:r>
      <w:r w:rsidR="002C3F9B">
        <w:rPr>
          <w:b/>
          <w:bCs/>
          <w:u w:val="single"/>
        </w:rPr>
        <w:t xml:space="preserve">  </w:t>
      </w:r>
      <w:r w:rsidRPr="008822F2">
        <w:rPr>
          <w:b/>
          <w:bCs/>
          <w:u w:val="single"/>
        </w:rPr>
        <w:t>vs</w:t>
      </w:r>
      <w:r w:rsidR="002C3F9B">
        <w:rPr>
          <w:b/>
          <w:bCs/>
          <w:u w:val="single"/>
        </w:rPr>
        <w:t xml:space="preserve">  </w:t>
      </w:r>
      <w:r w:rsidRPr="008822F2">
        <w:rPr>
          <w:b/>
          <w:bCs/>
          <w:u w:val="single"/>
        </w:rPr>
        <w:t>console.log(elem):</w:t>
      </w:r>
    </w:p>
    <w:p w14:paraId="5D8FA3F6" w14:textId="377293F7" w:rsidR="008822F2" w:rsidRDefault="008822F2" w:rsidP="008822F2">
      <w:pPr>
        <w:pStyle w:val="Prrafodelista"/>
        <w:numPr>
          <w:ilvl w:val="0"/>
          <w:numId w:val="21"/>
        </w:numPr>
      </w:pPr>
      <w:r w:rsidRPr="00592739">
        <w:rPr>
          <w:b/>
          <w:bCs/>
        </w:rPr>
        <w:t>console.log(elem)</w:t>
      </w:r>
      <w:r w:rsidR="002C3F9B">
        <w:t xml:space="preserve">  </w:t>
      </w:r>
      <w:r>
        <w:t>muestra</w:t>
      </w:r>
      <w:r w:rsidR="002C3F9B">
        <w:t xml:space="preserve">  </w:t>
      </w:r>
      <w:r>
        <w:t>el</w:t>
      </w:r>
      <w:r w:rsidR="002C3F9B">
        <w:t xml:space="preserve">  </w:t>
      </w:r>
      <w:r>
        <w:t>árbol</w:t>
      </w:r>
      <w:r w:rsidR="002C3F9B">
        <w:t xml:space="preserve">  </w:t>
      </w:r>
      <w:r>
        <w:t>DOM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</w:p>
    <w:p w14:paraId="32A91B26" w14:textId="145B2059" w:rsidR="008822F2" w:rsidRDefault="008822F2" w:rsidP="008822F2">
      <w:pPr>
        <w:pStyle w:val="Prrafodelista"/>
        <w:numPr>
          <w:ilvl w:val="0"/>
          <w:numId w:val="21"/>
        </w:numPr>
      </w:pPr>
      <w:r w:rsidRPr="00592739">
        <w:rPr>
          <w:b/>
          <w:bCs/>
        </w:rPr>
        <w:t>console.dir(elem)</w:t>
      </w:r>
      <w:r w:rsidR="002C3F9B">
        <w:t xml:space="preserve">  </w:t>
      </w:r>
      <w:r>
        <w:t>muestra</w:t>
      </w:r>
      <w:r w:rsidR="002C3F9B">
        <w:t xml:space="preserve">  </w:t>
      </w:r>
      <w:r>
        <w:t>el</w:t>
      </w:r>
      <w:r w:rsidR="002C3F9B">
        <w:t xml:space="preserve">  </w:t>
      </w:r>
      <w:r>
        <w:t>elemento</w:t>
      </w:r>
      <w:r w:rsidR="002C3F9B">
        <w:t xml:space="preserve">  </w:t>
      </w:r>
      <w:r>
        <w:t>como</w:t>
      </w:r>
      <w:r w:rsidR="002C3F9B">
        <w:t xml:space="preserve">  </w:t>
      </w:r>
      <w:r>
        <w:t>un</w:t>
      </w:r>
      <w:r w:rsidR="002C3F9B">
        <w:t xml:space="preserve">  </w:t>
      </w:r>
      <w:r>
        <w:t>objeto</w:t>
      </w:r>
      <w:r w:rsidR="002C3F9B">
        <w:t xml:space="preserve">  </w:t>
      </w:r>
      <w:r>
        <w:t>DOM,</w:t>
      </w:r>
      <w:r w:rsidR="002C3F9B">
        <w:t xml:space="preserve">  </w:t>
      </w:r>
      <w:r>
        <w:t>es</w:t>
      </w:r>
      <w:r w:rsidR="002C3F9B">
        <w:t xml:space="preserve">  </w:t>
      </w:r>
      <w:r>
        <w:t>bueno</w:t>
      </w:r>
      <w:r w:rsidR="002C3F9B">
        <w:t xml:space="preserve">  </w:t>
      </w:r>
      <w:r>
        <w:t>para</w:t>
      </w:r>
      <w:r w:rsidR="002C3F9B">
        <w:t xml:space="preserve">  </w:t>
      </w:r>
      <w:r>
        <w:t>explorar</w:t>
      </w:r>
      <w:r w:rsidR="002C3F9B">
        <w:t xml:space="preserve">  </w:t>
      </w:r>
      <w:r>
        <w:t>sus</w:t>
      </w:r>
      <w:r w:rsidR="002C3F9B">
        <w:t xml:space="preserve">  </w:t>
      </w:r>
      <w:r>
        <w:t>propiedades.</w:t>
      </w:r>
    </w:p>
    <w:p w14:paraId="662AF2CD" w14:textId="28AFA072" w:rsidR="008822F2" w:rsidRDefault="00270058" w:rsidP="008822F2">
      <w:commentRangeStart w:id="15"/>
      <w:r>
        <w:rPr>
          <w:b/>
          <w:bCs/>
          <w:u w:val="single"/>
        </w:rPr>
        <w:t>IDL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en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la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especificación</w:t>
      </w:r>
      <w:r w:rsidR="00B8488E">
        <w:t>:</w:t>
      </w:r>
      <w:r w:rsidR="002C3F9B">
        <w:t xml:space="preserve">  </w:t>
      </w:r>
      <w:r>
        <w:t>lenguaje</w:t>
      </w:r>
      <w:r w:rsidR="002C3F9B">
        <w:t xml:space="preserve">  </w:t>
      </w:r>
      <w:r>
        <w:t>especial</w:t>
      </w:r>
      <w:r w:rsidR="002C3F9B">
        <w:t xml:space="preserve">  </w:t>
      </w:r>
      <w:r>
        <w:t>de</w:t>
      </w:r>
      <w:r w:rsidR="002C3F9B">
        <w:t xml:space="preserve">  </w:t>
      </w:r>
      <w:r>
        <w:t>descripción</w:t>
      </w:r>
      <w:r w:rsidR="002C3F9B">
        <w:t xml:space="preserve">  </w:t>
      </w:r>
      <w:r>
        <w:t>de</w:t>
      </w:r>
      <w:r w:rsidR="002C3F9B">
        <w:t xml:space="preserve">  </w:t>
      </w:r>
      <w:r>
        <w:t>interfaces.</w:t>
      </w:r>
      <w:r w:rsidR="002C3F9B">
        <w:t xml:space="preserve">  </w:t>
      </w:r>
      <w:r>
        <w:t>Ejemplo:</w:t>
      </w:r>
      <w:commentRangeEnd w:id="15"/>
      <w:r>
        <w:rPr>
          <w:rStyle w:val="Refdecomentario"/>
        </w:rPr>
        <w:commentReference w:id="15"/>
      </w:r>
    </w:p>
    <w:p w14:paraId="0806C955" w14:textId="3F85CDD5" w:rsidR="00604EDE" w:rsidRDefault="0060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Definir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HTMLInputElement</w:t>
      </w:r>
    </w:p>
    <w:p w14:paraId="0766889D" w14:textId="4E23A117" w:rsidR="00604EDE" w:rsidRDefault="0060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Los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puntos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":"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significan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que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HTMLInputElement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hereda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HTMLElement</w:t>
      </w:r>
    </w:p>
    <w:p w14:paraId="0393B47F" w14:textId="40F34E40" w:rsidR="00604EDE" w:rsidRDefault="0060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interface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2B91AF"/>
          <w:sz w:val="17"/>
          <w:szCs w:val="17"/>
        </w:rPr>
        <w:t>HTMLInputElement</w:t>
      </w:r>
      <w:r>
        <w:rPr>
          <w:rFonts w:ascii="Consolas" w:hAnsi="Consolas" w:cs="Courier New"/>
          <w:color w:val="000000"/>
          <w:sz w:val="17"/>
          <w:szCs w:val="17"/>
        </w:rPr>
        <w:t>: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2B91AF"/>
          <w:sz w:val="17"/>
          <w:szCs w:val="17"/>
        </w:rPr>
        <w:t>HTMLElement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54802E39" w14:textId="5EE75FCE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aquí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van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las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propiedades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y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métodos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los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elementos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&lt;input&gt;</w:t>
      </w:r>
    </w:p>
    <w:p w14:paraId="547A227D" w14:textId="14D8A200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C89F0D2" w14:textId="2BF2FEB7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"DOMString"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significa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que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valor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una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propiedad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es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un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string</w:t>
      </w:r>
    </w:p>
    <w:p w14:paraId="02E89936" w14:textId="59CE7B2E" w:rsidR="00604EDE" w:rsidRP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attribute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2B91AF"/>
          <w:sz w:val="17"/>
          <w:szCs w:val="17"/>
          <w:lang w:val="en-US"/>
        </w:rPr>
        <w:t>DOMString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accept;</w:t>
      </w:r>
    </w:p>
    <w:p w14:paraId="304A55E7" w14:textId="32173451" w:rsidR="00604EDE" w:rsidRP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attribute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2B91AF"/>
          <w:sz w:val="17"/>
          <w:szCs w:val="17"/>
          <w:lang w:val="en-US"/>
        </w:rPr>
        <w:t>DOMString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alt;</w:t>
      </w:r>
    </w:p>
    <w:p w14:paraId="2ECE5BFC" w14:textId="7092FA75" w:rsidR="00604EDE" w:rsidRP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attribute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2B91AF"/>
          <w:sz w:val="17"/>
          <w:szCs w:val="17"/>
          <w:lang w:val="en-US"/>
        </w:rPr>
        <w:t>DOMString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autocomplete;</w:t>
      </w:r>
    </w:p>
    <w:p w14:paraId="3DAB8D97" w14:textId="55C4F130" w:rsidR="00604EDE" w:rsidRP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attribute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2B91AF"/>
          <w:sz w:val="17"/>
          <w:szCs w:val="17"/>
          <w:lang w:val="en-US"/>
        </w:rPr>
        <w:t>DOMString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04EDE" w:rsidRPr="00604EDE">
        <w:rPr>
          <w:rFonts w:ascii="Consolas" w:hAnsi="Consolas" w:cs="Courier New"/>
          <w:color w:val="0000FF"/>
          <w:sz w:val="17"/>
          <w:szCs w:val="17"/>
          <w:lang w:val="en-US"/>
        </w:rPr>
        <w:t>value</w:t>
      </w:r>
      <w:r w:rsidR="00604EDE" w:rsidRPr="00604EDE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7963B8C9" w14:textId="56D96890" w:rsidR="00604EDE" w:rsidRP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01B4FC8C" w14:textId="2A1376CE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04EDE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Propiedad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valor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booleano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(true/false)</w:t>
      </w:r>
    </w:p>
    <w:p w14:paraId="17492E59" w14:textId="58A0E6D9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0000"/>
          <w:sz w:val="17"/>
          <w:szCs w:val="17"/>
        </w:rPr>
        <w:t>attribute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00FF"/>
          <w:sz w:val="17"/>
          <w:szCs w:val="17"/>
        </w:rPr>
        <w:t>boolean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0000"/>
          <w:sz w:val="17"/>
          <w:szCs w:val="17"/>
        </w:rPr>
        <w:t>autofocus;</w:t>
      </w:r>
    </w:p>
    <w:p w14:paraId="6D83DB9B" w14:textId="45501736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0000"/>
          <w:sz w:val="17"/>
          <w:szCs w:val="17"/>
        </w:rPr>
        <w:t>...</w:t>
      </w:r>
    </w:p>
    <w:p w14:paraId="768CC0E4" w14:textId="64A1251D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ahora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método: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"void"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significa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que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método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devuelve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ningún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8000"/>
          <w:sz w:val="17"/>
          <w:szCs w:val="17"/>
        </w:rPr>
        <w:t>valor</w:t>
      </w:r>
    </w:p>
    <w:p w14:paraId="10D0E723" w14:textId="4221B019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00FF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04EDE">
        <w:rPr>
          <w:rFonts w:ascii="Consolas" w:hAnsi="Consolas" w:cs="Courier New"/>
          <w:color w:val="0000FF"/>
          <w:sz w:val="17"/>
          <w:szCs w:val="17"/>
        </w:rPr>
        <w:t>select</w:t>
      </w:r>
      <w:r w:rsidR="00604EDE">
        <w:rPr>
          <w:rFonts w:ascii="Consolas" w:hAnsi="Consolas" w:cs="Courier New"/>
          <w:color w:val="000000"/>
          <w:sz w:val="17"/>
          <w:szCs w:val="17"/>
        </w:rPr>
        <w:t>();</w:t>
      </w:r>
    </w:p>
    <w:p w14:paraId="393FEA61" w14:textId="4F1ED676" w:rsidR="00604ED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04EDE">
        <w:rPr>
          <w:rFonts w:ascii="Consolas" w:hAnsi="Consolas" w:cs="Courier New"/>
          <w:color w:val="000000"/>
          <w:sz w:val="17"/>
          <w:szCs w:val="17"/>
        </w:rPr>
        <w:t>...</w:t>
      </w:r>
    </w:p>
    <w:p w14:paraId="3C3E321B" w14:textId="6C5B4ACA" w:rsidR="00604EDE" w:rsidRDefault="00604EDE" w:rsidP="00604E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677075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</w:t>
      </w:r>
    </w:p>
    <w:p w14:paraId="1603B042" w14:textId="2EF049D1" w:rsidR="00604EDE" w:rsidRDefault="00270058" w:rsidP="00270058">
      <w:pPr>
        <w:pStyle w:val="Ttulo2"/>
        <w:divId w:val="967707589"/>
      </w:pPr>
      <w:bookmarkStart w:id="16" w:name="_Toc120740360"/>
      <w:r>
        <w:t>5.</w:t>
      </w:r>
      <w:r w:rsidR="00917563">
        <w:t>1.</w:t>
      </w:r>
      <w:r>
        <w:t>-</w:t>
      </w:r>
      <w:r w:rsidR="002C3F9B">
        <w:t xml:space="preserve">  </w:t>
      </w:r>
      <w:r>
        <w:t>La</w:t>
      </w:r>
      <w:r w:rsidR="002C3F9B">
        <w:t xml:space="preserve">  </w:t>
      </w:r>
      <w:r>
        <w:t>propiedad</w:t>
      </w:r>
      <w:r w:rsidR="002C3F9B">
        <w:t xml:space="preserve">  </w:t>
      </w:r>
      <w:r w:rsidR="0057153F">
        <w:t>“nodeType”</w:t>
      </w:r>
      <w:r w:rsidR="002C3F9B">
        <w:t xml:space="preserve">  </w:t>
      </w:r>
      <w:r w:rsidR="00594889">
        <w:t>de</w:t>
      </w:r>
      <w:r w:rsidR="002C3F9B">
        <w:t xml:space="preserve">  </w:t>
      </w:r>
      <w:r w:rsidR="00594889">
        <w:t>elem</w:t>
      </w:r>
      <w:r w:rsidR="0057153F">
        <w:t>.</w:t>
      </w:r>
      <w:bookmarkEnd w:id="16"/>
    </w:p>
    <w:p w14:paraId="520076C1" w14:textId="3A241378" w:rsidR="00176AC4" w:rsidRPr="00176AC4" w:rsidRDefault="0057153F" w:rsidP="00176AC4">
      <w:pPr>
        <w:divId w:val="967707589"/>
      </w:pPr>
      <w:r>
        <w:t>Forma</w:t>
      </w:r>
      <w:r w:rsidR="002C3F9B">
        <w:t xml:space="preserve">  </w:t>
      </w:r>
      <w:r>
        <w:t>anticuada</w:t>
      </w:r>
      <w:r w:rsidR="002C3F9B">
        <w:t xml:space="preserve">  </w:t>
      </w:r>
      <w:r>
        <w:t>de</w:t>
      </w:r>
      <w:r w:rsidR="002C3F9B">
        <w:t xml:space="preserve">  </w:t>
      </w:r>
      <w:r>
        <w:t>obtener</w:t>
      </w:r>
      <w:r w:rsidR="002C3F9B">
        <w:t xml:space="preserve">  </w:t>
      </w:r>
      <w:r>
        <w:t>el</w:t>
      </w:r>
      <w:r w:rsidR="002C3F9B">
        <w:t xml:space="preserve">  </w:t>
      </w:r>
      <w:r>
        <w:t>“tipo”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nodo</w:t>
      </w:r>
      <w:r w:rsidR="002C3F9B">
        <w:t xml:space="preserve">  </w:t>
      </w:r>
      <w:r>
        <w:t>DOM.</w:t>
      </w:r>
      <w:r w:rsidR="002C3F9B">
        <w:t xml:space="preserve">  </w:t>
      </w:r>
      <w:r w:rsidR="000D6FD9">
        <w:t>(Aviso:</w:t>
      </w:r>
      <w:r w:rsidR="002C3F9B">
        <w:t xml:space="preserve">  </w:t>
      </w:r>
      <w:r w:rsidR="000D6FD9">
        <w:t>nodeType</w:t>
      </w:r>
      <w:r w:rsidR="002C3F9B">
        <w:t xml:space="preserve">  </w:t>
      </w:r>
      <w:r w:rsidR="000D6FD9">
        <w:t>es</w:t>
      </w:r>
      <w:r w:rsidR="002C3F9B">
        <w:t xml:space="preserve">  </w:t>
      </w:r>
      <w:r w:rsidR="000D6FD9">
        <w:t>de</w:t>
      </w:r>
      <w:r w:rsidR="002C3F9B">
        <w:t xml:space="preserve">  </w:t>
      </w:r>
      <w:r w:rsidR="000D6FD9">
        <w:t>solo</w:t>
      </w:r>
      <w:r w:rsidR="002C3F9B">
        <w:t xml:space="preserve">  </w:t>
      </w:r>
      <w:r w:rsidR="000D6FD9">
        <w:t>lectura).</w:t>
      </w:r>
    </w:p>
    <w:p w14:paraId="76D8B1BC" w14:textId="25A7C429" w:rsidR="00176AC4" w:rsidRPr="00176AC4" w:rsidRDefault="00176AC4" w:rsidP="00176AC4">
      <w:pPr>
        <w:pStyle w:val="Prrafodelista"/>
        <w:numPr>
          <w:ilvl w:val="0"/>
          <w:numId w:val="22"/>
        </w:numPr>
        <w:divId w:val="967707589"/>
      </w:pPr>
      <w:r w:rsidRPr="00176AC4">
        <w:t>elem.nodeType</w:t>
      </w:r>
      <w:r w:rsidR="002C3F9B">
        <w:t xml:space="preserve">  </w:t>
      </w:r>
      <w:r w:rsidRPr="00176AC4">
        <w:t>==</w:t>
      </w:r>
      <w:r w:rsidR="002C3F9B">
        <w:t xml:space="preserve">  </w:t>
      </w:r>
      <w:r w:rsidRPr="00176AC4">
        <w:t>1</w:t>
      </w:r>
      <w:r w:rsidR="002C3F9B">
        <w:t xml:space="preserve">  </w:t>
      </w:r>
      <w:r w:rsidRPr="00176AC4">
        <w:t>para</w:t>
      </w:r>
      <w:r w:rsidR="002C3F9B">
        <w:t xml:space="preserve">  </w:t>
      </w:r>
      <w:r w:rsidRPr="00176AC4">
        <w:t>nodos</w:t>
      </w:r>
      <w:r w:rsidR="002C3F9B">
        <w:t xml:space="preserve">  </w:t>
      </w:r>
      <w:r w:rsidRPr="00176AC4">
        <w:t>de</w:t>
      </w:r>
      <w:r w:rsidR="002C3F9B">
        <w:t xml:space="preserve">  </w:t>
      </w:r>
      <w:r w:rsidRPr="00176AC4">
        <w:t>elementos,</w:t>
      </w:r>
    </w:p>
    <w:p w14:paraId="72278184" w14:textId="4501945D" w:rsidR="00176AC4" w:rsidRPr="00176AC4" w:rsidRDefault="00176AC4" w:rsidP="00176AC4">
      <w:pPr>
        <w:pStyle w:val="Prrafodelista"/>
        <w:numPr>
          <w:ilvl w:val="0"/>
          <w:numId w:val="22"/>
        </w:numPr>
        <w:divId w:val="967707589"/>
      </w:pPr>
      <w:r w:rsidRPr="00176AC4">
        <w:t>elem.nodeType</w:t>
      </w:r>
      <w:r w:rsidR="002C3F9B">
        <w:t xml:space="preserve">  </w:t>
      </w:r>
      <w:r w:rsidRPr="00176AC4">
        <w:t>==</w:t>
      </w:r>
      <w:r w:rsidR="002C3F9B">
        <w:t xml:space="preserve">  </w:t>
      </w:r>
      <w:r w:rsidRPr="00176AC4">
        <w:t>3</w:t>
      </w:r>
      <w:r w:rsidR="002C3F9B">
        <w:t xml:space="preserve">  </w:t>
      </w:r>
      <w:r w:rsidRPr="00176AC4">
        <w:t>para</w:t>
      </w:r>
      <w:r w:rsidR="002C3F9B">
        <w:t xml:space="preserve">  </w:t>
      </w:r>
      <w:r w:rsidRPr="00176AC4">
        <w:t>nodos</w:t>
      </w:r>
      <w:r w:rsidR="002C3F9B">
        <w:t xml:space="preserve">  </w:t>
      </w:r>
      <w:r w:rsidRPr="00176AC4">
        <w:t>de</w:t>
      </w:r>
      <w:r w:rsidR="002C3F9B">
        <w:t xml:space="preserve">  </w:t>
      </w:r>
      <w:r w:rsidRPr="00176AC4">
        <w:t>texto,</w:t>
      </w:r>
    </w:p>
    <w:p w14:paraId="70A0877B" w14:textId="5A5F3EBB" w:rsidR="00176AC4" w:rsidRPr="00176AC4" w:rsidRDefault="00176AC4" w:rsidP="00176AC4">
      <w:pPr>
        <w:pStyle w:val="Prrafodelista"/>
        <w:numPr>
          <w:ilvl w:val="0"/>
          <w:numId w:val="22"/>
        </w:numPr>
        <w:divId w:val="967707589"/>
      </w:pPr>
      <w:r w:rsidRPr="00176AC4">
        <w:t>elem.nodeType</w:t>
      </w:r>
      <w:r w:rsidR="002C3F9B">
        <w:t xml:space="preserve">  </w:t>
      </w:r>
      <w:r w:rsidRPr="00176AC4">
        <w:t>==</w:t>
      </w:r>
      <w:r w:rsidR="002C3F9B">
        <w:t xml:space="preserve">  </w:t>
      </w:r>
      <w:r w:rsidRPr="00176AC4">
        <w:t>9</w:t>
      </w:r>
      <w:r w:rsidR="002C3F9B">
        <w:t xml:space="preserve">  </w:t>
      </w:r>
      <w:r w:rsidRPr="00176AC4">
        <w:t>para</w:t>
      </w:r>
      <w:r w:rsidR="002C3F9B">
        <w:t xml:space="preserve">  </w:t>
      </w:r>
      <w:r w:rsidRPr="00176AC4">
        <w:t>el</w:t>
      </w:r>
      <w:r w:rsidR="002C3F9B">
        <w:t xml:space="preserve">  </w:t>
      </w:r>
      <w:r w:rsidRPr="00176AC4">
        <w:t>objeto</w:t>
      </w:r>
      <w:r w:rsidR="002C3F9B">
        <w:t xml:space="preserve">  </w:t>
      </w:r>
      <w:r w:rsidRPr="00176AC4">
        <w:t>de</w:t>
      </w:r>
      <w:r w:rsidR="002C3F9B">
        <w:t xml:space="preserve">  </w:t>
      </w:r>
      <w:r w:rsidRPr="00176AC4">
        <w:t>documento,</w:t>
      </w:r>
    </w:p>
    <w:p w14:paraId="597A747D" w14:textId="3AF808E9" w:rsidR="00176AC4" w:rsidRPr="00176AC4" w:rsidRDefault="00176AC4" w:rsidP="00176AC4">
      <w:pPr>
        <w:pStyle w:val="Prrafodelista"/>
        <w:numPr>
          <w:ilvl w:val="0"/>
          <w:numId w:val="22"/>
        </w:numPr>
        <w:divId w:val="967707589"/>
      </w:pPr>
      <w:r w:rsidRPr="00176AC4">
        <w:t>hay</w:t>
      </w:r>
      <w:r w:rsidR="002C3F9B">
        <w:t xml:space="preserve">  </w:t>
      </w:r>
      <w:r w:rsidRPr="00176AC4">
        <w:t>algunos</w:t>
      </w:r>
      <w:r w:rsidR="002C3F9B">
        <w:t xml:space="preserve">  </w:t>
      </w:r>
      <w:r w:rsidRPr="00176AC4">
        <w:t>otros</w:t>
      </w:r>
      <w:r w:rsidR="002C3F9B">
        <w:t xml:space="preserve">  </w:t>
      </w:r>
      <w:r w:rsidRPr="00176AC4">
        <w:t>valores</w:t>
      </w:r>
      <w:r w:rsidR="002C3F9B">
        <w:t xml:space="preserve">  </w:t>
      </w:r>
      <w:r w:rsidRPr="00176AC4">
        <w:t>en</w:t>
      </w:r>
      <w:r w:rsidR="002C3F9B">
        <w:t xml:space="preserve">  </w:t>
      </w:r>
      <w:r w:rsidRPr="00176AC4">
        <w:t>la</w:t>
      </w:r>
      <w:r w:rsidR="002C3F9B">
        <w:t xml:space="preserve">  </w:t>
      </w:r>
      <w:hyperlink r:id="rId30" w:anchor="node" w:history="1">
        <w:r w:rsidRPr="00917563">
          <w:rPr>
            <w:rStyle w:val="Hipervnculo"/>
          </w:rPr>
          <w:t>especificación</w:t>
        </w:r>
      </w:hyperlink>
      <w:r w:rsidRPr="00176AC4">
        <w:t>.</w:t>
      </w:r>
    </w:p>
    <w:p w14:paraId="3E03042D" w14:textId="066F243D" w:rsidR="00176AC4" w:rsidRPr="00996B14" w:rsidRDefault="00917563" w:rsidP="0057153F">
      <w:pPr>
        <w:divId w:val="967707589"/>
        <w:rPr>
          <w:lang w:val="en-US"/>
        </w:rPr>
      </w:pPr>
      <w:r w:rsidRPr="00996B14">
        <w:rPr>
          <w:b/>
          <w:bCs/>
          <w:u w:val="single"/>
          <w:lang w:val="en-US"/>
        </w:rPr>
        <w:t>Por</w:t>
      </w:r>
      <w:r w:rsidR="002C3F9B">
        <w:rPr>
          <w:b/>
          <w:bCs/>
          <w:u w:val="single"/>
          <w:lang w:val="en-US"/>
        </w:rPr>
        <w:t xml:space="preserve">  </w:t>
      </w:r>
      <w:r w:rsidRPr="00996B14">
        <w:rPr>
          <w:b/>
          <w:bCs/>
          <w:u w:val="single"/>
          <w:lang w:val="en-US"/>
        </w:rPr>
        <w:t>ejemplo</w:t>
      </w:r>
      <w:r w:rsidRPr="00996B14">
        <w:rPr>
          <w:lang w:val="en-US"/>
        </w:rPr>
        <w:t>:</w:t>
      </w:r>
    </w:p>
    <w:p w14:paraId="1AF8C7E9" w14:textId="77777777" w:rsidR="00917563" w:rsidRPr="00996B14" w:rsidRDefault="009175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  <w:lang w:val="en-US"/>
        </w:rPr>
      </w:pPr>
      <w:r w:rsidRPr="00996B14">
        <w:rPr>
          <w:rFonts w:ascii="Consolas" w:hAnsi="Consolas" w:cs="Courier New"/>
          <w:color w:val="2B91AF"/>
          <w:sz w:val="17"/>
          <w:szCs w:val="17"/>
          <w:lang w:val="en-US"/>
        </w:rPr>
        <w:t>&lt;body&gt;</w:t>
      </w:r>
    </w:p>
    <w:p w14:paraId="5519ED77" w14:textId="137CBFD8" w:rsidR="00917563" w:rsidRPr="00996B14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917563" w:rsidRPr="00996B14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5EB7D46E" w14:textId="4255EB9B" w:rsidR="00917563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917563" w:rsidRPr="00755B81">
        <w:rPr>
          <w:rFonts w:ascii="Consolas" w:hAnsi="Consolas" w:cs="Courier New"/>
          <w:color w:val="0000FF"/>
          <w:sz w:val="17"/>
          <w:szCs w:val="17"/>
        </w:rPr>
        <w:t>let</w:t>
      </w: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917563" w:rsidRPr="00755B81">
        <w:rPr>
          <w:rFonts w:ascii="Consolas" w:hAnsi="Consolas" w:cs="Courier New"/>
          <w:color w:val="000000"/>
          <w:sz w:val="17"/>
          <w:szCs w:val="17"/>
        </w:rPr>
        <w:t>elem</w:t>
      </w: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917563" w:rsidRPr="00755B81">
        <w:rPr>
          <w:rFonts w:ascii="Consolas" w:hAnsi="Consolas" w:cs="Courier New"/>
          <w:color w:val="000000"/>
          <w:sz w:val="17"/>
          <w:szCs w:val="17"/>
        </w:rPr>
        <w:t>=</w:t>
      </w: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917563" w:rsidRPr="00755B81">
        <w:rPr>
          <w:rFonts w:ascii="Consolas" w:hAnsi="Consolas" w:cs="Courier New"/>
          <w:color w:val="000000"/>
          <w:sz w:val="17"/>
          <w:szCs w:val="17"/>
        </w:rPr>
        <w:t>document.body;</w:t>
      </w:r>
    </w:p>
    <w:p w14:paraId="4D5D76DF" w14:textId="7A287A32" w:rsidR="00917563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A62CF8" w14:textId="01F07B87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91756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vamos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examinar: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¿qué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tipo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nodo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elem?</w:t>
      </w:r>
    </w:p>
    <w:p w14:paraId="2317E569" w14:textId="5BA84182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917563">
        <w:rPr>
          <w:rFonts w:ascii="Consolas" w:hAnsi="Consolas" w:cs="Courier New"/>
          <w:color w:val="000000"/>
          <w:sz w:val="17"/>
          <w:szCs w:val="17"/>
        </w:rPr>
        <w:t>alert(elem.nodeType);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1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=&gt;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elemento</w:t>
      </w:r>
    </w:p>
    <w:p w14:paraId="66C8B346" w14:textId="003332B2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C92853B" w14:textId="565A9A98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91756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Y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primer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hijo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es...</w:t>
      </w:r>
    </w:p>
    <w:p w14:paraId="5C0E0B7D" w14:textId="1C1F547C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917563">
        <w:rPr>
          <w:rFonts w:ascii="Consolas" w:hAnsi="Consolas" w:cs="Courier New"/>
          <w:color w:val="000000"/>
          <w:sz w:val="17"/>
          <w:szCs w:val="17"/>
        </w:rPr>
        <w:t>alert(elem.firstChild.nodeType);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3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=&gt;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texto</w:t>
      </w:r>
    </w:p>
    <w:p w14:paraId="21DB9932" w14:textId="2F0EF5B0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090E464" w14:textId="4D3D27FD" w:rsid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91756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para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objeto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tipo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documento,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tipo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es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917563">
        <w:rPr>
          <w:rFonts w:ascii="Consolas" w:hAnsi="Consolas" w:cs="Courier New"/>
          <w:color w:val="008000"/>
          <w:sz w:val="17"/>
          <w:szCs w:val="17"/>
        </w:rPr>
        <w:t>9</w:t>
      </w:r>
    </w:p>
    <w:p w14:paraId="51967FE8" w14:textId="5BC4777E" w:rsidR="00917563" w:rsidRP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r w:rsidR="00917563" w:rsidRPr="00917563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917563" w:rsidRPr="00917563">
        <w:rPr>
          <w:rFonts w:ascii="Consolas" w:hAnsi="Consolas" w:cs="Courier New"/>
          <w:color w:val="000000"/>
          <w:sz w:val="17"/>
          <w:szCs w:val="17"/>
          <w:lang w:val="en-US"/>
        </w:rPr>
        <w:t>document.nodeType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917563" w:rsidRPr="00917563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917563" w:rsidRPr="0091756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917563" w:rsidRPr="00917563">
        <w:rPr>
          <w:rFonts w:ascii="Consolas" w:hAnsi="Consolas" w:cs="Courier New"/>
          <w:color w:val="008000"/>
          <w:sz w:val="17"/>
          <w:szCs w:val="17"/>
          <w:lang w:val="en-US"/>
        </w:rPr>
        <w:t>9</w:t>
      </w:r>
    </w:p>
    <w:p w14:paraId="15B5CE3D" w14:textId="4DE6C20D" w:rsidR="00917563" w:rsidRPr="0091756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81577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917563" w:rsidRPr="00917563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2618404B" w14:textId="333EDC4D" w:rsidR="00917563" w:rsidRDefault="00917563" w:rsidP="009175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18157792"/>
        <w:rPr>
          <w:rFonts w:ascii="Consolas" w:hAnsi="Consolas" w:cs="Courier New"/>
          <w:color w:val="2B91AF"/>
          <w:sz w:val="17"/>
          <w:szCs w:val="17"/>
          <w:lang w:val="en-US"/>
        </w:rPr>
      </w:pPr>
      <w:r w:rsidRPr="00917563">
        <w:rPr>
          <w:rFonts w:ascii="Consolas" w:hAnsi="Consolas" w:cs="Courier New"/>
          <w:color w:val="2B91AF"/>
          <w:sz w:val="17"/>
          <w:szCs w:val="17"/>
          <w:lang w:val="en-US"/>
        </w:rPr>
        <w:t>&lt;/body&gt;</w:t>
      </w:r>
    </w:p>
    <w:p w14:paraId="183EC066" w14:textId="22ADE5CA" w:rsidR="00917563" w:rsidRDefault="000D6FD9" w:rsidP="00917563">
      <w:pPr>
        <w:divId w:val="818157792"/>
      </w:pPr>
      <w:r w:rsidRPr="00A97F3E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scripts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modernos,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podemos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usar</w:t>
      </w:r>
      <w:r w:rsidR="002C3F9B">
        <w:rPr>
          <w:b/>
          <w:bCs/>
        </w:rPr>
        <w:t xml:space="preserve">  </w:t>
      </w:r>
      <w:r w:rsidRPr="00A97F3E">
        <w:rPr>
          <w:b/>
          <w:bCs/>
        </w:rPr>
        <w:t>instanceof</w:t>
      </w:r>
      <w:r w:rsidR="00A97F3E">
        <w:t>,</w:t>
      </w:r>
      <w:r w:rsidR="002C3F9B">
        <w:t xml:space="preserve">  </w:t>
      </w:r>
      <w:r w:rsidR="00A97F3E">
        <w:t>que</w:t>
      </w:r>
      <w:r w:rsidR="002C3F9B">
        <w:t xml:space="preserve">  </w:t>
      </w:r>
      <w:r w:rsidR="00A97F3E">
        <w:t>es</w:t>
      </w:r>
      <w:r w:rsidR="002C3F9B">
        <w:t xml:space="preserve">  </w:t>
      </w:r>
      <w:r w:rsidR="00A97F3E">
        <w:t>mucho</w:t>
      </w:r>
      <w:r w:rsidR="002C3F9B">
        <w:t xml:space="preserve">  </w:t>
      </w:r>
      <w:r w:rsidR="00A97F3E">
        <w:t>más</w:t>
      </w:r>
      <w:r w:rsidR="002C3F9B">
        <w:t xml:space="preserve">  </w:t>
      </w:r>
      <w:r w:rsidR="00A97F3E">
        <w:t>cómodo</w:t>
      </w:r>
      <w:r w:rsidR="002C3F9B">
        <w:t xml:space="preserve">  </w:t>
      </w:r>
      <w:r w:rsidR="00A97F3E">
        <w:t>y</w:t>
      </w:r>
      <w:r w:rsidR="002C3F9B">
        <w:t xml:space="preserve">  </w:t>
      </w:r>
      <w:r w:rsidR="00A97F3E">
        <w:t>fácil</w:t>
      </w:r>
      <w:r w:rsidR="002C3F9B">
        <w:t xml:space="preserve">  </w:t>
      </w:r>
      <w:r w:rsidR="00A97F3E">
        <w:t>en</w:t>
      </w:r>
      <w:r w:rsidR="002C3F9B">
        <w:t xml:space="preserve">  </w:t>
      </w:r>
      <w:r w:rsidR="00A97F3E">
        <w:t>general.</w:t>
      </w:r>
    </w:p>
    <w:p w14:paraId="1C7CBEEE" w14:textId="30E73D68" w:rsidR="00A97F3E" w:rsidRDefault="00244417" w:rsidP="00244417">
      <w:pPr>
        <w:pStyle w:val="Ttulo2"/>
        <w:divId w:val="818157792"/>
      </w:pPr>
      <w:bookmarkStart w:id="17" w:name="_Toc120740361"/>
      <w:r>
        <w:t>5.2.-</w:t>
      </w:r>
      <w:r w:rsidR="002C3F9B">
        <w:t xml:space="preserve">  </w:t>
      </w:r>
      <w:r w:rsidR="005242B1">
        <w:t>Tag:</w:t>
      </w:r>
      <w:r w:rsidR="002C3F9B">
        <w:t xml:space="preserve">  </w:t>
      </w:r>
      <w:r w:rsidR="00B12A67">
        <w:t>elem.</w:t>
      </w:r>
      <w:r w:rsidR="005242B1">
        <w:t>nodeName</w:t>
      </w:r>
      <w:r w:rsidR="002C3F9B">
        <w:t xml:space="preserve">  </w:t>
      </w:r>
      <w:r w:rsidR="005242B1">
        <w:t>y</w:t>
      </w:r>
      <w:r w:rsidR="002C3F9B">
        <w:t xml:space="preserve">  </w:t>
      </w:r>
      <w:r w:rsidR="00B12A67">
        <w:t>elem.</w:t>
      </w:r>
      <w:r w:rsidR="005242B1">
        <w:t>tagName.</w:t>
      </w:r>
      <w:bookmarkEnd w:id="17"/>
    </w:p>
    <w:p w14:paraId="46CA2DBD" w14:textId="1CA83686" w:rsidR="005242B1" w:rsidRDefault="005D24B9" w:rsidP="005242B1">
      <w:pPr>
        <w:divId w:val="818157792"/>
      </w:pPr>
      <w:r>
        <w:t>Ambas</w:t>
      </w:r>
      <w:r w:rsidR="002C3F9B">
        <w:t xml:space="preserve">  </w:t>
      </w:r>
      <w:r>
        <w:t>sirven</w:t>
      </w:r>
      <w:r w:rsidR="002C3F9B">
        <w:t xml:space="preserve">  </w:t>
      </w:r>
      <w:r>
        <w:t>para</w:t>
      </w:r>
      <w:r w:rsidR="002C3F9B">
        <w:t xml:space="preserve">  </w:t>
      </w:r>
      <w:r>
        <w:t>leer</w:t>
      </w:r>
      <w:r w:rsidR="002C3F9B">
        <w:t xml:space="preserve">  </w:t>
      </w:r>
      <w:r>
        <w:t>el</w:t>
      </w:r>
      <w:r w:rsidR="002C3F9B">
        <w:t xml:space="preserve">  </w:t>
      </w:r>
      <w:r>
        <w:t>nombre</w:t>
      </w:r>
      <w:r w:rsidR="002C3F9B">
        <w:t xml:space="preserve">  </w:t>
      </w:r>
      <w:r>
        <w:t>de</w:t>
      </w:r>
      <w:r w:rsidR="002C3F9B">
        <w:t xml:space="preserve">  </w:t>
      </w:r>
      <w:r>
        <w:t>etiqueta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nodo.</w:t>
      </w:r>
      <w:r w:rsidR="002C3F9B">
        <w:t xml:space="preserve">  </w:t>
      </w:r>
      <w:r w:rsidR="0046576F">
        <w:t>Pero:</w:t>
      </w:r>
    </w:p>
    <w:p w14:paraId="609859E8" w14:textId="7EE0583E" w:rsidR="0046576F" w:rsidRPr="0046576F" w:rsidRDefault="0046576F" w:rsidP="0046576F">
      <w:pPr>
        <w:numPr>
          <w:ilvl w:val="0"/>
          <w:numId w:val="23"/>
        </w:numPr>
        <w:spacing w:after="0"/>
        <w:divId w:val="818157792"/>
      </w:pPr>
      <w:r w:rsidRPr="0046576F">
        <w:t>La</w:t>
      </w:r>
      <w:r w:rsidR="002C3F9B">
        <w:t xml:space="preserve">  </w:t>
      </w:r>
      <w:r w:rsidRPr="0046576F">
        <w:t>propiedad</w:t>
      </w:r>
      <w:r w:rsidR="002C3F9B">
        <w:t xml:space="preserve">  </w:t>
      </w:r>
      <w:r w:rsidRPr="0046576F">
        <w:rPr>
          <w:b/>
          <w:bCs/>
        </w:rPr>
        <w:t>tagName</w:t>
      </w:r>
      <w:r w:rsidR="002C3F9B">
        <w:t xml:space="preserve">  </w:t>
      </w:r>
      <w:r w:rsidRPr="0046576F">
        <w:t>existe</w:t>
      </w:r>
      <w:r w:rsidR="002C3F9B">
        <w:t xml:space="preserve">  </w:t>
      </w:r>
      <w:r w:rsidRPr="0046576F">
        <w:t>solo</w:t>
      </w:r>
      <w:r w:rsidR="002C3F9B">
        <w:t xml:space="preserve">  </w:t>
      </w:r>
      <w:r w:rsidRPr="0046576F">
        <w:t>para</w:t>
      </w:r>
      <w:r w:rsidR="002C3F9B">
        <w:t xml:space="preserve">  </w:t>
      </w:r>
      <w:r w:rsidRPr="0046576F">
        <w:t>los</w:t>
      </w:r>
      <w:r w:rsidR="002C3F9B">
        <w:t xml:space="preserve">  </w:t>
      </w:r>
      <w:r w:rsidRPr="0046576F">
        <w:t>nodos</w:t>
      </w:r>
      <w:r w:rsidR="002C3F9B">
        <w:t xml:space="preserve">  </w:t>
      </w:r>
      <w:r w:rsidRPr="0046576F">
        <w:t>Element.</w:t>
      </w:r>
    </w:p>
    <w:p w14:paraId="4FBDF255" w14:textId="2CF98D78" w:rsidR="0046576F" w:rsidRPr="0046576F" w:rsidRDefault="0046576F" w:rsidP="0046576F">
      <w:pPr>
        <w:numPr>
          <w:ilvl w:val="0"/>
          <w:numId w:val="23"/>
        </w:numPr>
        <w:spacing w:after="0"/>
        <w:divId w:val="818157792"/>
      </w:pPr>
      <w:r w:rsidRPr="0046576F">
        <w:t>El</w:t>
      </w:r>
      <w:r w:rsidR="002C3F9B">
        <w:t xml:space="preserve">  </w:t>
      </w:r>
      <w:r w:rsidRPr="0046576F">
        <w:rPr>
          <w:b/>
          <w:bCs/>
        </w:rPr>
        <w:t>nodeName</w:t>
      </w:r>
      <w:r w:rsidR="002C3F9B">
        <w:t xml:space="preserve">  </w:t>
      </w:r>
      <w:r w:rsidRPr="0046576F">
        <w:t>se</w:t>
      </w:r>
      <w:r w:rsidR="002C3F9B">
        <w:t xml:space="preserve">  </w:t>
      </w:r>
      <w:r w:rsidRPr="0046576F">
        <w:t>define</w:t>
      </w:r>
      <w:r w:rsidR="002C3F9B">
        <w:t xml:space="preserve">  </w:t>
      </w:r>
      <w:r w:rsidRPr="0046576F">
        <w:t>para</w:t>
      </w:r>
      <w:r w:rsidR="002C3F9B">
        <w:t xml:space="preserve">  </w:t>
      </w:r>
      <w:r w:rsidRPr="0046576F">
        <w:t>cualquier</w:t>
      </w:r>
      <w:r w:rsidR="002C3F9B">
        <w:t xml:space="preserve">  </w:t>
      </w:r>
      <w:r w:rsidRPr="0046576F">
        <w:t>Node:</w:t>
      </w:r>
    </w:p>
    <w:p w14:paraId="45068F54" w14:textId="5CDEED0A" w:rsidR="0046576F" w:rsidRPr="0046576F" w:rsidRDefault="0046576F" w:rsidP="0046576F">
      <w:pPr>
        <w:numPr>
          <w:ilvl w:val="1"/>
          <w:numId w:val="23"/>
        </w:numPr>
        <w:spacing w:after="0"/>
        <w:divId w:val="818157792"/>
      </w:pPr>
      <w:r w:rsidRPr="0046576F">
        <w:t>para</w:t>
      </w:r>
      <w:r w:rsidR="002C3F9B">
        <w:t xml:space="preserve">  </w:t>
      </w:r>
      <w:r w:rsidRPr="0046576F">
        <w:t>los</w:t>
      </w:r>
      <w:r w:rsidR="002C3F9B">
        <w:t xml:space="preserve">  </w:t>
      </w:r>
      <w:r w:rsidRPr="0046576F">
        <w:t>elementos,</w:t>
      </w:r>
      <w:r w:rsidR="002C3F9B">
        <w:t xml:space="preserve">  </w:t>
      </w:r>
      <w:r w:rsidRPr="0046576F">
        <w:t>significa</w:t>
      </w:r>
      <w:r w:rsidR="002C3F9B">
        <w:t xml:space="preserve">  </w:t>
      </w:r>
      <w:r w:rsidRPr="0046576F">
        <w:t>lo</w:t>
      </w:r>
      <w:r w:rsidR="002C3F9B">
        <w:t xml:space="preserve">  </w:t>
      </w:r>
      <w:r w:rsidRPr="0046576F">
        <w:t>mismo</w:t>
      </w:r>
      <w:r w:rsidR="002C3F9B">
        <w:t xml:space="preserve">  </w:t>
      </w:r>
      <w:r w:rsidRPr="0046576F">
        <w:t>que</w:t>
      </w:r>
      <w:r w:rsidR="002C3F9B">
        <w:t xml:space="preserve">  </w:t>
      </w:r>
      <w:r w:rsidRPr="0046576F">
        <w:t>tagName.</w:t>
      </w:r>
    </w:p>
    <w:p w14:paraId="5492F72D" w14:textId="5B41B88C" w:rsidR="00A575F3" w:rsidRDefault="0046576F" w:rsidP="0046576F">
      <w:pPr>
        <w:numPr>
          <w:ilvl w:val="1"/>
          <w:numId w:val="23"/>
        </w:numPr>
        <w:divId w:val="818157792"/>
      </w:pPr>
      <w:r w:rsidRPr="0046576F">
        <w:t>para</w:t>
      </w:r>
      <w:r w:rsidR="002C3F9B">
        <w:t xml:space="preserve">  </w:t>
      </w:r>
      <w:r w:rsidRPr="0046576F">
        <w:t>otros</w:t>
      </w:r>
      <w:r w:rsidR="002C3F9B">
        <w:t xml:space="preserve">  </w:t>
      </w:r>
      <w:r w:rsidRPr="0046576F">
        <w:t>tipos</w:t>
      </w:r>
      <w:r w:rsidR="002C3F9B">
        <w:t xml:space="preserve">  </w:t>
      </w:r>
      <w:r w:rsidRPr="0046576F">
        <w:t>de</w:t>
      </w:r>
      <w:r w:rsidR="002C3F9B">
        <w:t xml:space="preserve">  </w:t>
      </w:r>
      <w:r w:rsidRPr="0046576F">
        <w:t>nodo</w:t>
      </w:r>
      <w:r w:rsidR="002C3F9B">
        <w:t xml:space="preserve">  </w:t>
      </w:r>
      <w:r w:rsidRPr="0046576F">
        <w:t>(texto,</w:t>
      </w:r>
      <w:r w:rsidR="002C3F9B">
        <w:t xml:space="preserve">  </w:t>
      </w:r>
      <w:r w:rsidRPr="0046576F">
        <w:t>comentario,</w:t>
      </w:r>
      <w:r w:rsidR="002C3F9B">
        <w:t xml:space="preserve">  </w:t>
      </w:r>
      <w:r w:rsidRPr="0046576F">
        <w:t>etc.)</w:t>
      </w:r>
      <w:r w:rsidR="002C3F9B">
        <w:t xml:space="preserve">  </w:t>
      </w:r>
      <w:r w:rsidRPr="0046576F">
        <w:t>tiene</w:t>
      </w:r>
      <w:r w:rsidR="002C3F9B">
        <w:t xml:space="preserve">  </w:t>
      </w:r>
      <w:r w:rsidRPr="0046576F">
        <w:t>una</w:t>
      </w:r>
      <w:r w:rsidR="002C3F9B">
        <w:t xml:space="preserve">  </w:t>
      </w:r>
      <w:r w:rsidRPr="0046576F">
        <w:t>cadena</w:t>
      </w:r>
      <w:r w:rsidR="002C3F9B">
        <w:t xml:space="preserve">  </w:t>
      </w:r>
      <w:r w:rsidRPr="0046576F">
        <w:t>con</w:t>
      </w:r>
      <w:r w:rsidR="002C3F9B">
        <w:t xml:space="preserve">  </w:t>
      </w:r>
      <w:r w:rsidRPr="0046576F">
        <w:t>el</w:t>
      </w:r>
      <w:r w:rsidR="002C3F9B">
        <w:t xml:space="preserve">  </w:t>
      </w:r>
      <w:r w:rsidRPr="0046576F">
        <w:t>tipo</w:t>
      </w:r>
      <w:r w:rsidR="002C3F9B">
        <w:t xml:space="preserve">  </w:t>
      </w:r>
      <w:r w:rsidRPr="0046576F">
        <w:t>de</w:t>
      </w:r>
      <w:r w:rsidR="002C3F9B">
        <w:t xml:space="preserve">  </w:t>
      </w:r>
      <w:r w:rsidRPr="0046576F">
        <w:t>nodo.</w:t>
      </w:r>
    </w:p>
    <w:p w14:paraId="27B56B4D" w14:textId="5FE355DD" w:rsidR="0046576F" w:rsidRDefault="00D31EF0" w:rsidP="00A575F3">
      <w:pPr>
        <w:divId w:val="818157792"/>
      </w:pPr>
      <w:r>
        <w:t>En</w:t>
      </w:r>
      <w:r w:rsidR="002C3F9B">
        <w:t xml:space="preserve">  </w:t>
      </w:r>
      <w:r>
        <w:t>otras</w:t>
      </w:r>
      <w:r w:rsidR="002C3F9B">
        <w:t xml:space="preserve">  </w:t>
      </w:r>
      <w:r>
        <w:t>p</w:t>
      </w:r>
      <w:r w:rsidR="00A17C80">
        <w:t>alabras,</w:t>
      </w:r>
      <w:r w:rsidR="002C3F9B">
        <w:t xml:space="preserve">  </w:t>
      </w:r>
      <w:r w:rsidR="00A17C80" w:rsidRPr="00A575F3">
        <w:rPr>
          <w:b/>
          <w:bCs/>
        </w:rPr>
        <w:t>tagName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solo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compatible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con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nodos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elementos</w:t>
      </w:r>
      <w:r w:rsidR="002C3F9B">
        <w:t xml:space="preserve">  </w:t>
      </w:r>
      <w:r w:rsidR="00A17C80">
        <w:t>(ya</w:t>
      </w:r>
      <w:r w:rsidR="002C3F9B">
        <w:t xml:space="preserve">  </w:t>
      </w:r>
      <w:r w:rsidR="00A17C80">
        <w:t>que</w:t>
      </w:r>
      <w:r w:rsidR="002C3F9B">
        <w:t xml:space="preserve">  </w:t>
      </w:r>
      <w:r w:rsidR="00A17C80">
        <w:t>se</w:t>
      </w:r>
      <w:r w:rsidR="002C3F9B">
        <w:t xml:space="preserve">  </w:t>
      </w:r>
      <w:r w:rsidR="00A17C80">
        <w:t>origina</w:t>
      </w:r>
      <w:r w:rsidR="002C3F9B">
        <w:t xml:space="preserve">  </w:t>
      </w:r>
      <w:r w:rsidR="00A17C80">
        <w:t>en</w:t>
      </w:r>
      <w:r w:rsidR="002C3F9B">
        <w:t xml:space="preserve">  </w:t>
      </w:r>
      <w:r w:rsidR="00A17C80">
        <w:t>la</w:t>
      </w:r>
      <w:r w:rsidR="002C3F9B">
        <w:t xml:space="preserve">  </w:t>
      </w:r>
      <w:r w:rsidR="00A17C80">
        <w:t>clase</w:t>
      </w:r>
      <w:r w:rsidR="002C3F9B">
        <w:t xml:space="preserve">  </w:t>
      </w:r>
      <w:r w:rsidR="00A17C80">
        <w:t>Element),</w:t>
      </w:r>
      <w:r w:rsidR="002C3F9B">
        <w:t xml:space="preserve">  </w:t>
      </w:r>
      <w:r w:rsidR="00A17C80">
        <w:t>mientras</w:t>
      </w:r>
      <w:r w:rsidR="002C3F9B">
        <w:t xml:space="preserve">  </w:t>
      </w:r>
      <w:r w:rsidR="00A17C80">
        <w:t>que</w:t>
      </w:r>
      <w:r w:rsidR="002C3F9B">
        <w:t xml:space="preserve">  </w:t>
      </w:r>
      <w:r w:rsidR="00A17C80" w:rsidRPr="00A575F3">
        <w:rPr>
          <w:b/>
          <w:bCs/>
        </w:rPr>
        <w:t>nodeName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puede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decir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algo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sobre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otros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tipos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="00A17C80" w:rsidRPr="00A575F3">
        <w:rPr>
          <w:b/>
          <w:bCs/>
        </w:rPr>
        <w:t>nodos</w:t>
      </w:r>
      <w:r w:rsidR="00A17C80">
        <w:t>.</w:t>
      </w:r>
    </w:p>
    <w:p w14:paraId="2A739529" w14:textId="1079A456" w:rsidR="00AF109C" w:rsidRDefault="00AF109C" w:rsidP="00A575F3">
      <w:pPr>
        <w:divId w:val="818157792"/>
      </w:pPr>
      <w:r w:rsidRPr="00AF109C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nombre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etiqueta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siempre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está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mayúsculas,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excepto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modo</w:t>
      </w:r>
      <w:r w:rsidR="002C3F9B">
        <w:rPr>
          <w:b/>
          <w:bCs/>
        </w:rPr>
        <w:t xml:space="preserve">  </w:t>
      </w:r>
      <w:r w:rsidRPr="00AF109C">
        <w:rPr>
          <w:b/>
          <w:bCs/>
        </w:rPr>
        <w:t>XML</w:t>
      </w:r>
      <w:r>
        <w:t>.</w:t>
      </w:r>
    </w:p>
    <w:p w14:paraId="037CC47B" w14:textId="57821AE5" w:rsidR="00B12A67" w:rsidRDefault="00924F4A" w:rsidP="00924F4A">
      <w:pPr>
        <w:pStyle w:val="Ttulo2"/>
        <w:divId w:val="818157792"/>
      </w:pPr>
      <w:bookmarkStart w:id="18" w:name="_Toc120740362"/>
      <w:r>
        <w:t>5.3.-</w:t>
      </w:r>
      <w:r w:rsidR="002C3F9B">
        <w:t xml:space="preserve">  </w:t>
      </w:r>
      <w:r>
        <w:t>innerHTML:</w:t>
      </w:r>
      <w:r w:rsidR="002C3F9B">
        <w:t xml:space="preserve">  </w:t>
      </w:r>
      <w:r>
        <w:t>los</w:t>
      </w:r>
      <w:r w:rsidR="002C3F9B">
        <w:t xml:space="preserve">  </w:t>
      </w:r>
      <w:r>
        <w:t>contenidos.</w:t>
      </w:r>
      <w:bookmarkEnd w:id="18"/>
    </w:p>
    <w:p w14:paraId="4AD26D6F" w14:textId="158C90F2" w:rsidR="00924F4A" w:rsidRPr="00924F4A" w:rsidRDefault="00FC2708" w:rsidP="00FC2708">
      <w:pPr>
        <w:divId w:val="818157792"/>
      </w:pPr>
      <w:r>
        <w:t>La</w:t>
      </w:r>
      <w:r w:rsidR="002C3F9B">
        <w:t xml:space="preserve">  </w:t>
      </w:r>
      <w:r>
        <w:t>propiedad</w:t>
      </w:r>
      <w:r w:rsidR="002C3F9B">
        <w:t xml:space="preserve">  </w:t>
      </w:r>
      <w:r w:rsidRPr="00A4161B">
        <w:rPr>
          <w:b/>
          <w:bCs/>
        </w:rPr>
        <w:t>innerHTML</w:t>
      </w:r>
      <w:r w:rsidR="002C3F9B">
        <w:t xml:space="preserve">  </w:t>
      </w:r>
      <w:r w:rsidRPr="00A4161B">
        <w:rPr>
          <w:b/>
          <w:bCs/>
        </w:rPr>
        <w:t>permite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obtener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dentro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del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elemento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como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un</w:t>
      </w:r>
      <w:r w:rsidR="002C3F9B">
        <w:rPr>
          <w:b/>
          <w:bCs/>
        </w:rPr>
        <w:t xml:space="preserve">  </w:t>
      </w:r>
      <w:r w:rsidRPr="00A4161B">
        <w:rPr>
          <w:b/>
          <w:bCs/>
        </w:rPr>
        <w:t>string</w:t>
      </w:r>
      <w:r>
        <w:t>.</w:t>
      </w:r>
      <w:r w:rsidR="002C3F9B">
        <w:t xml:space="preserve">  </w:t>
      </w:r>
      <w:r>
        <w:t>También</w:t>
      </w:r>
      <w:r w:rsidR="002C3F9B">
        <w:t xml:space="preserve">  </w:t>
      </w:r>
      <w:r>
        <w:t>podemos</w:t>
      </w:r>
      <w:r w:rsidR="002C3F9B">
        <w:t xml:space="preserve">  </w:t>
      </w:r>
      <w:r>
        <w:t>modificarlo.</w:t>
      </w:r>
      <w:r w:rsidR="002C3F9B">
        <w:t xml:space="preserve">  </w:t>
      </w:r>
      <w:r w:rsidR="00A4161B">
        <w:t>Además,</w:t>
      </w:r>
      <w:r w:rsidR="002C3F9B">
        <w:t xml:space="preserve">  </w:t>
      </w:r>
      <w:r w:rsidR="00A4161B" w:rsidRPr="00A4161B">
        <w:rPr>
          <w:b/>
          <w:bCs/>
        </w:rPr>
        <w:t>podemos</w:t>
      </w:r>
      <w:r w:rsidR="002C3F9B">
        <w:rPr>
          <w:b/>
          <w:bCs/>
        </w:rPr>
        <w:t xml:space="preserve">  </w:t>
      </w:r>
      <w:r w:rsidR="00A4161B" w:rsidRPr="00A4161B">
        <w:rPr>
          <w:b/>
          <w:bCs/>
        </w:rPr>
        <w:t>intentar</w:t>
      </w:r>
      <w:r w:rsidR="002C3F9B">
        <w:rPr>
          <w:b/>
          <w:bCs/>
        </w:rPr>
        <w:t xml:space="preserve">  </w:t>
      </w:r>
      <w:r w:rsidR="00A4161B" w:rsidRPr="00A4161B">
        <w:rPr>
          <w:b/>
          <w:bCs/>
        </w:rPr>
        <w:t>insertar</w:t>
      </w:r>
      <w:r w:rsidR="002C3F9B">
        <w:rPr>
          <w:b/>
          <w:bCs/>
        </w:rPr>
        <w:t xml:space="preserve">  </w:t>
      </w:r>
      <w:r w:rsidR="00A4161B" w:rsidRPr="00A4161B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="00A4161B" w:rsidRPr="00A4161B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="00A4161B" w:rsidRPr="00A4161B">
        <w:rPr>
          <w:b/>
          <w:bCs/>
        </w:rPr>
        <w:t>válido</w:t>
      </w:r>
      <w:r w:rsidR="00A4161B" w:rsidRPr="00A4161B">
        <w:t>,</w:t>
      </w:r>
      <w:r w:rsidR="002C3F9B">
        <w:t xml:space="preserve">  </w:t>
      </w:r>
      <w:r w:rsidR="00A4161B" w:rsidRPr="00A4161B">
        <w:t>el</w:t>
      </w:r>
      <w:r w:rsidR="002C3F9B">
        <w:t xml:space="preserve">  </w:t>
      </w:r>
      <w:r w:rsidR="00A4161B" w:rsidRPr="00A4161B">
        <w:t>navegador</w:t>
      </w:r>
      <w:r w:rsidR="002C3F9B">
        <w:t xml:space="preserve">  </w:t>
      </w:r>
      <w:r w:rsidR="00A4161B" w:rsidRPr="00A4161B">
        <w:t>corregirá</w:t>
      </w:r>
      <w:r w:rsidR="002C3F9B">
        <w:t xml:space="preserve">  </w:t>
      </w:r>
      <w:r w:rsidR="00A4161B" w:rsidRPr="00A4161B">
        <w:t>nuestros</w:t>
      </w:r>
      <w:r w:rsidR="002C3F9B">
        <w:t xml:space="preserve">  </w:t>
      </w:r>
      <w:r w:rsidR="00A4161B" w:rsidRPr="00A4161B">
        <w:t>errores:</w:t>
      </w:r>
    </w:p>
    <w:p w14:paraId="418962C6" w14:textId="77777777" w:rsidR="00A4161B" w:rsidRDefault="00A41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&lt;body&gt;</w:t>
      </w:r>
    </w:p>
    <w:p w14:paraId="4E9F2144" w14:textId="720510D4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9CC17A7" w14:textId="70854260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4161B"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35B4355D" w14:textId="1C072237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A4161B">
        <w:rPr>
          <w:rFonts w:ascii="Consolas" w:hAnsi="Consolas" w:cs="Courier New"/>
          <w:color w:val="000000"/>
          <w:sz w:val="17"/>
          <w:szCs w:val="17"/>
        </w:rPr>
        <w:t>document.body.innerHTML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A31515"/>
          <w:sz w:val="17"/>
          <w:szCs w:val="17"/>
        </w:rPr>
        <w:t>'&lt;b&gt;prueba'</w:t>
      </w:r>
      <w:r w:rsidR="00A4161B"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olvidé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cerrar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etiqueta</w:t>
      </w:r>
    </w:p>
    <w:p w14:paraId="5D700680" w14:textId="4F5540B2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A4161B">
        <w:rPr>
          <w:rFonts w:ascii="Consolas" w:hAnsi="Consolas" w:cs="Courier New"/>
          <w:color w:val="000000"/>
          <w:sz w:val="17"/>
          <w:szCs w:val="17"/>
        </w:rPr>
        <w:t>alert(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0000"/>
          <w:sz w:val="17"/>
          <w:szCs w:val="17"/>
        </w:rPr>
        <w:t>document.body.innerHTML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&lt;b&gt;prueba&lt;/b&gt;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4161B">
        <w:rPr>
          <w:rFonts w:ascii="Consolas" w:hAnsi="Consolas" w:cs="Courier New"/>
          <w:color w:val="008000"/>
          <w:sz w:val="17"/>
          <w:szCs w:val="17"/>
        </w:rPr>
        <w:t>(arreglado)</w:t>
      </w:r>
    </w:p>
    <w:p w14:paraId="2DB654E9" w14:textId="164CCC6A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4161B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46E44483" w14:textId="6858DF4F" w:rsidR="00A4161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4851607" w14:textId="4DFC1952" w:rsidR="00A4161B" w:rsidRDefault="00A4161B" w:rsidP="00A416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623970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31AEC9B3" w14:textId="6FD22AE6" w:rsidR="00A4161B" w:rsidRDefault="00A4161B" w:rsidP="00A4161B">
      <w:pPr>
        <w:divId w:val="862397098"/>
      </w:pPr>
      <w:r>
        <w:t>Si</w:t>
      </w:r>
      <w:r w:rsidR="002C3F9B">
        <w:t xml:space="preserve">  </w:t>
      </w:r>
      <w:r>
        <w:t>se</w:t>
      </w:r>
      <w:r w:rsidR="002C3F9B">
        <w:t xml:space="preserve">  </w:t>
      </w:r>
      <w:r>
        <w:t>insertan</w:t>
      </w:r>
      <w:r w:rsidR="002C3F9B">
        <w:t xml:space="preserve">  </w:t>
      </w:r>
      <w:r w:rsidR="003F62BF">
        <w:t>etiquetas</w:t>
      </w:r>
      <w:r w:rsidR="002C3F9B">
        <w:t xml:space="preserve">  </w:t>
      </w:r>
      <w:r w:rsidR="003F62BF">
        <w:t>&lt;script&gt;</w:t>
      </w:r>
      <w:r w:rsidR="002C3F9B">
        <w:t xml:space="preserve">  </w:t>
      </w:r>
      <w:r w:rsidR="003F62BF">
        <w:t>haciendo</w:t>
      </w:r>
      <w:r w:rsidR="002C3F9B">
        <w:t xml:space="preserve">  </w:t>
      </w:r>
      <w:r w:rsidR="003F62BF">
        <w:t>uso</w:t>
      </w:r>
      <w:r w:rsidR="002C3F9B">
        <w:t xml:space="preserve">  </w:t>
      </w:r>
      <w:r w:rsidR="003F62BF">
        <w:t>de</w:t>
      </w:r>
      <w:r w:rsidR="002C3F9B">
        <w:t xml:space="preserve">  </w:t>
      </w:r>
      <w:r w:rsidR="003F62BF">
        <w:t>innerHTML,</w:t>
      </w:r>
      <w:r w:rsidR="002C3F9B">
        <w:t xml:space="preserve">  </w:t>
      </w:r>
      <w:r w:rsidR="003F62BF" w:rsidRPr="003F62BF">
        <w:t>se</w:t>
      </w:r>
      <w:r w:rsidR="002C3F9B">
        <w:t xml:space="preserve">  </w:t>
      </w:r>
      <w:r w:rsidR="003F62BF" w:rsidRPr="003F62BF">
        <w:t>convierte</w:t>
      </w:r>
      <w:r w:rsidR="002C3F9B">
        <w:t xml:space="preserve">  </w:t>
      </w:r>
      <w:r w:rsidR="003F62BF" w:rsidRPr="003F62BF">
        <w:t>en</w:t>
      </w:r>
      <w:r w:rsidR="002C3F9B">
        <w:t xml:space="preserve">  </w:t>
      </w:r>
      <w:r w:rsidR="003F62BF" w:rsidRPr="003F62BF">
        <w:t>parte</w:t>
      </w:r>
      <w:r w:rsidR="002C3F9B">
        <w:t xml:space="preserve">  </w:t>
      </w:r>
      <w:r w:rsidR="003F62BF" w:rsidRPr="003F62BF">
        <w:t>de</w:t>
      </w:r>
      <w:r w:rsidR="002C3F9B">
        <w:t xml:space="preserve">  </w:t>
      </w:r>
      <w:r w:rsidR="003F62BF" w:rsidRPr="003F62BF">
        <w:t>HTML,</w:t>
      </w:r>
      <w:r w:rsidR="002C3F9B">
        <w:t xml:space="preserve">  </w:t>
      </w:r>
      <w:r w:rsidR="003F62BF" w:rsidRPr="003F62BF">
        <w:t>pero</w:t>
      </w:r>
      <w:r w:rsidR="002C3F9B">
        <w:t xml:space="preserve">  </w:t>
      </w:r>
      <w:r w:rsidR="003F62BF" w:rsidRPr="003F62BF">
        <w:t>no</w:t>
      </w:r>
      <w:r w:rsidR="002C3F9B">
        <w:t xml:space="preserve">  </w:t>
      </w:r>
      <w:r w:rsidR="003F62BF" w:rsidRPr="003F62BF">
        <w:t>se</w:t>
      </w:r>
      <w:r w:rsidR="002C3F9B">
        <w:t xml:space="preserve">  </w:t>
      </w:r>
      <w:r w:rsidR="003F62BF" w:rsidRPr="003F62BF">
        <w:t>ejecuta.</w:t>
      </w:r>
    </w:p>
    <w:p w14:paraId="1B5749B2" w14:textId="414E12AF" w:rsidR="003F62BF" w:rsidRPr="003F62BF" w:rsidRDefault="003F62BF" w:rsidP="00A4161B">
      <w:pPr>
        <w:divId w:val="862397098"/>
        <w:rPr>
          <w:b/>
          <w:bCs/>
          <w:u w:val="single"/>
        </w:rPr>
      </w:pPr>
      <w:r w:rsidRPr="003F62BF">
        <w:rPr>
          <w:b/>
          <w:bCs/>
          <w:u w:val="single"/>
        </w:rPr>
        <w:t>“innerHTML</w:t>
      </w:r>
      <w:r w:rsidR="00727B5C">
        <w:rPr>
          <w:b/>
          <w:bCs/>
          <w:u w:val="single"/>
        </w:rPr>
        <w:t>+</w:t>
      </w:r>
      <w:r w:rsidRPr="003F62BF">
        <w:rPr>
          <w:b/>
          <w:bCs/>
          <w:u w:val="single"/>
        </w:rPr>
        <w:t>=”</w:t>
      </w:r>
      <w:r w:rsidR="002C3F9B">
        <w:rPr>
          <w:b/>
          <w:bCs/>
          <w:u w:val="single"/>
        </w:rPr>
        <w:t xml:space="preserve">  </w:t>
      </w:r>
      <w:r w:rsidR="00727B5C">
        <w:rPr>
          <w:b/>
          <w:bCs/>
          <w:u w:val="single"/>
        </w:rPr>
        <w:t>sobreescribe</w:t>
      </w:r>
      <w:r w:rsidR="002C3F9B">
        <w:rPr>
          <w:b/>
          <w:bCs/>
          <w:u w:val="single"/>
        </w:rPr>
        <w:t xml:space="preserve">  </w:t>
      </w:r>
      <w:r w:rsidR="00727B5C">
        <w:rPr>
          <w:b/>
          <w:bCs/>
          <w:u w:val="single"/>
        </w:rPr>
        <w:t>el</w:t>
      </w:r>
      <w:r w:rsidR="002C3F9B">
        <w:rPr>
          <w:b/>
          <w:bCs/>
          <w:u w:val="single"/>
        </w:rPr>
        <w:t xml:space="preserve">  </w:t>
      </w:r>
      <w:r w:rsidR="00727B5C">
        <w:rPr>
          <w:b/>
          <w:bCs/>
          <w:u w:val="single"/>
        </w:rPr>
        <w:t>código</w:t>
      </w:r>
      <w:r w:rsidR="002C3F9B">
        <w:rPr>
          <w:b/>
          <w:bCs/>
          <w:u w:val="single"/>
        </w:rPr>
        <w:t xml:space="preserve">  </w:t>
      </w:r>
      <w:r w:rsidR="00727B5C">
        <w:rPr>
          <w:b/>
          <w:bCs/>
          <w:u w:val="single"/>
        </w:rPr>
        <w:t>completo:</w:t>
      </w:r>
    </w:p>
    <w:p w14:paraId="62E493D0" w14:textId="772A926B" w:rsidR="00025893" w:rsidRPr="00025893" w:rsidRDefault="000258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867992"/>
        <w:rPr>
          <w:rFonts w:ascii="Consolas" w:hAnsi="Consolas" w:cs="Courier New"/>
          <w:sz w:val="17"/>
          <w:szCs w:val="17"/>
          <w:lang w:val="en-US"/>
        </w:rPr>
      </w:pPr>
      <w:r w:rsidRPr="00025893">
        <w:rPr>
          <w:rFonts w:ascii="Consolas" w:hAnsi="Consolas" w:cs="Courier New"/>
          <w:color w:val="000000"/>
          <w:sz w:val="17"/>
          <w:szCs w:val="17"/>
          <w:lang w:val="en-US"/>
        </w:rPr>
        <w:t>chatDiv.innerHTML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025893">
        <w:rPr>
          <w:rFonts w:ascii="Consolas" w:hAnsi="Consolas" w:cs="Courier New"/>
          <w:color w:val="000000"/>
          <w:sz w:val="17"/>
          <w:szCs w:val="17"/>
          <w:lang w:val="en-US"/>
        </w:rPr>
        <w:t>+=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025893">
        <w:rPr>
          <w:rFonts w:ascii="Consolas" w:hAnsi="Consolas" w:cs="Courier New"/>
          <w:color w:val="A31515"/>
          <w:sz w:val="17"/>
          <w:szCs w:val="17"/>
          <w:lang w:val="en-US"/>
        </w:rPr>
        <w:t>"&lt;div&gt;Hola&lt;img</w:t>
      </w:r>
      <w:r w:rsidR="002C3F9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Pr="00025893">
        <w:rPr>
          <w:rFonts w:ascii="Consolas" w:hAnsi="Consolas" w:cs="Courier New"/>
          <w:color w:val="A31515"/>
          <w:sz w:val="17"/>
          <w:szCs w:val="17"/>
          <w:lang w:val="en-US"/>
        </w:rPr>
        <w:t>src='smile.gif'/&gt;</w:t>
      </w:r>
      <w:r w:rsidR="002C3F9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Pr="00025893">
        <w:rPr>
          <w:rFonts w:ascii="Consolas" w:hAnsi="Consolas" w:cs="Courier New"/>
          <w:color w:val="A31515"/>
          <w:sz w:val="17"/>
          <w:szCs w:val="17"/>
          <w:lang w:val="en-US"/>
        </w:rPr>
        <w:t>!&lt;/div&gt;"</w:t>
      </w:r>
      <w:r w:rsidRPr="00025893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184920E6" w14:textId="1B83ADAE" w:rsidR="00025893" w:rsidRDefault="00025893" w:rsidP="0002589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65867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chatDiv.innerHTML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+=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"¿Cómo</w:t>
      </w:r>
      <w:r w:rsidR="002C3F9B">
        <w:rPr>
          <w:rFonts w:ascii="Consolas" w:hAnsi="Consolas" w:cs="Courier New"/>
          <w:color w:val="A31515"/>
          <w:sz w:val="17"/>
          <w:szCs w:val="17"/>
        </w:rPr>
        <w:t xml:space="preserve">  </w:t>
      </w:r>
      <w:r>
        <w:rPr>
          <w:rFonts w:ascii="Consolas" w:hAnsi="Consolas" w:cs="Courier New"/>
          <w:color w:val="A31515"/>
          <w:sz w:val="17"/>
          <w:szCs w:val="17"/>
        </w:rPr>
        <w:t>vas?"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4E59927E" w14:textId="0ED0C024" w:rsidR="00025893" w:rsidRDefault="002A3B91" w:rsidP="00025893">
      <w:pPr>
        <w:divId w:val="862397098"/>
      </w:pPr>
      <w:r>
        <w:t>En</w:t>
      </w:r>
      <w:r w:rsidR="002C3F9B">
        <w:t xml:space="preserve">  </w:t>
      </w:r>
      <w:r>
        <w:t>otras</w:t>
      </w:r>
      <w:r w:rsidR="002C3F9B">
        <w:t xml:space="preserve">  </w:t>
      </w:r>
      <w:r>
        <w:t>palabras,</w:t>
      </w:r>
      <w:r w:rsidR="002C3F9B">
        <w:t xml:space="preserve">  </w:t>
      </w:r>
      <w:r>
        <w:t>innerHTML+=</w:t>
      </w:r>
      <w:r w:rsidR="002C3F9B">
        <w:t xml:space="preserve">  </w:t>
      </w:r>
      <w:r>
        <w:t>hace</w:t>
      </w:r>
      <w:r w:rsidR="002C3F9B">
        <w:t xml:space="preserve">  </w:t>
      </w:r>
      <w:r>
        <w:t>esto:</w:t>
      </w:r>
    </w:p>
    <w:p w14:paraId="169CC5FC" w14:textId="381C2308" w:rsidR="002A3B91" w:rsidRPr="0073070A" w:rsidRDefault="002A3B91" w:rsidP="002A3B91">
      <w:pPr>
        <w:pStyle w:val="Prrafodelista"/>
        <w:numPr>
          <w:ilvl w:val="0"/>
          <w:numId w:val="24"/>
        </w:numPr>
        <w:divId w:val="862397098"/>
        <w:rPr>
          <w:rFonts w:ascii="Source Sans Pro" w:hAnsi="Source Sans Pro"/>
        </w:rPr>
      </w:pPr>
      <w:r w:rsidRPr="0073070A">
        <w:rPr>
          <w:rFonts w:ascii="Source Sans Pro" w:hAnsi="Source Sans Pro"/>
        </w:rPr>
        <w:t>Se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elimina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contenido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antiguo.</w:t>
      </w:r>
    </w:p>
    <w:p w14:paraId="1AF6B1FC" w14:textId="3A227E82" w:rsidR="002A3B91" w:rsidRPr="0073070A" w:rsidRDefault="002A3B91" w:rsidP="002A3B91">
      <w:pPr>
        <w:pStyle w:val="Prrafodelista"/>
        <w:numPr>
          <w:ilvl w:val="0"/>
          <w:numId w:val="24"/>
        </w:numPr>
        <w:divId w:val="862397098"/>
        <w:rPr>
          <w:rFonts w:ascii="Source Sans Pro" w:hAnsi="Source Sans Pro"/>
        </w:rPr>
      </w:pPr>
      <w:r w:rsidRPr="0073070A">
        <w:rPr>
          <w:rFonts w:ascii="Source Sans Pro" w:hAnsi="Source Sans Pro"/>
        </w:rPr>
        <w:t>En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su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lugar,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se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escribe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nuevo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innerHTML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(una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concatenación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del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antiguo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y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el</w:t>
      </w:r>
      <w:r w:rsidR="002C3F9B">
        <w:rPr>
          <w:rFonts w:ascii="Source Sans Pro" w:hAnsi="Source Sans Pro"/>
        </w:rPr>
        <w:t xml:space="preserve">  </w:t>
      </w:r>
      <w:r w:rsidRPr="0073070A">
        <w:rPr>
          <w:rFonts w:ascii="Source Sans Pro" w:hAnsi="Source Sans Pro"/>
        </w:rPr>
        <w:t>nuevo).</w:t>
      </w:r>
    </w:p>
    <w:p w14:paraId="0387AB7A" w14:textId="375A29E5" w:rsidR="00F638CB" w:rsidRDefault="002852AE" w:rsidP="00F638CB">
      <w:pPr>
        <w:divId w:val="862397098"/>
      </w:pPr>
      <w:r w:rsidRPr="002852AE">
        <w:lastRenderedPageBreak/>
        <w:t>Como</w:t>
      </w:r>
      <w:r w:rsidR="002C3F9B">
        <w:t xml:space="preserve">  </w:t>
      </w:r>
      <w:r w:rsidRPr="002852AE">
        <w:t>el</w:t>
      </w:r>
      <w:r w:rsidR="002C3F9B">
        <w:t xml:space="preserve">  </w:t>
      </w:r>
      <w:r w:rsidRPr="002852AE">
        <w:t>contenido</w:t>
      </w:r>
      <w:r w:rsidR="002C3F9B">
        <w:t xml:space="preserve">  </w:t>
      </w:r>
      <w:r w:rsidRPr="002852AE">
        <w:t>se</w:t>
      </w:r>
      <w:r w:rsidR="002C3F9B">
        <w:t xml:space="preserve">  </w:t>
      </w:r>
      <w:r w:rsidRPr="002852AE">
        <w:t>“pone</w:t>
      </w:r>
      <w:r w:rsidR="002C3F9B">
        <w:t xml:space="preserve">  </w:t>
      </w:r>
      <w:r w:rsidRPr="002852AE">
        <w:t>a</w:t>
      </w:r>
      <w:r w:rsidR="002C3F9B">
        <w:t xml:space="preserve">  </w:t>
      </w:r>
      <w:r w:rsidRPr="002852AE">
        <w:t>cero”</w:t>
      </w:r>
      <w:r w:rsidR="002C3F9B">
        <w:t xml:space="preserve">  </w:t>
      </w:r>
      <w:r w:rsidRPr="002852AE">
        <w:t>y</w:t>
      </w:r>
      <w:r w:rsidR="002C3F9B">
        <w:t xml:space="preserve">  </w:t>
      </w:r>
      <w:r w:rsidRPr="002852AE">
        <w:t>se</w:t>
      </w:r>
      <w:r w:rsidR="002C3F9B">
        <w:t xml:space="preserve">  </w:t>
      </w:r>
      <w:r w:rsidRPr="002852AE">
        <w:t>reescribe</w:t>
      </w:r>
      <w:r w:rsidR="002C3F9B">
        <w:t xml:space="preserve">  </w:t>
      </w:r>
      <w:r w:rsidRPr="002852AE">
        <w:t>desde</w:t>
      </w:r>
      <w:r w:rsidR="002C3F9B">
        <w:t xml:space="preserve">  </w:t>
      </w:r>
      <w:r w:rsidRPr="002852AE">
        <w:t>cero,</w:t>
      </w:r>
      <w:r w:rsidR="002C3F9B">
        <w:t xml:space="preserve">  </w:t>
      </w:r>
      <w:r w:rsidRPr="002852AE">
        <w:t>todas</w:t>
      </w:r>
      <w:r w:rsidR="002C3F9B">
        <w:t xml:space="preserve">  </w:t>
      </w:r>
      <w:r w:rsidRPr="002852AE">
        <w:t>las</w:t>
      </w:r>
      <w:r w:rsidR="002C3F9B">
        <w:t xml:space="preserve">  </w:t>
      </w:r>
      <w:r w:rsidRPr="002852AE">
        <w:t>imágenes</w:t>
      </w:r>
      <w:r w:rsidR="002C3F9B">
        <w:t xml:space="preserve">  </w:t>
      </w:r>
      <w:r w:rsidRPr="002852AE">
        <w:t>y</w:t>
      </w:r>
      <w:r w:rsidR="002C3F9B">
        <w:t xml:space="preserve">  </w:t>
      </w:r>
      <w:r w:rsidRPr="002852AE">
        <w:t>otros</w:t>
      </w:r>
      <w:r w:rsidR="002C3F9B">
        <w:t xml:space="preserve">  </w:t>
      </w:r>
      <w:r w:rsidRPr="002852AE">
        <w:t>recursos</w:t>
      </w:r>
      <w:r w:rsidR="002C3F9B">
        <w:t xml:space="preserve">  </w:t>
      </w:r>
      <w:r w:rsidRPr="002852AE">
        <w:t>se</w:t>
      </w:r>
      <w:r w:rsidR="002C3F9B">
        <w:t xml:space="preserve">  </w:t>
      </w:r>
      <w:r w:rsidRPr="002852AE">
        <w:t>volver</w:t>
      </w:r>
      <w:r>
        <w:t>án</w:t>
      </w:r>
      <w:r w:rsidR="002C3F9B">
        <w:t xml:space="preserve">  </w:t>
      </w:r>
      <w:r w:rsidRPr="002852AE">
        <w:t>a</w:t>
      </w:r>
      <w:r w:rsidR="002C3F9B">
        <w:t xml:space="preserve">  </w:t>
      </w:r>
      <w:r w:rsidRPr="002852AE">
        <w:t>cargar</w:t>
      </w:r>
      <w:r>
        <w:t>.</w:t>
      </w:r>
    </w:p>
    <w:p w14:paraId="52129CE2" w14:textId="00EBFFEF" w:rsidR="002852AE" w:rsidRDefault="008617A3" w:rsidP="008617A3">
      <w:pPr>
        <w:divId w:val="862397098"/>
      </w:pPr>
      <w:r w:rsidRPr="004E4EEA">
        <w:rPr>
          <w:b/>
          <w:bCs/>
        </w:rPr>
        <w:t>También</w:t>
      </w:r>
      <w:r w:rsidR="002C3F9B">
        <w:rPr>
          <w:b/>
          <w:bCs/>
        </w:rPr>
        <w:t xml:space="preserve">  </w:t>
      </w:r>
      <w:r w:rsidRPr="004E4EEA">
        <w:rPr>
          <w:b/>
          <w:bCs/>
        </w:rPr>
        <w:t>hay</w:t>
      </w:r>
      <w:r w:rsidR="002C3F9B">
        <w:rPr>
          <w:b/>
          <w:bCs/>
        </w:rPr>
        <w:t xml:space="preserve">  </w:t>
      </w:r>
      <w:r w:rsidRPr="004E4EEA">
        <w:rPr>
          <w:b/>
          <w:bCs/>
        </w:rPr>
        <w:t>otros</w:t>
      </w:r>
      <w:r w:rsidR="002C3F9B">
        <w:rPr>
          <w:b/>
          <w:bCs/>
        </w:rPr>
        <w:t xml:space="preserve">  </w:t>
      </w:r>
      <w:r w:rsidRPr="004E4EEA">
        <w:rPr>
          <w:b/>
          <w:bCs/>
        </w:rPr>
        <w:t>efectos</w:t>
      </w:r>
      <w:r w:rsidR="002C3F9B">
        <w:rPr>
          <w:b/>
          <w:bCs/>
        </w:rPr>
        <w:t xml:space="preserve">  </w:t>
      </w:r>
      <w:r w:rsidRPr="004E4EEA">
        <w:rPr>
          <w:b/>
          <w:bCs/>
        </w:rPr>
        <w:t>secundarios</w:t>
      </w:r>
      <w:r>
        <w:t>.</w:t>
      </w:r>
      <w:r w:rsidR="002C3F9B">
        <w:t xml:space="preserve">  </w:t>
      </w:r>
      <w:r>
        <w:t>Por</w:t>
      </w:r>
      <w:r w:rsidR="002C3F9B">
        <w:t xml:space="preserve">  </w:t>
      </w:r>
      <w:r>
        <w:t>ejemplo,</w:t>
      </w:r>
      <w:r w:rsidR="002C3F9B">
        <w:t xml:space="preserve">  </w:t>
      </w:r>
      <w:r>
        <w:t>si</w:t>
      </w:r>
      <w:r w:rsidR="002C3F9B">
        <w:t xml:space="preserve">  </w:t>
      </w:r>
      <w:r>
        <w:t>el</w:t>
      </w:r>
      <w:r w:rsidR="002C3F9B">
        <w:t xml:space="preserve">  </w:t>
      </w:r>
      <w:r>
        <w:t>texto</w:t>
      </w:r>
      <w:r w:rsidR="002C3F9B">
        <w:t xml:space="preserve">  </w:t>
      </w:r>
      <w:r>
        <w:t>existente</w:t>
      </w:r>
      <w:r w:rsidR="002C3F9B">
        <w:t xml:space="preserve">  </w:t>
      </w:r>
      <w:r>
        <w:t>se</w:t>
      </w:r>
      <w:r w:rsidR="002C3F9B">
        <w:t xml:space="preserve">  </w:t>
      </w:r>
      <w:r>
        <w:t>seleccionó</w:t>
      </w:r>
      <w:r w:rsidR="002C3F9B">
        <w:t xml:space="preserve">  </w:t>
      </w:r>
      <w:r>
        <w:t>con</w:t>
      </w:r>
      <w:r w:rsidR="002C3F9B">
        <w:t xml:space="preserve">  </w:t>
      </w:r>
      <w:r>
        <w:t>el</w:t>
      </w:r>
      <w:r w:rsidR="002C3F9B">
        <w:t xml:space="preserve">  </w:t>
      </w:r>
      <w:r>
        <w:t>mouse,</w:t>
      </w:r>
      <w:r w:rsidR="002C3F9B">
        <w:t xml:space="preserve">  </w:t>
      </w:r>
      <w:r>
        <w:t>la</w:t>
      </w:r>
      <w:r w:rsidR="002C3F9B">
        <w:t xml:space="preserve">  </w:t>
      </w:r>
      <w:r>
        <w:t>mayoría</w:t>
      </w:r>
      <w:r w:rsidR="002C3F9B">
        <w:t xml:space="preserve">  </w:t>
      </w:r>
      <w:r>
        <w:t>de</w:t>
      </w:r>
      <w:r w:rsidR="002C3F9B">
        <w:t xml:space="preserve">  </w:t>
      </w:r>
      <w:r>
        <w:t>los</w:t>
      </w:r>
      <w:r w:rsidR="002C3F9B">
        <w:t xml:space="preserve">  </w:t>
      </w:r>
      <w:r>
        <w:t>navegadores</w:t>
      </w:r>
      <w:r w:rsidR="002C3F9B">
        <w:t xml:space="preserve">  </w:t>
      </w:r>
      <w:r>
        <w:t>eliminarán</w:t>
      </w:r>
      <w:r w:rsidR="002C3F9B">
        <w:t xml:space="preserve">  </w:t>
      </w:r>
      <w:r>
        <w:t>la</w:t>
      </w:r>
      <w:r w:rsidR="002C3F9B">
        <w:t xml:space="preserve">  </w:t>
      </w:r>
      <w:r>
        <w:t>selección</w:t>
      </w:r>
      <w:r w:rsidR="002C3F9B">
        <w:t xml:space="preserve">  </w:t>
      </w:r>
      <w:r>
        <w:t>al</w:t>
      </w:r>
      <w:r w:rsidR="002C3F9B">
        <w:t xml:space="preserve">  </w:t>
      </w:r>
      <w:r>
        <w:t>reescribir</w:t>
      </w:r>
      <w:r w:rsidR="002C3F9B">
        <w:t xml:space="preserve">  </w:t>
      </w:r>
      <w:r>
        <w:t>innerHTML.</w:t>
      </w:r>
      <w:r w:rsidR="002C3F9B">
        <w:t xml:space="preserve">  </w:t>
      </w:r>
      <w:r w:rsidR="0080751E">
        <w:t>Todo</w:t>
      </w:r>
      <w:r w:rsidR="002C3F9B">
        <w:t xml:space="preserve">  </w:t>
      </w:r>
      <w:r w:rsidR="0080751E">
        <w:t>lo</w:t>
      </w:r>
      <w:r w:rsidR="002C3F9B">
        <w:t xml:space="preserve">  </w:t>
      </w:r>
      <w:r w:rsidR="0080751E">
        <w:t>que</w:t>
      </w:r>
      <w:r w:rsidR="002C3F9B">
        <w:t xml:space="preserve">  </w:t>
      </w:r>
      <w:r w:rsidR="0080751E">
        <w:t>hubiera</w:t>
      </w:r>
      <w:r w:rsidR="002C3F9B">
        <w:t xml:space="preserve">  </w:t>
      </w:r>
      <w:r w:rsidR="0080751E">
        <w:t>antes,</w:t>
      </w:r>
      <w:r w:rsidR="002C3F9B">
        <w:t xml:space="preserve">  </w:t>
      </w:r>
      <w:r w:rsidR="0080751E">
        <w:t>ahora</w:t>
      </w:r>
      <w:r w:rsidR="002C3F9B">
        <w:t xml:space="preserve">  </w:t>
      </w:r>
      <w:r w:rsidR="0080751E">
        <w:t>ya</w:t>
      </w:r>
      <w:r w:rsidR="002C3F9B">
        <w:t xml:space="preserve">  </w:t>
      </w:r>
      <w:r w:rsidR="0080751E">
        <w:t>aparece</w:t>
      </w:r>
      <w:r w:rsidR="002C3F9B">
        <w:t xml:space="preserve">  </w:t>
      </w:r>
      <w:r w:rsidR="0080751E">
        <w:t>c</w:t>
      </w:r>
      <w:r w:rsidR="000E6546">
        <w:t>omo</w:t>
      </w:r>
      <w:r w:rsidR="002C3F9B">
        <w:t xml:space="preserve">  </w:t>
      </w:r>
      <w:r w:rsidR="000E6546">
        <w:t>por</w:t>
      </w:r>
      <w:r w:rsidR="002C3F9B">
        <w:t xml:space="preserve">  </w:t>
      </w:r>
      <w:r w:rsidR="000E6546">
        <w:t>primera</w:t>
      </w:r>
      <w:r w:rsidR="002C3F9B">
        <w:t xml:space="preserve">  </w:t>
      </w:r>
      <w:r w:rsidR="000E6546">
        <w:t>vez.</w:t>
      </w:r>
    </w:p>
    <w:p w14:paraId="48EDFD2F" w14:textId="29411E7E" w:rsidR="00446BCE" w:rsidRDefault="00916FBC" w:rsidP="00C73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AE9C0" w:themeFill="accent5" w:themeFillTint="66"/>
        <w:divId w:val="862397098"/>
      </w:pPr>
      <w:r>
        <w:t>Afortunadamente,</w:t>
      </w:r>
      <w:r w:rsidR="002C3F9B">
        <w:t xml:space="preserve">  </w:t>
      </w:r>
      <w:r>
        <w:t>hay</w:t>
      </w:r>
      <w:r w:rsidR="002C3F9B">
        <w:t xml:space="preserve">  </w:t>
      </w:r>
      <w:r>
        <w:t>otras</w:t>
      </w:r>
      <w:r w:rsidR="002C3F9B">
        <w:t xml:space="preserve">  </w:t>
      </w:r>
      <w:r>
        <w:t>formas</w:t>
      </w:r>
      <w:r w:rsidR="002C3F9B">
        <w:t xml:space="preserve">  </w:t>
      </w:r>
      <w:r>
        <w:t>de</w:t>
      </w:r>
      <w:r w:rsidR="002C3F9B">
        <w:t xml:space="preserve">  </w:t>
      </w:r>
      <w:r>
        <w:t>agregar</w:t>
      </w:r>
      <w:r w:rsidR="002C3F9B">
        <w:t xml:space="preserve">  </w:t>
      </w:r>
      <w:r>
        <w:t>HTML</w:t>
      </w:r>
      <w:r w:rsidR="002C3F9B">
        <w:t xml:space="preserve">  </w:t>
      </w:r>
      <w:r>
        <w:t>además</w:t>
      </w:r>
      <w:r w:rsidR="002C3F9B">
        <w:t xml:space="preserve">  </w:t>
      </w:r>
      <w:r>
        <w:t>de</w:t>
      </w:r>
      <w:r w:rsidR="002C3F9B">
        <w:t xml:space="preserve">  </w:t>
      </w:r>
      <w:r>
        <w:t>innerHTML,</w:t>
      </w:r>
      <w:r w:rsidR="002C3F9B">
        <w:t xml:space="preserve">  </w:t>
      </w:r>
      <w:r>
        <w:t>y</w:t>
      </w:r>
      <w:r w:rsidR="002C3F9B">
        <w:t xml:space="preserve">  </w:t>
      </w:r>
      <w:r>
        <w:t>las</w:t>
      </w:r>
      <w:r w:rsidR="002C3F9B">
        <w:t xml:space="preserve">  </w:t>
      </w:r>
      <w:r>
        <w:t>estudiaremos</w:t>
      </w:r>
      <w:r w:rsidR="002C3F9B">
        <w:t xml:space="preserve">  </w:t>
      </w:r>
      <w:r>
        <w:t>pronto.</w:t>
      </w:r>
    </w:p>
    <w:p w14:paraId="0D5C1B5E" w14:textId="3EAAF998" w:rsidR="00916FBC" w:rsidRDefault="00916FBC" w:rsidP="00916FBC">
      <w:pPr>
        <w:pStyle w:val="Ttulo2"/>
        <w:divId w:val="862397098"/>
      </w:pPr>
      <w:bookmarkStart w:id="19" w:name="_Toc120740363"/>
      <w:r>
        <w:t>5.4.-</w:t>
      </w:r>
      <w:r w:rsidR="002C3F9B">
        <w:t xml:space="preserve">  </w:t>
      </w:r>
      <w:r>
        <w:t>outerHTML:</w:t>
      </w:r>
      <w:r w:rsidR="002C3F9B">
        <w:t xml:space="preserve">  </w:t>
      </w:r>
      <w:r>
        <w:t>HTML</w:t>
      </w:r>
      <w:r w:rsidR="002C3F9B">
        <w:t xml:space="preserve">  </w:t>
      </w:r>
      <w:r>
        <w:t>completo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  <w:bookmarkEnd w:id="19"/>
    </w:p>
    <w:p w14:paraId="3A4D32CB" w14:textId="7B29B2FA" w:rsidR="008439CF" w:rsidRPr="008439CF" w:rsidRDefault="00C4092F" w:rsidP="008439CF">
      <w:pPr>
        <w:divId w:val="862397098"/>
      </w:pPr>
      <w:r>
        <w:t>La</w:t>
      </w:r>
      <w:r w:rsidR="002C3F9B">
        <w:t xml:space="preserve">  </w:t>
      </w:r>
      <w:r>
        <w:t>propiedad</w:t>
      </w:r>
      <w:r w:rsidR="002C3F9B">
        <w:t xml:space="preserve">  </w:t>
      </w:r>
      <w:r>
        <w:t>outerHTML</w:t>
      </w:r>
      <w:r w:rsidR="002C3F9B">
        <w:t xml:space="preserve">  </w:t>
      </w:r>
      <w:r>
        <w:t>contiene</w:t>
      </w:r>
      <w:r w:rsidR="002C3F9B">
        <w:t xml:space="preserve">  </w:t>
      </w:r>
      <w:r>
        <w:t>el</w:t>
      </w:r>
      <w:r w:rsidR="002C3F9B">
        <w:t xml:space="preserve">  </w:t>
      </w:r>
      <w:r>
        <w:t>HTML</w:t>
      </w:r>
      <w:r w:rsidR="002C3F9B">
        <w:t xml:space="preserve">  </w:t>
      </w:r>
      <w:r>
        <w:t>completo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  <w:r w:rsidR="002C3F9B">
        <w:t xml:space="preserve">  </w:t>
      </w:r>
      <w:r>
        <w:t>Eso</w:t>
      </w:r>
      <w:r w:rsidR="002C3F9B">
        <w:t xml:space="preserve">  </w:t>
      </w:r>
      <w:r>
        <w:t>es</w:t>
      </w:r>
      <w:r w:rsidR="002C3F9B">
        <w:t xml:space="preserve">  </w:t>
      </w:r>
      <w:r w:rsidRPr="00C4092F">
        <w:rPr>
          <w:b/>
          <w:bCs/>
        </w:rPr>
        <w:t>como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innerHTML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más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elemento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C4092F">
        <w:rPr>
          <w:b/>
          <w:bCs/>
        </w:rPr>
        <w:t>sí</w:t>
      </w:r>
      <w:r>
        <w:t>.</w:t>
      </w:r>
    </w:p>
    <w:p w14:paraId="3AA9281A" w14:textId="7F034805" w:rsidR="008439CF" w:rsidRDefault="008439CF" w:rsidP="009A2E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AE9C0" w:themeFill="accent5" w:themeFillTint="66"/>
        <w:divId w:val="862397098"/>
      </w:pPr>
      <w:r w:rsidRPr="009A2EE5">
        <w:rPr>
          <w:b/>
          <w:bCs/>
          <w:u w:val="single"/>
        </w:rPr>
        <w:t>Cuidado</w:t>
      </w:r>
      <w:r w:rsidRPr="008439CF">
        <w:rPr>
          <w:b/>
          <w:bCs/>
        </w:rPr>
        <w:t>: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diferencia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innerHTML,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escribir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outerHTML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cambia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elemento.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cambio,</w:t>
      </w:r>
      <w:r w:rsidR="002C3F9B">
        <w:rPr>
          <w:b/>
          <w:bCs/>
        </w:rPr>
        <w:t xml:space="preserve">  </w:t>
      </w:r>
      <w:r w:rsidR="009A2EE5" w:rsidRPr="008439CF">
        <w:rPr>
          <w:b/>
          <w:bCs/>
        </w:rPr>
        <w:t>lo</w:t>
      </w:r>
      <w:r w:rsidR="002C3F9B">
        <w:rPr>
          <w:b/>
          <w:bCs/>
        </w:rPr>
        <w:t xml:space="preserve">  </w:t>
      </w:r>
      <w:r w:rsidR="009A2EE5" w:rsidRPr="008439CF">
        <w:rPr>
          <w:b/>
          <w:bCs/>
        </w:rPr>
        <w:t>reemplaza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8439CF">
        <w:rPr>
          <w:b/>
          <w:bCs/>
        </w:rPr>
        <w:t>DOM</w:t>
      </w:r>
      <w:r w:rsidRPr="009A2EE5">
        <w:t>.</w:t>
      </w:r>
      <w:r w:rsidR="002C3F9B">
        <w:t xml:space="preserve">  </w:t>
      </w:r>
      <w:r w:rsidR="009A2EE5" w:rsidRPr="009A2EE5">
        <w:t>Sí,</w:t>
      </w:r>
      <w:r w:rsidR="002C3F9B">
        <w:t xml:space="preserve">  </w:t>
      </w:r>
      <w:r w:rsidR="009A2EE5" w:rsidRPr="009A2EE5">
        <w:t>suena</w:t>
      </w:r>
      <w:r w:rsidR="002C3F9B">
        <w:t xml:space="preserve">  </w:t>
      </w:r>
      <w:r w:rsidR="009A2EE5" w:rsidRPr="009A2EE5">
        <w:t>extraño,</w:t>
      </w:r>
      <w:r w:rsidR="002C3F9B">
        <w:t xml:space="preserve">  </w:t>
      </w:r>
      <w:r w:rsidR="009A2EE5" w:rsidRPr="009A2EE5">
        <w:t>y</w:t>
      </w:r>
      <w:r w:rsidR="002C3F9B">
        <w:t xml:space="preserve">  </w:t>
      </w:r>
      <w:r w:rsidR="009A2EE5" w:rsidRPr="009A2EE5">
        <w:t>es</w:t>
      </w:r>
      <w:r w:rsidR="002C3F9B">
        <w:t xml:space="preserve">  </w:t>
      </w:r>
      <w:r w:rsidR="009A2EE5" w:rsidRPr="009A2EE5">
        <w:t>extraño,</w:t>
      </w:r>
      <w:r w:rsidR="002C3F9B">
        <w:t xml:space="preserve">  </w:t>
      </w:r>
      <w:r w:rsidR="009A2EE5" w:rsidRPr="009A2EE5">
        <w:t>por</w:t>
      </w:r>
      <w:r w:rsidR="002C3F9B">
        <w:t xml:space="preserve">  </w:t>
      </w:r>
      <w:r w:rsidR="009A2EE5" w:rsidRPr="009A2EE5">
        <w:t>eso</w:t>
      </w:r>
      <w:r w:rsidR="002C3F9B">
        <w:t xml:space="preserve">  </w:t>
      </w:r>
      <w:r w:rsidR="009A2EE5" w:rsidRPr="009A2EE5">
        <w:t>hacemos</w:t>
      </w:r>
      <w:r w:rsidR="002C3F9B">
        <w:t xml:space="preserve">  </w:t>
      </w:r>
      <w:r w:rsidR="009A2EE5" w:rsidRPr="009A2EE5">
        <w:t>una</w:t>
      </w:r>
      <w:r w:rsidR="002C3F9B">
        <w:t xml:space="preserve">  </w:t>
      </w:r>
      <w:r w:rsidR="009A2EE5" w:rsidRPr="009A2EE5">
        <w:t>nota</w:t>
      </w:r>
      <w:r w:rsidR="002C3F9B">
        <w:t xml:space="preserve">  </w:t>
      </w:r>
      <w:r w:rsidR="009A2EE5" w:rsidRPr="009A2EE5">
        <w:t>aparte</w:t>
      </w:r>
      <w:r w:rsidR="002C3F9B">
        <w:t xml:space="preserve">  </w:t>
      </w:r>
      <w:r w:rsidR="009A2EE5" w:rsidRPr="009A2EE5">
        <w:t>al</w:t>
      </w:r>
      <w:r w:rsidR="002C3F9B">
        <w:t xml:space="preserve">  </w:t>
      </w:r>
      <w:r w:rsidR="009A2EE5" w:rsidRPr="009A2EE5">
        <w:t>respecto</w:t>
      </w:r>
      <w:r w:rsidR="002C3F9B">
        <w:t xml:space="preserve">  </w:t>
      </w:r>
      <w:r w:rsidR="009A2EE5" w:rsidRPr="009A2EE5">
        <w:t>aquí.</w:t>
      </w:r>
      <w:r w:rsidR="002C3F9B">
        <w:t xml:space="preserve">  </w:t>
      </w:r>
      <w:r w:rsidR="009A2EE5" w:rsidRPr="009A2EE5">
        <w:t>Echa</w:t>
      </w:r>
      <w:r w:rsidR="002C3F9B">
        <w:t xml:space="preserve">  </w:t>
      </w:r>
      <w:r w:rsidR="009A2EE5" w:rsidRPr="009A2EE5">
        <w:t>un</w:t>
      </w:r>
      <w:r w:rsidR="002C3F9B">
        <w:t xml:space="preserve">  </w:t>
      </w:r>
      <w:r w:rsidR="009A2EE5" w:rsidRPr="009A2EE5">
        <w:t>vistazo.</w:t>
      </w:r>
    </w:p>
    <w:p w14:paraId="4E8EB69A" w14:textId="01B7128A" w:rsidR="00C73A67" w:rsidRDefault="00C73A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&lt;div&gt;</w:t>
      </w:r>
      <w:r>
        <w:rPr>
          <w:rFonts w:ascii="Consolas" w:hAnsi="Consolas" w:cs="Courier New"/>
          <w:color w:val="000000"/>
          <w:sz w:val="17"/>
          <w:szCs w:val="17"/>
        </w:rPr>
        <w:t>¡Hola,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mundo!</w:t>
      </w: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540014C6" w14:textId="4BA719B9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229E02D" w14:textId="77777777" w:rsidR="00C73A67" w:rsidRDefault="00C73A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3B89D592" w14:textId="2AB7FF1A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73A67">
        <w:rPr>
          <w:rFonts w:ascii="Consolas" w:hAnsi="Consolas" w:cs="Courier New"/>
          <w:color w:val="0000FF"/>
          <w:sz w:val="17"/>
          <w:szCs w:val="17"/>
        </w:rPr>
        <w:t>let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0000"/>
          <w:sz w:val="17"/>
          <w:szCs w:val="17"/>
        </w:rPr>
        <w:t>div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0000"/>
          <w:sz w:val="17"/>
          <w:szCs w:val="17"/>
        </w:rPr>
        <w:t>document.querySelector(</w:t>
      </w:r>
      <w:r w:rsidR="00C73A67">
        <w:rPr>
          <w:rFonts w:ascii="Consolas" w:hAnsi="Consolas" w:cs="Courier New"/>
          <w:color w:val="A31515"/>
          <w:sz w:val="17"/>
          <w:szCs w:val="17"/>
        </w:rPr>
        <w:t>'div'</w:t>
      </w:r>
      <w:r w:rsidR="00C73A67">
        <w:rPr>
          <w:rFonts w:ascii="Consolas" w:hAnsi="Consolas" w:cs="Courier New"/>
          <w:color w:val="000000"/>
          <w:sz w:val="17"/>
          <w:szCs w:val="17"/>
        </w:rPr>
        <w:t>);</w:t>
      </w:r>
    </w:p>
    <w:p w14:paraId="31D316DC" w14:textId="43BFDF15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A20C114" w14:textId="5F74960A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73A67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reemplaza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div.outerHTML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con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&lt;p&gt;...&lt;/p&gt;</w:t>
      </w:r>
    </w:p>
    <w:p w14:paraId="259BD6DD" w14:textId="5BF43791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73A67">
        <w:rPr>
          <w:rFonts w:ascii="Consolas" w:hAnsi="Consolas" w:cs="Courier New"/>
          <w:color w:val="000000"/>
          <w:sz w:val="17"/>
          <w:szCs w:val="17"/>
        </w:rPr>
        <w:t>div.outerHTML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A31515"/>
          <w:sz w:val="17"/>
          <w:szCs w:val="17"/>
        </w:rPr>
        <w:t>'&lt;p&gt;Un</w:t>
      </w:r>
      <w:r>
        <w:rPr>
          <w:rFonts w:ascii="Consolas" w:hAnsi="Consolas" w:cs="Courier New"/>
          <w:color w:val="A31515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A31515"/>
          <w:sz w:val="17"/>
          <w:szCs w:val="17"/>
        </w:rPr>
        <w:t>nuevo</w:t>
      </w:r>
      <w:r>
        <w:rPr>
          <w:rFonts w:ascii="Consolas" w:hAnsi="Consolas" w:cs="Courier New"/>
          <w:color w:val="A31515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A31515"/>
          <w:sz w:val="17"/>
          <w:szCs w:val="17"/>
        </w:rPr>
        <w:t>elemento&lt;/p&gt;'</w:t>
      </w:r>
      <w:r w:rsidR="00C73A67">
        <w:rPr>
          <w:rFonts w:ascii="Consolas" w:hAnsi="Consolas" w:cs="Courier New"/>
          <w:color w:val="0000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(*)</w:t>
      </w:r>
    </w:p>
    <w:p w14:paraId="668E9168" w14:textId="2A77307F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66D3AAC" w14:textId="65C9648A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73A67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¡Guauu!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¡'div'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sigue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siendo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mismo!</w:t>
      </w:r>
    </w:p>
    <w:p w14:paraId="27707D93" w14:textId="5F9274CC" w:rsidR="00C73A67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73A67">
        <w:rPr>
          <w:rFonts w:ascii="Consolas" w:hAnsi="Consolas" w:cs="Courier New"/>
          <w:color w:val="000000"/>
          <w:sz w:val="17"/>
          <w:szCs w:val="17"/>
        </w:rPr>
        <w:t>alert(div.outerHTML);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&lt;div&gt;¡Hola,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mundo!&lt;/div&gt;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C73A67">
        <w:rPr>
          <w:rFonts w:ascii="Consolas" w:hAnsi="Consolas" w:cs="Courier New"/>
          <w:color w:val="008000"/>
          <w:sz w:val="17"/>
          <w:szCs w:val="17"/>
        </w:rPr>
        <w:t>(**)</w:t>
      </w:r>
    </w:p>
    <w:p w14:paraId="6A41A403" w14:textId="56C8CC28" w:rsidR="00C73A67" w:rsidRDefault="00C73A67" w:rsidP="00C73A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7478605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3FEF316F" w14:textId="62654B67" w:rsidR="00266DE0" w:rsidRPr="00266DE0" w:rsidRDefault="00266DE0" w:rsidP="00266DE0">
      <w:pPr>
        <w:divId w:val="862397098"/>
      </w:pPr>
      <w:r w:rsidRPr="00266DE0">
        <w:rPr>
          <w:b/>
          <w:bCs/>
        </w:rPr>
        <w:t>Entonces,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lo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sucedió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div.outerHTML=...</w:t>
      </w:r>
      <w:r w:rsidR="002C3F9B">
        <w:rPr>
          <w:b/>
          <w:bCs/>
        </w:rPr>
        <w:t xml:space="preserve">  </w:t>
      </w:r>
      <w:r w:rsidRPr="00266DE0">
        <w:rPr>
          <w:b/>
          <w:bCs/>
        </w:rPr>
        <w:t>es</w:t>
      </w:r>
      <w:r w:rsidRPr="00266DE0">
        <w:t>:</w:t>
      </w:r>
    </w:p>
    <w:p w14:paraId="56483AA0" w14:textId="07B955F6" w:rsidR="00266DE0" w:rsidRPr="00266DE0" w:rsidRDefault="00266DE0" w:rsidP="00266DE0">
      <w:pPr>
        <w:numPr>
          <w:ilvl w:val="0"/>
          <w:numId w:val="25"/>
        </w:numPr>
        <w:spacing w:after="0"/>
        <w:divId w:val="862397098"/>
      </w:pPr>
      <w:commentRangeStart w:id="20"/>
      <w:r w:rsidRPr="00266DE0">
        <w:t>div</w:t>
      </w:r>
      <w:r w:rsidR="002C3F9B">
        <w:t xml:space="preserve">  </w:t>
      </w:r>
      <w:r w:rsidRPr="00266DE0">
        <w:t>fue</w:t>
      </w:r>
      <w:r w:rsidR="002C3F9B">
        <w:t xml:space="preserve">  </w:t>
      </w:r>
      <w:r w:rsidRPr="00266DE0">
        <w:t>eliminado</w:t>
      </w:r>
      <w:r w:rsidR="002C3F9B">
        <w:t xml:space="preserve">  </w:t>
      </w:r>
      <w:r w:rsidRPr="00266DE0">
        <w:t>del</w:t>
      </w:r>
      <w:r w:rsidR="002C3F9B">
        <w:t xml:space="preserve">  </w:t>
      </w:r>
      <w:r w:rsidRPr="00266DE0">
        <w:t>documento.</w:t>
      </w:r>
    </w:p>
    <w:p w14:paraId="2BFDFB05" w14:textId="61DC7695" w:rsidR="00266DE0" w:rsidRPr="00266DE0" w:rsidRDefault="00266DE0" w:rsidP="00266DE0">
      <w:pPr>
        <w:numPr>
          <w:ilvl w:val="0"/>
          <w:numId w:val="25"/>
        </w:numPr>
        <w:spacing w:after="0"/>
        <w:divId w:val="862397098"/>
      </w:pPr>
      <w:r w:rsidRPr="00266DE0">
        <w:t>Otro</w:t>
      </w:r>
      <w:r w:rsidR="002C3F9B">
        <w:t xml:space="preserve">  </w:t>
      </w:r>
      <w:r w:rsidRPr="00266DE0">
        <w:t>fragmento</w:t>
      </w:r>
      <w:r w:rsidR="002C3F9B">
        <w:t xml:space="preserve">  </w:t>
      </w:r>
      <w:r w:rsidRPr="00266DE0">
        <w:t>de</w:t>
      </w:r>
      <w:r w:rsidR="002C3F9B">
        <w:t xml:space="preserve">  </w:t>
      </w:r>
      <w:r w:rsidRPr="00266DE0">
        <w:t>HTML</w:t>
      </w:r>
      <w:r w:rsidR="002C3F9B">
        <w:t xml:space="preserve">  </w:t>
      </w:r>
      <w:r w:rsidRPr="00266DE0">
        <w:t>&lt;p&gt;Un</w:t>
      </w:r>
      <w:r w:rsidR="002C3F9B">
        <w:t xml:space="preserve">  </w:t>
      </w:r>
      <w:r w:rsidRPr="00266DE0">
        <w:t>nuevo</w:t>
      </w:r>
      <w:r w:rsidR="002C3F9B">
        <w:t xml:space="preserve">  </w:t>
      </w:r>
      <w:r w:rsidRPr="00266DE0">
        <w:t>elemento&lt;/p&gt;</w:t>
      </w:r>
      <w:r w:rsidR="002C3F9B">
        <w:t xml:space="preserve">  </w:t>
      </w:r>
      <w:r w:rsidRPr="00266DE0">
        <w:t>se</w:t>
      </w:r>
      <w:r w:rsidR="002C3F9B">
        <w:t xml:space="preserve">  </w:t>
      </w:r>
      <w:r w:rsidRPr="00266DE0">
        <w:t>insertó</w:t>
      </w:r>
      <w:r w:rsidR="002C3F9B">
        <w:t xml:space="preserve">  </w:t>
      </w:r>
      <w:r w:rsidRPr="00266DE0">
        <w:t>en</w:t>
      </w:r>
      <w:r w:rsidR="002C3F9B">
        <w:t xml:space="preserve">  </w:t>
      </w:r>
      <w:r w:rsidRPr="00266DE0">
        <w:t>su</w:t>
      </w:r>
      <w:r w:rsidR="002C3F9B">
        <w:t xml:space="preserve">  </w:t>
      </w:r>
      <w:r w:rsidRPr="00266DE0">
        <w:t>lugar.</w:t>
      </w:r>
    </w:p>
    <w:p w14:paraId="4993C210" w14:textId="6A4BD8A5" w:rsidR="00266DE0" w:rsidRPr="00266DE0" w:rsidRDefault="00266DE0" w:rsidP="00266DE0">
      <w:pPr>
        <w:numPr>
          <w:ilvl w:val="0"/>
          <w:numId w:val="25"/>
        </w:numPr>
        <w:divId w:val="862397098"/>
      </w:pPr>
      <w:r w:rsidRPr="00266DE0">
        <w:t>div</w:t>
      </w:r>
      <w:r w:rsidR="002C3F9B">
        <w:t xml:space="preserve">  </w:t>
      </w:r>
      <w:r w:rsidRPr="00266DE0">
        <w:t>todavía</w:t>
      </w:r>
      <w:r w:rsidR="002C3F9B">
        <w:t xml:space="preserve">  </w:t>
      </w:r>
      <w:r w:rsidRPr="00266DE0">
        <w:t>tiene</w:t>
      </w:r>
      <w:r w:rsidR="002C3F9B">
        <w:t xml:space="preserve">  </w:t>
      </w:r>
      <w:r w:rsidRPr="00266DE0">
        <w:t>su</w:t>
      </w:r>
      <w:r w:rsidR="002C3F9B">
        <w:t xml:space="preserve">  </w:t>
      </w:r>
      <w:r w:rsidRPr="00266DE0">
        <w:t>antiguo</w:t>
      </w:r>
      <w:r w:rsidR="002C3F9B">
        <w:t xml:space="preserve">  </w:t>
      </w:r>
      <w:r w:rsidRPr="00266DE0">
        <w:t>valor.</w:t>
      </w:r>
      <w:r w:rsidR="002C3F9B">
        <w:t xml:space="preserve">  </w:t>
      </w:r>
      <w:r w:rsidRPr="00266DE0">
        <w:t>El</w:t>
      </w:r>
      <w:r w:rsidR="002C3F9B">
        <w:t xml:space="preserve">  </w:t>
      </w:r>
      <w:r w:rsidRPr="00266DE0">
        <w:t>nuevo</w:t>
      </w:r>
      <w:r w:rsidR="002C3F9B">
        <w:t xml:space="preserve">  </w:t>
      </w:r>
      <w:r w:rsidRPr="00266DE0">
        <w:t>HTML</w:t>
      </w:r>
      <w:r w:rsidR="002C3F9B">
        <w:t xml:space="preserve">  </w:t>
      </w:r>
      <w:r w:rsidRPr="00266DE0">
        <w:t>no</w:t>
      </w:r>
      <w:r w:rsidR="002C3F9B">
        <w:t xml:space="preserve">  </w:t>
      </w:r>
      <w:r w:rsidRPr="00266DE0">
        <w:t>se</w:t>
      </w:r>
      <w:r w:rsidR="002C3F9B">
        <w:t xml:space="preserve">  </w:t>
      </w:r>
      <w:r w:rsidRPr="00266DE0">
        <w:t>guardó</w:t>
      </w:r>
      <w:r w:rsidR="002C3F9B">
        <w:t xml:space="preserve">  </w:t>
      </w:r>
      <w:r w:rsidRPr="00266DE0">
        <w:t>en</w:t>
      </w:r>
      <w:r w:rsidR="002C3F9B">
        <w:t xml:space="preserve">  </w:t>
      </w:r>
      <w:r w:rsidRPr="00266DE0">
        <w:t>ninguna</w:t>
      </w:r>
      <w:r w:rsidR="002C3F9B">
        <w:t xml:space="preserve">  </w:t>
      </w:r>
      <w:r w:rsidRPr="00266DE0">
        <w:t>variable.</w:t>
      </w:r>
      <w:commentRangeEnd w:id="20"/>
      <w:r w:rsidR="00996B14">
        <w:rPr>
          <w:rStyle w:val="Refdecomentario"/>
        </w:rPr>
        <w:commentReference w:id="20"/>
      </w:r>
    </w:p>
    <w:p w14:paraId="5B3869D4" w14:textId="0CD1763F" w:rsidR="009A2EE5" w:rsidRDefault="00314C69" w:rsidP="00314C69">
      <w:pPr>
        <w:divId w:val="862397098"/>
      </w:pPr>
      <w:r>
        <w:t>Es</w:t>
      </w:r>
      <w:r w:rsidR="002C3F9B">
        <w:t xml:space="preserve">  </w:t>
      </w:r>
      <w:r>
        <w:t>muy</w:t>
      </w:r>
      <w:r w:rsidR="002C3F9B">
        <w:t xml:space="preserve">  </w:t>
      </w:r>
      <w:r>
        <w:t>fácil</w:t>
      </w:r>
      <w:r w:rsidR="002C3F9B">
        <w:t xml:space="preserve">  </w:t>
      </w:r>
      <w:r>
        <w:t>cometer</w:t>
      </w:r>
      <w:r w:rsidR="002C3F9B">
        <w:t xml:space="preserve">  </w:t>
      </w:r>
      <w:r>
        <w:t>un</w:t>
      </w:r>
      <w:r w:rsidR="002C3F9B">
        <w:t xml:space="preserve">  </w:t>
      </w:r>
      <w:r>
        <w:t>error</w:t>
      </w:r>
      <w:r w:rsidR="002C3F9B">
        <w:t xml:space="preserve">  </w:t>
      </w:r>
      <w:r>
        <w:t>aquí:</w:t>
      </w:r>
      <w:r w:rsidR="002C3F9B">
        <w:t xml:space="preserve">  </w:t>
      </w:r>
      <w:r>
        <w:t>modificar</w:t>
      </w:r>
      <w:r w:rsidR="002C3F9B">
        <w:t xml:space="preserve">  </w:t>
      </w:r>
      <w:r>
        <w:t>div.outerHTML</w:t>
      </w:r>
      <w:r w:rsidR="002C3F9B">
        <w:t xml:space="preserve">  </w:t>
      </w:r>
      <w:r>
        <w:t>y</w:t>
      </w:r>
      <w:r w:rsidR="002C3F9B">
        <w:t xml:space="preserve">  </w:t>
      </w:r>
      <w:r>
        <w:t>luego</w:t>
      </w:r>
      <w:r w:rsidR="002C3F9B">
        <w:t xml:space="preserve">  </w:t>
      </w:r>
      <w:r>
        <w:t>continuar</w:t>
      </w:r>
      <w:r w:rsidR="002C3F9B">
        <w:t xml:space="preserve">  </w:t>
      </w:r>
      <w:r>
        <w:t>trabajando</w:t>
      </w:r>
      <w:r w:rsidR="002C3F9B">
        <w:t xml:space="preserve">  </w:t>
      </w:r>
      <w:r>
        <w:t>con</w:t>
      </w:r>
      <w:r w:rsidR="002C3F9B">
        <w:t xml:space="preserve">  </w:t>
      </w:r>
      <w:r>
        <w:t>div</w:t>
      </w:r>
      <w:r w:rsidR="002C3F9B">
        <w:t xml:space="preserve">  </w:t>
      </w:r>
      <w:r>
        <w:t>como</w:t>
      </w:r>
      <w:r w:rsidR="002C3F9B">
        <w:t xml:space="preserve">  </w:t>
      </w:r>
      <w:r>
        <w:t>si</w:t>
      </w:r>
      <w:r w:rsidR="002C3F9B">
        <w:t xml:space="preserve">  </w:t>
      </w:r>
      <w:r>
        <w:t>tuviera</w:t>
      </w:r>
      <w:r w:rsidR="002C3F9B">
        <w:t xml:space="preserve">  </w:t>
      </w:r>
      <w:r>
        <w:t>el</w:t>
      </w:r>
      <w:r w:rsidR="002C3F9B">
        <w:t xml:space="preserve">  </w:t>
      </w:r>
      <w:r>
        <w:t>nuevo</w:t>
      </w:r>
      <w:r w:rsidR="002C3F9B">
        <w:t xml:space="preserve">  </w:t>
      </w:r>
      <w:r>
        <w:t>contenido.</w:t>
      </w:r>
      <w:r w:rsidR="002C3F9B">
        <w:t xml:space="preserve">  </w:t>
      </w:r>
      <w:r>
        <w:t>Pero</w:t>
      </w:r>
      <w:r w:rsidR="002C3F9B">
        <w:t xml:space="preserve">  </w:t>
      </w:r>
      <w:r>
        <w:t>no</w:t>
      </w:r>
      <w:r w:rsidR="002C3F9B">
        <w:t xml:space="preserve">  </w:t>
      </w:r>
      <w:r>
        <w:t>es</w:t>
      </w:r>
      <w:r w:rsidR="002C3F9B">
        <w:t xml:space="preserve">  </w:t>
      </w:r>
      <w:r>
        <w:t>así.</w:t>
      </w:r>
      <w:r w:rsidR="002C3F9B">
        <w:t xml:space="preserve">  </w:t>
      </w:r>
      <w:r w:rsidRPr="00314C69">
        <w:rPr>
          <w:b/>
          <w:bCs/>
        </w:rPr>
        <w:t>Esto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correcto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innerHTML,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pero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314C69">
        <w:rPr>
          <w:b/>
          <w:bCs/>
        </w:rPr>
        <w:t>outerHTML</w:t>
      </w:r>
      <w:r>
        <w:t>.</w:t>
      </w:r>
    </w:p>
    <w:p w14:paraId="22E4A349" w14:textId="59D24BAC" w:rsidR="00E82C71" w:rsidRDefault="00845F99" w:rsidP="00E82C71">
      <w:pPr>
        <w:pStyle w:val="Ttulo2"/>
        <w:divId w:val="862397098"/>
      </w:pPr>
      <w:bookmarkStart w:id="21" w:name="_Toc120740364"/>
      <w:r>
        <w:t>5</w:t>
      </w:r>
      <w:r w:rsidR="00E82C71">
        <w:t>.5.-</w:t>
      </w:r>
      <w:r w:rsidR="002C3F9B">
        <w:t xml:space="preserve">  </w:t>
      </w:r>
      <w:r w:rsidR="00E82C71">
        <w:t>nodeValue/data:</w:t>
      </w:r>
      <w:r w:rsidR="002C3F9B">
        <w:t xml:space="preserve">  </w:t>
      </w:r>
      <w:r w:rsidR="00E82C71">
        <w:t>contenido</w:t>
      </w:r>
      <w:r w:rsidR="002C3F9B">
        <w:t xml:space="preserve">  </w:t>
      </w:r>
      <w:r w:rsidR="00E82C71">
        <w:t>del</w:t>
      </w:r>
      <w:r w:rsidR="002C3F9B">
        <w:t xml:space="preserve">  </w:t>
      </w:r>
      <w:r w:rsidR="00E82C71">
        <w:t>nodo</w:t>
      </w:r>
      <w:r w:rsidR="002C3F9B">
        <w:t xml:space="preserve">  </w:t>
      </w:r>
      <w:r w:rsidR="00E82C71">
        <w:t>de</w:t>
      </w:r>
      <w:r w:rsidR="002C3F9B">
        <w:t xml:space="preserve">  </w:t>
      </w:r>
      <w:r w:rsidR="00E82C71">
        <w:t>texto.</w:t>
      </w:r>
      <w:bookmarkEnd w:id="21"/>
    </w:p>
    <w:p w14:paraId="75BB1B28" w14:textId="6A9E4DA9" w:rsidR="00E82C71" w:rsidRDefault="005E569E" w:rsidP="005E569E">
      <w:pPr>
        <w:divId w:val="862397098"/>
      </w:pPr>
      <w:r>
        <w:t>Los</w:t>
      </w:r>
      <w:r w:rsidR="002C3F9B">
        <w:t xml:space="preserve">  </w:t>
      </w:r>
      <w:r>
        <w:t>nodos</w:t>
      </w:r>
      <w:r w:rsidR="002C3F9B">
        <w:t xml:space="preserve">  </w:t>
      </w:r>
      <w:r>
        <w:t>de</w:t>
      </w:r>
      <w:r w:rsidR="002C3F9B">
        <w:t xml:space="preserve">  </w:t>
      </w:r>
      <w:r>
        <w:t>texto</w:t>
      </w:r>
      <w:r w:rsidRPr="005E569E">
        <w:t>,</w:t>
      </w:r>
      <w:r w:rsidR="002C3F9B">
        <w:t xml:space="preserve">  </w:t>
      </w:r>
      <w:r w:rsidRPr="005E569E">
        <w:t>tienen</w:t>
      </w:r>
      <w:r w:rsidR="002C3F9B">
        <w:t xml:space="preserve">  </w:t>
      </w:r>
      <w:r w:rsidRPr="005E569E">
        <w:t>su</w:t>
      </w:r>
      <w:r w:rsidR="002C3F9B">
        <w:t xml:space="preserve">  </w:t>
      </w:r>
      <w:r w:rsidRPr="005E569E">
        <w:t>contraparte:</w:t>
      </w:r>
      <w:r w:rsidR="002C3F9B">
        <w:t xml:space="preserve">  </w:t>
      </w:r>
      <w:r w:rsidRPr="005E569E">
        <w:t>propiedades</w:t>
      </w:r>
      <w:r w:rsidR="002C3F9B">
        <w:t xml:space="preserve">  </w:t>
      </w:r>
      <w:r w:rsidRPr="00573DFF">
        <w:rPr>
          <w:b/>
          <w:bCs/>
        </w:rPr>
        <w:t>nodeValue</w:t>
      </w:r>
      <w:r w:rsidR="002C3F9B">
        <w:t xml:space="preserve">  </w:t>
      </w:r>
      <w:r>
        <w:t>=</w:t>
      </w:r>
      <w:r w:rsidR="002C3F9B">
        <w:t xml:space="preserve">  </w:t>
      </w:r>
      <w:r>
        <w:t>innerHTML</w:t>
      </w:r>
      <w:r w:rsidR="002C3F9B">
        <w:t xml:space="preserve">  </w:t>
      </w:r>
      <w:r w:rsidRPr="005E569E">
        <w:t>y</w:t>
      </w:r>
      <w:r w:rsidR="002C3F9B">
        <w:t xml:space="preserve">  </w:t>
      </w:r>
      <w:r w:rsidRPr="00573DFF">
        <w:rPr>
          <w:b/>
          <w:bCs/>
        </w:rPr>
        <w:t>data</w:t>
      </w:r>
      <w:r w:rsidR="002C3F9B">
        <w:t xml:space="preserve">  </w:t>
      </w:r>
      <w:r>
        <w:t>=</w:t>
      </w:r>
      <w:r w:rsidR="002C3F9B">
        <w:t xml:space="preserve">  </w:t>
      </w:r>
      <w:r>
        <w:t>outerHTML.</w:t>
      </w:r>
      <w:r w:rsidR="00661A69">
        <w:t xml:space="preserve"> </w:t>
      </w:r>
      <w:commentRangeStart w:id="22"/>
      <w:r w:rsidR="00661A69">
        <w:t>¿También sirven para</w:t>
      </w:r>
      <w:r w:rsidR="002C213C">
        <w:t xml:space="preserve"> conocer el valor de un atributo de un elemento HTML?</w:t>
      </w:r>
    </w:p>
    <w:p w14:paraId="30B918ED" w14:textId="3A58759C" w:rsidR="002C213C" w:rsidRDefault="002C213C" w:rsidP="005E569E">
      <w:pPr>
        <w:divId w:val="862397098"/>
      </w:pPr>
      <w:r w:rsidRPr="002C213C">
        <w:rPr>
          <w:noProof/>
        </w:rPr>
        <w:lastRenderedPageBreak/>
        <w:drawing>
          <wp:inline distT="0" distB="0" distL="0" distR="0" wp14:anchorId="6EA4A854" wp14:editId="1D46C79C">
            <wp:extent cx="5400040" cy="1442085"/>
            <wp:effectExtent l="0" t="0" r="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Refdecomentario"/>
        </w:rPr>
        <w:commentReference w:id="22"/>
      </w:r>
    </w:p>
    <w:p w14:paraId="4965F9F6" w14:textId="77777777" w:rsidR="00840FF6" w:rsidRPr="002C213C" w:rsidRDefault="00840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</w:rPr>
      </w:pPr>
      <w:r w:rsidRPr="002C213C">
        <w:rPr>
          <w:rFonts w:ascii="Consolas" w:hAnsi="Consolas" w:cs="Courier New"/>
          <w:color w:val="2B91AF"/>
          <w:sz w:val="17"/>
          <w:szCs w:val="17"/>
        </w:rPr>
        <w:t>&lt;body&gt;</w:t>
      </w:r>
    </w:p>
    <w:p w14:paraId="6833418F" w14:textId="4A8665B4" w:rsidR="00840FF6" w:rsidRPr="002C213C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</w:rPr>
      </w:pPr>
      <w:r w:rsidRPr="002C213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840FF6" w:rsidRPr="002C213C">
        <w:rPr>
          <w:rFonts w:ascii="Consolas" w:hAnsi="Consolas" w:cs="Courier New"/>
          <w:color w:val="000000"/>
          <w:sz w:val="17"/>
          <w:szCs w:val="17"/>
        </w:rPr>
        <w:t>Hola</w:t>
      </w:r>
    </w:p>
    <w:p w14:paraId="1166FA12" w14:textId="59659C54" w:rsidR="00840FF6" w:rsidRPr="002C213C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</w:rPr>
      </w:pPr>
      <w:r w:rsidRPr="002C213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840FF6" w:rsidRPr="002C213C">
        <w:rPr>
          <w:rFonts w:ascii="Consolas" w:hAnsi="Consolas" w:cs="Courier New"/>
          <w:color w:val="008000"/>
          <w:sz w:val="17"/>
          <w:szCs w:val="17"/>
        </w:rPr>
        <w:t>&lt;!--</w:t>
      </w:r>
      <w:r w:rsidRPr="002C213C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840FF6" w:rsidRPr="002C213C">
        <w:rPr>
          <w:rFonts w:ascii="Consolas" w:hAnsi="Consolas" w:cs="Courier New"/>
          <w:color w:val="008000"/>
          <w:sz w:val="17"/>
          <w:szCs w:val="17"/>
        </w:rPr>
        <w:t>Comentario</w:t>
      </w:r>
      <w:r w:rsidRPr="002C213C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840FF6" w:rsidRPr="002C213C"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36944654" w14:textId="19A535F5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 w:rsidRPr="002C213C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840FF6" w:rsidRPr="00840FF6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715ACA6C" w14:textId="51715E21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840FF6" w:rsidRPr="00840FF6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text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document.body.firstChild;</w:t>
      </w:r>
    </w:p>
    <w:p w14:paraId="43147D22" w14:textId="08E025E4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alert(text.data);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8000"/>
          <w:sz w:val="17"/>
          <w:szCs w:val="17"/>
          <w:lang w:val="en-US"/>
        </w:rPr>
        <w:t>Hola</w:t>
      </w:r>
    </w:p>
    <w:p w14:paraId="04114A69" w14:textId="23D5D2E9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26605572" w14:textId="628D891C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840FF6" w:rsidRPr="00840FF6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comment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text.nextSibling;</w:t>
      </w:r>
    </w:p>
    <w:p w14:paraId="58BAABD6" w14:textId="09C8B571" w:rsidR="00840FF6" w:rsidRPr="00840FF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840FF6" w:rsidRPr="00840FF6">
        <w:rPr>
          <w:rFonts w:ascii="Consolas" w:hAnsi="Consolas" w:cs="Courier New"/>
          <w:color w:val="000000"/>
          <w:sz w:val="17"/>
          <w:szCs w:val="17"/>
          <w:lang w:val="en-US"/>
        </w:rPr>
        <w:t>alert(comment.data);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840FF6" w:rsidRPr="00840FF6">
        <w:rPr>
          <w:rFonts w:ascii="Consolas" w:hAnsi="Consolas" w:cs="Courier New"/>
          <w:color w:val="008000"/>
          <w:sz w:val="17"/>
          <w:szCs w:val="17"/>
          <w:lang w:val="en-US"/>
        </w:rPr>
        <w:t>Comentario</w:t>
      </w:r>
    </w:p>
    <w:p w14:paraId="0C5F1E24" w14:textId="724997B2" w:rsidR="00840FF6" w:rsidRPr="00D0799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840FF6" w:rsidRPr="00D07992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7338D253" w14:textId="5CFCDE0D" w:rsidR="00840FF6" w:rsidRPr="00D07992" w:rsidRDefault="00840FF6" w:rsidP="00840FF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133865870"/>
        <w:rPr>
          <w:rFonts w:ascii="Consolas" w:hAnsi="Consolas" w:cs="Courier New"/>
          <w:sz w:val="17"/>
          <w:szCs w:val="17"/>
          <w:lang w:val="en-US"/>
        </w:rPr>
      </w:pPr>
      <w:r w:rsidRPr="00D07992">
        <w:rPr>
          <w:rFonts w:ascii="Consolas" w:hAnsi="Consolas" w:cs="Courier New"/>
          <w:color w:val="2B91AF"/>
          <w:sz w:val="17"/>
          <w:szCs w:val="17"/>
          <w:lang w:val="en-US"/>
        </w:rPr>
        <w:t>&lt;/body&gt;</w:t>
      </w:r>
    </w:p>
    <w:p w14:paraId="47CEDE8D" w14:textId="5F8BB09E" w:rsidR="00840FF6" w:rsidRDefault="00635796" w:rsidP="005E569E">
      <w:pPr>
        <w:divId w:val="862397098"/>
      </w:pPr>
      <w:commentRangeStart w:id="23"/>
      <w:r w:rsidRPr="00635796">
        <w:t>Para</w:t>
      </w:r>
      <w:r w:rsidR="002C3F9B">
        <w:t xml:space="preserve">  </w:t>
      </w:r>
      <w:r w:rsidRPr="00635796">
        <w:t>l</w:t>
      </w:r>
      <w:r>
        <w:t>os</w:t>
      </w:r>
      <w:r w:rsidR="002C3F9B">
        <w:t xml:space="preserve">  </w:t>
      </w:r>
      <w:r>
        <w:t>nodos</w:t>
      </w:r>
      <w:r w:rsidR="002C3F9B">
        <w:t xml:space="preserve">  </w:t>
      </w:r>
      <w:r>
        <w:t>de</w:t>
      </w:r>
      <w:r w:rsidR="002C3F9B">
        <w:t xml:space="preserve">  </w:t>
      </w:r>
      <w:r>
        <w:t>texto</w:t>
      </w:r>
      <w:r w:rsidR="002C3F9B">
        <w:t xml:space="preserve">  </w:t>
      </w:r>
      <w:r>
        <w:t>podemos</w:t>
      </w:r>
      <w:r w:rsidR="002C3F9B">
        <w:t xml:space="preserve">  </w:t>
      </w:r>
      <w:r>
        <w:t>imaginar</w:t>
      </w:r>
      <w:r w:rsidR="002C3F9B">
        <w:t xml:space="preserve">  </w:t>
      </w:r>
      <w:r>
        <w:t>una</w:t>
      </w:r>
      <w:r w:rsidR="002C3F9B">
        <w:t xml:space="preserve">  </w:t>
      </w:r>
      <w:r>
        <w:t>razón</w:t>
      </w:r>
      <w:r w:rsidR="002C3F9B">
        <w:t xml:space="preserve">  </w:t>
      </w:r>
      <w:r>
        <w:t>para</w:t>
      </w:r>
      <w:r w:rsidR="002C3F9B">
        <w:t xml:space="preserve">  </w:t>
      </w:r>
      <w:r>
        <w:t>leerlos</w:t>
      </w:r>
      <w:r w:rsidR="002C3F9B">
        <w:t xml:space="preserve">  </w:t>
      </w:r>
      <w:r>
        <w:t>o</w:t>
      </w:r>
      <w:r w:rsidR="002C3F9B">
        <w:t xml:space="preserve">  </w:t>
      </w:r>
      <w:r>
        <w:t>modificarlos,</w:t>
      </w:r>
      <w:r w:rsidR="002C3F9B">
        <w:t xml:space="preserve">  </w:t>
      </w:r>
      <w:r>
        <w:t>pero…</w:t>
      </w:r>
      <w:r w:rsidR="002C3F9B">
        <w:t xml:space="preserve">  </w:t>
      </w:r>
      <w:r>
        <w:t>¿por</w:t>
      </w:r>
      <w:r w:rsidR="002C3F9B">
        <w:t xml:space="preserve">  </w:t>
      </w:r>
      <w:r>
        <w:t>qué</w:t>
      </w:r>
      <w:r w:rsidR="002C3F9B">
        <w:t xml:space="preserve">  </w:t>
      </w:r>
      <w:r>
        <w:t>modificar</w:t>
      </w:r>
      <w:r w:rsidR="003014F8">
        <w:t xml:space="preserve"> </w:t>
      </w:r>
      <w:r>
        <w:t>los</w:t>
      </w:r>
      <w:r w:rsidR="003014F8">
        <w:t xml:space="preserve"> comentarios</w:t>
      </w:r>
      <w:r w:rsidRPr="00535208">
        <w:rPr>
          <w:b/>
          <w:bCs/>
        </w:rPr>
        <w:t>?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veces,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desarrolladores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incorporan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información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o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instrucciones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plantilla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HTML,</w:t>
      </w:r>
      <w:r w:rsidR="002C3F9B">
        <w:rPr>
          <w:b/>
          <w:bCs/>
        </w:rPr>
        <w:t xml:space="preserve">  </w:t>
      </w:r>
      <w:r w:rsidR="00673C78" w:rsidRPr="00535208">
        <w:rPr>
          <w:b/>
          <w:bCs/>
        </w:rPr>
        <w:t>así</w:t>
      </w:r>
      <w:r w:rsidR="00673C78" w:rsidRPr="00673C78">
        <w:t>:</w:t>
      </w:r>
    </w:p>
    <w:p w14:paraId="7D417309" w14:textId="2F750621" w:rsidR="00870EAD" w:rsidRDefault="00870E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9156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&lt;!--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if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isAdmin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52E70B0B" w14:textId="4D53BC78" w:rsidR="00870EA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9156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870EAD">
        <w:rPr>
          <w:rFonts w:ascii="Consolas" w:hAnsi="Consolas" w:cs="Courier New"/>
          <w:color w:val="2B91AF"/>
          <w:sz w:val="17"/>
          <w:szCs w:val="17"/>
        </w:rPr>
        <w:t>&lt;div&gt;</w:t>
      </w:r>
      <w:r w:rsidR="00870EAD">
        <w:rPr>
          <w:rFonts w:ascii="Consolas" w:hAnsi="Consolas" w:cs="Courier New"/>
          <w:color w:val="000000"/>
          <w:sz w:val="17"/>
          <w:szCs w:val="17"/>
        </w:rPr>
        <w:t>¡Bienvenido,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870EAD">
        <w:rPr>
          <w:rFonts w:ascii="Consolas" w:hAnsi="Consolas" w:cs="Courier New"/>
          <w:color w:val="000000"/>
          <w:sz w:val="17"/>
          <w:szCs w:val="17"/>
        </w:rPr>
        <w:t>administrador!</w:t>
      </w:r>
      <w:r w:rsidR="00870EAD"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74E5F404" w14:textId="0C437891" w:rsidR="00870EAD" w:rsidRDefault="00870EAD" w:rsidP="00B859E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89156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&lt;!--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/if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4B27D34E" w14:textId="5A89D30D" w:rsidR="00870EAD" w:rsidRDefault="00B859E7" w:rsidP="005E569E">
      <w:pPr>
        <w:divId w:val="862397098"/>
      </w:pPr>
      <w:r w:rsidRPr="00B859E7">
        <w:t>…Entonces</w:t>
      </w:r>
      <w:r w:rsidR="002C3F9B">
        <w:t xml:space="preserve">  </w:t>
      </w:r>
      <w:r w:rsidRPr="00B859E7">
        <w:t>JavaScript</w:t>
      </w:r>
      <w:r w:rsidR="002C3F9B">
        <w:t xml:space="preserve">  </w:t>
      </w:r>
      <w:r w:rsidRPr="00B859E7">
        <w:t>puede</w:t>
      </w:r>
      <w:r w:rsidR="002C3F9B">
        <w:t xml:space="preserve">  </w:t>
      </w:r>
      <w:r w:rsidRPr="00B859E7">
        <w:t>leerlo</w:t>
      </w:r>
      <w:r w:rsidR="002C3F9B">
        <w:t xml:space="preserve">  </w:t>
      </w:r>
      <w:r w:rsidRPr="00B859E7">
        <w:t>desde</w:t>
      </w:r>
      <w:r w:rsidR="002C3F9B">
        <w:t xml:space="preserve">  </w:t>
      </w:r>
      <w:r w:rsidRPr="00B859E7">
        <w:t>la</w:t>
      </w:r>
      <w:r w:rsidR="002C3F9B">
        <w:t xml:space="preserve">  </w:t>
      </w:r>
      <w:r w:rsidRPr="00B859E7">
        <w:t>propiedad</w:t>
      </w:r>
      <w:r w:rsidR="002C3F9B">
        <w:t xml:space="preserve">  </w:t>
      </w:r>
      <w:r w:rsidRPr="000929DA">
        <w:rPr>
          <w:b/>
          <w:bCs/>
        </w:rPr>
        <w:t>data</w:t>
      </w:r>
      <w:r w:rsidR="002C3F9B">
        <w:t xml:space="preserve">  </w:t>
      </w:r>
      <w:r w:rsidRPr="00B859E7">
        <w:t>y</w:t>
      </w:r>
      <w:r w:rsidR="002C3F9B">
        <w:t xml:space="preserve">  </w:t>
      </w:r>
      <w:r w:rsidRPr="00B859E7">
        <w:t>procesar</w:t>
      </w:r>
      <w:r w:rsidR="002C3F9B">
        <w:t xml:space="preserve">  </w:t>
      </w:r>
      <w:r w:rsidRPr="00B859E7">
        <w:t>las</w:t>
      </w:r>
      <w:r w:rsidR="002C3F9B">
        <w:t xml:space="preserve">  </w:t>
      </w:r>
      <w:r w:rsidRPr="00B859E7">
        <w:t>instrucciones</w:t>
      </w:r>
      <w:r w:rsidR="002C3F9B">
        <w:t xml:space="preserve">  </w:t>
      </w:r>
      <w:r w:rsidRPr="00B859E7">
        <w:t>integradas.</w:t>
      </w:r>
      <w:commentRangeEnd w:id="23"/>
      <w:r>
        <w:rPr>
          <w:rStyle w:val="Refdecomentario"/>
        </w:rPr>
        <w:commentReference w:id="23"/>
      </w:r>
    </w:p>
    <w:p w14:paraId="3F492A3B" w14:textId="321FD292" w:rsidR="007F5AEB" w:rsidRDefault="00A64AE2" w:rsidP="007F5AEB">
      <w:pPr>
        <w:pStyle w:val="Ttulo2"/>
        <w:divId w:val="862397098"/>
      </w:pPr>
      <w:bookmarkStart w:id="24" w:name="_Toc120740365"/>
      <w:r>
        <w:t>5.6.-</w:t>
      </w:r>
      <w:r w:rsidR="002C3F9B">
        <w:t xml:space="preserve">  </w:t>
      </w:r>
      <w:r>
        <w:t>textContent:</w:t>
      </w:r>
      <w:r w:rsidR="002C3F9B">
        <w:t xml:space="preserve">  </w:t>
      </w:r>
      <w:r>
        <w:t>texto</w:t>
      </w:r>
      <w:r w:rsidR="002C3F9B">
        <w:t xml:space="preserve">  </w:t>
      </w:r>
      <w:r>
        <w:t>puro.</w:t>
      </w:r>
      <w:bookmarkEnd w:id="24"/>
    </w:p>
    <w:p w14:paraId="249E4A33" w14:textId="5BACBE28" w:rsidR="00A500C1" w:rsidRDefault="00A500C1" w:rsidP="00A64AE2">
      <w:pPr>
        <w:divId w:val="862397098"/>
      </w:pPr>
      <w:r>
        <w:t>Proporciona</w:t>
      </w:r>
      <w:r w:rsidR="002C3F9B">
        <w:t xml:space="preserve">  </w:t>
      </w:r>
      <w:r>
        <w:t>acceso</w:t>
      </w:r>
      <w:r w:rsidR="002C3F9B">
        <w:t xml:space="preserve">  </w:t>
      </w:r>
      <w:r>
        <w:t>al</w:t>
      </w:r>
      <w:r w:rsidR="002C3F9B">
        <w:t xml:space="preserve">  </w:t>
      </w:r>
      <w:r>
        <w:t>texto</w:t>
      </w:r>
      <w:r w:rsidR="002C3F9B">
        <w:t xml:space="preserve">  </w:t>
      </w:r>
      <w:r>
        <w:t>dentro</w:t>
      </w:r>
      <w:r w:rsidR="002C3F9B">
        <w:t xml:space="preserve">  </w:t>
      </w:r>
      <w:r>
        <w:t>del</w:t>
      </w:r>
      <w:r w:rsidR="002C3F9B">
        <w:t xml:space="preserve">  </w:t>
      </w:r>
      <w:r>
        <w:t>elemento:</w:t>
      </w:r>
      <w:r w:rsidR="002C3F9B">
        <w:t xml:space="preserve">  </w:t>
      </w:r>
      <w:r>
        <w:t>solo</w:t>
      </w:r>
      <w:r w:rsidR="002C3F9B">
        <w:t xml:space="preserve">  </w:t>
      </w:r>
      <w:r>
        <w:t>texto.</w:t>
      </w:r>
      <w:r w:rsidR="002C3F9B">
        <w:t xml:space="preserve">  </w:t>
      </w:r>
      <w:r>
        <w:rPr>
          <w:b/>
          <w:bCs/>
          <w:u w:val="single"/>
        </w:rPr>
        <w:t>Ejemplo</w:t>
      </w:r>
      <w:r>
        <w:t>:</w:t>
      </w:r>
    </w:p>
    <w:p w14:paraId="3278F5AD" w14:textId="5D8DA15B" w:rsidR="00A500C1" w:rsidRPr="00755B81" w:rsidRDefault="00A500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sz w:val="17"/>
          <w:szCs w:val="17"/>
          <w:lang w:val="en-US"/>
        </w:rPr>
        <w:t>id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55B81">
        <w:rPr>
          <w:rFonts w:ascii="Consolas" w:hAnsi="Consolas" w:cs="Courier New"/>
          <w:sz w:val="17"/>
          <w:szCs w:val="17"/>
          <w:lang w:val="en-US"/>
        </w:rPr>
        <w:t>"news"</w:t>
      </w: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6575C61C" w14:textId="228CC1BE" w:rsidR="00A500C1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A500C1"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&lt;h1&gt;</w:t>
      </w:r>
      <w:r w:rsidR="00A500C1" w:rsidRPr="00755B81">
        <w:rPr>
          <w:rFonts w:ascii="Consolas" w:hAnsi="Consolas" w:cs="Courier New"/>
          <w:color w:val="000000"/>
          <w:sz w:val="17"/>
          <w:szCs w:val="17"/>
          <w:lang w:val="en-US"/>
        </w:rPr>
        <w:t>¡Titular!</w:t>
      </w:r>
      <w:r w:rsidR="00A500C1"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&lt;/h1&gt;</w:t>
      </w:r>
    </w:p>
    <w:p w14:paraId="723E1F53" w14:textId="0E3EA11B" w:rsidR="00A500C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A500C1">
        <w:rPr>
          <w:rFonts w:ascii="Consolas" w:hAnsi="Consolas" w:cs="Courier New"/>
          <w:color w:val="2B91AF"/>
          <w:sz w:val="17"/>
          <w:szCs w:val="17"/>
        </w:rPr>
        <w:t>&lt;p&gt;</w:t>
      </w:r>
      <w:r w:rsidR="00A500C1">
        <w:rPr>
          <w:rFonts w:ascii="Consolas" w:hAnsi="Consolas" w:cs="Courier New"/>
          <w:color w:val="000000"/>
          <w:sz w:val="17"/>
          <w:szCs w:val="17"/>
        </w:rPr>
        <w:t>¡Los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0000"/>
          <w:sz w:val="17"/>
          <w:szCs w:val="17"/>
        </w:rPr>
        <w:t>marcianos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0000"/>
          <w:sz w:val="17"/>
          <w:szCs w:val="17"/>
        </w:rPr>
        <w:t>atacan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0000"/>
          <w:sz w:val="17"/>
          <w:szCs w:val="17"/>
        </w:rPr>
        <w:t>la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0000"/>
          <w:sz w:val="17"/>
          <w:szCs w:val="17"/>
        </w:rPr>
        <w:t>gente!</w:t>
      </w:r>
      <w:r w:rsidR="00A500C1">
        <w:rPr>
          <w:rFonts w:ascii="Consolas" w:hAnsi="Consolas" w:cs="Courier New"/>
          <w:color w:val="2B91AF"/>
          <w:sz w:val="17"/>
          <w:szCs w:val="17"/>
        </w:rPr>
        <w:t>&lt;/p&gt;</w:t>
      </w:r>
    </w:p>
    <w:p w14:paraId="5444965B" w14:textId="77777777" w:rsidR="00A500C1" w:rsidRDefault="00A500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66490DC7" w14:textId="1B1FEB7B" w:rsidR="00A500C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BA27AA4" w14:textId="77777777" w:rsidR="00A500C1" w:rsidRDefault="00A500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434795E8" w14:textId="28AFCF7B" w:rsidR="00A500C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500C1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¡Titular!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¡Los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marcianos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atacan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500C1">
        <w:rPr>
          <w:rFonts w:ascii="Consolas" w:hAnsi="Consolas" w:cs="Courier New"/>
          <w:color w:val="008000"/>
          <w:sz w:val="17"/>
          <w:szCs w:val="17"/>
        </w:rPr>
        <w:t>gente!</w:t>
      </w:r>
    </w:p>
    <w:p w14:paraId="2C4EC531" w14:textId="30D6C83B" w:rsidR="00A500C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500C1">
        <w:rPr>
          <w:rFonts w:ascii="Consolas" w:hAnsi="Consolas" w:cs="Courier New"/>
          <w:color w:val="000000"/>
          <w:sz w:val="17"/>
          <w:szCs w:val="17"/>
        </w:rPr>
        <w:t>alert(news.textContent);</w:t>
      </w:r>
    </w:p>
    <w:p w14:paraId="78680101" w14:textId="4C909E27" w:rsidR="009104AA" w:rsidRPr="009104AA" w:rsidRDefault="00A500C1" w:rsidP="009104A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521868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46D1DC99" w14:textId="4972748B" w:rsidR="00A500C1" w:rsidRDefault="009104AA" w:rsidP="009104AA">
      <w:pPr>
        <w:divId w:val="862397098"/>
      </w:pPr>
      <w:r w:rsidRPr="009104AA">
        <w:rPr>
          <w:b/>
          <w:bCs/>
        </w:rPr>
        <w:t>Escribir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textContent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mucho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más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útil,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porque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permite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escribir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texto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“forma</w:t>
      </w:r>
      <w:r w:rsidR="002C3F9B">
        <w:rPr>
          <w:b/>
          <w:bCs/>
        </w:rPr>
        <w:t xml:space="preserve">  </w:t>
      </w:r>
      <w:r w:rsidRPr="009104AA">
        <w:rPr>
          <w:b/>
          <w:bCs/>
        </w:rPr>
        <w:t>segura”</w:t>
      </w:r>
      <w:r>
        <w:t>.</w:t>
      </w:r>
    </w:p>
    <w:p w14:paraId="08E0362A" w14:textId="3B3AEC89" w:rsidR="00503815" w:rsidRPr="00503815" w:rsidRDefault="0050381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 w:rsidRPr="00503815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503815">
        <w:rPr>
          <w:rFonts w:ascii="Consolas" w:hAnsi="Consolas" w:cs="Courier New"/>
          <w:sz w:val="17"/>
          <w:szCs w:val="17"/>
          <w:lang w:val="en-US"/>
        </w:rPr>
        <w:t>id</w:t>
      </w:r>
      <w:r w:rsidRPr="00503815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503815">
        <w:rPr>
          <w:rFonts w:ascii="Consolas" w:hAnsi="Consolas" w:cs="Courier New"/>
          <w:sz w:val="17"/>
          <w:szCs w:val="17"/>
          <w:lang w:val="en-US"/>
        </w:rPr>
        <w:t>"elem1"</w:t>
      </w:r>
      <w:r w:rsidRPr="00503815">
        <w:rPr>
          <w:rFonts w:ascii="Consolas" w:hAnsi="Consolas" w:cs="Courier New"/>
          <w:color w:val="2B91AF"/>
          <w:sz w:val="17"/>
          <w:szCs w:val="17"/>
          <w:lang w:val="en-US"/>
        </w:rPr>
        <w:t>&gt;&lt;/div&gt;</w:t>
      </w:r>
    </w:p>
    <w:p w14:paraId="1C8AA32E" w14:textId="761C2B88" w:rsidR="00503815" w:rsidRPr="00503815" w:rsidRDefault="0050381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 w:rsidRPr="00503815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503815">
        <w:rPr>
          <w:rFonts w:ascii="Consolas" w:hAnsi="Consolas" w:cs="Courier New"/>
          <w:sz w:val="17"/>
          <w:szCs w:val="17"/>
          <w:lang w:val="en-US"/>
        </w:rPr>
        <w:t>id</w:t>
      </w:r>
      <w:r w:rsidRPr="00503815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503815">
        <w:rPr>
          <w:rFonts w:ascii="Consolas" w:hAnsi="Consolas" w:cs="Courier New"/>
          <w:sz w:val="17"/>
          <w:szCs w:val="17"/>
          <w:lang w:val="en-US"/>
        </w:rPr>
        <w:t>"elem2"</w:t>
      </w:r>
      <w:r w:rsidRPr="00503815">
        <w:rPr>
          <w:rFonts w:ascii="Consolas" w:hAnsi="Consolas" w:cs="Courier New"/>
          <w:color w:val="2B91AF"/>
          <w:sz w:val="17"/>
          <w:szCs w:val="17"/>
          <w:lang w:val="en-US"/>
        </w:rPr>
        <w:t>&gt;&lt;/div&gt;</w:t>
      </w:r>
    </w:p>
    <w:p w14:paraId="0DA2DEDA" w14:textId="2FCAF9BF" w:rsidR="00503815" w:rsidRPr="00503815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3C4BFB15" w14:textId="77777777" w:rsidR="00503815" w:rsidRPr="00503815" w:rsidRDefault="0050381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 w:rsidRPr="00503815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49EC1CB6" w14:textId="28A13D66" w:rsidR="00503815" w:rsidRPr="00503815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03815" w:rsidRPr="00503815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prompt(</w:t>
      </w:r>
      <w:r w:rsidR="00503815" w:rsidRPr="00503815">
        <w:rPr>
          <w:rFonts w:ascii="Consolas" w:hAnsi="Consolas" w:cs="Courier New"/>
          <w:color w:val="A31515"/>
          <w:sz w:val="17"/>
          <w:szCs w:val="17"/>
          <w:lang w:val="en-US"/>
        </w:rPr>
        <w:t>"¿Cuál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A31515"/>
          <w:sz w:val="17"/>
          <w:szCs w:val="17"/>
          <w:lang w:val="en-US"/>
        </w:rPr>
        <w:t>es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A31515"/>
          <w:sz w:val="17"/>
          <w:szCs w:val="17"/>
          <w:lang w:val="en-US"/>
        </w:rPr>
        <w:t>tu</w:t>
      </w:r>
      <w:r>
        <w:rPr>
          <w:rFonts w:ascii="Consolas" w:hAnsi="Consolas" w:cs="Courier New"/>
          <w:color w:val="A31515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A31515"/>
          <w:sz w:val="17"/>
          <w:szCs w:val="17"/>
          <w:lang w:val="en-US"/>
        </w:rPr>
        <w:t>nombre?"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A31515"/>
          <w:sz w:val="17"/>
          <w:szCs w:val="17"/>
          <w:lang w:val="en-US"/>
        </w:rPr>
        <w:t>"&lt;b&gt;¡Winnie-Pooh!&lt;/b&gt;"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21641EC" w14:textId="29DD299A" w:rsidR="00503815" w:rsidRPr="00503815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2AEB9902" w14:textId="003A5FF6" w:rsidR="00503815" w:rsidRPr="00503815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elem1.innerHTML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03815" w:rsidRPr="00503815">
        <w:rPr>
          <w:rFonts w:ascii="Consolas" w:hAnsi="Consolas" w:cs="Courier New"/>
          <w:color w:val="000000"/>
          <w:sz w:val="17"/>
          <w:szCs w:val="17"/>
          <w:lang w:val="en-US"/>
        </w:rPr>
        <w:t>name;</w:t>
      </w:r>
    </w:p>
    <w:p w14:paraId="2B59A3E4" w14:textId="0397EDF3" w:rsidR="00503815" w:rsidRPr="00E5715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283096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03815" w:rsidRPr="00E5715F">
        <w:rPr>
          <w:rFonts w:ascii="Consolas" w:hAnsi="Consolas" w:cs="Courier New"/>
          <w:color w:val="000000"/>
          <w:sz w:val="17"/>
          <w:szCs w:val="17"/>
        </w:rPr>
        <w:t>elem2.textContent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503815" w:rsidRPr="00E5715F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503815" w:rsidRPr="00E5715F">
        <w:rPr>
          <w:rFonts w:ascii="Consolas" w:hAnsi="Consolas" w:cs="Courier New"/>
          <w:color w:val="000000"/>
          <w:sz w:val="17"/>
          <w:szCs w:val="17"/>
        </w:rPr>
        <w:t>name;</w:t>
      </w:r>
    </w:p>
    <w:p w14:paraId="4979A192" w14:textId="292F3174" w:rsidR="00503815" w:rsidRDefault="00503815" w:rsidP="0050381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283096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lastRenderedPageBreak/>
        <w:t>&lt;/script&gt;</w:t>
      </w:r>
    </w:p>
    <w:p w14:paraId="41382706" w14:textId="44066823" w:rsidR="00235878" w:rsidRDefault="002071AC" w:rsidP="00503815">
      <w:pPr>
        <w:divId w:val="862397098"/>
      </w:pPr>
      <w:r>
        <w:t>De</w:t>
      </w:r>
      <w:r w:rsidR="002C3F9B">
        <w:t xml:space="preserve">  </w:t>
      </w:r>
      <w:r>
        <w:t>esta</w:t>
      </w:r>
      <w:r w:rsidR="002C3F9B">
        <w:t xml:space="preserve">  </w:t>
      </w:r>
      <w:r>
        <w:t>forma,</w:t>
      </w:r>
      <w:r w:rsidR="002C3F9B">
        <w:t xml:space="preserve">  </w:t>
      </w:r>
      <w:r>
        <w:t>mientras</w:t>
      </w:r>
      <w:r w:rsidR="002C3F9B">
        <w:t xml:space="preserve">  </w:t>
      </w:r>
      <w:r>
        <w:t>que</w:t>
      </w:r>
      <w:r w:rsidR="002C3F9B">
        <w:t xml:space="preserve">  </w:t>
      </w:r>
      <w:r>
        <w:t>en</w:t>
      </w:r>
      <w:r w:rsidR="002C3F9B">
        <w:t xml:space="preserve">  </w:t>
      </w:r>
      <w:r>
        <w:t>el</w:t>
      </w:r>
      <w:r w:rsidR="002C3F9B">
        <w:t xml:space="preserve">  </w:t>
      </w:r>
      <w:r>
        <w:t>innerHTML</w:t>
      </w:r>
      <w:r w:rsidR="002C3F9B">
        <w:t xml:space="preserve">  </w:t>
      </w:r>
      <w:r w:rsidR="00AC2D78">
        <w:t>se</w:t>
      </w:r>
      <w:r w:rsidR="002C3F9B">
        <w:t xml:space="preserve">  </w:t>
      </w:r>
      <w:r w:rsidR="00AC2D78">
        <w:t>interpretarían</w:t>
      </w:r>
      <w:r w:rsidR="002C3F9B">
        <w:t xml:space="preserve">  </w:t>
      </w:r>
      <w:r w:rsidR="00AC2D78">
        <w:t>las</w:t>
      </w:r>
      <w:r w:rsidR="002C3F9B">
        <w:t xml:space="preserve">  </w:t>
      </w:r>
      <w:r w:rsidR="00AC2D78">
        <w:t>etiquetas</w:t>
      </w:r>
      <w:r w:rsidR="002C3F9B">
        <w:t xml:space="preserve">  </w:t>
      </w:r>
      <w:r w:rsidR="00AC2D78">
        <w:t>b,</w:t>
      </w:r>
      <w:r w:rsidR="002C3F9B">
        <w:t xml:space="preserve">  </w:t>
      </w:r>
      <w:r w:rsidR="00AC2D78">
        <w:t>en</w:t>
      </w:r>
      <w:r w:rsidR="002C3F9B">
        <w:t xml:space="preserve">  </w:t>
      </w:r>
      <w:r w:rsidR="00AC2D78">
        <w:t>textContent</w:t>
      </w:r>
      <w:r w:rsidR="002C3F9B">
        <w:t xml:space="preserve">  </w:t>
      </w:r>
      <w:r w:rsidR="00AC2D78">
        <w:t>no</w:t>
      </w:r>
      <w:r w:rsidR="00442CE2">
        <w:t>.</w:t>
      </w:r>
    </w:p>
    <w:p w14:paraId="6F9D79E4" w14:textId="2C2F9783" w:rsidR="00442CE2" w:rsidRDefault="00442CE2" w:rsidP="00442CE2">
      <w:pPr>
        <w:pStyle w:val="Ttulo2"/>
        <w:divId w:val="862397098"/>
      </w:pPr>
      <w:bookmarkStart w:id="25" w:name="_Toc120740366"/>
      <w:r>
        <w:t>5.7.-</w:t>
      </w:r>
      <w:r w:rsidR="002C3F9B">
        <w:t xml:space="preserve">  </w:t>
      </w:r>
      <w:r>
        <w:t>La</w:t>
      </w:r>
      <w:r w:rsidR="002C3F9B">
        <w:t xml:space="preserve">  </w:t>
      </w:r>
      <w:r>
        <w:t>pr</w:t>
      </w:r>
      <w:r w:rsidR="00E2122E">
        <w:t>opiedad</w:t>
      </w:r>
      <w:r w:rsidR="002C3F9B">
        <w:t xml:space="preserve">  </w:t>
      </w:r>
      <w:r w:rsidR="00E2122E">
        <w:t>“hidden”.</w:t>
      </w:r>
      <w:bookmarkEnd w:id="25"/>
    </w:p>
    <w:p w14:paraId="1AD165F2" w14:textId="1DB0792B" w:rsidR="00E2122E" w:rsidRDefault="00E2122E" w:rsidP="00E2122E">
      <w:pPr>
        <w:divId w:val="862397098"/>
      </w:pPr>
      <w:r>
        <w:t>El</w:t>
      </w:r>
      <w:r w:rsidR="002C3F9B">
        <w:t xml:space="preserve">  </w:t>
      </w:r>
      <w:r>
        <w:t>atributo</w:t>
      </w:r>
      <w:r w:rsidR="002C3F9B">
        <w:t xml:space="preserve">  </w:t>
      </w:r>
      <w:r>
        <w:t>“hidden”</w:t>
      </w:r>
      <w:r w:rsidR="002C3F9B">
        <w:t xml:space="preserve">  </w:t>
      </w:r>
      <w:r>
        <w:t>y</w:t>
      </w:r>
      <w:r w:rsidR="002C3F9B">
        <w:t xml:space="preserve">  </w:t>
      </w:r>
      <w:r>
        <w:t>la</w:t>
      </w:r>
      <w:r w:rsidR="002C3F9B">
        <w:t xml:space="preserve">  </w:t>
      </w:r>
      <w:r>
        <w:t>propiedad</w:t>
      </w:r>
      <w:r w:rsidR="002C3F9B">
        <w:t xml:space="preserve">  </w:t>
      </w:r>
      <w:r>
        <w:t>DOM</w:t>
      </w:r>
      <w:r w:rsidR="002C3F9B">
        <w:t xml:space="preserve">  </w:t>
      </w:r>
      <w:r>
        <w:t>especifican</w:t>
      </w:r>
      <w:r w:rsidR="002C3F9B">
        <w:t xml:space="preserve">  </w:t>
      </w:r>
      <w:r>
        <w:t>si</w:t>
      </w:r>
      <w:r w:rsidR="002C3F9B">
        <w:t xml:space="preserve">  </w:t>
      </w:r>
      <w:r>
        <w:t>el</w:t>
      </w:r>
      <w:r w:rsidR="002C3F9B">
        <w:t xml:space="preserve">  </w:t>
      </w:r>
      <w:r>
        <w:t>elemento</w:t>
      </w:r>
      <w:r w:rsidR="002C3F9B">
        <w:t xml:space="preserve">  </w:t>
      </w:r>
      <w:r>
        <w:t>es</w:t>
      </w:r>
      <w:r w:rsidR="002C3F9B">
        <w:t xml:space="preserve">  </w:t>
      </w:r>
      <w:r>
        <w:t>visible</w:t>
      </w:r>
      <w:r w:rsidR="002C3F9B">
        <w:t xml:space="preserve">  </w:t>
      </w:r>
      <w:r>
        <w:t>o</w:t>
      </w:r>
      <w:r w:rsidR="002C3F9B">
        <w:t xml:space="preserve">  </w:t>
      </w:r>
      <w:r>
        <w:t>no.</w:t>
      </w:r>
      <w:r w:rsidR="002C3F9B">
        <w:t xml:space="preserve">  </w:t>
      </w:r>
      <w:r w:rsidR="006D2603">
        <w:t>Es</w:t>
      </w:r>
      <w:r w:rsidR="002C3F9B">
        <w:t xml:space="preserve">  </w:t>
      </w:r>
      <w:r w:rsidR="006D2603">
        <w:t>equivalente</w:t>
      </w:r>
      <w:r w:rsidR="002C3F9B">
        <w:t xml:space="preserve">  </w:t>
      </w:r>
      <w:r w:rsidR="006D2603">
        <w:t>a</w:t>
      </w:r>
      <w:r w:rsidR="002C3F9B">
        <w:t xml:space="preserve">  </w:t>
      </w:r>
      <w:r w:rsidR="006D2603">
        <w:t>style=”display:none”,</w:t>
      </w:r>
      <w:r w:rsidR="002C3F9B">
        <w:t xml:space="preserve">  </w:t>
      </w:r>
      <w:r w:rsidR="006D2603">
        <w:t>pero</w:t>
      </w:r>
      <w:r w:rsidR="002C3F9B">
        <w:t xml:space="preserve">  </w:t>
      </w:r>
      <w:r w:rsidR="006D2603">
        <w:t>es</w:t>
      </w:r>
      <w:r w:rsidR="002C3F9B">
        <w:t xml:space="preserve">  </w:t>
      </w:r>
      <w:r w:rsidR="006D2603">
        <w:t>más</w:t>
      </w:r>
      <w:r w:rsidR="002C3F9B">
        <w:t xml:space="preserve">  </w:t>
      </w:r>
      <w:r w:rsidR="006D2603">
        <w:t>corto.</w:t>
      </w:r>
      <w:r w:rsidR="002C3F9B">
        <w:t xml:space="preserve">  </w:t>
      </w:r>
      <w:r w:rsidR="006D2603">
        <w:t>Ejemplo</w:t>
      </w:r>
      <w:r w:rsidR="002C3F9B">
        <w:t xml:space="preserve">  </w:t>
      </w:r>
      <w:r w:rsidR="006D2603">
        <w:t>de</w:t>
      </w:r>
      <w:r w:rsidR="002C3F9B">
        <w:t xml:space="preserve">  </w:t>
      </w:r>
      <w:r w:rsidR="006D2603">
        <w:t>uso</w:t>
      </w:r>
      <w:r w:rsidR="002C3F9B">
        <w:t xml:space="preserve">  </w:t>
      </w:r>
      <w:r w:rsidR="006D2603">
        <w:t>para</w:t>
      </w:r>
      <w:r w:rsidR="002C3F9B">
        <w:t xml:space="preserve">  </w:t>
      </w:r>
      <w:r w:rsidR="006D2603">
        <w:t>un</w:t>
      </w:r>
      <w:r w:rsidR="002C3F9B">
        <w:t xml:space="preserve">  </w:t>
      </w:r>
      <w:r w:rsidR="006D2603">
        <w:t>elemento</w:t>
      </w:r>
      <w:r w:rsidR="002C3F9B">
        <w:t xml:space="preserve">  </w:t>
      </w:r>
      <w:r w:rsidR="006D2603">
        <w:t>parpadeante:</w:t>
      </w:r>
    </w:p>
    <w:p w14:paraId="5FF736B1" w14:textId="3C08C8B8" w:rsidR="005E5C11" w:rsidRDefault="005E5C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39294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id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"elem"</w:t>
      </w:r>
      <w:r>
        <w:rPr>
          <w:rFonts w:ascii="Consolas" w:hAnsi="Consolas" w:cs="Courier New"/>
          <w:color w:val="2B91AF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Un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elemento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parpadeante</w:t>
      </w: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29F9FD78" w14:textId="398F1A35" w:rsidR="005E5C1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39294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67D9DE9" w14:textId="77777777" w:rsidR="005E5C11" w:rsidRPr="005E5C11" w:rsidRDefault="005E5C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3929458"/>
        <w:rPr>
          <w:rFonts w:ascii="Consolas" w:hAnsi="Consolas" w:cs="Courier New"/>
          <w:sz w:val="17"/>
          <w:szCs w:val="17"/>
          <w:lang w:val="en-US"/>
        </w:rPr>
      </w:pPr>
      <w:r w:rsidRPr="005E5C11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4C1FF220" w14:textId="3E0DBEBB" w:rsidR="005E5C11" w:rsidRPr="005E5C1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392945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E5C11" w:rsidRPr="005E5C11">
        <w:rPr>
          <w:rFonts w:ascii="Consolas" w:hAnsi="Consolas" w:cs="Courier New"/>
          <w:color w:val="008000"/>
          <w:sz w:val="17"/>
          <w:szCs w:val="17"/>
          <w:lang w:val="en-US"/>
        </w:rPr>
        <w:t>//elem.hidden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8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8000"/>
          <w:sz w:val="17"/>
          <w:szCs w:val="17"/>
          <w:lang w:val="en-US"/>
        </w:rPr>
        <w:t>true;</w:t>
      </w:r>
    </w:p>
    <w:p w14:paraId="0098807C" w14:textId="576EFB3C" w:rsidR="005E5C11" w:rsidRPr="005E5C1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392945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setInterval(()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elem.hidden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!elem.hidden,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E5C11" w:rsidRPr="005E5C11">
        <w:rPr>
          <w:rFonts w:ascii="Consolas" w:hAnsi="Consolas" w:cs="Courier New"/>
          <w:color w:val="006666"/>
          <w:sz w:val="17"/>
          <w:szCs w:val="17"/>
          <w:lang w:val="en-US"/>
        </w:rPr>
        <w:t>1000</w:t>
      </w:r>
      <w:r w:rsidR="005E5C11" w:rsidRPr="005E5C11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254E522E" w14:textId="5018B3BC" w:rsidR="005E5C11" w:rsidRDefault="005E5C11" w:rsidP="005E5C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039294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17BEF509" w14:textId="5567BB85" w:rsidR="005E5C11" w:rsidRDefault="00852F37" w:rsidP="00852F37">
      <w:pPr>
        <w:pStyle w:val="Ttulo2"/>
        <w:divId w:val="862397098"/>
      </w:pPr>
      <w:bookmarkStart w:id="26" w:name="_Toc120740367"/>
      <w:r>
        <w:t>5.8.-</w:t>
      </w:r>
      <w:r w:rsidR="002C3F9B">
        <w:t xml:space="preserve">  </w:t>
      </w:r>
      <w:r>
        <w:t>Más</w:t>
      </w:r>
      <w:r w:rsidR="002C3F9B">
        <w:t xml:space="preserve">  </w:t>
      </w:r>
      <w:r>
        <w:t>propiedades.</w:t>
      </w:r>
      <w:bookmarkEnd w:id="26"/>
    </w:p>
    <w:p w14:paraId="07EFE44F" w14:textId="487048D8" w:rsidR="00852F37" w:rsidRDefault="00852F37" w:rsidP="00852F37">
      <w:pPr>
        <w:divId w:val="862397098"/>
      </w:pPr>
      <w:r>
        <w:t>Los</w:t>
      </w:r>
      <w:r w:rsidR="002C3F9B">
        <w:t xml:space="preserve">  </w:t>
      </w:r>
      <w:r>
        <w:t>elementos</w:t>
      </w:r>
      <w:r w:rsidR="002C3F9B">
        <w:t xml:space="preserve">  </w:t>
      </w:r>
      <w:r>
        <w:t>Dom</w:t>
      </w:r>
      <w:r w:rsidR="002C3F9B">
        <w:t xml:space="preserve">  </w:t>
      </w:r>
      <w:r>
        <w:t>también</w:t>
      </w:r>
      <w:r w:rsidR="002C3F9B">
        <w:t xml:space="preserve">  </w:t>
      </w:r>
      <w:r>
        <w:t>tienen</w:t>
      </w:r>
      <w:r w:rsidR="002C3F9B">
        <w:t xml:space="preserve">  </w:t>
      </w:r>
      <w:r>
        <w:t>propiedades</w:t>
      </w:r>
      <w:r w:rsidR="002C3F9B">
        <w:t xml:space="preserve">  </w:t>
      </w:r>
      <w:r>
        <w:t>adicionales,</w:t>
      </w:r>
      <w:r w:rsidR="002C3F9B">
        <w:t xml:space="preserve">  </w:t>
      </w:r>
      <w:r>
        <w:t>en</w:t>
      </w:r>
      <w:r w:rsidR="002C3F9B">
        <w:t xml:space="preserve">  </w:t>
      </w:r>
      <w:r>
        <w:t>particular</w:t>
      </w:r>
      <w:r w:rsidR="002C3F9B">
        <w:t xml:space="preserve">  </w:t>
      </w:r>
      <w:r>
        <w:t>aquellas</w:t>
      </w:r>
      <w:r w:rsidR="002C3F9B">
        <w:t xml:space="preserve">  </w:t>
      </w:r>
      <w:r>
        <w:t>que</w:t>
      </w:r>
      <w:r w:rsidR="002C3F9B">
        <w:t xml:space="preserve">  </w:t>
      </w:r>
      <w:r>
        <w:t>dependen</w:t>
      </w:r>
      <w:r w:rsidR="002C3F9B">
        <w:t xml:space="preserve">  </w:t>
      </w:r>
      <w:r>
        <w:t>de</w:t>
      </w:r>
      <w:r w:rsidR="002C3F9B">
        <w:t xml:space="preserve">  </w:t>
      </w:r>
      <w:r>
        <w:t>la</w:t>
      </w:r>
      <w:r w:rsidR="002C3F9B">
        <w:t xml:space="preserve">  </w:t>
      </w:r>
      <w:r>
        <w:t>clase:</w:t>
      </w:r>
    </w:p>
    <w:p w14:paraId="79CF363B" w14:textId="1FAF6938" w:rsidR="000929DA" w:rsidRPr="000929DA" w:rsidRDefault="000929DA" w:rsidP="000929DA">
      <w:pPr>
        <w:numPr>
          <w:ilvl w:val="0"/>
          <w:numId w:val="26"/>
        </w:numPr>
        <w:spacing w:after="0"/>
        <w:divId w:val="862397098"/>
        <w:rPr>
          <w:lang w:val="en-US"/>
        </w:rPr>
      </w:pPr>
      <w:r w:rsidRPr="000929DA">
        <w:rPr>
          <w:b/>
          <w:bCs/>
          <w:lang w:val="en-US"/>
        </w:rPr>
        <w:t>value</w:t>
      </w:r>
      <w:r w:rsidRPr="000929DA">
        <w:rPr>
          <w:lang w:val="en-US"/>
        </w:rPr>
        <w:t>:</w:t>
      </w:r>
      <w:r w:rsidR="002C3F9B">
        <w:rPr>
          <w:lang w:val="en-US"/>
        </w:rPr>
        <w:t xml:space="preserve">  </w:t>
      </w:r>
      <w:r>
        <w:rPr>
          <w:lang w:val="en-US"/>
        </w:rPr>
        <w:t>el</w:t>
      </w:r>
      <w:r w:rsidR="002C3F9B">
        <w:rPr>
          <w:lang w:val="en-US"/>
        </w:rPr>
        <w:t xml:space="preserve">  </w:t>
      </w:r>
      <w:r>
        <w:rPr>
          <w:lang w:val="en-US"/>
        </w:rPr>
        <w:t>valor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para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&lt;input&gt;,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&lt;select&gt;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y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&lt;textarea&gt;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(HTMLInputElement,</w:t>
      </w:r>
      <w:r w:rsidR="002C3F9B">
        <w:rPr>
          <w:lang w:val="en-US"/>
        </w:rPr>
        <w:t xml:space="preserve">  </w:t>
      </w:r>
      <w:r w:rsidRPr="000929DA">
        <w:rPr>
          <w:lang w:val="en-US"/>
        </w:rPr>
        <w:t>HTMLSelectElement…).</w:t>
      </w:r>
    </w:p>
    <w:p w14:paraId="1D6064B4" w14:textId="58657A04" w:rsidR="000929DA" w:rsidRPr="000929DA" w:rsidRDefault="000929DA" w:rsidP="000929DA">
      <w:pPr>
        <w:numPr>
          <w:ilvl w:val="0"/>
          <w:numId w:val="26"/>
        </w:numPr>
        <w:spacing w:after="0"/>
        <w:divId w:val="862397098"/>
      </w:pPr>
      <w:r w:rsidRPr="000929DA">
        <w:rPr>
          <w:b/>
          <w:bCs/>
        </w:rPr>
        <w:t>href</w:t>
      </w:r>
      <w:r>
        <w:t>:</w:t>
      </w:r>
      <w:r w:rsidR="002C3F9B">
        <w:t xml:space="preserve">  </w:t>
      </w:r>
      <w:r w:rsidRPr="000929DA">
        <w:t>el</w:t>
      </w:r>
      <w:r w:rsidR="002C3F9B">
        <w:t xml:space="preserve">  </w:t>
      </w:r>
      <w:r w:rsidRPr="000929DA">
        <w:t>“href”</w:t>
      </w:r>
      <w:r w:rsidR="002C3F9B">
        <w:t xml:space="preserve">  </w:t>
      </w:r>
      <w:r w:rsidRPr="000929DA">
        <w:t>para</w:t>
      </w:r>
      <w:r w:rsidR="002C3F9B">
        <w:t xml:space="preserve">  </w:t>
      </w:r>
      <w:r w:rsidRPr="000929DA">
        <w:t>&lt;a</w:t>
      </w:r>
      <w:r w:rsidR="002C3F9B">
        <w:t xml:space="preserve">  </w:t>
      </w:r>
      <w:r w:rsidRPr="000929DA">
        <w:t>href="..."&gt;</w:t>
      </w:r>
      <w:r w:rsidR="002C3F9B">
        <w:t xml:space="preserve">  </w:t>
      </w:r>
      <w:r w:rsidRPr="000929DA">
        <w:t>(HTMLAnchorElement).</w:t>
      </w:r>
    </w:p>
    <w:p w14:paraId="16041D31" w14:textId="5A040D24" w:rsidR="000929DA" w:rsidRPr="000929DA" w:rsidRDefault="000929DA" w:rsidP="000929DA">
      <w:pPr>
        <w:numPr>
          <w:ilvl w:val="0"/>
          <w:numId w:val="26"/>
        </w:numPr>
        <w:divId w:val="862397098"/>
      </w:pPr>
      <w:r w:rsidRPr="000929DA">
        <w:rPr>
          <w:b/>
          <w:bCs/>
        </w:rPr>
        <w:t>id</w:t>
      </w:r>
      <w:r>
        <w:t>:</w:t>
      </w:r>
      <w:r w:rsidR="002C3F9B">
        <w:t xml:space="preserve">  </w:t>
      </w:r>
      <w:r w:rsidRPr="000929DA">
        <w:t>el</w:t>
      </w:r>
      <w:r w:rsidR="002C3F9B">
        <w:t xml:space="preserve">  </w:t>
      </w:r>
      <w:r w:rsidRPr="000929DA">
        <w:t>valor</w:t>
      </w:r>
      <w:r w:rsidR="002C3F9B">
        <w:t xml:space="preserve">  </w:t>
      </w:r>
      <w:r w:rsidRPr="000929DA">
        <w:t>del</w:t>
      </w:r>
      <w:r w:rsidR="002C3F9B">
        <w:t xml:space="preserve">  </w:t>
      </w:r>
      <w:r w:rsidRPr="000929DA">
        <w:t>atributo</w:t>
      </w:r>
      <w:r w:rsidR="002C3F9B">
        <w:t xml:space="preserve">  </w:t>
      </w:r>
      <w:r w:rsidRPr="000929DA">
        <w:t>“id”,</w:t>
      </w:r>
      <w:r w:rsidR="002C3F9B">
        <w:t xml:space="preserve">  </w:t>
      </w:r>
      <w:r w:rsidRPr="000929DA">
        <w:t>para</w:t>
      </w:r>
      <w:r w:rsidR="002C3F9B">
        <w:t xml:space="preserve">  </w:t>
      </w:r>
      <w:r w:rsidRPr="000929DA">
        <w:t>todos</w:t>
      </w:r>
      <w:r w:rsidR="002C3F9B">
        <w:t xml:space="preserve">  </w:t>
      </w:r>
      <w:r w:rsidRPr="000929DA">
        <w:t>los</w:t>
      </w:r>
      <w:r w:rsidR="002C3F9B">
        <w:t xml:space="preserve">  </w:t>
      </w:r>
      <w:r w:rsidRPr="000929DA">
        <w:t>elementos</w:t>
      </w:r>
      <w:r w:rsidR="002C3F9B">
        <w:t xml:space="preserve">  </w:t>
      </w:r>
      <w:r w:rsidRPr="000929DA">
        <w:t>(HTMLElement).</w:t>
      </w:r>
    </w:p>
    <w:p w14:paraId="797DD34F" w14:textId="148A9B3D" w:rsidR="000929DA" w:rsidRDefault="000929DA" w:rsidP="000929DA">
      <w:pPr>
        <w:pStyle w:val="Ttulo2"/>
        <w:divId w:val="862397098"/>
      </w:pPr>
      <w:bookmarkStart w:id="27" w:name="_Toc120740368"/>
      <w:r>
        <w:t>5.9.-</w:t>
      </w:r>
      <w:r w:rsidR="002C3F9B">
        <w:t xml:space="preserve">  </w:t>
      </w:r>
      <w:r>
        <w:t>Resumen</w:t>
      </w:r>
      <w:r w:rsidR="002C3F9B">
        <w:t xml:space="preserve">  </w:t>
      </w:r>
      <w:r>
        <w:t>rápido</w:t>
      </w:r>
      <w:r w:rsidR="002C3F9B">
        <w:t xml:space="preserve">  </w:t>
      </w:r>
      <w:r>
        <w:t>del</w:t>
      </w:r>
      <w:r w:rsidR="002C3F9B">
        <w:t xml:space="preserve">  </w:t>
      </w:r>
      <w:r>
        <w:t>apartado</w:t>
      </w:r>
      <w:r w:rsidR="002C3F9B">
        <w:t xml:space="preserve">  </w:t>
      </w:r>
      <w:r>
        <w:t>5.</w:t>
      </w:r>
      <w:bookmarkEnd w:id="27"/>
    </w:p>
    <w:p w14:paraId="2AB66442" w14:textId="5E791B74" w:rsidR="000929DA" w:rsidRDefault="000929DA" w:rsidP="007F2C05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nodeType</w:t>
      </w:r>
      <w:r>
        <w:t>:</w:t>
      </w:r>
      <w:r w:rsidR="002C3F9B">
        <w:t xml:space="preserve">  </w:t>
      </w:r>
      <w:r>
        <w:t>podemos</w:t>
      </w:r>
      <w:r w:rsidR="002C3F9B">
        <w:t xml:space="preserve">  </w:t>
      </w:r>
      <w:r>
        <w:t>usarla</w:t>
      </w:r>
      <w:r w:rsidR="002C3F9B">
        <w:t xml:space="preserve">  </w:t>
      </w:r>
      <w:r>
        <w:t>para</w:t>
      </w:r>
      <w:r w:rsidR="002C3F9B">
        <w:t xml:space="preserve">  </w:t>
      </w:r>
      <w:r>
        <w:t>ver</w:t>
      </w:r>
      <w:r w:rsidR="002C3F9B">
        <w:t xml:space="preserve">  </w:t>
      </w:r>
      <w:r>
        <w:t>si</w:t>
      </w:r>
      <w:r w:rsidR="002C3F9B">
        <w:t xml:space="preserve">  </w:t>
      </w:r>
      <w:r>
        <w:t>un</w:t>
      </w:r>
      <w:r w:rsidR="002C3F9B">
        <w:t xml:space="preserve">  </w:t>
      </w:r>
      <w:r>
        <w:t>nodo</w:t>
      </w:r>
      <w:r w:rsidR="002C3F9B">
        <w:t xml:space="preserve">  </w:t>
      </w:r>
      <w:r>
        <w:t>es</w:t>
      </w:r>
      <w:r w:rsidR="002C3F9B">
        <w:t xml:space="preserve">  </w:t>
      </w:r>
      <w:r>
        <w:t>un</w:t>
      </w:r>
      <w:r w:rsidR="002C3F9B">
        <w:t xml:space="preserve">  </w:t>
      </w:r>
      <w:r>
        <w:t>texto</w:t>
      </w:r>
      <w:r w:rsidR="002C3F9B">
        <w:t xml:space="preserve">  </w:t>
      </w:r>
      <w:r>
        <w:t>o</w:t>
      </w:r>
      <w:r w:rsidR="002C3F9B">
        <w:t xml:space="preserve">  </w:t>
      </w:r>
      <w:r>
        <w:t>un</w:t>
      </w:r>
      <w:r w:rsidR="002C3F9B">
        <w:t xml:space="preserve">  </w:t>
      </w:r>
      <w:r>
        <w:t>elemento.</w:t>
      </w:r>
      <w:r w:rsidR="002C3F9B">
        <w:t xml:space="preserve">  </w:t>
      </w:r>
      <w:r>
        <w:t>Solo</w:t>
      </w:r>
      <w:r w:rsidR="002C3F9B">
        <w:t xml:space="preserve">  </w:t>
      </w:r>
      <w:r>
        <w:t>lectura.</w:t>
      </w:r>
      <w:r w:rsidR="002C3F9B">
        <w:t xml:space="preserve">  </w:t>
      </w:r>
      <w:r>
        <w:t>Tiene</w:t>
      </w:r>
      <w:r w:rsidR="002C3F9B">
        <w:t xml:space="preserve">  </w:t>
      </w:r>
      <w:r>
        <w:t>un</w:t>
      </w:r>
      <w:r w:rsidR="002C3F9B">
        <w:t xml:space="preserve">  </w:t>
      </w:r>
      <w:r>
        <w:t>valor</w:t>
      </w:r>
      <w:r w:rsidR="002C3F9B">
        <w:t xml:space="preserve">  </w:t>
      </w:r>
      <w:r>
        <w:t>numérico:</w:t>
      </w:r>
    </w:p>
    <w:p w14:paraId="7EAAB6CE" w14:textId="2529B4C9" w:rsidR="000929DA" w:rsidRDefault="000929DA" w:rsidP="000929DA">
      <w:pPr>
        <w:pStyle w:val="Prrafodelista"/>
        <w:numPr>
          <w:ilvl w:val="1"/>
          <w:numId w:val="27"/>
        </w:numPr>
        <w:divId w:val="862397098"/>
      </w:pPr>
      <w:r>
        <w:t>1</w:t>
      </w:r>
      <w:r w:rsidR="002C3F9B">
        <w:t xml:space="preserve">  </w:t>
      </w:r>
      <w:r>
        <w:t>para</w:t>
      </w:r>
      <w:r w:rsidR="002C3F9B">
        <w:t xml:space="preserve">  </w:t>
      </w:r>
      <w:r>
        <w:t>elementos,</w:t>
      </w:r>
      <w:r w:rsidR="002C3F9B">
        <w:t xml:space="preserve">  </w:t>
      </w:r>
      <w:r>
        <w:t>3</w:t>
      </w:r>
      <w:r w:rsidR="002C3F9B">
        <w:t xml:space="preserve">  </w:t>
      </w:r>
      <w:r>
        <w:t>para</w:t>
      </w:r>
      <w:r w:rsidR="002C3F9B">
        <w:t xml:space="preserve">  </w:t>
      </w:r>
      <w:r>
        <w:t>nodos</w:t>
      </w:r>
      <w:r w:rsidR="002C3F9B">
        <w:t xml:space="preserve">  </w:t>
      </w:r>
      <w:r>
        <w:t>de</w:t>
      </w:r>
      <w:r w:rsidR="002C3F9B">
        <w:t xml:space="preserve">  </w:t>
      </w:r>
      <w:r>
        <w:t>texto</w:t>
      </w:r>
      <w:r w:rsidR="002C3F9B">
        <w:t xml:space="preserve">  </w:t>
      </w:r>
      <w:r>
        <w:t>y</w:t>
      </w:r>
      <w:r w:rsidR="002C3F9B">
        <w:t xml:space="preserve">  </w:t>
      </w:r>
      <w:r>
        <w:t>algunos</w:t>
      </w:r>
      <w:r w:rsidR="002C3F9B">
        <w:t xml:space="preserve">  </w:t>
      </w:r>
      <w:r>
        <w:t>otros</w:t>
      </w:r>
      <w:r w:rsidR="002C3F9B">
        <w:t xml:space="preserve">  </w:t>
      </w:r>
      <w:r>
        <w:t>para</w:t>
      </w:r>
      <w:r w:rsidR="002C3F9B">
        <w:t xml:space="preserve">  </w:t>
      </w:r>
      <w:r>
        <w:t>otros</w:t>
      </w:r>
      <w:r w:rsidR="002C3F9B">
        <w:t xml:space="preserve">  </w:t>
      </w:r>
      <w:r>
        <w:t>tipos</w:t>
      </w:r>
      <w:r w:rsidR="002C3F9B">
        <w:t xml:space="preserve">  </w:t>
      </w:r>
      <w:r>
        <w:t>de</w:t>
      </w:r>
      <w:r w:rsidR="002C3F9B">
        <w:t xml:space="preserve">  </w:t>
      </w:r>
      <w:r>
        <w:t>nodos.</w:t>
      </w:r>
    </w:p>
    <w:p w14:paraId="4683FC52" w14:textId="4F550910" w:rsidR="000929DA" w:rsidRDefault="000929DA" w:rsidP="000929DA">
      <w:pPr>
        <w:pStyle w:val="Prrafodelista"/>
        <w:numPr>
          <w:ilvl w:val="0"/>
          <w:numId w:val="27"/>
        </w:numPr>
        <w:divId w:val="862397098"/>
      </w:pPr>
      <w:r>
        <w:rPr>
          <w:b/>
          <w:bCs/>
        </w:rPr>
        <w:t>i</w:t>
      </w:r>
      <w:r w:rsidRPr="000929DA">
        <w:rPr>
          <w:b/>
          <w:bCs/>
        </w:rPr>
        <w:t>nstanceof</w:t>
      </w:r>
      <w:r>
        <w:t>:</w:t>
      </w:r>
      <w:r w:rsidR="002C3F9B">
        <w:t xml:space="preserve">  </w:t>
      </w:r>
      <w:r>
        <w:t>lo</w:t>
      </w:r>
      <w:r w:rsidR="002C3F9B">
        <w:t xml:space="preserve">  </w:t>
      </w:r>
      <w:r>
        <w:t>mismo</w:t>
      </w:r>
      <w:r w:rsidR="002C3F9B">
        <w:t xml:space="preserve">  </w:t>
      </w:r>
      <w:r>
        <w:t>que</w:t>
      </w:r>
      <w:r w:rsidR="002C3F9B">
        <w:t xml:space="preserve">  </w:t>
      </w:r>
      <w:r>
        <w:t>nodeType,</w:t>
      </w:r>
      <w:r w:rsidR="002C3F9B">
        <w:t xml:space="preserve">  </w:t>
      </w:r>
      <w:r>
        <w:t>pero</w:t>
      </w:r>
      <w:r w:rsidR="002C3F9B">
        <w:t xml:space="preserve">  </w:t>
      </w:r>
      <w:r>
        <w:t>más</w:t>
      </w:r>
      <w:r w:rsidR="002C3F9B">
        <w:t xml:space="preserve">  </w:t>
      </w:r>
      <w:r>
        <w:t>sencillo.</w:t>
      </w:r>
    </w:p>
    <w:p w14:paraId="42FDE046" w14:textId="2197F6DC" w:rsidR="000929DA" w:rsidRDefault="000929DA" w:rsidP="00E50423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nodeName/tagName</w:t>
      </w:r>
      <w:r>
        <w:t>:</w:t>
      </w:r>
      <w:r w:rsidR="002C3F9B">
        <w:t xml:space="preserve">  </w:t>
      </w:r>
      <w:r>
        <w:t>para</w:t>
      </w:r>
      <w:r w:rsidR="002C3F9B">
        <w:t xml:space="preserve">  </w:t>
      </w:r>
      <w:r>
        <w:t>los</w:t>
      </w:r>
      <w:r w:rsidR="002C3F9B">
        <w:t xml:space="preserve">  </w:t>
      </w:r>
      <w:r>
        <w:t>nodos</w:t>
      </w:r>
      <w:r w:rsidR="002C3F9B">
        <w:t xml:space="preserve">  </w:t>
      </w:r>
      <w:r>
        <w:t>que</w:t>
      </w:r>
      <w:r w:rsidR="002C3F9B">
        <w:t xml:space="preserve">  </w:t>
      </w:r>
      <w:r>
        <w:t>no</w:t>
      </w:r>
      <w:r w:rsidR="002C3F9B">
        <w:t xml:space="preserve">  </w:t>
      </w:r>
      <w:r>
        <w:t>son</w:t>
      </w:r>
      <w:r w:rsidR="002C3F9B">
        <w:t xml:space="preserve">  </w:t>
      </w:r>
      <w:r>
        <w:t>elementos,</w:t>
      </w:r>
      <w:r w:rsidR="002C3F9B">
        <w:t xml:space="preserve">  </w:t>
      </w:r>
      <w:r>
        <w:t>nodeName</w:t>
      </w:r>
      <w:r w:rsidR="002C3F9B">
        <w:t xml:space="preserve">  </w:t>
      </w:r>
      <w:r>
        <w:t>describe</w:t>
      </w:r>
      <w:r w:rsidR="002C3F9B">
        <w:t xml:space="preserve">  </w:t>
      </w:r>
      <w:r>
        <w:t>lo</w:t>
      </w:r>
      <w:r w:rsidR="002C3F9B">
        <w:t xml:space="preserve">  </w:t>
      </w:r>
      <w:r>
        <w:t>que</w:t>
      </w:r>
      <w:r w:rsidR="002C3F9B">
        <w:t xml:space="preserve">  </w:t>
      </w:r>
      <w:r>
        <w:t>es.</w:t>
      </w:r>
      <w:r w:rsidR="002C3F9B">
        <w:t xml:space="preserve">  </w:t>
      </w:r>
      <w:r>
        <w:t>Solo</w:t>
      </w:r>
      <w:r w:rsidR="002C3F9B">
        <w:t xml:space="preserve">  </w:t>
      </w:r>
      <w:r>
        <w:t>lectura.</w:t>
      </w:r>
    </w:p>
    <w:p w14:paraId="12449753" w14:textId="5DD44656" w:rsidR="000929DA" w:rsidRDefault="000929DA" w:rsidP="00637B6D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innerHTM</w:t>
      </w:r>
      <w:r>
        <w:rPr>
          <w:b/>
          <w:bCs/>
        </w:rPr>
        <w:t>L</w:t>
      </w:r>
      <w:r>
        <w:t>:</w:t>
      </w:r>
      <w:r w:rsidR="002C3F9B">
        <w:t xml:space="preserve">  </w:t>
      </w:r>
      <w:r>
        <w:t>devuelve</w:t>
      </w:r>
      <w:r w:rsidR="002C3F9B">
        <w:t xml:space="preserve">  </w:t>
      </w:r>
      <w:r>
        <w:t>el</w:t>
      </w:r>
      <w:r w:rsidR="002C3F9B">
        <w:t xml:space="preserve">  </w:t>
      </w:r>
      <w:r>
        <w:t>contenido</w:t>
      </w:r>
      <w:r w:rsidR="002C3F9B">
        <w:t xml:space="preserve">  </w:t>
      </w:r>
      <w:r>
        <w:t>HTML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  <w:r w:rsidR="002C3F9B">
        <w:t xml:space="preserve">  </w:t>
      </w:r>
      <w:r>
        <w:t>Puede</w:t>
      </w:r>
      <w:r w:rsidR="002C3F9B">
        <w:t xml:space="preserve">  </w:t>
      </w:r>
      <w:r>
        <w:t>modificarse.</w:t>
      </w:r>
    </w:p>
    <w:p w14:paraId="69A39C97" w14:textId="34A95B6B" w:rsidR="000929DA" w:rsidRDefault="000929DA" w:rsidP="003354F9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outerHTML</w:t>
      </w:r>
      <w:r>
        <w:t>:</w:t>
      </w:r>
      <w:r w:rsidR="002C3F9B">
        <w:t xml:space="preserve">  </w:t>
      </w:r>
      <w:r>
        <w:t>devuelve</w:t>
      </w:r>
      <w:r w:rsidR="002C3F9B">
        <w:t xml:space="preserve">  </w:t>
      </w:r>
      <w:r>
        <w:t>el</w:t>
      </w:r>
      <w:r w:rsidR="002C3F9B">
        <w:t xml:space="preserve">  </w:t>
      </w:r>
      <w:r>
        <w:t>HTML</w:t>
      </w:r>
      <w:r w:rsidR="002C3F9B">
        <w:t xml:space="preserve">  </w:t>
      </w:r>
      <w:r>
        <w:t>completo</w:t>
      </w:r>
      <w:r w:rsidR="002C3F9B">
        <w:t xml:space="preserve">  </w:t>
      </w:r>
      <w:r>
        <w:t>del</w:t>
      </w:r>
      <w:r w:rsidR="002C3F9B">
        <w:t xml:space="preserve">  </w:t>
      </w:r>
      <w:r>
        <w:t>elemento,</w:t>
      </w:r>
      <w:r w:rsidR="002C3F9B">
        <w:t xml:space="preserve">  </w:t>
      </w:r>
      <w:r>
        <w:t>elemento</w:t>
      </w:r>
      <w:r w:rsidR="002C3F9B">
        <w:t xml:space="preserve">  </w:t>
      </w:r>
      <w:r>
        <w:t>incluido.</w:t>
      </w:r>
    </w:p>
    <w:p w14:paraId="56B0CB6A" w14:textId="734A69AE" w:rsidR="000929DA" w:rsidRDefault="000929DA" w:rsidP="000929DA">
      <w:pPr>
        <w:pStyle w:val="Prrafodelista"/>
        <w:numPr>
          <w:ilvl w:val="1"/>
          <w:numId w:val="27"/>
        </w:numPr>
        <w:divId w:val="862397098"/>
      </w:pPr>
      <w:r>
        <w:t>Una</w:t>
      </w:r>
      <w:r w:rsidR="002C3F9B">
        <w:t xml:space="preserve">  </w:t>
      </w:r>
      <w:r>
        <w:t>operación</w:t>
      </w:r>
      <w:r w:rsidR="002C3F9B">
        <w:t xml:space="preserve">  </w:t>
      </w:r>
      <w:r>
        <w:t>de</w:t>
      </w:r>
      <w:r w:rsidR="002C3F9B">
        <w:t xml:space="preserve">  </w:t>
      </w:r>
      <w:r>
        <w:t>escritura</w:t>
      </w:r>
      <w:r w:rsidR="002C3F9B">
        <w:t xml:space="preserve">  </w:t>
      </w:r>
      <w:r>
        <w:t>en</w:t>
      </w:r>
      <w:r w:rsidR="002C3F9B">
        <w:t xml:space="preserve">  </w:t>
      </w:r>
      <w:r>
        <w:t>elem.outerHTML</w:t>
      </w:r>
      <w:r w:rsidR="002C3F9B">
        <w:t xml:space="preserve">  </w:t>
      </w:r>
      <w:r>
        <w:t>no</w:t>
      </w:r>
      <w:r w:rsidR="002C3F9B">
        <w:t xml:space="preserve">  </w:t>
      </w:r>
      <w:r>
        <w:t>toca</w:t>
      </w:r>
      <w:r w:rsidR="002C3F9B">
        <w:t xml:space="preserve">  </w:t>
      </w:r>
      <w:r>
        <w:t>a</w:t>
      </w:r>
      <w:r w:rsidR="002C3F9B">
        <w:t xml:space="preserve">  </w:t>
      </w:r>
      <w:r>
        <w:t>elem</w:t>
      </w:r>
      <w:r w:rsidR="002C3F9B">
        <w:t xml:space="preserve">  </w:t>
      </w:r>
      <w:r>
        <w:t>en</w:t>
      </w:r>
      <w:r w:rsidR="002C3F9B">
        <w:t xml:space="preserve">  </w:t>
      </w:r>
      <w:r>
        <w:t>sí.</w:t>
      </w:r>
      <w:r w:rsidR="002C3F9B">
        <w:t xml:space="preserve">  </w:t>
      </w:r>
      <w:r>
        <w:t>En</w:t>
      </w:r>
      <w:r w:rsidR="002C3F9B">
        <w:t xml:space="preserve">  </w:t>
      </w:r>
      <w:r>
        <w:t>su</w:t>
      </w:r>
      <w:r w:rsidR="002C3F9B">
        <w:t xml:space="preserve">  </w:t>
      </w:r>
      <w:r>
        <w:t>lugar,</w:t>
      </w:r>
      <w:r w:rsidR="002C3F9B">
        <w:t xml:space="preserve">  </w:t>
      </w:r>
      <w:r>
        <w:t>se</w:t>
      </w:r>
      <w:r w:rsidR="002C3F9B">
        <w:t xml:space="preserve">  </w:t>
      </w:r>
      <w:r>
        <w:t>reemplaza</w:t>
      </w:r>
      <w:r w:rsidR="002C3F9B">
        <w:t xml:space="preserve">  </w:t>
      </w:r>
      <w:r>
        <w:t>con</w:t>
      </w:r>
      <w:r w:rsidR="002C3F9B">
        <w:t xml:space="preserve">  </w:t>
      </w:r>
      <w:r>
        <w:t>el</w:t>
      </w:r>
      <w:r w:rsidR="002C3F9B">
        <w:t xml:space="preserve">  </w:t>
      </w:r>
      <w:r>
        <w:t>nuevo</w:t>
      </w:r>
      <w:r w:rsidR="002C3F9B">
        <w:t xml:space="preserve">  </w:t>
      </w:r>
      <w:r>
        <w:t>HTML</w:t>
      </w:r>
      <w:r w:rsidR="002C3F9B">
        <w:t xml:space="preserve">  </w:t>
      </w:r>
      <w:r>
        <w:t>en</w:t>
      </w:r>
      <w:r w:rsidR="002C3F9B">
        <w:t xml:space="preserve">  </w:t>
      </w:r>
      <w:r>
        <w:t>el</w:t>
      </w:r>
      <w:r w:rsidR="002C3F9B">
        <w:t xml:space="preserve">  </w:t>
      </w:r>
      <w:r>
        <w:t>contexto</w:t>
      </w:r>
      <w:r w:rsidR="002C3F9B">
        <w:t xml:space="preserve">  </w:t>
      </w:r>
      <w:r>
        <w:t>externo.</w:t>
      </w:r>
    </w:p>
    <w:p w14:paraId="431862E7" w14:textId="04D59F79" w:rsidR="000929DA" w:rsidRDefault="000929DA" w:rsidP="001C17A5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nodeValue</w:t>
      </w:r>
      <w:r w:rsidR="002C3F9B">
        <w:rPr>
          <w:b/>
          <w:bCs/>
        </w:rPr>
        <w:t xml:space="preserve">  </w:t>
      </w:r>
      <w:r w:rsidR="00C248B4">
        <w:rPr>
          <w:b/>
          <w:bCs/>
        </w:rPr>
        <w:t>(=innerHTML)</w:t>
      </w:r>
      <w:r w:rsidRPr="000929DA">
        <w:rPr>
          <w:b/>
          <w:bCs/>
        </w:rPr>
        <w:t>/data</w:t>
      </w:r>
      <w:r w:rsidR="002C3F9B">
        <w:rPr>
          <w:b/>
          <w:bCs/>
        </w:rPr>
        <w:t xml:space="preserve">  </w:t>
      </w:r>
      <w:r w:rsidR="00C248B4">
        <w:rPr>
          <w:b/>
          <w:bCs/>
        </w:rPr>
        <w:t>(=outerHTML)</w:t>
      </w:r>
      <w:r>
        <w:t>:</w:t>
      </w:r>
      <w:r w:rsidR="002C3F9B">
        <w:t xml:space="preserve">  </w:t>
      </w:r>
      <w:r>
        <w:t>el</w:t>
      </w:r>
      <w:r w:rsidR="002C3F9B">
        <w:t xml:space="preserve">  </w:t>
      </w:r>
      <w:r>
        <w:t>contenido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nodo</w:t>
      </w:r>
      <w:r w:rsidR="002C3F9B">
        <w:t xml:space="preserve">  </w:t>
      </w:r>
      <w:r>
        <w:t>que</w:t>
      </w:r>
      <w:r w:rsidR="002C3F9B">
        <w:t xml:space="preserve">  </w:t>
      </w:r>
      <w:r>
        <w:t>no</w:t>
      </w:r>
      <w:r w:rsidR="002C3F9B">
        <w:t xml:space="preserve">  </w:t>
      </w:r>
      <w:r>
        <w:t>es</w:t>
      </w:r>
      <w:r w:rsidR="002C3F9B">
        <w:t xml:space="preserve">  </w:t>
      </w:r>
      <w:r>
        <w:t>un</w:t>
      </w:r>
      <w:r w:rsidR="002C3F9B">
        <w:t xml:space="preserve">  </w:t>
      </w:r>
      <w:r>
        <w:t>elemento</w:t>
      </w:r>
      <w:r w:rsidR="002C3F9B">
        <w:t xml:space="preserve">  </w:t>
      </w:r>
      <w:r>
        <w:t>(text,</w:t>
      </w:r>
      <w:r w:rsidR="002C3F9B">
        <w:t xml:space="preserve">  </w:t>
      </w:r>
      <w:r>
        <w:t>comment).</w:t>
      </w:r>
      <w:r w:rsidR="002C3F9B">
        <w:t xml:space="preserve">  </w:t>
      </w:r>
      <w:r>
        <w:t>Estos</w:t>
      </w:r>
      <w:r w:rsidR="002C3F9B">
        <w:t xml:space="preserve">  </w:t>
      </w:r>
      <w:r>
        <w:t>dos</w:t>
      </w:r>
      <w:r w:rsidR="002C3F9B">
        <w:t xml:space="preserve">  </w:t>
      </w:r>
      <w:r>
        <w:t>son</w:t>
      </w:r>
      <w:r w:rsidR="002C3F9B">
        <w:t xml:space="preserve">  </w:t>
      </w:r>
      <w:r>
        <w:t>casi</w:t>
      </w:r>
      <w:r w:rsidR="002C3F9B">
        <w:t xml:space="preserve">  </w:t>
      </w:r>
      <w:r>
        <w:t>iguales,</w:t>
      </w:r>
      <w:r w:rsidR="002C3F9B">
        <w:t xml:space="preserve">  </w:t>
      </w:r>
      <w:r>
        <w:t>usualmente</w:t>
      </w:r>
      <w:r w:rsidR="002C3F9B">
        <w:t xml:space="preserve">  </w:t>
      </w:r>
      <w:r>
        <w:t>usamos</w:t>
      </w:r>
      <w:r w:rsidR="002C3F9B">
        <w:t xml:space="preserve">  </w:t>
      </w:r>
      <w:r>
        <w:t>data.</w:t>
      </w:r>
      <w:r w:rsidR="002C3F9B">
        <w:t xml:space="preserve">  </w:t>
      </w:r>
      <w:r>
        <w:t>Puede</w:t>
      </w:r>
      <w:r w:rsidR="002C3F9B">
        <w:t xml:space="preserve">  </w:t>
      </w:r>
      <w:r>
        <w:t>modificarse.</w:t>
      </w:r>
    </w:p>
    <w:p w14:paraId="52D359AF" w14:textId="52C5428D" w:rsidR="000929DA" w:rsidRDefault="000929DA" w:rsidP="00120789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textContent</w:t>
      </w:r>
      <w:r>
        <w:t>:</w:t>
      </w:r>
      <w:r w:rsidR="002C3F9B">
        <w:t xml:space="preserve">  </w:t>
      </w:r>
      <w:r>
        <w:t>el</w:t>
      </w:r>
      <w:r w:rsidR="002C3F9B">
        <w:t xml:space="preserve">  </w:t>
      </w:r>
      <w:r>
        <w:t>texto</w:t>
      </w:r>
      <w:r w:rsidR="002C3F9B">
        <w:t xml:space="preserve">  </w:t>
      </w:r>
      <w:r>
        <w:t>dentro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  <w:r w:rsidR="002C3F9B">
        <w:t xml:space="preserve">  </w:t>
      </w:r>
      <w:r>
        <w:t>Escribir</w:t>
      </w:r>
      <w:r w:rsidR="002C3F9B">
        <w:t xml:space="preserve">  </w:t>
      </w:r>
      <w:r>
        <w:t>en</w:t>
      </w:r>
      <w:r w:rsidR="002C3F9B">
        <w:t xml:space="preserve">  </w:t>
      </w:r>
      <w:r>
        <w:t>él</w:t>
      </w:r>
      <w:r w:rsidR="002C3F9B">
        <w:t xml:space="preserve">  </w:t>
      </w:r>
      <w:r>
        <w:t>coloca</w:t>
      </w:r>
      <w:r w:rsidR="002C3F9B">
        <w:t xml:space="preserve">  </w:t>
      </w:r>
      <w:r>
        <w:t>el</w:t>
      </w:r>
      <w:r w:rsidR="002C3F9B">
        <w:t xml:space="preserve">  </w:t>
      </w:r>
      <w:r>
        <w:t>texto</w:t>
      </w:r>
      <w:r w:rsidR="002C3F9B">
        <w:t xml:space="preserve">  </w:t>
      </w:r>
      <w:r>
        <w:t>dentro</w:t>
      </w:r>
      <w:r w:rsidR="002C3F9B">
        <w:t xml:space="preserve">  </w:t>
      </w:r>
      <w:r>
        <w:t>del</w:t>
      </w:r>
      <w:r w:rsidR="002C3F9B">
        <w:t xml:space="preserve">  </w:t>
      </w:r>
      <w:r>
        <w:t>elemento.</w:t>
      </w:r>
      <w:r w:rsidR="002C3F9B">
        <w:t xml:space="preserve">  </w:t>
      </w:r>
      <w:r>
        <w:t>Puede</w:t>
      </w:r>
      <w:r w:rsidR="002C3F9B">
        <w:t xml:space="preserve">  </w:t>
      </w:r>
      <w:r>
        <w:t>insertar</w:t>
      </w:r>
      <w:r w:rsidR="002C3F9B">
        <w:t xml:space="preserve">  </w:t>
      </w:r>
      <w:r>
        <w:t>de</w:t>
      </w:r>
      <w:r w:rsidR="002C3F9B">
        <w:t xml:space="preserve">  </w:t>
      </w:r>
      <w:r>
        <w:t>forma</w:t>
      </w:r>
      <w:r w:rsidR="002C3F9B">
        <w:t xml:space="preserve">  </w:t>
      </w:r>
      <w:r>
        <w:t>segura</w:t>
      </w:r>
      <w:r w:rsidR="002C3F9B">
        <w:t xml:space="preserve">  </w:t>
      </w:r>
      <w:r>
        <w:t>texto</w:t>
      </w:r>
      <w:r w:rsidR="002C3F9B">
        <w:t xml:space="preserve">  </w:t>
      </w:r>
      <w:r>
        <w:t>generado</w:t>
      </w:r>
      <w:r w:rsidR="002C3F9B">
        <w:t xml:space="preserve">  </w:t>
      </w:r>
      <w:r>
        <w:t>por</w:t>
      </w:r>
      <w:r w:rsidR="002C3F9B">
        <w:t xml:space="preserve">  </w:t>
      </w:r>
      <w:r>
        <w:t>el</w:t>
      </w:r>
      <w:r w:rsidR="002C3F9B">
        <w:t xml:space="preserve">  </w:t>
      </w:r>
      <w:r>
        <w:t>usuario</w:t>
      </w:r>
      <w:r w:rsidR="002C3F9B">
        <w:t xml:space="preserve">  </w:t>
      </w:r>
      <w:r>
        <w:t>y</w:t>
      </w:r>
      <w:r w:rsidR="002C3F9B">
        <w:t xml:space="preserve">  </w:t>
      </w:r>
      <w:r>
        <w:t>protegerse</w:t>
      </w:r>
      <w:r w:rsidR="002C3F9B">
        <w:t xml:space="preserve">  </w:t>
      </w:r>
      <w:r>
        <w:t>de</w:t>
      </w:r>
      <w:r w:rsidR="002C3F9B">
        <w:t xml:space="preserve">  </w:t>
      </w:r>
      <w:r>
        <w:t>inserciones</w:t>
      </w:r>
      <w:r w:rsidR="002C3F9B">
        <w:t xml:space="preserve">  </w:t>
      </w:r>
      <w:r>
        <w:t>HTML</w:t>
      </w:r>
      <w:r w:rsidR="002C3F9B">
        <w:t xml:space="preserve">  </w:t>
      </w:r>
      <w:r>
        <w:t>no</w:t>
      </w:r>
      <w:r w:rsidR="002C3F9B">
        <w:t xml:space="preserve">  </w:t>
      </w:r>
      <w:r>
        <w:t>deseadas.</w:t>
      </w:r>
    </w:p>
    <w:p w14:paraId="4A60BC0D" w14:textId="0EA5CFA5" w:rsidR="000929DA" w:rsidRDefault="000929DA" w:rsidP="007F6AC7">
      <w:pPr>
        <w:pStyle w:val="Prrafodelista"/>
        <w:numPr>
          <w:ilvl w:val="0"/>
          <w:numId w:val="27"/>
        </w:numPr>
        <w:divId w:val="862397098"/>
      </w:pPr>
      <w:r w:rsidRPr="000929DA">
        <w:rPr>
          <w:b/>
          <w:bCs/>
        </w:rPr>
        <w:t>hidden</w:t>
      </w:r>
      <w:r>
        <w:t>:</w:t>
      </w:r>
      <w:r w:rsidR="002C3F9B">
        <w:t xml:space="preserve">  </w:t>
      </w:r>
      <w:r>
        <w:t>cuando</w:t>
      </w:r>
      <w:r w:rsidR="002C3F9B">
        <w:t xml:space="preserve">  </w:t>
      </w:r>
      <w:r>
        <w:t>se</w:t>
      </w:r>
      <w:r w:rsidR="002C3F9B">
        <w:t xml:space="preserve">  </w:t>
      </w:r>
      <w:r>
        <w:t>establece</w:t>
      </w:r>
      <w:r w:rsidR="002C3F9B">
        <w:t xml:space="preserve">  </w:t>
      </w:r>
      <w:r>
        <w:t>en</w:t>
      </w:r>
      <w:r w:rsidR="002C3F9B">
        <w:t xml:space="preserve">  </w:t>
      </w:r>
      <w:r>
        <w:t>true,</w:t>
      </w:r>
      <w:r w:rsidR="002C3F9B">
        <w:t xml:space="preserve">  </w:t>
      </w:r>
      <w:r>
        <w:t>hace</w:t>
      </w:r>
      <w:r w:rsidR="002C3F9B">
        <w:t xml:space="preserve">  </w:t>
      </w:r>
      <w:r>
        <w:t>lo</w:t>
      </w:r>
      <w:r w:rsidR="002C3F9B">
        <w:t xml:space="preserve">  </w:t>
      </w:r>
      <w:r>
        <w:t>mismo</w:t>
      </w:r>
      <w:r w:rsidR="002C3F9B">
        <w:t xml:space="preserve">  </w:t>
      </w:r>
      <w:r>
        <w:t>que</w:t>
      </w:r>
      <w:r w:rsidR="002C3F9B">
        <w:t xml:space="preserve">  </w:t>
      </w:r>
      <w:r>
        <w:t>CSS</w:t>
      </w:r>
      <w:r w:rsidR="002C3F9B">
        <w:t xml:space="preserve">  </w:t>
      </w:r>
      <w:r>
        <w:t>display:none.</w:t>
      </w:r>
    </w:p>
    <w:p w14:paraId="2ABAADFC" w14:textId="56FBCC01" w:rsidR="000929DA" w:rsidRPr="000929DA" w:rsidRDefault="000929DA" w:rsidP="000929DA">
      <w:pPr>
        <w:divId w:val="862397098"/>
      </w:pPr>
      <w:r w:rsidRPr="000929DA">
        <w:t>Sin</w:t>
      </w:r>
      <w:r w:rsidR="002C3F9B">
        <w:t xml:space="preserve">  </w:t>
      </w:r>
      <w:r w:rsidRPr="000929DA">
        <w:t>embargo,</w:t>
      </w:r>
      <w:r w:rsidR="002C3F9B">
        <w:t xml:space="preserve">  </w:t>
      </w:r>
      <w:r w:rsidRPr="00E36C0A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propiedades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DOM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siempre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son</w:t>
      </w:r>
      <w:r w:rsidR="002C3F9B">
        <w:rPr>
          <w:b/>
          <w:bCs/>
        </w:rPr>
        <w:t xml:space="preserve">  </w:t>
      </w:r>
      <w:r w:rsidRPr="00E36C0A">
        <w:rPr>
          <w:b/>
          <w:bCs/>
        </w:rPr>
        <w:t>iguales</w:t>
      </w:r>
      <w:r w:rsidRPr="000929DA">
        <w:t>,</w:t>
      </w:r>
      <w:r w:rsidR="002C3F9B">
        <w:t xml:space="preserve">  </w:t>
      </w:r>
      <w:r w:rsidRPr="000929DA">
        <w:t>como</w:t>
      </w:r>
      <w:r w:rsidR="002C3F9B">
        <w:t xml:space="preserve">  </w:t>
      </w:r>
      <w:r w:rsidRPr="000929DA">
        <w:t>veremos</w:t>
      </w:r>
      <w:r w:rsidR="002C3F9B">
        <w:t xml:space="preserve">  </w:t>
      </w:r>
      <w:r w:rsidRPr="000929DA">
        <w:t>en</w:t>
      </w:r>
      <w:r w:rsidR="002C3F9B">
        <w:t xml:space="preserve">  </w:t>
      </w:r>
      <w:r w:rsidRPr="000929DA">
        <w:t>el</w:t>
      </w:r>
      <w:r w:rsidR="002C3F9B">
        <w:t xml:space="preserve">  </w:t>
      </w:r>
      <w:r w:rsidRPr="000929DA">
        <w:t>próximo</w:t>
      </w:r>
      <w:r w:rsidR="002C3F9B">
        <w:t xml:space="preserve">  </w:t>
      </w:r>
      <w:r w:rsidRPr="000929DA">
        <w:t>capítulo.</w:t>
      </w:r>
    </w:p>
    <w:p w14:paraId="31871C51" w14:textId="45AA858B" w:rsidR="00EA129C" w:rsidRDefault="00EA129C" w:rsidP="00EA129C">
      <w:pPr>
        <w:pStyle w:val="Ttulo1"/>
      </w:pPr>
      <w:bookmarkStart w:id="28" w:name="_Toc120740369"/>
      <w:r>
        <w:lastRenderedPageBreak/>
        <w:t>6.-</w:t>
      </w:r>
      <w:r w:rsidR="002C3F9B">
        <w:t xml:space="preserve"> </w:t>
      </w:r>
      <w:r>
        <w:t>Atributos</w:t>
      </w:r>
      <w:r w:rsidR="002C3F9B">
        <w:t xml:space="preserve">  </w:t>
      </w:r>
      <w:r>
        <w:t>y</w:t>
      </w:r>
      <w:r w:rsidR="002C3F9B">
        <w:t xml:space="preserve">  </w:t>
      </w:r>
      <w:r>
        <w:t>propiedades.</w:t>
      </w:r>
      <w:bookmarkEnd w:id="28"/>
    </w:p>
    <w:p w14:paraId="27561B7B" w14:textId="1B5FDEC4" w:rsidR="00EA129C" w:rsidRDefault="00152893" w:rsidP="00EA129C">
      <w:r w:rsidRPr="00152893">
        <w:t>Para</w:t>
      </w:r>
      <w:r w:rsidR="002C3F9B">
        <w:t xml:space="preserve">  </w:t>
      </w:r>
      <w:r w:rsidRPr="00152893">
        <w:t>los</w:t>
      </w:r>
      <w:r w:rsidR="002C3F9B">
        <w:t xml:space="preserve">  </w:t>
      </w:r>
      <w:r w:rsidRPr="00152893">
        <w:t>nodos</w:t>
      </w:r>
      <w:r w:rsidR="002C3F9B">
        <w:t xml:space="preserve">  </w:t>
      </w:r>
      <w:r w:rsidRPr="00152893">
        <w:t>de</w:t>
      </w:r>
      <w:r w:rsidR="002C3F9B">
        <w:t xml:space="preserve">  </w:t>
      </w:r>
      <w:r w:rsidRPr="00152893">
        <w:t>elementos,</w:t>
      </w:r>
      <w:r w:rsidR="002C3F9B">
        <w:t xml:space="preserve">  </w:t>
      </w:r>
      <w:r w:rsidRPr="00CB4B6D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mayoría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estándar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se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convierten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automáticamente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propiedades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objetos</w:t>
      </w:r>
      <w:r w:rsidR="002C3F9B">
        <w:rPr>
          <w:b/>
          <w:bCs/>
        </w:rPr>
        <w:t xml:space="preserve">  </w:t>
      </w:r>
      <w:r w:rsidRPr="00CB4B6D">
        <w:rPr>
          <w:b/>
          <w:bCs/>
        </w:rPr>
        <w:t>DOM</w:t>
      </w:r>
      <w:r w:rsidRPr="00152893">
        <w:t>.</w:t>
      </w:r>
      <w:r w:rsidR="002C3F9B">
        <w:t xml:space="preserve">  </w:t>
      </w:r>
      <w:r w:rsidR="00442604" w:rsidRPr="00442604">
        <w:rPr>
          <w:b/>
          <w:bCs/>
        </w:rPr>
        <w:t>¡Pero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mapeo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propiedades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uno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="00442604" w:rsidRPr="00442604">
        <w:rPr>
          <w:b/>
          <w:bCs/>
        </w:rPr>
        <w:t>uno!</w:t>
      </w:r>
      <w:r w:rsidR="00442604">
        <w:t>.</w:t>
      </w:r>
    </w:p>
    <w:p w14:paraId="32288E59" w14:textId="4D0B4D8A" w:rsidR="00442604" w:rsidRDefault="00C32946" w:rsidP="00C32946">
      <w:pPr>
        <w:pStyle w:val="Ttulo2"/>
      </w:pPr>
      <w:bookmarkStart w:id="29" w:name="_Toc120740370"/>
      <w:r>
        <w:t>6.1.-</w:t>
      </w:r>
      <w:r w:rsidR="002C3F9B">
        <w:t xml:space="preserve"> </w:t>
      </w:r>
      <w:r>
        <w:t>Propiedades</w:t>
      </w:r>
      <w:r w:rsidR="002C3F9B">
        <w:t xml:space="preserve">  </w:t>
      </w:r>
      <w:r>
        <w:t>DOM.</w:t>
      </w:r>
      <w:bookmarkEnd w:id="29"/>
    </w:p>
    <w:p w14:paraId="5CDFA421" w14:textId="6527F395" w:rsidR="00C32946" w:rsidRDefault="00C32946" w:rsidP="00C32946">
      <w:r>
        <w:t>Podemos</w:t>
      </w:r>
      <w:r w:rsidR="002C3F9B">
        <w:t xml:space="preserve">  </w:t>
      </w:r>
      <w:r>
        <w:t>crear</w:t>
      </w:r>
      <w:r w:rsidR="002C3F9B">
        <w:t xml:space="preserve">  </w:t>
      </w:r>
      <w:r>
        <w:t>nuestras</w:t>
      </w:r>
      <w:r w:rsidR="002C3F9B">
        <w:t xml:space="preserve">  </w:t>
      </w:r>
      <w:r>
        <w:t>propiedades</w:t>
      </w:r>
      <w:r w:rsidR="002C3F9B">
        <w:t xml:space="preserve">  </w:t>
      </w:r>
      <w:r>
        <w:t>y</w:t>
      </w:r>
      <w:r w:rsidR="002C3F9B">
        <w:t xml:space="preserve">  </w:t>
      </w:r>
      <w:r>
        <w:t>métodos</w:t>
      </w:r>
      <w:r w:rsidR="002C3F9B">
        <w:t xml:space="preserve">  </w:t>
      </w:r>
      <w:r>
        <w:t>DOM</w:t>
      </w:r>
      <w:r w:rsidR="002C3F9B">
        <w:t xml:space="preserve">  </w:t>
      </w:r>
      <w:r>
        <w:t>a</w:t>
      </w:r>
      <w:r w:rsidR="002C3F9B">
        <w:t xml:space="preserve">  </w:t>
      </w:r>
      <w:r>
        <w:t>un</w:t>
      </w:r>
      <w:r w:rsidR="002C3F9B">
        <w:t xml:space="preserve">  </w:t>
      </w:r>
      <w:r>
        <w:t>elemento.</w:t>
      </w:r>
      <w:r w:rsidR="002C3F9B">
        <w:t xml:space="preserve">  </w:t>
      </w:r>
      <w:r>
        <w:t>Por</w:t>
      </w:r>
      <w:r w:rsidR="002C3F9B">
        <w:t xml:space="preserve">  </w:t>
      </w:r>
      <w:r>
        <w:t>ejemplo:</w:t>
      </w:r>
    </w:p>
    <w:p w14:paraId="0BD9C24A" w14:textId="6C1BE1E7" w:rsidR="00C32946" w:rsidRDefault="00C329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document.body.myData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3BFF55D1" w14:textId="140572A8" w:rsidR="00C3294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32946">
        <w:rPr>
          <w:rFonts w:ascii="Consolas" w:hAnsi="Consolas" w:cs="Courier New"/>
          <w:color w:val="000000"/>
          <w:sz w:val="17"/>
          <w:szCs w:val="17"/>
        </w:rPr>
        <w:t>name: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32946">
        <w:rPr>
          <w:rFonts w:ascii="Consolas" w:hAnsi="Consolas" w:cs="Courier New"/>
          <w:color w:val="A31515"/>
          <w:sz w:val="17"/>
          <w:szCs w:val="17"/>
        </w:rPr>
        <w:t>'Cesar'</w:t>
      </w:r>
      <w:r w:rsidR="00C32946">
        <w:rPr>
          <w:rFonts w:ascii="Consolas" w:hAnsi="Consolas" w:cs="Courier New"/>
          <w:color w:val="000000"/>
          <w:sz w:val="17"/>
          <w:szCs w:val="17"/>
        </w:rPr>
        <w:t>,</w:t>
      </w:r>
    </w:p>
    <w:p w14:paraId="4D8C10F6" w14:textId="037A894B" w:rsidR="00C3294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C32946">
        <w:rPr>
          <w:rFonts w:ascii="Consolas" w:hAnsi="Consolas" w:cs="Courier New"/>
          <w:color w:val="000000"/>
          <w:sz w:val="17"/>
          <w:szCs w:val="17"/>
        </w:rPr>
        <w:t>title: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C32946">
        <w:rPr>
          <w:rFonts w:ascii="Consolas" w:hAnsi="Consolas" w:cs="Courier New"/>
          <w:color w:val="A31515"/>
          <w:sz w:val="17"/>
          <w:szCs w:val="17"/>
        </w:rPr>
        <w:t>'Emperador'</w:t>
      </w:r>
    </w:p>
    <w:p w14:paraId="117385A3" w14:textId="77777777" w:rsidR="00C32946" w:rsidRDefault="00C329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17DA70A5" w14:textId="42F0C672" w:rsidR="00C3294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67CB361" w14:textId="70A28418" w:rsidR="00C32946" w:rsidRDefault="00C32946" w:rsidP="00C329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699608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alert(document.body.myData.title);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Emperador</w:t>
      </w:r>
    </w:p>
    <w:p w14:paraId="78A6C0D1" w14:textId="7EC6C681" w:rsidR="00C32946" w:rsidRDefault="00DC66B2" w:rsidP="00C32946">
      <w:r>
        <w:t>Agregando</w:t>
      </w:r>
      <w:r w:rsidR="002C3F9B">
        <w:t xml:space="preserve">  </w:t>
      </w:r>
      <w:r>
        <w:t>un</w:t>
      </w:r>
      <w:r w:rsidR="002C3F9B">
        <w:t xml:space="preserve">  </w:t>
      </w:r>
      <w:r>
        <w:t>método:</w:t>
      </w:r>
    </w:p>
    <w:p w14:paraId="5BD20FDC" w14:textId="1CA3A88D" w:rsidR="00DC66B2" w:rsidRPr="00755B81" w:rsidRDefault="00DC66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4747011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document.body.sayTagName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color w:val="0000FF"/>
          <w:sz w:val="17"/>
          <w:szCs w:val="17"/>
          <w:lang w:val="en-US"/>
        </w:rPr>
        <w:t>function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()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24B7583F" w14:textId="5B917F04" w:rsidR="00DC66B2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4747011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DC66B2" w:rsidRPr="00755B81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 w:rsidR="00DC66B2" w:rsidRPr="00755B81">
        <w:rPr>
          <w:rFonts w:ascii="Consolas" w:hAnsi="Consolas" w:cs="Courier New"/>
          <w:color w:val="0000FF"/>
          <w:sz w:val="17"/>
          <w:szCs w:val="17"/>
          <w:lang w:val="en-US"/>
        </w:rPr>
        <w:t>this</w:t>
      </w:r>
      <w:r w:rsidR="00DC66B2" w:rsidRPr="00755B81">
        <w:rPr>
          <w:rFonts w:ascii="Consolas" w:hAnsi="Consolas" w:cs="Courier New"/>
          <w:color w:val="000000"/>
          <w:sz w:val="17"/>
          <w:szCs w:val="17"/>
          <w:lang w:val="en-US"/>
        </w:rPr>
        <w:t>.tagName);</w:t>
      </w:r>
    </w:p>
    <w:p w14:paraId="28C11CE4" w14:textId="77777777" w:rsidR="00DC66B2" w:rsidRDefault="00DC66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4747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137E0C8E" w14:textId="1D464297" w:rsidR="00DC66B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4747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3D8A2D6" w14:textId="5430B799" w:rsidR="00DC66B2" w:rsidRDefault="00DC66B2" w:rsidP="00DC66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54747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document.body.sayTagName();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BODY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(el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valor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'this'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método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document.body)</w:t>
      </w:r>
    </w:p>
    <w:p w14:paraId="3A8E8A38" w14:textId="73286D74" w:rsidR="00DC66B2" w:rsidRDefault="00E46F8B" w:rsidP="00C32946">
      <w:r w:rsidRPr="00B239D1">
        <w:rPr>
          <w:b/>
          <w:bCs/>
        </w:rPr>
        <w:t>También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podemos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modificar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prototipos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incorporados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como</w:t>
      </w:r>
      <w:r w:rsidR="002C3F9B">
        <w:rPr>
          <w:b/>
          <w:bCs/>
        </w:rPr>
        <w:t xml:space="preserve">  </w:t>
      </w:r>
      <w:r w:rsidRPr="00B239D1">
        <w:rPr>
          <w:b/>
          <w:bCs/>
        </w:rPr>
        <w:t>Element.prototype</w:t>
      </w:r>
      <w:r w:rsidR="002C3F9B">
        <w:t xml:space="preserve">  </w:t>
      </w:r>
      <w:r w:rsidRPr="00E46F8B">
        <w:t>y</w:t>
      </w:r>
      <w:r w:rsidR="002C3F9B">
        <w:t xml:space="preserve">  </w:t>
      </w:r>
      <w:r w:rsidRPr="00E46F8B">
        <w:t>agregar</w:t>
      </w:r>
      <w:r w:rsidR="002C3F9B">
        <w:t xml:space="preserve">  </w:t>
      </w:r>
      <w:r w:rsidRPr="00E46F8B">
        <w:t>nuevos</w:t>
      </w:r>
      <w:r w:rsidR="002C3F9B">
        <w:t xml:space="preserve">  </w:t>
      </w:r>
      <w:r w:rsidRPr="00E46F8B">
        <w:t>métodos</w:t>
      </w:r>
      <w:r w:rsidR="002C3F9B">
        <w:t xml:space="preserve">  </w:t>
      </w:r>
      <w:r w:rsidRPr="00E46F8B">
        <w:t>a</w:t>
      </w:r>
      <w:r w:rsidR="002C3F9B">
        <w:t xml:space="preserve">  </w:t>
      </w:r>
      <w:r w:rsidRPr="00E46F8B">
        <w:t>todos</w:t>
      </w:r>
      <w:r w:rsidR="002C3F9B">
        <w:t xml:space="preserve">  </w:t>
      </w:r>
      <w:r w:rsidRPr="00E46F8B">
        <w:t>los</w:t>
      </w:r>
      <w:r w:rsidR="002C3F9B">
        <w:t xml:space="preserve">  </w:t>
      </w:r>
      <w:r w:rsidRPr="00E46F8B">
        <w:t>elementos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mismo</w:t>
      </w:r>
      <w:r w:rsidR="002C3F9B">
        <w:t xml:space="preserve">  </w:t>
      </w:r>
      <w:r>
        <w:t>tipo</w:t>
      </w:r>
      <w:r w:rsidR="002C3F9B">
        <w:t xml:space="preserve">  </w:t>
      </w:r>
      <w:r>
        <w:t>de</w:t>
      </w:r>
      <w:r w:rsidR="002C3F9B">
        <w:t xml:space="preserve">  </w:t>
      </w:r>
      <w:r>
        <w:t>elemento</w:t>
      </w:r>
      <w:r w:rsidRPr="00E46F8B">
        <w:t>:</w:t>
      </w:r>
    </w:p>
    <w:p w14:paraId="5012A723" w14:textId="64D4CFE3" w:rsidR="00B239D1" w:rsidRDefault="00B239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Element</w:t>
      </w:r>
      <w:r>
        <w:rPr>
          <w:rFonts w:ascii="Consolas" w:hAnsi="Consolas" w:cs="Courier New"/>
          <w:color w:val="000000"/>
          <w:sz w:val="17"/>
          <w:szCs w:val="17"/>
        </w:rPr>
        <w:t>.prototype.sayHi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FF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>()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>{</w:t>
      </w:r>
    </w:p>
    <w:p w14:paraId="76A2BDC8" w14:textId="3317AEB5" w:rsidR="00B239D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B239D1">
        <w:rPr>
          <w:rFonts w:ascii="Consolas" w:hAnsi="Consolas" w:cs="Courier New"/>
          <w:color w:val="000000"/>
          <w:sz w:val="17"/>
          <w:szCs w:val="17"/>
        </w:rPr>
        <w:t>alert(</w:t>
      </w:r>
      <w:r w:rsidR="00B239D1">
        <w:rPr>
          <w:rFonts w:ascii="Consolas" w:hAnsi="Consolas" w:cs="Courier New"/>
          <w:color w:val="A31515"/>
          <w:sz w:val="17"/>
          <w:szCs w:val="17"/>
        </w:rPr>
        <w:t>`Hola,</w:t>
      </w:r>
      <w:r>
        <w:rPr>
          <w:rFonts w:ascii="Consolas" w:hAnsi="Consolas" w:cs="Courier New"/>
          <w:color w:val="A31515"/>
          <w:sz w:val="17"/>
          <w:szCs w:val="17"/>
        </w:rPr>
        <w:t xml:space="preserve">  </w:t>
      </w:r>
      <w:r w:rsidR="00B239D1">
        <w:rPr>
          <w:rFonts w:ascii="Consolas" w:hAnsi="Consolas" w:cs="Courier New"/>
          <w:color w:val="A31515"/>
          <w:sz w:val="17"/>
          <w:szCs w:val="17"/>
        </w:rPr>
        <w:t>yo</w:t>
      </w:r>
      <w:r>
        <w:rPr>
          <w:rFonts w:ascii="Consolas" w:hAnsi="Consolas" w:cs="Courier New"/>
          <w:color w:val="A31515"/>
          <w:sz w:val="17"/>
          <w:szCs w:val="17"/>
        </w:rPr>
        <w:t xml:space="preserve">  </w:t>
      </w:r>
      <w:r w:rsidR="00B239D1">
        <w:rPr>
          <w:rFonts w:ascii="Consolas" w:hAnsi="Consolas" w:cs="Courier New"/>
          <w:color w:val="A31515"/>
          <w:sz w:val="17"/>
          <w:szCs w:val="17"/>
        </w:rPr>
        <w:t>soy</w:t>
      </w:r>
      <w:r>
        <w:rPr>
          <w:rFonts w:ascii="Consolas" w:hAnsi="Consolas" w:cs="Courier New"/>
          <w:color w:val="A31515"/>
          <w:sz w:val="17"/>
          <w:szCs w:val="17"/>
        </w:rPr>
        <w:t xml:space="preserve">  </w:t>
      </w:r>
      <w:r w:rsidR="00B239D1">
        <w:rPr>
          <w:rFonts w:ascii="Consolas" w:hAnsi="Consolas" w:cs="Courier New"/>
          <w:color w:val="A31515"/>
          <w:sz w:val="17"/>
          <w:szCs w:val="17"/>
        </w:rPr>
        <w:t>${this.tagName}`</w:t>
      </w:r>
      <w:r w:rsidR="00B239D1">
        <w:rPr>
          <w:rFonts w:ascii="Consolas" w:hAnsi="Consolas" w:cs="Courier New"/>
          <w:color w:val="000000"/>
          <w:sz w:val="17"/>
          <w:szCs w:val="17"/>
        </w:rPr>
        <w:t>);</w:t>
      </w:r>
    </w:p>
    <w:p w14:paraId="5C579A37" w14:textId="77777777" w:rsidR="00B239D1" w:rsidRDefault="00B239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};</w:t>
      </w:r>
    </w:p>
    <w:p w14:paraId="27C413DD" w14:textId="16C6E3EA" w:rsidR="00B239D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83ABDA2" w14:textId="410CE5FC" w:rsidR="00B239D1" w:rsidRDefault="00B239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document.documentElement.sayHi();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Hola,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yo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soy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HTML</w:t>
      </w:r>
    </w:p>
    <w:p w14:paraId="6EB577DF" w14:textId="28269637" w:rsidR="00B239D1" w:rsidRDefault="00B239D1" w:rsidP="00B239D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491297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document.body.sayHi();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Hola,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yo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soy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BODY</w:t>
      </w:r>
    </w:p>
    <w:p w14:paraId="6161D17D" w14:textId="18E82564" w:rsidR="00EA4512" w:rsidRDefault="00814E4E" w:rsidP="00814E4E">
      <w:pPr>
        <w:pStyle w:val="Ttulo2"/>
      </w:pPr>
      <w:bookmarkStart w:id="30" w:name="_Toc120740371"/>
      <w:r>
        <w:t>6.2.-</w:t>
      </w:r>
      <w:r w:rsidR="002C3F9B">
        <w:t xml:space="preserve">  </w:t>
      </w:r>
      <w:r>
        <w:t>Atributos</w:t>
      </w:r>
      <w:r w:rsidR="002C3F9B">
        <w:t xml:space="preserve">  </w:t>
      </w:r>
      <w:r>
        <w:t>HTML.</w:t>
      </w:r>
      <w:bookmarkEnd w:id="30"/>
    </w:p>
    <w:p w14:paraId="57C12625" w14:textId="415DEB3B" w:rsidR="00814E4E" w:rsidRDefault="00F14121" w:rsidP="00814E4E">
      <w:r>
        <w:t>C</w:t>
      </w:r>
      <w:r w:rsidRPr="00F14121">
        <w:t>uando</w:t>
      </w:r>
      <w:r w:rsidR="002C3F9B">
        <w:t xml:space="preserve">  </w:t>
      </w:r>
      <w:r w:rsidRPr="00F14121">
        <w:t>un</w:t>
      </w:r>
      <w:r w:rsidR="002C3F9B">
        <w:t xml:space="preserve">  </w:t>
      </w:r>
      <w:r w:rsidRPr="00F14121">
        <w:t>elemento</w:t>
      </w:r>
      <w:r w:rsidR="002C3F9B">
        <w:t xml:space="preserve">  </w:t>
      </w:r>
      <w:r w:rsidRPr="00F14121">
        <w:t>tiene</w:t>
      </w:r>
      <w:r w:rsidR="002C3F9B">
        <w:t xml:space="preserve">  </w:t>
      </w:r>
      <w:r w:rsidRPr="00F14121">
        <w:t>id</w:t>
      </w:r>
      <w:r w:rsidR="002C3F9B">
        <w:t xml:space="preserve">  </w:t>
      </w:r>
      <w:r>
        <w:t>o</w:t>
      </w:r>
      <w:r w:rsidR="002C3F9B">
        <w:t xml:space="preserve">  </w:t>
      </w:r>
      <w:r>
        <w:t>cualquier</w:t>
      </w:r>
      <w:r w:rsidR="002C3F9B">
        <w:t xml:space="preserve">  </w:t>
      </w:r>
      <w:r w:rsidRPr="00F14121">
        <w:t>otro</w:t>
      </w:r>
      <w:r w:rsidR="002C3F9B">
        <w:t xml:space="preserve">  </w:t>
      </w:r>
      <w:r w:rsidRPr="00F14121">
        <w:t>atributo</w:t>
      </w:r>
      <w:r w:rsidR="002C3F9B">
        <w:t xml:space="preserve">  </w:t>
      </w:r>
      <w:r w:rsidRPr="00F14121">
        <w:t>estándar,</w:t>
      </w:r>
      <w:r w:rsidR="002C3F9B">
        <w:t xml:space="preserve">  </w:t>
      </w:r>
      <w:r w:rsidRPr="006B2CA6">
        <w:rPr>
          <w:b/>
          <w:bCs/>
        </w:rPr>
        <w:t>se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crea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propiedad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correspondiente</w:t>
      </w:r>
      <w:r w:rsidRPr="00F14121">
        <w:t>.</w:t>
      </w:r>
      <w:r w:rsidR="002C3F9B">
        <w:t xml:space="preserve">  </w:t>
      </w:r>
      <w:r w:rsidRPr="006B2CA6">
        <w:rPr>
          <w:b/>
          <w:bCs/>
        </w:rPr>
        <w:t>Pero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eso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sucede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si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atributo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6B2CA6">
        <w:rPr>
          <w:b/>
          <w:bCs/>
        </w:rPr>
        <w:t>estándar</w:t>
      </w:r>
      <w:r w:rsidRPr="00F14121">
        <w:t>.</w:t>
      </w:r>
    </w:p>
    <w:p w14:paraId="6542712D" w14:textId="556210EB" w:rsidR="00361A31" w:rsidRPr="00361A31" w:rsidRDefault="00361A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  <w:lang w:val="en-US"/>
        </w:rPr>
      </w:pPr>
      <w:r w:rsidRPr="00361A31">
        <w:rPr>
          <w:rFonts w:ascii="Consolas" w:hAnsi="Consolas" w:cs="Courier New"/>
          <w:color w:val="2B91AF"/>
          <w:sz w:val="17"/>
          <w:szCs w:val="17"/>
          <w:lang w:val="en-US"/>
        </w:rPr>
        <w:t>&lt;body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361A31">
        <w:rPr>
          <w:rFonts w:ascii="Consolas" w:hAnsi="Consolas" w:cs="Courier New"/>
          <w:sz w:val="17"/>
          <w:szCs w:val="17"/>
          <w:lang w:val="en-US"/>
        </w:rPr>
        <w:t>id</w:t>
      </w:r>
      <w:r w:rsidRPr="00361A3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361A31">
        <w:rPr>
          <w:rFonts w:ascii="Consolas" w:hAnsi="Consolas" w:cs="Courier New"/>
          <w:sz w:val="17"/>
          <w:szCs w:val="17"/>
          <w:lang w:val="en-US"/>
        </w:rPr>
        <w:t>"test"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361A31">
        <w:rPr>
          <w:rFonts w:ascii="Consolas" w:hAnsi="Consolas" w:cs="Courier New"/>
          <w:sz w:val="17"/>
          <w:szCs w:val="17"/>
          <w:lang w:val="en-US"/>
        </w:rPr>
        <w:t>something</w:t>
      </w:r>
      <w:r w:rsidRPr="00361A3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361A31">
        <w:rPr>
          <w:rFonts w:ascii="Consolas" w:hAnsi="Consolas" w:cs="Courier New"/>
          <w:sz w:val="17"/>
          <w:szCs w:val="17"/>
          <w:lang w:val="en-US"/>
        </w:rPr>
        <w:t>"non-standard"</w:t>
      </w:r>
      <w:r w:rsidRPr="00361A31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40FCAF9A" w14:textId="34A97B44" w:rsidR="00361A3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61A31"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38E98222" w14:textId="2A7E2031" w:rsidR="00361A3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61A31">
        <w:rPr>
          <w:rFonts w:ascii="Consolas" w:hAnsi="Consolas" w:cs="Courier New"/>
          <w:color w:val="000000"/>
          <w:sz w:val="17"/>
          <w:szCs w:val="17"/>
        </w:rPr>
        <w:t>alert(document.body.id);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prueba</w:t>
      </w:r>
    </w:p>
    <w:p w14:paraId="71322E5C" w14:textId="2E66239F" w:rsidR="00361A3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61A31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atributo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estándar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produce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una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61A31">
        <w:rPr>
          <w:rFonts w:ascii="Consolas" w:hAnsi="Consolas" w:cs="Courier New"/>
          <w:color w:val="008000"/>
          <w:sz w:val="17"/>
          <w:szCs w:val="17"/>
        </w:rPr>
        <w:t>propiedad</w:t>
      </w:r>
    </w:p>
    <w:p w14:paraId="2D2981B9" w14:textId="1F11DF0B" w:rsidR="00361A31" w:rsidRPr="00361A3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61A31" w:rsidRPr="00361A31">
        <w:rPr>
          <w:rFonts w:ascii="Consolas" w:hAnsi="Consolas" w:cs="Courier New"/>
          <w:color w:val="000000"/>
          <w:sz w:val="17"/>
          <w:szCs w:val="17"/>
          <w:lang w:val="en-US"/>
        </w:rPr>
        <w:t>alert(document.body.</w:t>
      </w:r>
      <w:r w:rsidR="008115EB">
        <w:rPr>
          <w:rFonts w:ascii="Consolas" w:hAnsi="Consolas" w:cs="Courier New"/>
          <w:color w:val="000000"/>
          <w:sz w:val="17"/>
          <w:szCs w:val="17"/>
          <w:lang w:val="en-US"/>
        </w:rPr>
        <w:t>type</w:t>
      </w:r>
      <w:r w:rsidR="00361A31" w:rsidRPr="00361A31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61A31" w:rsidRPr="00361A31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61A31" w:rsidRPr="00361A31">
        <w:rPr>
          <w:rFonts w:ascii="Consolas" w:hAnsi="Consolas" w:cs="Courier New"/>
          <w:color w:val="008000"/>
          <w:sz w:val="17"/>
          <w:szCs w:val="17"/>
          <w:lang w:val="en-US"/>
        </w:rPr>
        <w:t>undefined</w:t>
      </w:r>
    </w:p>
    <w:p w14:paraId="2C626B41" w14:textId="5B595300" w:rsidR="00361A31" w:rsidRPr="00361A3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205898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61A31" w:rsidRPr="00361A31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1F30E94C" w14:textId="7A6EDACA" w:rsidR="00361A31" w:rsidRDefault="00361A31" w:rsidP="00361A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120589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49C2DB2D" w14:textId="0D618F97" w:rsidR="00361A31" w:rsidRDefault="001D11DA" w:rsidP="00814E4E">
      <w:r w:rsidRPr="001D11DA">
        <w:t>Por</w:t>
      </w:r>
      <w:r w:rsidR="002C3F9B">
        <w:t xml:space="preserve">  </w:t>
      </w:r>
      <w:r w:rsidRPr="001D11DA">
        <w:t>ejemplo,</w:t>
      </w:r>
      <w:r w:rsidR="002C3F9B">
        <w:t xml:space="preserve">  </w:t>
      </w:r>
      <w:r w:rsidRPr="001D11DA">
        <w:t>"type"</w:t>
      </w:r>
      <w:r w:rsidR="002C3F9B">
        <w:t xml:space="preserve">  </w:t>
      </w:r>
      <w:r w:rsidRPr="001D11DA">
        <w:t>es</w:t>
      </w:r>
      <w:r w:rsidR="002C3F9B">
        <w:t xml:space="preserve">  </w:t>
      </w:r>
      <w:r w:rsidRPr="001D11DA">
        <w:t>estándar</w:t>
      </w:r>
      <w:r w:rsidR="002C3F9B">
        <w:t xml:space="preserve">  </w:t>
      </w:r>
      <w:r w:rsidRPr="001D11DA">
        <w:t>para</w:t>
      </w:r>
      <w:r w:rsidR="002C3F9B">
        <w:t xml:space="preserve">  </w:t>
      </w:r>
      <w:r w:rsidRPr="001D11DA">
        <w:t>&lt;</w:t>
      </w:r>
      <w:hyperlink r:id="rId32" w:anchor="htmlinputelement" w:history="1">
        <w:r w:rsidRPr="004377EA">
          <w:rPr>
            <w:rStyle w:val="Hipervnculo"/>
          </w:rPr>
          <w:t>input</w:t>
        </w:r>
      </w:hyperlink>
      <w:r w:rsidRPr="001D11DA">
        <w:t>&gt;</w:t>
      </w:r>
      <w:r w:rsidR="002C3F9B">
        <w:t xml:space="preserve">  </w:t>
      </w:r>
      <w:r w:rsidRPr="001D11DA">
        <w:t>(HTMLInputElement),</w:t>
      </w:r>
      <w:r w:rsidR="002C3F9B">
        <w:t xml:space="preserve">  </w:t>
      </w:r>
      <w:r w:rsidRPr="001D11DA">
        <w:t>pero</w:t>
      </w:r>
      <w:r w:rsidR="002C3F9B">
        <w:t xml:space="preserve">  </w:t>
      </w:r>
      <w:r w:rsidRPr="001D11DA">
        <w:t>no</w:t>
      </w:r>
      <w:r w:rsidR="002C3F9B">
        <w:t xml:space="preserve">  </w:t>
      </w:r>
      <w:r w:rsidRPr="001D11DA">
        <w:t>para</w:t>
      </w:r>
      <w:r w:rsidR="002C3F9B">
        <w:t xml:space="preserve">  </w:t>
      </w:r>
      <w:r w:rsidRPr="001D11DA">
        <w:t>&lt;</w:t>
      </w:r>
      <w:hyperlink r:id="rId33" w:anchor="htmlbodyelement" w:history="1">
        <w:r w:rsidRPr="00346A31">
          <w:rPr>
            <w:rStyle w:val="Hipervnculo"/>
          </w:rPr>
          <w:t>body</w:t>
        </w:r>
      </w:hyperlink>
      <w:r w:rsidRPr="001D11DA">
        <w:t>&gt;</w:t>
      </w:r>
      <w:r>
        <w:t>.</w:t>
      </w:r>
      <w:r w:rsidR="002C3F9B">
        <w:t xml:space="preserve">  </w:t>
      </w:r>
      <w:commentRangeStart w:id="31"/>
      <w:r w:rsidRPr="001D11DA">
        <w:t>Los</w:t>
      </w:r>
      <w:r w:rsidR="002C3F9B">
        <w:t xml:space="preserve">  </w:t>
      </w:r>
      <w:r w:rsidRPr="001D11DA">
        <w:t>atributos</w:t>
      </w:r>
      <w:r w:rsidR="002C3F9B">
        <w:t xml:space="preserve">  </w:t>
      </w:r>
      <w:r w:rsidRPr="001D11DA">
        <w:t>estándar</w:t>
      </w:r>
      <w:r w:rsidR="002C3F9B">
        <w:t xml:space="preserve">  </w:t>
      </w:r>
      <w:r w:rsidRPr="001D11DA">
        <w:t>se</w:t>
      </w:r>
      <w:r w:rsidR="002C3F9B">
        <w:t xml:space="preserve">  </w:t>
      </w:r>
      <w:r w:rsidRPr="001D11DA">
        <w:t>describen</w:t>
      </w:r>
      <w:r w:rsidR="002C3F9B">
        <w:t xml:space="preserve">  </w:t>
      </w:r>
      <w:r w:rsidRPr="001D11DA">
        <w:t>en</w:t>
      </w:r>
      <w:r w:rsidR="002C3F9B">
        <w:t xml:space="preserve">  </w:t>
      </w:r>
      <w:r w:rsidRPr="001D11DA">
        <w:t>la</w:t>
      </w:r>
      <w:r w:rsidR="002C3F9B">
        <w:t xml:space="preserve">  </w:t>
      </w:r>
      <w:r w:rsidRPr="001D11DA">
        <w:t>especificación</w:t>
      </w:r>
      <w:r w:rsidR="002C3F9B">
        <w:t xml:space="preserve">  </w:t>
      </w:r>
      <w:r w:rsidRPr="001D11DA">
        <w:t>para</w:t>
      </w:r>
      <w:r w:rsidR="002C3F9B">
        <w:t xml:space="preserve">  </w:t>
      </w:r>
      <w:r w:rsidRPr="001D11DA">
        <w:t>la</w:t>
      </w:r>
      <w:r w:rsidR="002C3F9B">
        <w:t xml:space="preserve">  </w:t>
      </w:r>
      <w:r w:rsidRPr="001D11DA">
        <w:t>clase</w:t>
      </w:r>
      <w:r w:rsidR="002C3F9B">
        <w:t xml:space="preserve">  </w:t>
      </w:r>
      <w:r w:rsidRPr="001D11DA">
        <w:t>del</w:t>
      </w:r>
      <w:r w:rsidR="002C3F9B">
        <w:t xml:space="preserve">  </w:t>
      </w:r>
      <w:r w:rsidRPr="001D11DA">
        <w:t>elemento</w:t>
      </w:r>
      <w:r w:rsidR="002C3F9B">
        <w:t xml:space="preserve">  </w:t>
      </w:r>
      <w:r w:rsidRPr="001D11DA">
        <w:t>correspondiente</w:t>
      </w:r>
      <w:commentRangeEnd w:id="31"/>
      <w:r>
        <w:rPr>
          <w:rStyle w:val="Refdecomentario"/>
        </w:rPr>
        <w:commentReference w:id="31"/>
      </w:r>
      <w:r w:rsidRPr="001D11DA">
        <w:t>.</w:t>
      </w:r>
    </w:p>
    <w:p w14:paraId="0DE7710F" w14:textId="183D3F53" w:rsidR="00EA3E01" w:rsidRDefault="004377EA" w:rsidP="00814E4E">
      <w:r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poder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acceder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atributos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no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estándares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para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una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determinada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etiqueta</w:t>
      </w:r>
      <w:r>
        <w:t>:</w:t>
      </w:r>
    </w:p>
    <w:p w14:paraId="43EEE702" w14:textId="70363679" w:rsidR="00876062" w:rsidRPr="00876062" w:rsidRDefault="00876062" w:rsidP="00346A31">
      <w:pPr>
        <w:numPr>
          <w:ilvl w:val="0"/>
          <w:numId w:val="28"/>
        </w:numPr>
        <w:spacing w:after="0"/>
      </w:pPr>
      <w:r w:rsidRPr="00790603">
        <w:rPr>
          <w:b/>
          <w:bCs/>
        </w:rPr>
        <w:t>elem.attributes</w:t>
      </w:r>
      <w:r>
        <w:t>:</w:t>
      </w:r>
      <w:r w:rsidR="002C3F9B">
        <w:t xml:space="preserve">  </w:t>
      </w:r>
      <w:r>
        <w:t>es</w:t>
      </w:r>
      <w:r w:rsidR="002C3F9B">
        <w:t xml:space="preserve">  </w:t>
      </w:r>
      <w:r>
        <w:t>una</w:t>
      </w:r>
      <w:r w:rsidR="002C3F9B">
        <w:t xml:space="preserve">  </w:t>
      </w:r>
      <w:r>
        <w:t>colección</w:t>
      </w:r>
      <w:r w:rsidR="002C3F9B">
        <w:t xml:space="preserve">  </w:t>
      </w:r>
      <w:r>
        <w:t>que</w:t>
      </w:r>
      <w:r w:rsidR="002C3F9B">
        <w:t xml:space="preserve">  </w:t>
      </w:r>
      <w:r>
        <w:t>contiene</w:t>
      </w:r>
      <w:r w:rsidR="002C3F9B">
        <w:t xml:space="preserve">  </w:t>
      </w:r>
      <w:r>
        <w:t>todos</w:t>
      </w:r>
      <w:r w:rsidR="002C3F9B">
        <w:t xml:space="preserve">  </w:t>
      </w:r>
      <w:r>
        <w:t>los</w:t>
      </w:r>
      <w:r w:rsidR="002C3F9B">
        <w:t xml:space="preserve">  </w:t>
      </w:r>
      <w:r>
        <w:t>atributos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elemento.</w:t>
      </w:r>
    </w:p>
    <w:p w14:paraId="025967E0" w14:textId="0082F99F" w:rsidR="00346A31" w:rsidRPr="00346A31" w:rsidRDefault="00346A31" w:rsidP="00346A31">
      <w:pPr>
        <w:numPr>
          <w:ilvl w:val="0"/>
          <w:numId w:val="28"/>
        </w:numPr>
        <w:spacing w:after="0"/>
      </w:pPr>
      <w:r w:rsidRPr="00346A31">
        <w:rPr>
          <w:b/>
          <w:bCs/>
        </w:rPr>
        <w:lastRenderedPageBreak/>
        <w:t>elem.hasAttribute(nombre)</w:t>
      </w:r>
      <w:r w:rsidR="002C3F9B">
        <w:t xml:space="preserve">  </w:t>
      </w:r>
      <w:r w:rsidRPr="00346A31">
        <w:t>–</w:t>
      </w:r>
      <w:r w:rsidR="002C3F9B">
        <w:t xml:space="preserve">  </w:t>
      </w:r>
      <w:r w:rsidRPr="00346A31">
        <w:t>comprueba</w:t>
      </w:r>
      <w:r w:rsidR="002C3F9B">
        <w:t xml:space="preserve">  </w:t>
      </w:r>
      <w:r w:rsidRPr="00346A31">
        <w:t>si</w:t>
      </w:r>
      <w:r w:rsidR="002C3F9B">
        <w:t xml:space="preserve">  </w:t>
      </w:r>
      <w:r w:rsidRPr="00346A31">
        <w:t>existe.</w:t>
      </w:r>
    </w:p>
    <w:p w14:paraId="3AF2BDA3" w14:textId="03AE545B" w:rsidR="00346A31" w:rsidRPr="00346A31" w:rsidRDefault="00346A31" w:rsidP="00346A31">
      <w:pPr>
        <w:numPr>
          <w:ilvl w:val="0"/>
          <w:numId w:val="28"/>
        </w:numPr>
        <w:spacing w:after="0"/>
      </w:pPr>
      <w:r w:rsidRPr="00346A31">
        <w:rPr>
          <w:b/>
          <w:bCs/>
        </w:rPr>
        <w:t>elem.getAttribute(nombre)</w:t>
      </w:r>
      <w:r w:rsidR="002C3F9B">
        <w:t xml:space="preserve">  </w:t>
      </w:r>
      <w:r w:rsidRPr="00346A31">
        <w:t>–</w:t>
      </w:r>
      <w:r w:rsidR="002C3F9B">
        <w:t xml:space="preserve">  </w:t>
      </w:r>
      <w:r w:rsidRPr="00346A31">
        <w:t>obtiene</w:t>
      </w:r>
      <w:r w:rsidR="002C3F9B">
        <w:t xml:space="preserve">  </w:t>
      </w:r>
      <w:r w:rsidRPr="00346A31">
        <w:t>el</w:t>
      </w:r>
      <w:r w:rsidR="002C3F9B">
        <w:t xml:space="preserve">  </w:t>
      </w:r>
      <w:r w:rsidRPr="00346A31">
        <w:t>valor.</w:t>
      </w:r>
    </w:p>
    <w:p w14:paraId="0D61F814" w14:textId="44FE12F1" w:rsidR="00346A31" w:rsidRPr="00346A31" w:rsidRDefault="00346A31" w:rsidP="00346A31">
      <w:pPr>
        <w:numPr>
          <w:ilvl w:val="0"/>
          <w:numId w:val="28"/>
        </w:numPr>
        <w:spacing w:after="0"/>
      </w:pPr>
      <w:r w:rsidRPr="00346A31">
        <w:rPr>
          <w:b/>
          <w:bCs/>
        </w:rPr>
        <w:t>elem.setAttribute(nombre,</w:t>
      </w:r>
      <w:r w:rsidR="002C3F9B">
        <w:rPr>
          <w:b/>
          <w:bCs/>
        </w:rPr>
        <w:t xml:space="preserve">  </w:t>
      </w:r>
      <w:r w:rsidRPr="00346A31">
        <w:rPr>
          <w:b/>
          <w:bCs/>
        </w:rPr>
        <w:t>valor)</w:t>
      </w:r>
      <w:r w:rsidR="002C3F9B">
        <w:t xml:space="preserve">  </w:t>
      </w:r>
      <w:r w:rsidRPr="00346A31">
        <w:t>–</w:t>
      </w:r>
      <w:r w:rsidR="002C3F9B">
        <w:t xml:space="preserve">  </w:t>
      </w:r>
      <w:r w:rsidRPr="00346A31">
        <w:t>establece</w:t>
      </w:r>
      <w:r w:rsidR="002C3F9B">
        <w:t xml:space="preserve">  </w:t>
      </w:r>
      <w:r w:rsidRPr="00346A31">
        <w:t>el</w:t>
      </w:r>
      <w:r w:rsidR="002C3F9B">
        <w:t xml:space="preserve">  </w:t>
      </w:r>
      <w:r w:rsidRPr="00346A31">
        <w:t>valor.</w:t>
      </w:r>
    </w:p>
    <w:p w14:paraId="0276C3ED" w14:textId="3ADBFDAB" w:rsidR="00346A31" w:rsidRPr="00346A31" w:rsidRDefault="00346A31" w:rsidP="00346A31">
      <w:pPr>
        <w:numPr>
          <w:ilvl w:val="0"/>
          <w:numId w:val="28"/>
        </w:numPr>
      </w:pPr>
      <w:r w:rsidRPr="00346A31">
        <w:rPr>
          <w:b/>
          <w:bCs/>
        </w:rPr>
        <w:t>elem.removeAttribute(nombre)</w:t>
      </w:r>
      <w:r w:rsidR="002C3F9B">
        <w:t xml:space="preserve">  </w:t>
      </w:r>
      <w:r w:rsidRPr="00346A31">
        <w:t>–</w:t>
      </w:r>
      <w:r w:rsidR="002C3F9B">
        <w:t xml:space="preserve">  </w:t>
      </w:r>
      <w:r w:rsidRPr="00346A31">
        <w:t>elimina</w:t>
      </w:r>
      <w:r w:rsidR="002C3F9B">
        <w:t xml:space="preserve">  </w:t>
      </w:r>
      <w:r w:rsidRPr="00346A31">
        <w:t>el</w:t>
      </w:r>
      <w:r w:rsidR="002C3F9B">
        <w:t xml:space="preserve">  </w:t>
      </w:r>
      <w:r w:rsidRPr="00346A31">
        <w:t>atributo.</w:t>
      </w:r>
    </w:p>
    <w:p w14:paraId="32219E44" w14:textId="19DC160D" w:rsidR="000E481F" w:rsidRPr="000E481F" w:rsidRDefault="000E481F" w:rsidP="000E481F">
      <w:r>
        <w:t>Además,</w:t>
      </w:r>
      <w:r w:rsidR="002C3F9B">
        <w:t xml:space="preserve">  </w:t>
      </w:r>
      <w:r>
        <w:t>l</w:t>
      </w:r>
      <w:r w:rsidRPr="000E481F">
        <w:t>os</w:t>
      </w:r>
      <w:r w:rsidR="002C3F9B">
        <w:t xml:space="preserve">  </w:t>
      </w:r>
      <w:r w:rsidRPr="00357EB9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Pr="00357EB9">
        <w:rPr>
          <w:b/>
          <w:bCs/>
        </w:rPr>
        <w:t>HTML</w:t>
      </w:r>
      <w:r w:rsidR="002C3F9B">
        <w:t xml:space="preserve">  </w:t>
      </w:r>
      <w:r>
        <w:t>(a</w:t>
      </w:r>
      <w:r w:rsidR="002C3F9B">
        <w:t xml:space="preserve">  </w:t>
      </w:r>
      <w:r>
        <w:t>diferencia</w:t>
      </w:r>
      <w:r w:rsidR="002C3F9B">
        <w:t xml:space="preserve">  </w:t>
      </w:r>
      <w:r>
        <w:t>de</w:t>
      </w:r>
      <w:r w:rsidR="002C3F9B">
        <w:t xml:space="preserve">  </w:t>
      </w:r>
      <w:r>
        <w:t>las</w:t>
      </w:r>
      <w:r w:rsidR="002C3F9B">
        <w:t xml:space="preserve">  </w:t>
      </w:r>
      <w:r>
        <w:t>propiedades</w:t>
      </w:r>
      <w:r w:rsidR="002C3F9B">
        <w:t xml:space="preserve">  </w:t>
      </w:r>
      <w:r>
        <w:t>del</w:t>
      </w:r>
      <w:r w:rsidR="002C3F9B">
        <w:t xml:space="preserve">  </w:t>
      </w:r>
      <w:r>
        <w:t>DOM),</w:t>
      </w:r>
      <w:r w:rsidR="002C3F9B">
        <w:t xml:space="preserve">  </w:t>
      </w:r>
      <w:r w:rsidRPr="00357EB9">
        <w:rPr>
          <w:b/>
          <w:bCs/>
        </w:rPr>
        <w:t>tienen</w:t>
      </w:r>
      <w:r w:rsidR="002C3F9B">
        <w:rPr>
          <w:b/>
          <w:bCs/>
        </w:rPr>
        <w:t xml:space="preserve">  </w:t>
      </w:r>
      <w:r w:rsidRPr="00357EB9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357EB9">
        <w:rPr>
          <w:b/>
          <w:bCs/>
        </w:rPr>
        <w:t>siguientes</w:t>
      </w:r>
      <w:r w:rsidR="002C3F9B">
        <w:rPr>
          <w:b/>
          <w:bCs/>
        </w:rPr>
        <w:t xml:space="preserve">  </w:t>
      </w:r>
      <w:r w:rsidRPr="00357EB9">
        <w:rPr>
          <w:b/>
          <w:bCs/>
        </w:rPr>
        <w:t>características</w:t>
      </w:r>
      <w:r w:rsidRPr="000E481F">
        <w:t>:</w:t>
      </w:r>
    </w:p>
    <w:p w14:paraId="4EC171F7" w14:textId="1841328F" w:rsidR="000E481F" w:rsidRPr="000E481F" w:rsidRDefault="000E481F" w:rsidP="00357EB9">
      <w:pPr>
        <w:numPr>
          <w:ilvl w:val="0"/>
          <w:numId w:val="29"/>
        </w:numPr>
        <w:spacing w:after="0"/>
      </w:pPr>
      <w:r w:rsidRPr="000E481F">
        <w:t>Su</w:t>
      </w:r>
      <w:r w:rsidR="002C3F9B">
        <w:t xml:space="preserve">  </w:t>
      </w:r>
      <w:r w:rsidRPr="000E481F">
        <w:rPr>
          <w:b/>
          <w:bCs/>
        </w:rPr>
        <w:t>nombre</w:t>
      </w:r>
      <w:r w:rsidR="002C3F9B">
        <w:t xml:space="preserve">  </w:t>
      </w:r>
      <w:r w:rsidRPr="000E481F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distingue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entre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mayúsculas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minúsculas</w:t>
      </w:r>
      <w:r w:rsidR="002C3F9B">
        <w:t xml:space="preserve">  </w:t>
      </w:r>
      <w:r w:rsidRPr="000E481F">
        <w:t>(id</w:t>
      </w:r>
      <w:r w:rsidR="002C3F9B">
        <w:t xml:space="preserve">  </w:t>
      </w:r>
      <w:r w:rsidRPr="000E481F">
        <w:t>es</w:t>
      </w:r>
      <w:r w:rsidR="002C3F9B">
        <w:t xml:space="preserve">  </w:t>
      </w:r>
      <w:r w:rsidRPr="000E481F">
        <w:t>igual</w:t>
      </w:r>
      <w:r w:rsidR="002C3F9B">
        <w:t xml:space="preserve">  </w:t>
      </w:r>
      <w:r w:rsidRPr="000E481F">
        <w:t>a</w:t>
      </w:r>
      <w:r w:rsidR="002C3F9B">
        <w:t xml:space="preserve">  </w:t>
      </w:r>
      <w:r w:rsidRPr="000E481F">
        <w:t>ID).</w:t>
      </w:r>
    </w:p>
    <w:p w14:paraId="1DB1F076" w14:textId="7655955F" w:rsidR="004377EA" w:rsidRDefault="000E481F" w:rsidP="00814E4E">
      <w:pPr>
        <w:numPr>
          <w:ilvl w:val="0"/>
          <w:numId w:val="29"/>
        </w:numPr>
      </w:pPr>
      <w:r w:rsidRPr="000E481F">
        <w:t>Sus</w:t>
      </w:r>
      <w:r w:rsidR="002C3F9B">
        <w:t xml:space="preserve">  </w:t>
      </w:r>
      <w:r w:rsidRPr="000E481F">
        <w:rPr>
          <w:b/>
          <w:bCs/>
        </w:rPr>
        <w:t>valores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son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siempre</w:t>
      </w:r>
      <w:r w:rsidR="002C3F9B">
        <w:rPr>
          <w:b/>
          <w:bCs/>
        </w:rPr>
        <w:t xml:space="preserve">  </w:t>
      </w:r>
      <w:r w:rsidRPr="000E481F">
        <w:rPr>
          <w:b/>
          <w:bCs/>
        </w:rPr>
        <w:t>strings</w:t>
      </w:r>
      <w:r w:rsidRPr="000E481F">
        <w:t>.</w:t>
      </w:r>
    </w:p>
    <w:p w14:paraId="091DECEB" w14:textId="77777777" w:rsidR="003A49BA" w:rsidRPr="003A49BA" w:rsidRDefault="003A49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 w:rsidRPr="003A49BA">
        <w:rPr>
          <w:rFonts w:ascii="Consolas" w:hAnsi="Consolas" w:cs="Courier New"/>
          <w:color w:val="2B91AF"/>
          <w:sz w:val="17"/>
          <w:szCs w:val="17"/>
          <w:lang w:val="en-US"/>
        </w:rPr>
        <w:t>&lt;body&gt;</w:t>
      </w:r>
    </w:p>
    <w:p w14:paraId="5C16BA2D" w14:textId="443AF779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A49BA" w:rsidRPr="003A49BA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sz w:val="17"/>
          <w:szCs w:val="17"/>
          <w:lang w:val="en-US"/>
        </w:rPr>
        <w:t>id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3A49BA" w:rsidRPr="003A49BA">
        <w:rPr>
          <w:rFonts w:ascii="Consolas" w:hAnsi="Consolas" w:cs="Courier New"/>
          <w:sz w:val="17"/>
          <w:szCs w:val="17"/>
          <w:lang w:val="en-US"/>
        </w:rPr>
        <w:t>"elem"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sz w:val="17"/>
          <w:szCs w:val="17"/>
          <w:lang w:val="en-US"/>
        </w:rPr>
        <w:t>about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3A49BA" w:rsidRPr="003A49BA">
        <w:rPr>
          <w:rFonts w:ascii="Consolas" w:hAnsi="Consolas" w:cs="Courier New"/>
          <w:sz w:val="17"/>
          <w:szCs w:val="17"/>
          <w:lang w:val="en-US"/>
        </w:rPr>
        <w:t>"Elephant"</w:t>
      </w:r>
      <w:r w:rsidR="003A49BA" w:rsidRPr="003A49BA">
        <w:rPr>
          <w:rFonts w:ascii="Consolas" w:hAnsi="Consolas" w:cs="Courier New"/>
          <w:color w:val="2B91AF"/>
          <w:sz w:val="17"/>
          <w:szCs w:val="17"/>
          <w:lang w:val="en-US"/>
        </w:rPr>
        <w:t>&gt;&lt;/div&gt;</w:t>
      </w:r>
    </w:p>
    <w:p w14:paraId="6EF14323" w14:textId="19AE5085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38A97A0B" w14:textId="2F1A28E2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A49BA" w:rsidRPr="003A49BA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58BBDA3A" w14:textId="0B85DD93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elem.getAttribute(</w:t>
      </w:r>
      <w:r w:rsidR="003A49BA" w:rsidRPr="003A49BA">
        <w:rPr>
          <w:rFonts w:ascii="Consolas" w:hAnsi="Consolas" w:cs="Courier New"/>
          <w:color w:val="A31515"/>
          <w:sz w:val="17"/>
          <w:szCs w:val="17"/>
          <w:lang w:val="en-US"/>
        </w:rPr>
        <w:t>'About'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(1)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'Elephant',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leyendo</w:t>
      </w:r>
    </w:p>
    <w:p w14:paraId="39AFC1EE" w14:textId="02A7776C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26AF9FA7" w14:textId="34D3B3A6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3A49BA">
        <w:rPr>
          <w:rFonts w:ascii="Consolas" w:hAnsi="Consolas" w:cs="Courier New"/>
          <w:color w:val="000000"/>
          <w:sz w:val="17"/>
          <w:szCs w:val="17"/>
        </w:rPr>
        <w:t>elem.setAttribute(</w:t>
      </w:r>
      <w:r w:rsidR="003A49BA">
        <w:rPr>
          <w:rFonts w:ascii="Consolas" w:hAnsi="Consolas" w:cs="Courier New"/>
          <w:color w:val="A31515"/>
          <w:sz w:val="17"/>
          <w:szCs w:val="17"/>
        </w:rPr>
        <w:t>'Test'</w:t>
      </w:r>
      <w:r w:rsidR="003A49BA"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6666"/>
          <w:sz w:val="17"/>
          <w:szCs w:val="17"/>
        </w:rPr>
        <w:t>123</w:t>
      </w:r>
      <w:r w:rsidR="003A49BA"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(2),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escribiendo,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podemos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escribir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números,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pero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él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automáticamente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lo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convertirá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string</w:t>
      </w:r>
    </w:p>
    <w:p w14:paraId="3A8C9B7E" w14:textId="2B2F09B1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F35F1BD" w14:textId="3523FCFA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A49BA">
        <w:rPr>
          <w:rFonts w:ascii="Consolas" w:hAnsi="Consolas" w:cs="Courier New"/>
          <w:color w:val="000000"/>
          <w:sz w:val="17"/>
          <w:szCs w:val="17"/>
        </w:rPr>
        <w:t>alert(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0000"/>
          <w:sz w:val="17"/>
          <w:szCs w:val="17"/>
        </w:rPr>
        <w:t>elem.outerHTML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(3),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ver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si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atributo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está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en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HTML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3A49BA">
        <w:rPr>
          <w:rFonts w:ascii="Consolas" w:hAnsi="Consolas" w:cs="Courier New"/>
          <w:color w:val="008000"/>
          <w:sz w:val="17"/>
          <w:szCs w:val="17"/>
        </w:rPr>
        <w:t>(sí)</w:t>
      </w:r>
    </w:p>
    <w:p w14:paraId="1387A5A5" w14:textId="3DB7FF79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5EA7771" w14:textId="120ECFBB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3A49BA" w:rsidRPr="003A49BA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="003A49BA" w:rsidRPr="003A49BA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attr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FF"/>
          <w:sz w:val="17"/>
          <w:szCs w:val="17"/>
          <w:lang w:val="en-US"/>
        </w:rPr>
        <w:t>of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elem.attributes)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(4)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listar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8000"/>
          <w:sz w:val="17"/>
          <w:szCs w:val="17"/>
          <w:lang w:val="en-US"/>
        </w:rPr>
        <w:t>todo</w:t>
      </w:r>
    </w:p>
    <w:p w14:paraId="1EF5155A" w14:textId="45F1EA3F" w:rsidR="003A49BA" w:rsidRP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`${attr.name}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${attr.value}`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A49BA" w:rsidRPr="003A49BA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3B40D55E" w14:textId="5E198267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3A49BA">
        <w:rPr>
          <w:rFonts w:ascii="Consolas" w:hAnsi="Consolas" w:cs="Courier New"/>
          <w:color w:val="000000"/>
          <w:sz w:val="17"/>
          <w:szCs w:val="17"/>
        </w:rPr>
        <w:t>}</w:t>
      </w:r>
    </w:p>
    <w:p w14:paraId="41464F6A" w14:textId="74CCA120" w:rsidR="003A49B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3A49BA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51D13CD0" w14:textId="45573408" w:rsidR="003A49BA" w:rsidRDefault="003A49BA" w:rsidP="003A49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22565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6B9C27FC" w14:textId="2ED85DA7" w:rsidR="003A49BA" w:rsidRDefault="00790603" w:rsidP="00790603">
      <w:pPr>
        <w:pStyle w:val="Ttulo2"/>
      </w:pPr>
      <w:bookmarkStart w:id="32" w:name="_Toc120740372"/>
      <w:r>
        <w:t>6.3.-</w:t>
      </w:r>
      <w:r w:rsidR="002C3F9B">
        <w:t xml:space="preserve">  </w:t>
      </w:r>
      <w:r>
        <w:t>Sincronización</w:t>
      </w:r>
      <w:r w:rsidR="002C3F9B">
        <w:t xml:space="preserve">  </w:t>
      </w:r>
      <w:r>
        <w:t>de</w:t>
      </w:r>
      <w:r w:rsidR="002C3F9B">
        <w:t xml:space="preserve">  </w:t>
      </w:r>
      <w:r>
        <w:t>propiedad</w:t>
      </w:r>
      <w:r w:rsidR="002C3F9B">
        <w:t xml:space="preserve">  </w:t>
      </w:r>
      <w:r>
        <w:t>y</w:t>
      </w:r>
      <w:r w:rsidR="002C3F9B">
        <w:t xml:space="preserve">  </w:t>
      </w:r>
      <w:r>
        <w:t>atributo.</w:t>
      </w:r>
      <w:bookmarkEnd w:id="32"/>
    </w:p>
    <w:p w14:paraId="36B135D6" w14:textId="39AE8ABD" w:rsidR="00790603" w:rsidRDefault="00A76D4E" w:rsidP="00790603">
      <w:r w:rsidRPr="00A76D4E">
        <w:t>Cuando</w:t>
      </w:r>
      <w:r w:rsidR="002C3F9B">
        <w:t xml:space="preserve">  </w:t>
      </w:r>
      <w:r w:rsidRPr="00A76D4E">
        <w:t>cambia</w:t>
      </w:r>
      <w:r w:rsidR="002C3F9B">
        <w:t xml:space="preserve">  </w:t>
      </w:r>
      <w:r w:rsidRPr="00A76D4E">
        <w:t>un</w:t>
      </w:r>
      <w:r w:rsidR="002C3F9B">
        <w:t xml:space="preserve">  </w:t>
      </w:r>
      <w:r w:rsidRPr="00A76D4E">
        <w:t>atributo</w:t>
      </w:r>
      <w:r w:rsidR="002C3F9B">
        <w:t xml:space="preserve">  </w:t>
      </w:r>
      <w:r w:rsidRPr="00A76D4E">
        <w:t>estándar,</w:t>
      </w:r>
      <w:r w:rsidR="002C3F9B">
        <w:t xml:space="preserve">  </w:t>
      </w:r>
      <w:r w:rsidRPr="00A76D4E">
        <w:t>la</w:t>
      </w:r>
      <w:r w:rsidR="002C3F9B">
        <w:t xml:space="preserve">  </w:t>
      </w:r>
      <w:r w:rsidRPr="00A76D4E">
        <w:t>propiedad</w:t>
      </w:r>
      <w:r w:rsidR="002C3F9B">
        <w:t xml:space="preserve">  </w:t>
      </w:r>
      <w:r w:rsidRPr="00A76D4E">
        <w:t>correspondiente</w:t>
      </w:r>
      <w:r w:rsidR="002C3F9B">
        <w:t xml:space="preserve">  </w:t>
      </w:r>
      <w:r w:rsidRPr="00A76D4E">
        <w:t>se</w:t>
      </w:r>
      <w:r w:rsidR="002C3F9B">
        <w:t xml:space="preserve">  </w:t>
      </w:r>
      <w:r w:rsidRPr="00A76D4E">
        <w:t>actualiza</w:t>
      </w:r>
      <w:r w:rsidR="002C3F9B">
        <w:t xml:space="preserve">  </w:t>
      </w:r>
      <w:r w:rsidRPr="00A76D4E">
        <w:t>automáticamente,</w:t>
      </w:r>
      <w:r w:rsidR="002C3F9B">
        <w:t xml:space="preserve">  </w:t>
      </w:r>
      <w:r w:rsidRPr="00A76D4E">
        <w:t>y</w:t>
      </w:r>
      <w:r w:rsidR="002C3F9B">
        <w:t xml:space="preserve">  </w:t>
      </w:r>
      <w:r w:rsidRPr="00A76D4E">
        <w:t>(con</w:t>
      </w:r>
      <w:r w:rsidR="002C3F9B">
        <w:t xml:space="preserve">  </w:t>
      </w:r>
      <w:r w:rsidRPr="00A76D4E">
        <w:t>algunas</w:t>
      </w:r>
      <w:r w:rsidR="002C3F9B">
        <w:t xml:space="preserve">  </w:t>
      </w:r>
      <w:r w:rsidRPr="00A76D4E">
        <w:t>excepciones)</w:t>
      </w:r>
      <w:r w:rsidR="002C3F9B">
        <w:t xml:space="preserve">  </w:t>
      </w:r>
      <w:r w:rsidRPr="00A76D4E">
        <w:t>viceversa.</w:t>
      </w:r>
      <w:r w:rsidR="002C3F9B">
        <w:t xml:space="preserve">  </w:t>
      </w:r>
      <w:r>
        <w:rPr>
          <w:b/>
          <w:bCs/>
          <w:u w:val="single"/>
        </w:rPr>
        <w:t>Ejemplo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esas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excepciones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donde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solo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se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sincroniza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del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atributo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a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la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propiedad,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pero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no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 w:rsidR="007D3DE2">
        <w:rPr>
          <w:b/>
          <w:bCs/>
          <w:u w:val="single"/>
        </w:rPr>
        <w:t>regreso</w:t>
      </w:r>
      <w:r>
        <w:t>:</w:t>
      </w:r>
    </w:p>
    <w:p w14:paraId="258F415D" w14:textId="77777777" w:rsidR="0068008D" w:rsidRPr="0068008D" w:rsidRDefault="006800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  <w:lang w:val="en-US"/>
        </w:rPr>
      </w:pPr>
      <w:r w:rsidRPr="0068008D">
        <w:rPr>
          <w:rFonts w:ascii="Consolas" w:hAnsi="Consolas" w:cs="Courier New"/>
          <w:color w:val="2B91AF"/>
          <w:sz w:val="17"/>
          <w:szCs w:val="17"/>
          <w:lang w:val="en-US"/>
        </w:rPr>
        <w:t>&lt;input&gt;</w:t>
      </w:r>
    </w:p>
    <w:p w14:paraId="03CB6488" w14:textId="4C70BC07" w:rsidR="0068008D" w:rsidRP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2CDC5D6B" w14:textId="77777777" w:rsidR="0068008D" w:rsidRPr="0068008D" w:rsidRDefault="006800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  <w:lang w:val="en-US"/>
        </w:rPr>
      </w:pPr>
      <w:r w:rsidRPr="0068008D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1CF8AB90" w14:textId="15F2F30C" w:rsidR="0068008D" w:rsidRP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8008D" w:rsidRPr="0068008D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8008D" w:rsidRPr="0068008D">
        <w:rPr>
          <w:rFonts w:ascii="Consolas" w:hAnsi="Consolas" w:cs="Courier New"/>
          <w:color w:val="000000"/>
          <w:sz w:val="17"/>
          <w:szCs w:val="17"/>
          <w:lang w:val="en-US"/>
        </w:rPr>
        <w:t>input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8008D" w:rsidRPr="0068008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8008D" w:rsidRPr="0068008D">
        <w:rPr>
          <w:rFonts w:ascii="Consolas" w:hAnsi="Consolas" w:cs="Courier New"/>
          <w:color w:val="000000"/>
          <w:sz w:val="17"/>
          <w:szCs w:val="17"/>
          <w:lang w:val="en-US"/>
        </w:rPr>
        <w:t>document.querySelector(</w:t>
      </w:r>
      <w:r w:rsidR="0068008D" w:rsidRPr="0068008D">
        <w:rPr>
          <w:rFonts w:ascii="Consolas" w:hAnsi="Consolas" w:cs="Courier New"/>
          <w:color w:val="A31515"/>
          <w:sz w:val="17"/>
          <w:szCs w:val="17"/>
          <w:lang w:val="en-US"/>
        </w:rPr>
        <w:t>'input'</w:t>
      </w:r>
      <w:r w:rsidR="0068008D" w:rsidRPr="0068008D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ADA770D" w14:textId="662038CD" w:rsidR="0068008D" w:rsidRP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7A15E8FD" w14:textId="70CE7F78" w:rsid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8008D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atributo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-&gt;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propiedad</w:t>
      </w:r>
    </w:p>
    <w:p w14:paraId="359825C0" w14:textId="0849273B" w:rsid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8008D">
        <w:rPr>
          <w:rFonts w:ascii="Consolas" w:hAnsi="Consolas" w:cs="Courier New"/>
          <w:color w:val="000000"/>
          <w:sz w:val="17"/>
          <w:szCs w:val="17"/>
        </w:rPr>
        <w:t>input.setAttribute(</w:t>
      </w:r>
      <w:r w:rsidR="0068008D">
        <w:rPr>
          <w:rFonts w:ascii="Consolas" w:hAnsi="Consolas" w:cs="Courier New"/>
          <w:color w:val="A31515"/>
          <w:sz w:val="17"/>
          <w:szCs w:val="17"/>
        </w:rPr>
        <w:t>'value'</w:t>
      </w:r>
      <w:r w:rsidR="0068008D">
        <w:rPr>
          <w:rFonts w:ascii="Consolas" w:hAnsi="Consolas" w:cs="Courier New"/>
          <w:color w:val="0000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A31515"/>
          <w:sz w:val="17"/>
          <w:szCs w:val="17"/>
        </w:rPr>
        <w:t>'text'</w:t>
      </w:r>
      <w:r w:rsidR="0068008D">
        <w:rPr>
          <w:rFonts w:ascii="Consolas" w:hAnsi="Consolas" w:cs="Courier New"/>
          <w:color w:val="000000"/>
          <w:sz w:val="17"/>
          <w:szCs w:val="17"/>
        </w:rPr>
        <w:t>);</w:t>
      </w:r>
    </w:p>
    <w:p w14:paraId="28ED09B3" w14:textId="0110151C" w:rsid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8008D">
        <w:rPr>
          <w:rFonts w:ascii="Consolas" w:hAnsi="Consolas" w:cs="Courier New"/>
          <w:color w:val="000000"/>
          <w:sz w:val="17"/>
          <w:szCs w:val="17"/>
        </w:rPr>
        <w:t>alert(input.value);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text</w:t>
      </w:r>
    </w:p>
    <w:p w14:paraId="2899CE6D" w14:textId="19A990F7" w:rsid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F91007E" w14:textId="60A5818A" w:rsidR="0068008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8008D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propiedad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-&gt;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>
        <w:rPr>
          <w:rFonts w:ascii="Consolas" w:hAnsi="Consolas" w:cs="Courier New"/>
          <w:color w:val="008000"/>
          <w:sz w:val="17"/>
          <w:szCs w:val="17"/>
        </w:rPr>
        <w:t>atributo</w:t>
      </w:r>
    </w:p>
    <w:p w14:paraId="68CCB3E5" w14:textId="4DDDBA37" w:rsidR="0068008D" w:rsidRPr="00D0799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8008D" w:rsidRPr="00D07992">
        <w:rPr>
          <w:rFonts w:ascii="Consolas" w:hAnsi="Consolas" w:cs="Courier New"/>
          <w:color w:val="000000"/>
          <w:sz w:val="17"/>
          <w:szCs w:val="17"/>
        </w:rPr>
        <w:t>input.value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A31515"/>
          <w:sz w:val="17"/>
          <w:szCs w:val="17"/>
        </w:rPr>
        <w:t>'newValue'</w:t>
      </w:r>
      <w:r w:rsidR="0068008D" w:rsidRPr="00D07992">
        <w:rPr>
          <w:rFonts w:ascii="Consolas" w:hAnsi="Consolas" w:cs="Courier New"/>
          <w:color w:val="000000"/>
          <w:sz w:val="17"/>
          <w:szCs w:val="17"/>
        </w:rPr>
        <w:t>;</w:t>
      </w:r>
    </w:p>
    <w:p w14:paraId="101E3508" w14:textId="46A59A5E" w:rsidR="0068008D" w:rsidRPr="00D0799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46264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8008D" w:rsidRPr="00D07992">
        <w:rPr>
          <w:rFonts w:ascii="Consolas" w:hAnsi="Consolas" w:cs="Courier New"/>
          <w:color w:val="000000"/>
          <w:sz w:val="17"/>
          <w:szCs w:val="17"/>
        </w:rPr>
        <w:t>alert(input.getAttribute(</w:t>
      </w:r>
      <w:r w:rsidR="0068008D" w:rsidRPr="00D07992">
        <w:rPr>
          <w:rFonts w:ascii="Consolas" w:hAnsi="Consolas" w:cs="Courier New"/>
          <w:color w:val="A31515"/>
          <w:sz w:val="17"/>
          <w:szCs w:val="17"/>
        </w:rPr>
        <w:t>'value'</w:t>
      </w:r>
      <w:r w:rsidR="0068008D" w:rsidRPr="00D07992">
        <w:rPr>
          <w:rFonts w:ascii="Consolas" w:hAnsi="Consolas" w:cs="Courier New"/>
          <w:color w:val="0000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008000"/>
          <w:sz w:val="17"/>
          <w:szCs w:val="17"/>
        </w:rPr>
        <w:t>text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008000"/>
          <w:sz w:val="17"/>
          <w:szCs w:val="17"/>
        </w:rPr>
        <w:t>(¡no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68008D" w:rsidRPr="00D07992">
        <w:rPr>
          <w:rFonts w:ascii="Consolas" w:hAnsi="Consolas" w:cs="Courier New"/>
          <w:color w:val="008000"/>
          <w:sz w:val="17"/>
          <w:szCs w:val="17"/>
        </w:rPr>
        <w:t>actualizado!)</w:t>
      </w:r>
    </w:p>
    <w:p w14:paraId="7F7248C7" w14:textId="3CC2E3EA" w:rsidR="0068008D" w:rsidRPr="00D07992" w:rsidRDefault="0068008D" w:rsidP="0068008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54626440"/>
        <w:rPr>
          <w:rFonts w:ascii="Consolas" w:hAnsi="Consolas" w:cs="Courier New"/>
          <w:sz w:val="17"/>
          <w:szCs w:val="17"/>
        </w:rPr>
      </w:pPr>
      <w:r w:rsidRPr="00D07992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3091156B" w14:textId="361FD0B9" w:rsidR="0068008D" w:rsidRDefault="00BF50E2" w:rsidP="00790603">
      <w:r w:rsidRPr="00BF50E2">
        <w:rPr>
          <w:b/>
          <w:bCs/>
        </w:rPr>
        <w:t>Esa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“característica”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realidad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puede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ser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útil,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porque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acciones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del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usuario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pueden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conducir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cambios</w:t>
      </w:r>
      <w:r w:rsidR="002C3F9B">
        <w:t xml:space="preserve">  </w:t>
      </w:r>
      <w:r w:rsidRPr="00BF50E2">
        <w:t>de</w:t>
      </w:r>
      <w:r w:rsidR="002C3F9B">
        <w:t xml:space="preserve">  </w:t>
      </w:r>
      <w:r w:rsidRPr="00BF50E2">
        <w:t>value</w:t>
      </w:r>
      <w:r w:rsidRPr="00BF50E2">
        <w:rPr>
          <w:b/>
          <w:bCs/>
        </w:rPr>
        <w:t>,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y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luego,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si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queremos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recuperar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valor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“original”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HTML,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está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BF50E2">
        <w:rPr>
          <w:b/>
          <w:bCs/>
        </w:rPr>
        <w:t>atributo</w:t>
      </w:r>
      <w:r w:rsidRPr="00BF50E2">
        <w:t>.</w:t>
      </w:r>
    </w:p>
    <w:p w14:paraId="26A082B3" w14:textId="597A30B1" w:rsidR="001E71D7" w:rsidRDefault="001E71D7" w:rsidP="001E71D7">
      <w:pPr>
        <w:pStyle w:val="Ttulo2"/>
      </w:pPr>
      <w:bookmarkStart w:id="33" w:name="_Toc120740373"/>
      <w:r>
        <w:t>6.5.-</w:t>
      </w:r>
      <w:r w:rsidR="002C3F9B">
        <w:t xml:space="preserve">  </w:t>
      </w:r>
      <w:r>
        <w:t>Las</w:t>
      </w:r>
      <w:r w:rsidR="002C3F9B">
        <w:t xml:space="preserve">  </w:t>
      </w:r>
      <w:r>
        <w:t>propiedades</w:t>
      </w:r>
      <w:r w:rsidR="002C3F9B">
        <w:t xml:space="preserve">  </w:t>
      </w:r>
      <w:r>
        <w:t>DOM</w:t>
      </w:r>
      <w:r w:rsidR="002C3F9B">
        <w:t xml:space="preserve">  </w:t>
      </w:r>
      <w:r>
        <w:t>tienen</w:t>
      </w:r>
      <w:r w:rsidR="002C3F9B">
        <w:t xml:space="preserve">  </w:t>
      </w:r>
      <w:r>
        <w:t>tipo.</w:t>
      </w:r>
      <w:bookmarkEnd w:id="33"/>
    </w:p>
    <w:p w14:paraId="3AA135E8" w14:textId="624B26A0" w:rsidR="001E71D7" w:rsidRDefault="00AD3DEC" w:rsidP="001E71D7">
      <w:r w:rsidRPr="00AD3DEC">
        <w:t>Las</w:t>
      </w:r>
      <w:r w:rsidR="002C3F9B">
        <w:t xml:space="preserve">  </w:t>
      </w:r>
      <w:r w:rsidRPr="00AD3DEC">
        <w:t>propiedades</w:t>
      </w:r>
      <w:r w:rsidR="002C3F9B">
        <w:t xml:space="preserve">  </w:t>
      </w:r>
      <w:r w:rsidRPr="00AD3DEC">
        <w:t>DOM</w:t>
      </w:r>
      <w:r w:rsidR="002C3F9B">
        <w:t xml:space="preserve">  </w:t>
      </w:r>
      <w:r w:rsidRPr="00AD3DEC">
        <w:t>no</w:t>
      </w:r>
      <w:r w:rsidR="002C3F9B">
        <w:t xml:space="preserve">  </w:t>
      </w:r>
      <w:r w:rsidRPr="00AD3DEC">
        <w:t>siempre</w:t>
      </w:r>
      <w:r w:rsidR="002C3F9B">
        <w:t xml:space="preserve">  </w:t>
      </w:r>
      <w:r w:rsidRPr="00AD3DEC">
        <w:t>son</w:t>
      </w:r>
      <w:r w:rsidR="002C3F9B">
        <w:t xml:space="preserve">  </w:t>
      </w:r>
      <w:r w:rsidRPr="00AD3DEC">
        <w:t>strings.</w:t>
      </w:r>
      <w:r w:rsidR="002C3F9B">
        <w:t xml:space="preserve">  </w:t>
      </w:r>
      <w:r w:rsidRPr="00AD3DEC">
        <w:t>Por</w:t>
      </w:r>
      <w:r w:rsidR="002C3F9B">
        <w:t xml:space="preserve">  </w:t>
      </w:r>
      <w:r w:rsidRPr="00AD3DEC">
        <w:t>ejemplo,</w:t>
      </w:r>
      <w:r w:rsidR="002C3F9B">
        <w:t xml:space="preserve">  </w:t>
      </w:r>
      <w:r w:rsidRPr="00AD3DEC">
        <w:t>la</w:t>
      </w:r>
      <w:r w:rsidR="002C3F9B">
        <w:t xml:space="preserve">  </w:t>
      </w:r>
      <w:r w:rsidRPr="00AD3DEC">
        <w:t>propiedad</w:t>
      </w:r>
      <w:r w:rsidR="002C3F9B">
        <w:t xml:space="preserve">  </w:t>
      </w:r>
      <w:r w:rsidRPr="00AD3DEC">
        <w:t>input.checked</w:t>
      </w:r>
      <w:r w:rsidR="002C3F9B">
        <w:t xml:space="preserve">  </w:t>
      </w:r>
      <w:r w:rsidRPr="00AD3DEC">
        <w:t>(para</w:t>
      </w:r>
      <w:r w:rsidR="002C3F9B">
        <w:t xml:space="preserve">  </w:t>
      </w:r>
      <w:r w:rsidRPr="00AD3DEC">
        <w:t>casillas</w:t>
      </w:r>
      <w:r w:rsidR="002C3F9B">
        <w:t xml:space="preserve">  </w:t>
      </w:r>
      <w:r w:rsidRPr="00AD3DEC">
        <w:t>de</w:t>
      </w:r>
      <w:r w:rsidR="002C3F9B">
        <w:t xml:space="preserve">  </w:t>
      </w:r>
      <w:r w:rsidRPr="00AD3DEC">
        <w:t>verificación)</w:t>
      </w:r>
      <w:r w:rsidR="002C3F9B">
        <w:t xml:space="preserve">  </w:t>
      </w:r>
      <w:r w:rsidRPr="00AD3DEC">
        <w:t>es</w:t>
      </w:r>
      <w:r w:rsidR="002C3F9B">
        <w:t xml:space="preserve">  </w:t>
      </w:r>
      <w:r w:rsidRPr="00AD3DEC">
        <w:t>un</w:t>
      </w:r>
      <w:r w:rsidR="002C3F9B">
        <w:t xml:space="preserve">  </w:t>
      </w:r>
      <w:r w:rsidRPr="00AD3DEC">
        <w:t>booleano:</w:t>
      </w:r>
    </w:p>
    <w:p w14:paraId="3DC99A15" w14:textId="21F1C251" w:rsidR="00AD3DEC" w:rsidRPr="00AD3DEC" w:rsidRDefault="00AD3DE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0639497"/>
        <w:rPr>
          <w:rFonts w:ascii="Consolas" w:hAnsi="Consolas" w:cs="Courier New"/>
          <w:sz w:val="17"/>
          <w:szCs w:val="17"/>
          <w:lang w:val="en-US"/>
        </w:rPr>
      </w:pPr>
      <w:r w:rsidRPr="00AD3DEC">
        <w:rPr>
          <w:rFonts w:ascii="Consolas" w:hAnsi="Consolas" w:cs="Courier New"/>
          <w:color w:val="2B91AF"/>
          <w:sz w:val="17"/>
          <w:szCs w:val="17"/>
          <w:lang w:val="en-US"/>
        </w:rPr>
        <w:t>&lt;input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D3DEC">
        <w:rPr>
          <w:rFonts w:ascii="Consolas" w:hAnsi="Consolas" w:cs="Courier New"/>
          <w:sz w:val="17"/>
          <w:szCs w:val="17"/>
          <w:lang w:val="en-US"/>
        </w:rPr>
        <w:t>id</w:t>
      </w:r>
      <w:r w:rsidRPr="00AD3DEC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AD3DEC">
        <w:rPr>
          <w:rFonts w:ascii="Consolas" w:hAnsi="Consolas" w:cs="Courier New"/>
          <w:sz w:val="17"/>
          <w:szCs w:val="17"/>
          <w:lang w:val="en-US"/>
        </w:rPr>
        <w:t>"input"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D3DEC">
        <w:rPr>
          <w:rFonts w:ascii="Consolas" w:hAnsi="Consolas" w:cs="Courier New"/>
          <w:sz w:val="17"/>
          <w:szCs w:val="17"/>
          <w:lang w:val="en-US"/>
        </w:rPr>
        <w:t>type</w:t>
      </w:r>
      <w:r w:rsidRPr="00AD3DEC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AD3DEC">
        <w:rPr>
          <w:rFonts w:ascii="Consolas" w:hAnsi="Consolas" w:cs="Courier New"/>
          <w:sz w:val="17"/>
          <w:szCs w:val="17"/>
          <w:lang w:val="en-US"/>
        </w:rPr>
        <w:t>"checkbox"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D3DEC">
        <w:rPr>
          <w:rFonts w:ascii="Consolas" w:hAnsi="Consolas" w:cs="Courier New"/>
          <w:sz w:val="17"/>
          <w:szCs w:val="17"/>
          <w:lang w:val="en-US"/>
        </w:rPr>
        <w:t>checked</w:t>
      </w:r>
      <w:r w:rsidRPr="00AD3DEC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AD3DEC">
        <w:rPr>
          <w:rFonts w:ascii="Consolas" w:hAnsi="Consolas" w:cs="Courier New"/>
          <w:color w:val="000000"/>
          <w:sz w:val="17"/>
          <w:szCs w:val="17"/>
          <w:lang w:val="en-US"/>
        </w:rPr>
        <w:t>checkbox</w:t>
      </w:r>
    </w:p>
    <w:p w14:paraId="7A28E5ED" w14:textId="2DE69ACE" w:rsidR="00AD3DEC" w:rsidRPr="00AD3DEC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063949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</w:t>
      </w:r>
    </w:p>
    <w:p w14:paraId="0E09AE2F" w14:textId="77777777" w:rsidR="00AD3DEC" w:rsidRDefault="00AD3DE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06394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246C08EF" w14:textId="464EF24E" w:rsidR="00AD3DEC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06394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D3DEC">
        <w:rPr>
          <w:rFonts w:ascii="Consolas" w:hAnsi="Consolas" w:cs="Courier New"/>
          <w:color w:val="000000"/>
          <w:sz w:val="17"/>
          <w:szCs w:val="17"/>
        </w:rPr>
        <w:t>alert(input.getAttribute(</w:t>
      </w:r>
      <w:r w:rsidR="00AD3DEC">
        <w:rPr>
          <w:rFonts w:ascii="Consolas" w:hAnsi="Consolas" w:cs="Courier New"/>
          <w:color w:val="A31515"/>
          <w:sz w:val="17"/>
          <w:szCs w:val="17"/>
        </w:rPr>
        <w:t>'checked'</w:t>
      </w:r>
      <w:r w:rsidR="00AD3DEC">
        <w:rPr>
          <w:rFonts w:ascii="Consolas" w:hAnsi="Consolas" w:cs="Courier New"/>
          <w:color w:val="0000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valor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del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atributo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es: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string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vacía</w:t>
      </w:r>
    </w:p>
    <w:p w14:paraId="5F9F73B7" w14:textId="2013C2C9" w:rsidR="00AD3DEC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06394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AD3DEC">
        <w:rPr>
          <w:rFonts w:ascii="Consolas" w:hAnsi="Consolas" w:cs="Courier New"/>
          <w:color w:val="000000"/>
          <w:sz w:val="17"/>
          <w:szCs w:val="17"/>
        </w:rPr>
        <w:t>alert(input.checked);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valor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propiedad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es: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AD3DEC">
        <w:rPr>
          <w:rFonts w:ascii="Consolas" w:hAnsi="Consolas" w:cs="Courier New"/>
          <w:color w:val="008000"/>
          <w:sz w:val="17"/>
          <w:szCs w:val="17"/>
        </w:rPr>
        <w:t>true</w:t>
      </w:r>
    </w:p>
    <w:p w14:paraId="10A36182" w14:textId="14A8E037" w:rsidR="00AD3DEC" w:rsidRDefault="00AD3DEC" w:rsidP="00AD3DE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0063949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5BAB4AD4" w14:textId="0CB6DE61" w:rsidR="00AD3DEC" w:rsidRDefault="004B5D43" w:rsidP="001E71D7">
      <w:r w:rsidRPr="0006759D">
        <w:rPr>
          <w:b/>
          <w:bCs/>
        </w:rPr>
        <w:t>Otro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ejemplo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ocurre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con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estilos</w:t>
      </w:r>
      <w:r w:rsidR="002C3F9B">
        <w:rPr>
          <w:b/>
          <w:bCs/>
        </w:rPr>
        <w:t xml:space="preserve">  </w:t>
      </w:r>
      <w:r w:rsidRPr="0006759D">
        <w:rPr>
          <w:b/>
          <w:bCs/>
        </w:rPr>
        <w:t>CSS</w:t>
      </w:r>
      <w:r>
        <w:t>:</w:t>
      </w:r>
    </w:p>
    <w:p w14:paraId="7E5FBF71" w14:textId="16813B45" w:rsidR="004B5D43" w:rsidRPr="004B5D43" w:rsidRDefault="004B5D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 w:rsidRPr="004B5D43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4B5D43">
        <w:rPr>
          <w:rFonts w:ascii="Consolas" w:hAnsi="Consolas" w:cs="Courier New"/>
          <w:sz w:val="17"/>
          <w:szCs w:val="17"/>
          <w:lang w:val="en-US"/>
        </w:rPr>
        <w:t>id</w:t>
      </w:r>
      <w:r w:rsidRPr="004B5D4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4B5D43">
        <w:rPr>
          <w:rFonts w:ascii="Consolas" w:hAnsi="Consolas" w:cs="Courier New"/>
          <w:sz w:val="17"/>
          <w:szCs w:val="17"/>
          <w:lang w:val="en-US"/>
        </w:rPr>
        <w:t>"div"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4B5D43">
        <w:rPr>
          <w:rFonts w:ascii="Consolas" w:hAnsi="Consolas" w:cs="Courier New"/>
          <w:sz w:val="17"/>
          <w:szCs w:val="17"/>
          <w:lang w:val="en-US"/>
        </w:rPr>
        <w:t>style</w:t>
      </w:r>
      <w:r w:rsidRPr="004B5D4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4B5D43">
        <w:rPr>
          <w:rFonts w:ascii="Consolas" w:hAnsi="Consolas" w:cs="Courier New"/>
          <w:sz w:val="17"/>
          <w:szCs w:val="17"/>
          <w:lang w:val="en-US"/>
        </w:rPr>
        <w:t>"</w:t>
      </w:r>
      <w:r w:rsidRPr="004B5D43">
        <w:rPr>
          <w:rFonts w:ascii="Consolas" w:hAnsi="Consolas" w:cs="Courier New"/>
          <w:color w:val="000000"/>
          <w:sz w:val="17"/>
          <w:szCs w:val="17"/>
          <w:lang w:val="en-US"/>
        </w:rPr>
        <w:t>color:red;font-size:</w:t>
      </w:r>
      <w:r w:rsidRPr="004B5D43">
        <w:rPr>
          <w:rFonts w:ascii="Consolas" w:hAnsi="Consolas" w:cs="Courier New"/>
          <w:color w:val="006666"/>
          <w:sz w:val="17"/>
          <w:szCs w:val="17"/>
          <w:lang w:val="en-US"/>
        </w:rPr>
        <w:t>120</w:t>
      </w:r>
      <w:r w:rsidRPr="004B5D43">
        <w:rPr>
          <w:rFonts w:ascii="Consolas" w:hAnsi="Consolas" w:cs="Courier New"/>
          <w:color w:val="000000"/>
          <w:sz w:val="17"/>
          <w:szCs w:val="17"/>
          <w:lang w:val="en-US"/>
        </w:rPr>
        <w:t>%</w:t>
      </w:r>
      <w:r w:rsidRPr="004B5D43">
        <w:rPr>
          <w:rFonts w:ascii="Consolas" w:hAnsi="Consolas" w:cs="Courier New"/>
          <w:sz w:val="17"/>
          <w:szCs w:val="17"/>
          <w:lang w:val="en-US"/>
        </w:rPr>
        <w:t>"</w:t>
      </w:r>
      <w:r w:rsidRPr="004B5D4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4B5D43">
        <w:rPr>
          <w:rFonts w:ascii="Consolas" w:hAnsi="Consolas" w:cs="Courier New"/>
          <w:color w:val="000000"/>
          <w:sz w:val="17"/>
          <w:szCs w:val="17"/>
          <w:lang w:val="en-US"/>
        </w:rPr>
        <w:t>Hola</w:t>
      </w:r>
      <w:r w:rsidRPr="004B5D43">
        <w:rPr>
          <w:rFonts w:ascii="Consolas" w:hAnsi="Consolas" w:cs="Courier New"/>
          <w:color w:val="2B91AF"/>
          <w:sz w:val="17"/>
          <w:szCs w:val="17"/>
          <w:lang w:val="en-US"/>
        </w:rPr>
        <w:t>&lt;/div&gt;</w:t>
      </w:r>
    </w:p>
    <w:p w14:paraId="3A406044" w14:textId="5DE333F1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52B9E140" w14:textId="77777777" w:rsidR="004B5D43" w:rsidRPr="004B5D43" w:rsidRDefault="004B5D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 w:rsidRPr="004B5D43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40033834" w14:textId="500BDA7C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string</w:t>
      </w:r>
    </w:p>
    <w:p w14:paraId="56900891" w14:textId="70BDC66B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B5D43" w:rsidRPr="004B5D43">
        <w:rPr>
          <w:rFonts w:ascii="Consolas" w:hAnsi="Consolas" w:cs="Courier New"/>
          <w:color w:val="000000"/>
          <w:sz w:val="17"/>
          <w:szCs w:val="17"/>
          <w:lang w:val="en-US"/>
        </w:rPr>
        <w:t>alert(div.getAttribute(</w:t>
      </w:r>
      <w:r w:rsidR="004B5D43" w:rsidRPr="004B5D43">
        <w:rPr>
          <w:rFonts w:ascii="Consolas" w:hAnsi="Consolas" w:cs="Courier New"/>
          <w:color w:val="A31515"/>
          <w:sz w:val="17"/>
          <w:szCs w:val="17"/>
          <w:lang w:val="en-US"/>
        </w:rPr>
        <w:t>'style'</w:t>
      </w:r>
      <w:r w:rsidR="004B5D43" w:rsidRPr="004B5D43">
        <w:rPr>
          <w:rFonts w:ascii="Consolas" w:hAnsi="Consolas" w:cs="Courier New"/>
          <w:color w:val="000000"/>
          <w:sz w:val="17"/>
          <w:szCs w:val="17"/>
          <w:lang w:val="en-US"/>
        </w:rPr>
        <w:t>));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color:red;font-size:120%</w:t>
      </w:r>
    </w:p>
    <w:p w14:paraId="6EA58F2B" w14:textId="4AC38648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6072656C" w14:textId="4223A71B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object</w:t>
      </w:r>
    </w:p>
    <w:p w14:paraId="1FA9C35E" w14:textId="6FCC62CC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B5D43" w:rsidRPr="004B5D43">
        <w:rPr>
          <w:rFonts w:ascii="Consolas" w:hAnsi="Consolas" w:cs="Courier New"/>
          <w:color w:val="000000"/>
          <w:sz w:val="17"/>
          <w:szCs w:val="17"/>
          <w:lang w:val="en-US"/>
        </w:rPr>
        <w:t>alert(div.style);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[object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CSSStyleDeclaration]</w:t>
      </w:r>
    </w:p>
    <w:p w14:paraId="4EB8AC8A" w14:textId="77559144" w:rsidR="004B5D43" w:rsidRPr="004B5D4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B5D43" w:rsidRPr="004B5D43">
        <w:rPr>
          <w:rFonts w:ascii="Consolas" w:hAnsi="Consolas" w:cs="Courier New"/>
          <w:color w:val="000000"/>
          <w:sz w:val="17"/>
          <w:szCs w:val="17"/>
          <w:lang w:val="en-US"/>
        </w:rPr>
        <w:t>alert(div.style.color);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="004B5D43" w:rsidRPr="004B5D43">
        <w:rPr>
          <w:rFonts w:ascii="Consolas" w:hAnsi="Consolas" w:cs="Courier New"/>
          <w:color w:val="008000"/>
          <w:sz w:val="17"/>
          <w:szCs w:val="17"/>
          <w:lang w:val="en-US"/>
        </w:rPr>
        <w:t>red</w:t>
      </w:r>
    </w:p>
    <w:p w14:paraId="687C8F1D" w14:textId="255FC892" w:rsidR="004B5D43" w:rsidRPr="004B5D43" w:rsidRDefault="004B5D43" w:rsidP="004B5D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14440789"/>
        <w:rPr>
          <w:rFonts w:ascii="Consolas" w:hAnsi="Consolas" w:cs="Courier New"/>
          <w:sz w:val="17"/>
          <w:szCs w:val="17"/>
          <w:lang w:val="en-US"/>
        </w:rPr>
      </w:pPr>
      <w:r w:rsidRPr="004B5D43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1C45AE4D" w14:textId="7170F3E8" w:rsidR="004B5D43" w:rsidRDefault="00F74FF3" w:rsidP="001E71D7">
      <w:r w:rsidRPr="00F74FF3">
        <w:rPr>
          <w:b/>
          <w:bCs/>
        </w:rPr>
        <w:t>Muy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raramente,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incluso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si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un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tipo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propiedad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DOM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un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string,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puede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diferir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del</w:t>
      </w:r>
      <w:r w:rsidR="002C3F9B">
        <w:rPr>
          <w:b/>
          <w:bCs/>
        </w:rPr>
        <w:t xml:space="preserve">  </w:t>
      </w:r>
      <w:r w:rsidRPr="00F74FF3">
        <w:rPr>
          <w:b/>
          <w:bCs/>
        </w:rPr>
        <w:t>atributo</w:t>
      </w:r>
      <w:r w:rsidRPr="00F74FF3">
        <w:t>.</w:t>
      </w:r>
      <w:r w:rsidR="002C3F9B">
        <w:t xml:space="preserve">  </w:t>
      </w:r>
      <w:r w:rsidRPr="00F74FF3">
        <w:t>Por</w:t>
      </w:r>
      <w:r w:rsidR="002C3F9B">
        <w:t xml:space="preserve">  </w:t>
      </w:r>
      <w:r w:rsidRPr="00F74FF3">
        <w:t>ejemplo,</w:t>
      </w:r>
      <w:r w:rsidR="002C3F9B">
        <w:t xml:space="preserve">  </w:t>
      </w:r>
      <w:r w:rsidRPr="00F74FF3">
        <w:t>la</w:t>
      </w:r>
      <w:r w:rsidR="002C3F9B">
        <w:t xml:space="preserve">  </w:t>
      </w:r>
      <w:r w:rsidRPr="00F74FF3">
        <w:t>propiedad</w:t>
      </w:r>
      <w:r w:rsidR="002C3F9B">
        <w:t xml:space="preserve">  </w:t>
      </w:r>
      <w:r w:rsidRPr="00F74FF3">
        <w:t>DOM</w:t>
      </w:r>
      <w:r w:rsidR="002C3F9B">
        <w:t xml:space="preserve">  </w:t>
      </w:r>
      <w:r w:rsidRPr="00F74FF3">
        <w:t>href</w:t>
      </w:r>
      <w:r w:rsidR="002C3F9B">
        <w:t xml:space="preserve">  </w:t>
      </w:r>
      <w:r w:rsidRPr="00F74FF3">
        <w:t>siempre</w:t>
      </w:r>
      <w:r w:rsidR="002C3F9B">
        <w:t xml:space="preserve">  </w:t>
      </w:r>
      <w:r w:rsidRPr="00F74FF3">
        <w:t>es</w:t>
      </w:r>
      <w:r w:rsidR="002C3F9B">
        <w:t xml:space="preserve">  </w:t>
      </w:r>
      <w:r w:rsidRPr="00F74FF3">
        <w:t>una</w:t>
      </w:r>
      <w:r w:rsidR="002C3F9B">
        <w:t xml:space="preserve">  </w:t>
      </w:r>
      <w:r w:rsidRPr="00F74FF3">
        <w:t>URL</w:t>
      </w:r>
      <w:r w:rsidR="002C3F9B">
        <w:t xml:space="preserve">  </w:t>
      </w:r>
      <w:r w:rsidRPr="00F74FF3">
        <w:t>completa,</w:t>
      </w:r>
      <w:r w:rsidR="002C3F9B">
        <w:t xml:space="preserve">  </w:t>
      </w:r>
      <w:r w:rsidRPr="00F74FF3">
        <w:t>incluso</w:t>
      </w:r>
      <w:r w:rsidR="002C3F9B">
        <w:t xml:space="preserve">  </w:t>
      </w:r>
      <w:r w:rsidRPr="00F74FF3">
        <w:t>si</w:t>
      </w:r>
      <w:r w:rsidR="002C3F9B">
        <w:t xml:space="preserve">  </w:t>
      </w:r>
      <w:r w:rsidRPr="00F74FF3">
        <w:t>el</w:t>
      </w:r>
      <w:r w:rsidR="002C3F9B">
        <w:t xml:space="preserve">  </w:t>
      </w:r>
      <w:r w:rsidRPr="00F74FF3">
        <w:t>atributo</w:t>
      </w:r>
      <w:r w:rsidR="002C3F9B">
        <w:t xml:space="preserve">  </w:t>
      </w:r>
      <w:r w:rsidRPr="00F74FF3">
        <w:t>contiene</w:t>
      </w:r>
      <w:r w:rsidR="002C3F9B">
        <w:t xml:space="preserve">  </w:t>
      </w:r>
      <w:r w:rsidRPr="00F74FF3">
        <w:t>una</w:t>
      </w:r>
      <w:r w:rsidR="002C3F9B">
        <w:t xml:space="preserve">  </w:t>
      </w:r>
      <w:r w:rsidRPr="00F74FF3">
        <w:t>URL</w:t>
      </w:r>
      <w:r w:rsidR="002C3F9B">
        <w:t xml:space="preserve">  </w:t>
      </w:r>
      <w:r w:rsidRPr="00F74FF3">
        <w:t>relativa</w:t>
      </w:r>
      <w:r w:rsidR="002C3F9B">
        <w:t xml:space="preserve">  </w:t>
      </w:r>
      <w:r w:rsidRPr="00F74FF3">
        <w:t>o</w:t>
      </w:r>
      <w:r w:rsidR="002C3F9B">
        <w:t xml:space="preserve">  </w:t>
      </w:r>
      <w:r w:rsidRPr="00F74FF3">
        <w:t>solo</w:t>
      </w:r>
      <w:r w:rsidR="002C3F9B">
        <w:t xml:space="preserve">  </w:t>
      </w:r>
      <w:r w:rsidRPr="00F74FF3">
        <w:t>un</w:t>
      </w:r>
      <w:r w:rsidR="002C3F9B">
        <w:t xml:space="preserve">  </w:t>
      </w:r>
      <w:r w:rsidRPr="00F74FF3">
        <w:t>#hash.</w:t>
      </w:r>
      <w:r w:rsidR="002C3F9B">
        <w:t xml:space="preserve">  </w:t>
      </w:r>
    </w:p>
    <w:p w14:paraId="5C504D8E" w14:textId="25D6AA1C" w:rsidR="0006759D" w:rsidRPr="0006759D" w:rsidRDefault="000675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  <w:lang w:val="en-US"/>
        </w:rPr>
      </w:pPr>
      <w:r w:rsidRPr="0006759D">
        <w:rPr>
          <w:rFonts w:ascii="Consolas" w:hAnsi="Consolas" w:cs="Courier New"/>
          <w:color w:val="2B91AF"/>
          <w:sz w:val="17"/>
          <w:szCs w:val="17"/>
          <w:lang w:val="en-US"/>
        </w:rPr>
        <w:t>&lt;a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06759D">
        <w:rPr>
          <w:rFonts w:ascii="Consolas" w:hAnsi="Consolas" w:cs="Courier New"/>
          <w:sz w:val="17"/>
          <w:szCs w:val="17"/>
          <w:lang w:val="en-US"/>
        </w:rPr>
        <w:t>id</w:t>
      </w:r>
      <w:r w:rsidRPr="0006759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06759D">
        <w:rPr>
          <w:rFonts w:ascii="Consolas" w:hAnsi="Consolas" w:cs="Courier New"/>
          <w:sz w:val="17"/>
          <w:szCs w:val="17"/>
          <w:lang w:val="en-US"/>
        </w:rPr>
        <w:t>"a"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06759D">
        <w:rPr>
          <w:rFonts w:ascii="Consolas" w:hAnsi="Consolas" w:cs="Courier New"/>
          <w:sz w:val="17"/>
          <w:szCs w:val="17"/>
          <w:lang w:val="en-US"/>
        </w:rPr>
        <w:t>href</w:t>
      </w:r>
      <w:r w:rsidRPr="0006759D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06759D">
        <w:rPr>
          <w:rFonts w:ascii="Consolas" w:hAnsi="Consolas" w:cs="Courier New"/>
          <w:sz w:val="17"/>
          <w:szCs w:val="17"/>
          <w:lang w:val="en-US"/>
        </w:rPr>
        <w:t>"#hola"</w:t>
      </w:r>
      <w:r w:rsidRPr="0006759D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  <w:r w:rsidRPr="0006759D">
        <w:rPr>
          <w:rFonts w:ascii="Consolas" w:hAnsi="Consolas" w:cs="Courier New"/>
          <w:color w:val="000000"/>
          <w:sz w:val="17"/>
          <w:szCs w:val="17"/>
          <w:lang w:val="en-US"/>
        </w:rPr>
        <w:t>link</w:t>
      </w:r>
      <w:r w:rsidRPr="0006759D">
        <w:rPr>
          <w:rFonts w:ascii="Consolas" w:hAnsi="Consolas" w:cs="Courier New"/>
          <w:color w:val="2B91AF"/>
          <w:sz w:val="17"/>
          <w:szCs w:val="17"/>
          <w:lang w:val="en-US"/>
        </w:rPr>
        <w:t>&lt;/a&gt;</w:t>
      </w:r>
    </w:p>
    <w:p w14:paraId="0FBC34E1" w14:textId="77777777" w:rsidR="0006759D" w:rsidRPr="0006759D" w:rsidRDefault="000675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  <w:lang w:val="en-US"/>
        </w:rPr>
      </w:pPr>
      <w:r w:rsidRPr="0006759D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42454B9E" w14:textId="5BA9D0DC" w:rsidR="0006759D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06759D" w:rsidRPr="00755B81">
        <w:rPr>
          <w:rFonts w:ascii="Consolas" w:hAnsi="Consolas" w:cs="Courier New"/>
          <w:color w:val="008000"/>
          <w:sz w:val="17"/>
          <w:szCs w:val="17"/>
        </w:rPr>
        <w:t>//</w:t>
      </w:r>
      <w:r w:rsidRPr="00755B81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 w:rsidRPr="00755B81">
        <w:rPr>
          <w:rFonts w:ascii="Consolas" w:hAnsi="Consolas" w:cs="Courier New"/>
          <w:color w:val="008000"/>
          <w:sz w:val="17"/>
          <w:szCs w:val="17"/>
        </w:rPr>
        <w:t>atributo</w:t>
      </w:r>
    </w:p>
    <w:p w14:paraId="7772C8DB" w14:textId="7FF7946A" w:rsidR="0006759D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06759D" w:rsidRPr="00755B81">
        <w:rPr>
          <w:rFonts w:ascii="Consolas" w:hAnsi="Consolas" w:cs="Courier New"/>
          <w:color w:val="000000"/>
          <w:sz w:val="17"/>
          <w:szCs w:val="17"/>
        </w:rPr>
        <w:t>alert(a.getAttribute(</w:t>
      </w:r>
      <w:r w:rsidR="0006759D" w:rsidRPr="00755B81">
        <w:rPr>
          <w:rFonts w:ascii="Consolas" w:hAnsi="Consolas" w:cs="Courier New"/>
          <w:color w:val="A31515"/>
          <w:sz w:val="17"/>
          <w:szCs w:val="17"/>
        </w:rPr>
        <w:t>'href'</w:t>
      </w:r>
      <w:r w:rsidR="0006759D" w:rsidRPr="00755B81">
        <w:rPr>
          <w:rFonts w:ascii="Consolas" w:hAnsi="Consolas" w:cs="Courier New"/>
          <w:color w:val="000000"/>
          <w:sz w:val="17"/>
          <w:szCs w:val="17"/>
        </w:rPr>
        <w:t>));</w:t>
      </w: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6759D" w:rsidRPr="00755B81">
        <w:rPr>
          <w:rFonts w:ascii="Consolas" w:hAnsi="Consolas" w:cs="Courier New"/>
          <w:color w:val="008000"/>
          <w:sz w:val="17"/>
          <w:szCs w:val="17"/>
        </w:rPr>
        <w:t>//</w:t>
      </w:r>
      <w:r w:rsidRPr="00755B81"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 w:rsidRPr="00755B81">
        <w:rPr>
          <w:rFonts w:ascii="Consolas" w:hAnsi="Consolas" w:cs="Courier New"/>
          <w:color w:val="008000"/>
          <w:sz w:val="17"/>
          <w:szCs w:val="17"/>
        </w:rPr>
        <w:t>#hola</w:t>
      </w:r>
    </w:p>
    <w:p w14:paraId="09907F4F" w14:textId="1A3203BB" w:rsidR="0006759D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770B605" w14:textId="457655AA" w:rsidR="0006759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06759D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propiedad</w:t>
      </w:r>
    </w:p>
    <w:p w14:paraId="0A0399C3" w14:textId="25C667DD" w:rsidR="0006759D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95502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06759D">
        <w:rPr>
          <w:rFonts w:ascii="Consolas" w:hAnsi="Consolas" w:cs="Courier New"/>
          <w:color w:val="000000"/>
          <w:sz w:val="17"/>
          <w:szCs w:val="17"/>
        </w:rPr>
        <w:t>alert(a.href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00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URL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completa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06759D">
        <w:rPr>
          <w:rFonts w:ascii="Consolas" w:hAnsi="Consolas" w:cs="Courier New"/>
          <w:color w:val="008000"/>
          <w:sz w:val="17"/>
          <w:szCs w:val="17"/>
        </w:rPr>
        <w:t>http://site.com/page#hola</w:t>
      </w:r>
    </w:p>
    <w:p w14:paraId="5FEFBD67" w14:textId="5CBB1C3A" w:rsidR="0006759D" w:rsidRDefault="0006759D" w:rsidP="000675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995502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1453D058" w14:textId="0E5A63EC" w:rsidR="0006759D" w:rsidRDefault="0006759D" w:rsidP="001E71D7">
      <w:r w:rsidRPr="0006759D">
        <w:t>Si</w:t>
      </w:r>
      <w:r w:rsidR="002C3F9B">
        <w:t xml:space="preserve">  </w:t>
      </w:r>
      <w:r w:rsidRPr="0006759D">
        <w:t>necesitamos</w:t>
      </w:r>
      <w:r w:rsidR="002C3F9B">
        <w:t xml:space="preserve">  </w:t>
      </w:r>
      <w:r w:rsidRPr="0006759D">
        <w:t>el</w:t>
      </w:r>
      <w:r w:rsidR="002C3F9B">
        <w:t xml:space="preserve">  </w:t>
      </w:r>
      <w:r w:rsidRPr="0006759D">
        <w:t>valor</w:t>
      </w:r>
      <w:r w:rsidR="002C3F9B">
        <w:t xml:space="preserve">  </w:t>
      </w:r>
      <w:r w:rsidRPr="0006759D">
        <w:t>de</w:t>
      </w:r>
      <w:r w:rsidR="002C3F9B">
        <w:t xml:space="preserve">  </w:t>
      </w:r>
      <w:r w:rsidRPr="0006759D">
        <w:t>href</w:t>
      </w:r>
      <w:r w:rsidR="002C3F9B">
        <w:t xml:space="preserve">  </w:t>
      </w:r>
      <w:r w:rsidRPr="0006759D">
        <w:t>o</w:t>
      </w:r>
      <w:r w:rsidR="002C3F9B">
        <w:t xml:space="preserve">  </w:t>
      </w:r>
      <w:r w:rsidRPr="0006759D">
        <w:t>cualquier</w:t>
      </w:r>
      <w:r w:rsidR="002C3F9B">
        <w:t xml:space="preserve">  </w:t>
      </w:r>
      <w:r w:rsidRPr="0006759D">
        <w:t>otro</w:t>
      </w:r>
      <w:r w:rsidR="002C3F9B">
        <w:t xml:space="preserve">  </w:t>
      </w:r>
      <w:r w:rsidRPr="0006759D">
        <w:t>atributo</w:t>
      </w:r>
      <w:r w:rsidR="002C3F9B">
        <w:t xml:space="preserve">  </w:t>
      </w:r>
      <w:r w:rsidRPr="0006759D">
        <w:t>exactamente</w:t>
      </w:r>
      <w:r w:rsidR="002C3F9B">
        <w:t xml:space="preserve">  </w:t>
      </w:r>
      <w:r w:rsidRPr="0006759D">
        <w:t>como</w:t>
      </w:r>
      <w:r w:rsidR="002C3F9B">
        <w:t xml:space="preserve">  </w:t>
      </w:r>
      <w:r w:rsidRPr="0006759D">
        <w:t>está</w:t>
      </w:r>
      <w:r w:rsidR="002C3F9B">
        <w:t xml:space="preserve">  </w:t>
      </w:r>
      <w:r w:rsidRPr="0006759D">
        <w:t>escrito</w:t>
      </w:r>
      <w:r w:rsidR="002C3F9B">
        <w:t xml:space="preserve">  </w:t>
      </w:r>
      <w:r w:rsidRPr="0006759D">
        <w:t>en</w:t>
      </w:r>
      <w:r w:rsidR="002C3F9B">
        <w:t xml:space="preserve">  </w:t>
      </w:r>
      <w:r w:rsidRPr="0006759D">
        <w:t>el</w:t>
      </w:r>
      <w:r w:rsidR="002C3F9B">
        <w:t xml:space="preserve">  </w:t>
      </w:r>
      <w:r w:rsidRPr="0006759D">
        <w:t>HTML,</w:t>
      </w:r>
      <w:r w:rsidR="002C3F9B">
        <w:t xml:space="preserve">  </w:t>
      </w:r>
      <w:r w:rsidRPr="0006759D">
        <w:t>podemos</w:t>
      </w:r>
      <w:r w:rsidR="002C3F9B">
        <w:t xml:space="preserve">  </w:t>
      </w:r>
      <w:r w:rsidRPr="0006759D">
        <w:t>usar</w:t>
      </w:r>
      <w:r w:rsidR="002C3F9B">
        <w:t xml:space="preserve">  </w:t>
      </w:r>
      <w:r w:rsidRPr="0006759D">
        <w:t>getAttribute.</w:t>
      </w:r>
    </w:p>
    <w:p w14:paraId="7DBBABB1" w14:textId="3E830C57" w:rsidR="0006759D" w:rsidRDefault="0006759D" w:rsidP="0006759D">
      <w:pPr>
        <w:pStyle w:val="Ttulo2"/>
      </w:pPr>
      <w:bookmarkStart w:id="34" w:name="_Toc120740374"/>
      <w:r>
        <w:t>6.6.-</w:t>
      </w:r>
      <w:r w:rsidR="002C3F9B">
        <w:t xml:space="preserve">  </w:t>
      </w:r>
      <w:r>
        <w:t>Atributos</w:t>
      </w:r>
      <w:r w:rsidR="002C3F9B">
        <w:t xml:space="preserve">  </w:t>
      </w:r>
      <w:r>
        <w:t>no</w:t>
      </w:r>
      <w:r w:rsidR="002C3F9B">
        <w:t xml:space="preserve">  </w:t>
      </w:r>
      <w:r>
        <w:t>estándar,</w:t>
      </w:r>
      <w:r w:rsidR="002C3F9B">
        <w:t xml:space="preserve">  </w:t>
      </w:r>
      <w:r>
        <w:t>dataset.</w:t>
      </w:r>
      <w:bookmarkEnd w:id="34"/>
    </w:p>
    <w:p w14:paraId="7385A525" w14:textId="0EC09852" w:rsidR="0006759D" w:rsidRDefault="00146806" w:rsidP="00146806">
      <w:r w:rsidRPr="00146806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veces</w:t>
      </w:r>
      <w:r>
        <w:t>,</w:t>
      </w:r>
      <w:r w:rsidR="002C3F9B">
        <w:t xml:space="preserve">  </w:t>
      </w:r>
      <w:r>
        <w:t>los</w:t>
      </w:r>
      <w:r w:rsidR="002C3F9B">
        <w:t xml:space="preserve">  </w:t>
      </w:r>
      <w:r>
        <w:t>atributos</w:t>
      </w:r>
      <w:r w:rsidR="002C3F9B">
        <w:t xml:space="preserve">  </w:t>
      </w:r>
      <w:r>
        <w:t>no</w:t>
      </w:r>
      <w:r w:rsidR="002C3F9B">
        <w:t xml:space="preserve">  </w:t>
      </w:r>
      <w:r>
        <w:t>estándar</w:t>
      </w:r>
      <w:r w:rsidR="002C3F9B">
        <w:t xml:space="preserve">  </w:t>
      </w:r>
      <w:r w:rsidRPr="00146806">
        <w:rPr>
          <w:b/>
          <w:bCs/>
        </w:rPr>
        <w:t>se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utilizan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pasar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datos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personalizados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a</w:t>
      </w:r>
      <w:r w:rsidR="002C3F9B">
        <w:rPr>
          <w:b/>
          <w:bCs/>
        </w:rPr>
        <w:t xml:space="preserve">  </w:t>
      </w:r>
      <w:r w:rsidRPr="00146806">
        <w:rPr>
          <w:b/>
          <w:bCs/>
        </w:rPr>
        <w:t>JavaScript</w:t>
      </w:r>
      <w:r>
        <w:t>,</w:t>
      </w:r>
      <w:r w:rsidR="002C3F9B">
        <w:t xml:space="preserve">  </w:t>
      </w:r>
      <w:r>
        <w:t>o</w:t>
      </w:r>
      <w:r w:rsidR="002C3F9B">
        <w:t xml:space="preserve">  </w:t>
      </w:r>
      <w:r>
        <w:t>para</w:t>
      </w:r>
      <w:r w:rsidR="002C3F9B">
        <w:t xml:space="preserve">  </w:t>
      </w:r>
      <w:r>
        <w:t>“marcar”</w:t>
      </w:r>
      <w:r w:rsidR="002C3F9B">
        <w:t xml:space="preserve">  </w:t>
      </w:r>
      <w:r>
        <w:t>elementos</w:t>
      </w:r>
      <w:r w:rsidR="002C3F9B">
        <w:t xml:space="preserve">  </w:t>
      </w:r>
      <w:r>
        <w:t>HTML</w:t>
      </w:r>
      <w:r w:rsidR="002C3F9B">
        <w:t xml:space="preserve">  </w:t>
      </w:r>
      <w:r>
        <w:t>para</w:t>
      </w:r>
      <w:r w:rsidR="002C3F9B">
        <w:t xml:space="preserve">  </w:t>
      </w:r>
      <w:r>
        <w:t>JavaScript.</w:t>
      </w:r>
    </w:p>
    <w:p w14:paraId="15FBD39A" w14:textId="0C9678A0" w:rsidR="00737389" w:rsidRDefault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&lt;!--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marque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div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para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mostrar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"nombre"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aquí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78F1711E" w14:textId="46CE7987" w:rsidR="00737389" w:rsidRDefault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sz w:val="17"/>
          <w:szCs w:val="17"/>
        </w:rPr>
        <w:t>show-info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sz w:val="17"/>
          <w:szCs w:val="17"/>
        </w:rPr>
        <w:t>"nombre"</w:t>
      </w:r>
      <w:r>
        <w:rPr>
          <w:rFonts w:ascii="Consolas" w:hAnsi="Consolas" w:cs="Courier New"/>
          <w:color w:val="2B91AF"/>
          <w:sz w:val="17"/>
          <w:szCs w:val="17"/>
        </w:rPr>
        <w:t>&gt;&lt;/div&gt;</w:t>
      </w:r>
    </w:p>
    <w:p w14:paraId="618D7240" w14:textId="1E81B1DD" w:rsidR="00737389" w:rsidRDefault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&lt;!--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y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"edad"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aquí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--&gt;</w:t>
      </w:r>
    </w:p>
    <w:p w14:paraId="0A64DFE3" w14:textId="549D63F8" w:rsidR="00737389" w:rsidRPr="00737389" w:rsidRDefault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 w:rsidRPr="00737389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37389">
        <w:rPr>
          <w:rFonts w:ascii="Consolas" w:hAnsi="Consolas" w:cs="Courier New"/>
          <w:sz w:val="17"/>
          <w:szCs w:val="17"/>
          <w:lang w:val="en-US"/>
        </w:rPr>
        <w:t>show-info</w:t>
      </w:r>
      <w:r w:rsidRPr="00737389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37389">
        <w:rPr>
          <w:rFonts w:ascii="Consolas" w:hAnsi="Consolas" w:cs="Courier New"/>
          <w:sz w:val="17"/>
          <w:szCs w:val="17"/>
          <w:lang w:val="en-US"/>
        </w:rPr>
        <w:t>"edad"</w:t>
      </w:r>
      <w:r w:rsidRPr="00737389">
        <w:rPr>
          <w:rFonts w:ascii="Consolas" w:hAnsi="Consolas" w:cs="Courier New"/>
          <w:color w:val="2B91AF"/>
          <w:sz w:val="17"/>
          <w:szCs w:val="17"/>
          <w:lang w:val="en-US"/>
        </w:rPr>
        <w:t>&gt;&lt;/div&gt;</w:t>
      </w:r>
    </w:p>
    <w:p w14:paraId="5AEDCAC0" w14:textId="70416DC5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6F8805EF" w14:textId="77777777" w:rsidR="00737389" w:rsidRDefault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50588807" w14:textId="2B8CD83C" w:rsid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código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encuentra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un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elemento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con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marca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y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muestra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lo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que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se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solicita</w:t>
      </w:r>
    </w:p>
    <w:p w14:paraId="6F674517" w14:textId="5DE7A615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737389" w:rsidRPr="00737389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user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67D2674F" w14:textId="37B6896F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nombre: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A31515"/>
          <w:sz w:val="17"/>
          <w:szCs w:val="17"/>
          <w:lang w:val="en-US"/>
        </w:rPr>
        <w:t>"Pete"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</w:p>
    <w:p w14:paraId="0DD22788" w14:textId="19D36816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edad: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6666"/>
          <w:sz w:val="17"/>
          <w:szCs w:val="17"/>
          <w:lang w:val="en-US"/>
        </w:rPr>
        <w:t>25</w:t>
      </w:r>
    </w:p>
    <w:p w14:paraId="52433A1D" w14:textId="074D5E7A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};</w:t>
      </w:r>
    </w:p>
    <w:p w14:paraId="78193CBA" w14:textId="0D246D1B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7B3BB5BC" w14:textId="33B94005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737389" w:rsidRPr="00737389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="00737389" w:rsidRPr="00737389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div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FF"/>
          <w:sz w:val="17"/>
          <w:szCs w:val="17"/>
          <w:lang w:val="en-US"/>
        </w:rPr>
        <w:t>of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document.querySelectorAll(</w:t>
      </w:r>
      <w:r w:rsidR="00737389" w:rsidRPr="00737389">
        <w:rPr>
          <w:rFonts w:ascii="Consolas" w:hAnsi="Consolas" w:cs="Courier New"/>
          <w:color w:val="A31515"/>
          <w:sz w:val="17"/>
          <w:szCs w:val="17"/>
          <w:lang w:val="en-US"/>
        </w:rPr>
        <w:t>'[show-info]'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))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3CB7EB67" w14:textId="2E46C0FC" w:rsid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737389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inserta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información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correspondiente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campo</w:t>
      </w:r>
    </w:p>
    <w:p w14:paraId="76CE9CDD" w14:textId="55CC47EF" w:rsidR="00737389" w:rsidRP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 w:rsidR="00737389" w:rsidRPr="00737389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field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div.getAttribute(</w:t>
      </w:r>
      <w:r w:rsidR="00737389" w:rsidRPr="00737389">
        <w:rPr>
          <w:rFonts w:ascii="Consolas" w:hAnsi="Consolas" w:cs="Courier New"/>
          <w:color w:val="A31515"/>
          <w:sz w:val="17"/>
          <w:szCs w:val="17"/>
          <w:lang w:val="en-US"/>
        </w:rPr>
        <w:t>'show-info'</w:t>
      </w:r>
      <w:r w:rsidR="00737389" w:rsidRPr="00737389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6F64D14E" w14:textId="702C10EC" w:rsid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737389">
        <w:rPr>
          <w:rFonts w:ascii="Consolas" w:hAnsi="Consolas" w:cs="Courier New"/>
          <w:color w:val="000000"/>
          <w:sz w:val="17"/>
          <w:szCs w:val="17"/>
        </w:rPr>
        <w:t>div.innerHTML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0000"/>
          <w:sz w:val="17"/>
          <w:szCs w:val="17"/>
        </w:rPr>
        <w:t>user[field];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primero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Pete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"nombre",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luego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25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en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737389">
        <w:rPr>
          <w:rFonts w:ascii="Consolas" w:hAnsi="Consolas" w:cs="Courier New"/>
          <w:color w:val="008000"/>
          <w:sz w:val="17"/>
          <w:szCs w:val="17"/>
        </w:rPr>
        <w:t>"edad"</w:t>
      </w:r>
    </w:p>
    <w:p w14:paraId="09BE8378" w14:textId="4F547FCA" w:rsidR="00737389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737389">
        <w:rPr>
          <w:rFonts w:ascii="Consolas" w:hAnsi="Consolas" w:cs="Courier New"/>
          <w:color w:val="000000"/>
          <w:sz w:val="17"/>
          <w:szCs w:val="17"/>
        </w:rPr>
        <w:t>}</w:t>
      </w:r>
    </w:p>
    <w:p w14:paraId="0B0E0E26" w14:textId="3A86E492" w:rsidR="00737389" w:rsidRDefault="00737389" w:rsidP="0073738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60705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41D06BE5" w14:textId="17661D61" w:rsidR="00737389" w:rsidRDefault="00E36378" w:rsidP="0006759D">
      <w:r>
        <w:lastRenderedPageBreak/>
        <w:t>También</w:t>
      </w:r>
      <w:r w:rsidR="002C3F9B">
        <w:t xml:space="preserve">  </w:t>
      </w:r>
      <w:r>
        <w:t>se</w:t>
      </w:r>
      <w:r w:rsidR="002C3F9B">
        <w:t xml:space="preserve">  </w:t>
      </w:r>
      <w:r>
        <w:t>puede</w:t>
      </w:r>
      <w:r w:rsidR="002C3F9B">
        <w:t xml:space="preserve">  </w:t>
      </w:r>
      <w:r>
        <w:t>usar</w:t>
      </w:r>
      <w:r w:rsidR="002C3F9B">
        <w:t xml:space="preserve">  </w:t>
      </w:r>
      <w:r>
        <w:t>como</w:t>
      </w:r>
      <w:r w:rsidR="002C3F9B">
        <w:t xml:space="preserve">  </w:t>
      </w:r>
      <w:r>
        <w:t>método</w:t>
      </w:r>
      <w:r w:rsidR="002C3F9B">
        <w:t xml:space="preserve">  </w:t>
      </w:r>
      <w:r>
        <w:t>para</w:t>
      </w:r>
      <w:r w:rsidR="002C3F9B">
        <w:t xml:space="preserve">  </w:t>
      </w:r>
      <w:r>
        <w:t>cambiar</w:t>
      </w:r>
      <w:r w:rsidR="002C3F9B">
        <w:t xml:space="preserve">  </w:t>
      </w:r>
      <w:r>
        <w:t>el</w:t>
      </w:r>
      <w:r w:rsidR="002C3F9B">
        <w:t xml:space="preserve">  </w:t>
      </w:r>
      <w:r>
        <w:t>CSS</w:t>
      </w:r>
      <w:r w:rsidR="002C3F9B">
        <w:t xml:space="preserve">  </w:t>
      </w:r>
      <w:r>
        <w:t>de</w:t>
      </w:r>
      <w:r w:rsidR="002C3F9B">
        <w:t xml:space="preserve">  </w:t>
      </w:r>
      <w:r>
        <w:t>un</w:t>
      </w:r>
      <w:r w:rsidR="002C3F9B">
        <w:t xml:space="preserve">  </w:t>
      </w:r>
      <w:r>
        <w:t>elemento</w:t>
      </w:r>
      <w:r w:rsidR="002C3F9B">
        <w:t xml:space="preserve">  </w:t>
      </w:r>
      <w:r>
        <w:t>en</w:t>
      </w:r>
      <w:r w:rsidR="002C3F9B">
        <w:t xml:space="preserve">  </w:t>
      </w:r>
      <w:r>
        <w:t>función</w:t>
      </w:r>
      <w:r w:rsidR="002C3F9B">
        <w:t xml:space="preserve">  </w:t>
      </w:r>
      <w:r>
        <w:t>de</w:t>
      </w:r>
      <w:r w:rsidR="002C3F9B">
        <w:t xml:space="preserve">  </w:t>
      </w:r>
      <w:r>
        <w:t>su</w:t>
      </w:r>
      <w:r w:rsidR="002C3F9B">
        <w:t xml:space="preserve">  </w:t>
      </w:r>
      <w:r>
        <w:t>estado:</w:t>
      </w:r>
    </w:p>
    <w:p w14:paraId="1F2F0D66" w14:textId="77777777" w:rsid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&lt;style&gt;</w:t>
      </w:r>
    </w:p>
    <w:p w14:paraId="6B21B946" w14:textId="6B7F4D1A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BA63EB">
        <w:rPr>
          <w:rFonts w:ascii="Consolas" w:hAnsi="Consolas" w:cs="Courier New"/>
          <w:color w:val="008000"/>
          <w:sz w:val="17"/>
          <w:szCs w:val="17"/>
        </w:rPr>
        <w:t>/*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los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estilos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se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basan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en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atributo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personalizado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"order-state"</w:t>
      </w:r>
      <w:r>
        <w:rPr>
          <w:rFonts w:ascii="Consolas" w:hAnsi="Consolas" w:cs="Courier New"/>
          <w:color w:val="008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8000"/>
          <w:sz w:val="17"/>
          <w:szCs w:val="17"/>
        </w:rPr>
        <w:t>*/</w:t>
      </w:r>
    </w:p>
    <w:p w14:paraId="07CDAD9E" w14:textId="2C093767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.order[order-state=</w:t>
      </w:r>
      <w:r w:rsidR="00BA63EB" w:rsidRPr="00BA63EB">
        <w:rPr>
          <w:rFonts w:ascii="Consolas" w:hAnsi="Consolas" w:cs="Courier New"/>
          <w:color w:val="A31515"/>
          <w:sz w:val="17"/>
          <w:szCs w:val="17"/>
          <w:lang w:val="en-US"/>
        </w:rPr>
        <w:t>"nuevo"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]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788A2B2F" w14:textId="7FFA84B9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green;</w:t>
      </w:r>
    </w:p>
    <w:p w14:paraId="67A7B165" w14:textId="4FCFBAEA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274D4B55" w14:textId="0B6DD3BB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5B4FB4F9" w14:textId="61621F61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.order[order-state=</w:t>
      </w:r>
      <w:r w:rsidR="00BA63EB" w:rsidRPr="00BA63EB">
        <w:rPr>
          <w:rFonts w:ascii="Consolas" w:hAnsi="Consolas" w:cs="Courier New"/>
          <w:color w:val="A31515"/>
          <w:sz w:val="17"/>
          <w:szCs w:val="17"/>
          <w:lang w:val="en-US"/>
        </w:rPr>
        <w:t>"pendiente"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]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1BDE9E09" w14:textId="372E747A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blue;</w:t>
      </w:r>
    </w:p>
    <w:p w14:paraId="4661701F" w14:textId="6FEBFF34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23173F96" w14:textId="078B59A4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4DEF2DAA" w14:textId="1F756D2D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.order[order-state=</w:t>
      </w:r>
      <w:r w:rsidR="00BA63EB" w:rsidRPr="00BA63EB">
        <w:rPr>
          <w:rFonts w:ascii="Consolas" w:hAnsi="Consolas" w:cs="Courier New"/>
          <w:color w:val="A31515"/>
          <w:sz w:val="17"/>
          <w:szCs w:val="17"/>
          <w:lang w:val="en-US"/>
        </w:rPr>
        <w:t>"cancelado"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]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6BB7BA3B" w14:textId="7DE20FC8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red;</w:t>
      </w:r>
    </w:p>
    <w:p w14:paraId="027063B8" w14:textId="0F441DD6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 w:rsidRPr="00BA63EB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2CAE4E1B" w14:textId="77777777" w:rsidR="00BA63EB" w:rsidRP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 w:rsidRPr="00BA63EB">
        <w:rPr>
          <w:rFonts w:ascii="Consolas" w:hAnsi="Consolas" w:cs="Courier New"/>
          <w:color w:val="2B91AF"/>
          <w:sz w:val="17"/>
          <w:szCs w:val="17"/>
          <w:lang w:val="en-US"/>
        </w:rPr>
        <w:t>&lt;/style&gt;</w:t>
      </w:r>
    </w:p>
    <w:p w14:paraId="35F7277F" w14:textId="19CC84CA" w:rsidR="00BA63EB" w:rsidRP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</w:p>
    <w:p w14:paraId="65B2FAC4" w14:textId="180D9327" w:rsidR="00BA63EB" w:rsidRP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 w:rsidRPr="00BA63EB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BA63EB">
        <w:rPr>
          <w:rFonts w:ascii="Consolas" w:hAnsi="Consolas" w:cs="Courier New"/>
          <w:sz w:val="17"/>
          <w:szCs w:val="17"/>
          <w:lang w:val="en-US"/>
        </w:rPr>
        <w:t>class</w:t>
      </w:r>
      <w:r w:rsidRPr="00BA63E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63EB">
        <w:rPr>
          <w:rFonts w:ascii="Consolas" w:hAnsi="Consolas" w:cs="Courier New"/>
          <w:sz w:val="17"/>
          <w:szCs w:val="17"/>
          <w:lang w:val="en-US"/>
        </w:rPr>
        <w:t>"order"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BA63EB">
        <w:rPr>
          <w:rFonts w:ascii="Consolas" w:hAnsi="Consolas" w:cs="Courier New"/>
          <w:sz w:val="17"/>
          <w:szCs w:val="17"/>
          <w:lang w:val="en-US"/>
        </w:rPr>
        <w:t>order-state</w:t>
      </w:r>
      <w:r w:rsidRPr="00BA63EB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BA63EB">
        <w:rPr>
          <w:rFonts w:ascii="Consolas" w:hAnsi="Consolas" w:cs="Courier New"/>
          <w:sz w:val="17"/>
          <w:szCs w:val="17"/>
          <w:lang w:val="en-US"/>
        </w:rPr>
        <w:t>"nuevo"</w:t>
      </w:r>
      <w:r w:rsidRPr="00BA63EB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1E4B23EC" w14:textId="110DD37E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>
        <w:rPr>
          <w:rFonts w:ascii="Consolas" w:hAnsi="Consolas" w:cs="Courier New"/>
          <w:color w:val="000000"/>
          <w:sz w:val="17"/>
          <w:szCs w:val="17"/>
        </w:rPr>
        <w:t>Un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nuevo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pedido.</w:t>
      </w:r>
    </w:p>
    <w:p w14:paraId="43ADCBBB" w14:textId="77777777" w:rsid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7D6DAB35" w14:textId="173F5BE0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34E0E21" w14:textId="36537A1C" w:rsidR="00BA63EB" w:rsidRPr="00755B81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sz w:val="17"/>
          <w:szCs w:val="17"/>
          <w:lang w:val="en-US"/>
        </w:rPr>
        <w:t>class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55B81">
        <w:rPr>
          <w:rFonts w:ascii="Consolas" w:hAnsi="Consolas" w:cs="Courier New"/>
          <w:sz w:val="17"/>
          <w:szCs w:val="17"/>
          <w:lang w:val="en-US"/>
        </w:rPr>
        <w:t>"order"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sz w:val="17"/>
          <w:szCs w:val="17"/>
          <w:lang w:val="en-US"/>
        </w:rPr>
        <w:t>order-state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55B81">
        <w:rPr>
          <w:rFonts w:ascii="Consolas" w:hAnsi="Consolas" w:cs="Courier New"/>
          <w:sz w:val="17"/>
          <w:szCs w:val="17"/>
          <w:lang w:val="en-US"/>
        </w:rPr>
        <w:t>"pendiente"</w:t>
      </w: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14810E30" w14:textId="77D22D0F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>
        <w:rPr>
          <w:rFonts w:ascii="Consolas" w:hAnsi="Consolas" w:cs="Courier New"/>
          <w:color w:val="000000"/>
          <w:sz w:val="17"/>
          <w:szCs w:val="17"/>
        </w:rPr>
        <w:t>Un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pedido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pendiente.</w:t>
      </w:r>
    </w:p>
    <w:p w14:paraId="360A0734" w14:textId="77777777" w:rsid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39C31F79" w14:textId="37961BFF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D9B26AC" w14:textId="35DB2671" w:rsidR="00BA63EB" w:rsidRPr="00755B81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&lt;div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sz w:val="17"/>
          <w:szCs w:val="17"/>
          <w:lang w:val="en-US"/>
        </w:rPr>
        <w:t>class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55B81">
        <w:rPr>
          <w:rFonts w:ascii="Consolas" w:hAnsi="Consolas" w:cs="Courier New"/>
          <w:sz w:val="17"/>
          <w:szCs w:val="17"/>
          <w:lang w:val="en-US"/>
        </w:rPr>
        <w:t>"order"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755B81">
        <w:rPr>
          <w:rFonts w:ascii="Consolas" w:hAnsi="Consolas" w:cs="Courier New"/>
          <w:sz w:val="17"/>
          <w:szCs w:val="17"/>
          <w:lang w:val="en-US"/>
        </w:rPr>
        <w:t>order-state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55B81">
        <w:rPr>
          <w:rFonts w:ascii="Consolas" w:hAnsi="Consolas" w:cs="Courier New"/>
          <w:sz w:val="17"/>
          <w:szCs w:val="17"/>
          <w:lang w:val="en-US"/>
        </w:rPr>
        <w:t>"cancelado"</w:t>
      </w: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1427536D" w14:textId="15CB9028" w:rsidR="00BA63E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3525778"/>
        <w:rPr>
          <w:rFonts w:ascii="Consolas" w:hAnsi="Consolas" w:cs="Courier New"/>
          <w:sz w:val="17"/>
          <w:szCs w:val="17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A63EB">
        <w:rPr>
          <w:rFonts w:ascii="Consolas" w:hAnsi="Consolas" w:cs="Courier New"/>
          <w:color w:val="000000"/>
          <w:sz w:val="17"/>
          <w:szCs w:val="17"/>
        </w:rPr>
        <w:t>Un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pedido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A63EB">
        <w:rPr>
          <w:rFonts w:ascii="Consolas" w:hAnsi="Consolas" w:cs="Courier New"/>
          <w:color w:val="000000"/>
          <w:sz w:val="17"/>
          <w:szCs w:val="17"/>
        </w:rPr>
        <w:t>cancelado</w:t>
      </w:r>
    </w:p>
    <w:p w14:paraId="0F6BF44C" w14:textId="2FE3ABDC" w:rsidR="00BA63EB" w:rsidRDefault="00BA63EB" w:rsidP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93525778"/>
        <w:rPr>
          <w:rFonts w:ascii="Consolas" w:hAnsi="Consolas" w:cs="Courier New"/>
          <w:color w:val="2B91AF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26D9AD27" w14:textId="1857264C" w:rsidR="00C31DA5" w:rsidRPr="00C31DA5" w:rsidRDefault="00C31DA5" w:rsidP="00C31DA5">
      <w:pPr>
        <w:divId w:val="793525778"/>
      </w:pPr>
      <w:r w:rsidRPr="00C31DA5">
        <w:rPr>
          <w:b/>
          <w:bCs/>
          <w:u w:val="single"/>
        </w:rPr>
        <w:t>¿Por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qué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hacerlo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así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y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no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con</w:t>
      </w:r>
      <w:r w:rsidR="002C3F9B">
        <w:rPr>
          <w:b/>
          <w:bCs/>
          <w:u w:val="single"/>
        </w:rPr>
        <w:t xml:space="preserve">  </w:t>
      </w:r>
      <w:r w:rsidRPr="00C31DA5">
        <w:rPr>
          <w:b/>
          <w:bCs/>
          <w:u w:val="single"/>
        </w:rPr>
        <w:t>clases?</w:t>
      </w:r>
      <w:r w:rsidR="002C3F9B">
        <w:t xml:space="preserve">  </w:t>
      </w:r>
      <w:r>
        <w:t>Porque</w:t>
      </w:r>
      <w:r w:rsidR="002C3F9B">
        <w:t xml:space="preserve">  </w:t>
      </w:r>
      <w:r w:rsidRPr="00C31DA5">
        <w:t>un</w:t>
      </w:r>
      <w:r w:rsidR="002C3F9B">
        <w:t xml:space="preserve">  </w:t>
      </w:r>
      <w:r w:rsidRPr="00C31DA5">
        <w:t>atributo</w:t>
      </w:r>
      <w:r w:rsidR="002C3F9B">
        <w:t xml:space="preserve">  </w:t>
      </w:r>
      <w:r w:rsidRPr="00C31DA5">
        <w:t>es</w:t>
      </w:r>
      <w:r w:rsidR="002C3F9B">
        <w:t xml:space="preserve">  </w:t>
      </w:r>
      <w:r w:rsidRPr="00C31DA5">
        <w:t>más</w:t>
      </w:r>
      <w:r w:rsidR="002C3F9B">
        <w:t xml:space="preserve">  </w:t>
      </w:r>
      <w:r w:rsidRPr="00C31DA5">
        <w:t>conveniente</w:t>
      </w:r>
      <w:r w:rsidR="002C3F9B">
        <w:t xml:space="preserve">  </w:t>
      </w:r>
      <w:r w:rsidRPr="00C31DA5">
        <w:t>de</w:t>
      </w:r>
      <w:r w:rsidR="002C3F9B">
        <w:t xml:space="preserve">  </w:t>
      </w:r>
      <w:r w:rsidRPr="00C31DA5">
        <w:t>administrar</w:t>
      </w:r>
    </w:p>
    <w:p w14:paraId="0334CCEE" w14:textId="6C94E906" w:rsidR="00BA63EB" w:rsidRDefault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7888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un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poco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más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simple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que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eliminar/agregar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 </w:t>
      </w:r>
      <w:r>
        <w:rPr>
          <w:rFonts w:ascii="Consolas" w:hAnsi="Consolas" w:cs="Courier New"/>
          <w:color w:val="008000"/>
          <w:sz w:val="17"/>
          <w:szCs w:val="17"/>
        </w:rPr>
        <w:t>clases</w:t>
      </w:r>
    </w:p>
    <w:p w14:paraId="5C89BEE5" w14:textId="4C705318" w:rsidR="00BA63EB" w:rsidRDefault="00BA63EB" w:rsidP="00BA63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415788858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BA63EB">
        <w:rPr>
          <w:rFonts w:ascii="Consolas" w:hAnsi="Consolas" w:cs="Courier New"/>
          <w:color w:val="000000"/>
          <w:sz w:val="17"/>
          <w:szCs w:val="17"/>
          <w:lang w:val="en-US"/>
        </w:rPr>
        <w:t>div.setAttribute(</w:t>
      </w:r>
      <w:r w:rsidRPr="00BA63EB">
        <w:rPr>
          <w:rFonts w:ascii="Consolas" w:hAnsi="Consolas" w:cs="Courier New"/>
          <w:color w:val="A31515"/>
          <w:sz w:val="17"/>
          <w:szCs w:val="17"/>
          <w:lang w:val="en-US"/>
        </w:rPr>
        <w:t>'order-state'</w:t>
      </w:r>
      <w:r w:rsidRPr="00BA63EB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BA63E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="00CD7800">
        <w:rPr>
          <w:rFonts w:ascii="Consolas" w:hAnsi="Consolas" w:cs="Courier New"/>
          <w:color w:val="A31515"/>
          <w:sz w:val="17"/>
          <w:szCs w:val="17"/>
          <w:lang w:val="en-US"/>
        </w:rPr>
        <w:t>cancelado</w:t>
      </w:r>
      <w:r w:rsidRPr="00BA63EB">
        <w:rPr>
          <w:rFonts w:ascii="Consolas" w:hAnsi="Consolas" w:cs="Courier New"/>
          <w:color w:val="A31515"/>
          <w:sz w:val="17"/>
          <w:szCs w:val="17"/>
          <w:lang w:val="en-US"/>
        </w:rPr>
        <w:t>'</w:t>
      </w:r>
      <w:r w:rsidRPr="00BA63EB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016D5698" w14:textId="5B0AF235" w:rsidR="00C31DA5" w:rsidRDefault="00D63774" w:rsidP="00C31DA5">
      <w:pPr>
        <w:divId w:val="415788858"/>
      </w:pPr>
      <w:r w:rsidRPr="003F1D68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evitar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problemas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con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futuros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estándares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HTML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este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incluya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esos</w:t>
      </w:r>
      <w:r w:rsidR="002C3F9B">
        <w:rPr>
          <w:b/>
          <w:bCs/>
        </w:rPr>
        <w:t xml:space="preserve">  </w:t>
      </w:r>
      <w:r w:rsidRPr="003F1D68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nosotros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habíamos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creado</w:t>
      </w:r>
      <w:r w:rsidR="003F1D68">
        <w:t>,</w:t>
      </w:r>
      <w:r w:rsidR="002C3F9B">
        <w:t xml:space="preserve">  </w:t>
      </w:r>
      <w:r w:rsidR="003F1D68" w:rsidRPr="003F1D68">
        <w:rPr>
          <w:b/>
          <w:bCs/>
        </w:rPr>
        <w:t>se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utiliza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nomenclatura</w:t>
      </w:r>
      <w:r w:rsidR="002C3F9B">
        <w:rPr>
          <w:b/>
          <w:bCs/>
        </w:rPr>
        <w:t xml:space="preserve">  </w:t>
      </w:r>
      <w:r w:rsidR="003F1D68" w:rsidRPr="003F1D68">
        <w:rPr>
          <w:b/>
          <w:bCs/>
        </w:rPr>
        <w:t>“data-*”</w:t>
      </w:r>
      <w:r w:rsidR="002C3F9B">
        <w:t xml:space="preserve">  </w:t>
      </w:r>
      <w:r w:rsidR="003F1D68">
        <w:t>para</w:t>
      </w:r>
      <w:r w:rsidR="002C3F9B">
        <w:t xml:space="preserve">  </w:t>
      </w:r>
      <w:r w:rsidR="003F1D68">
        <w:t>nombrar</w:t>
      </w:r>
      <w:r w:rsidR="002C3F9B">
        <w:t xml:space="preserve">  </w:t>
      </w:r>
      <w:r w:rsidR="003F1D68">
        <w:t>a</w:t>
      </w:r>
      <w:r w:rsidR="002C3F9B">
        <w:t xml:space="preserve">  </w:t>
      </w:r>
      <w:r w:rsidR="003F1D68">
        <w:t>dichos</w:t>
      </w:r>
      <w:r w:rsidR="002C3F9B">
        <w:t xml:space="preserve">  </w:t>
      </w:r>
      <w:r w:rsidR="003F1D68">
        <w:t>atributos.</w:t>
      </w:r>
    </w:p>
    <w:p w14:paraId="5A5A9B20" w14:textId="5D7CF7CE" w:rsidR="003F1D68" w:rsidRDefault="00EC18CB" w:rsidP="00C31DA5">
      <w:pPr>
        <w:divId w:val="415788858"/>
      </w:pPr>
      <w:r w:rsidRPr="00EC18CB">
        <w:rPr>
          <w:b/>
          <w:bCs/>
        </w:rPr>
        <w:t>Todos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atributos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que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comienzan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con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“data-”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están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reservados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uso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los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programadores.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Están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disponibles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propiedad</w:t>
      </w:r>
      <w:r w:rsidR="002C3F9B">
        <w:rPr>
          <w:b/>
          <w:bCs/>
        </w:rPr>
        <w:t xml:space="preserve">  </w:t>
      </w:r>
      <w:r w:rsidRPr="00EC18CB">
        <w:rPr>
          <w:b/>
          <w:bCs/>
        </w:rPr>
        <w:t>dataset</w:t>
      </w:r>
      <w:r>
        <w:t>.</w:t>
      </w:r>
    </w:p>
    <w:p w14:paraId="5296E292" w14:textId="094C64D5" w:rsidR="00EC18CB" w:rsidRDefault="00635E77" w:rsidP="00C31DA5">
      <w:pPr>
        <w:divId w:val="415788858"/>
      </w:pPr>
      <w:r w:rsidRPr="00635E77"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 </w:t>
      </w:r>
      <w:r w:rsidRPr="00635E77">
        <w:rPr>
          <w:b/>
          <w:bCs/>
          <w:u w:val="single"/>
        </w:rPr>
        <w:t>ejemplo</w:t>
      </w:r>
      <w:r>
        <w:t>:</w:t>
      </w:r>
      <w:r w:rsidR="002C3F9B">
        <w:t xml:space="preserve">  </w:t>
      </w:r>
      <w:r w:rsidRPr="00635E77">
        <w:rPr>
          <w:b/>
          <w:bCs/>
        </w:rPr>
        <w:t>si</w:t>
      </w:r>
      <w:r w:rsidR="002C3F9B">
        <w:t xml:space="preserve">  </w:t>
      </w:r>
      <w:r w:rsidRPr="00635E77">
        <w:t>un</w:t>
      </w:r>
      <w:r w:rsidR="002C3F9B">
        <w:t xml:space="preserve">  </w:t>
      </w:r>
      <w:r w:rsidRPr="00635E77">
        <w:rPr>
          <w:b/>
          <w:bCs/>
        </w:rPr>
        <w:t>elem</w:t>
      </w:r>
      <w:r w:rsidR="002C3F9B">
        <w:t xml:space="preserve">  </w:t>
      </w:r>
      <w:r w:rsidRPr="00635E77">
        <w:rPr>
          <w:b/>
          <w:bCs/>
        </w:rPr>
        <w:t>tiene</w:t>
      </w:r>
      <w:r w:rsidR="002C3F9B">
        <w:t xml:space="preserve">  </w:t>
      </w:r>
      <w:r w:rsidRPr="00635E77">
        <w:t>un</w:t>
      </w:r>
      <w:r w:rsidR="002C3F9B">
        <w:t xml:space="preserve">  </w:t>
      </w:r>
      <w:r w:rsidRPr="00635E77">
        <w:rPr>
          <w:b/>
          <w:bCs/>
        </w:rPr>
        <w:t>atributo</w:t>
      </w:r>
      <w:r w:rsidR="002C3F9B">
        <w:t xml:space="preserve">  </w:t>
      </w:r>
      <w:r w:rsidRPr="00635E77">
        <w:t>llamado</w:t>
      </w:r>
      <w:r w:rsidR="002C3F9B">
        <w:t xml:space="preserve">  </w:t>
      </w:r>
      <w:r w:rsidRPr="00635E77">
        <w:t>"</w:t>
      </w:r>
      <w:r w:rsidRPr="00635E77">
        <w:rPr>
          <w:b/>
          <w:bCs/>
        </w:rPr>
        <w:t>data-about</w:t>
      </w:r>
      <w:r w:rsidRPr="00635E77">
        <w:t>",</w:t>
      </w:r>
      <w:r w:rsidR="002C3F9B">
        <w:t xml:space="preserve">  </w:t>
      </w:r>
      <w:r w:rsidRPr="00635E77">
        <w:rPr>
          <w:b/>
          <w:bCs/>
        </w:rPr>
        <w:t>está</w:t>
      </w:r>
      <w:r w:rsidR="002C3F9B">
        <w:rPr>
          <w:b/>
          <w:bCs/>
        </w:rPr>
        <w:t xml:space="preserve">  </w:t>
      </w:r>
      <w:r w:rsidRPr="00635E77">
        <w:rPr>
          <w:b/>
          <w:bCs/>
        </w:rPr>
        <w:t>disponible</w:t>
      </w:r>
      <w:r w:rsidR="002C3F9B">
        <w:rPr>
          <w:b/>
          <w:bCs/>
        </w:rPr>
        <w:t xml:space="preserve">  </w:t>
      </w:r>
      <w:r w:rsidRPr="00635E77">
        <w:rPr>
          <w:b/>
          <w:bCs/>
        </w:rPr>
        <w:t>como</w:t>
      </w:r>
      <w:r w:rsidR="002C3F9B">
        <w:rPr>
          <w:b/>
          <w:bCs/>
        </w:rPr>
        <w:t xml:space="preserve">  </w:t>
      </w:r>
      <w:r w:rsidRPr="00635E77">
        <w:rPr>
          <w:b/>
          <w:bCs/>
        </w:rPr>
        <w:t>elem.dataset.about</w:t>
      </w:r>
      <w:r w:rsidRPr="00635E77">
        <w:t>.</w:t>
      </w:r>
    </w:p>
    <w:p w14:paraId="725504DA" w14:textId="44AA1609" w:rsidR="007715DF" w:rsidRDefault="000B294B" w:rsidP="00C31DA5">
      <w:pPr>
        <w:divId w:val="415788858"/>
      </w:pPr>
      <w:r w:rsidRPr="00DF504E">
        <w:rPr>
          <w:b/>
          <w:bCs/>
          <w:u w:val="single"/>
        </w:rPr>
        <w:t>Los</w:t>
      </w:r>
      <w:r w:rsidR="002C3F9B">
        <w:rPr>
          <w:b/>
          <w:bCs/>
          <w:u w:val="single"/>
        </w:rPr>
        <w:t xml:space="preserve">  </w:t>
      </w:r>
      <w:r w:rsidRPr="00DF504E">
        <w:rPr>
          <w:b/>
          <w:bCs/>
          <w:u w:val="single"/>
        </w:rPr>
        <w:t>atributos</w:t>
      </w:r>
      <w:r w:rsidR="002C3F9B">
        <w:rPr>
          <w:b/>
          <w:bCs/>
          <w:u w:val="single"/>
        </w:rPr>
        <w:t xml:space="preserve">  </w:t>
      </w:r>
      <w:r w:rsidRPr="00DF504E">
        <w:rPr>
          <w:b/>
          <w:bCs/>
          <w:u w:val="single"/>
        </w:rPr>
        <w:t>de</w:t>
      </w:r>
      <w:r w:rsidR="002C3F9B">
        <w:rPr>
          <w:b/>
          <w:bCs/>
          <w:u w:val="single"/>
        </w:rPr>
        <w:t xml:space="preserve">  </w:t>
      </w:r>
      <w:r w:rsidRPr="00DF504E">
        <w:rPr>
          <w:b/>
          <w:bCs/>
          <w:u w:val="single"/>
        </w:rPr>
        <w:t>varias</w:t>
      </w:r>
      <w:r w:rsidR="002C3F9B">
        <w:rPr>
          <w:b/>
          <w:bCs/>
          <w:u w:val="single"/>
        </w:rPr>
        <w:t xml:space="preserve">  </w:t>
      </w:r>
      <w:r w:rsidRPr="00DF504E">
        <w:rPr>
          <w:b/>
          <w:bCs/>
          <w:u w:val="single"/>
        </w:rPr>
        <w:t>palabras</w:t>
      </w:r>
      <w:r w:rsidR="002C3F9B">
        <w:t xml:space="preserve">  </w:t>
      </w:r>
      <w:r w:rsidRPr="000B294B">
        <w:t>como</w:t>
      </w:r>
      <w:r w:rsidR="002C3F9B">
        <w:t xml:space="preserve">  </w:t>
      </w:r>
      <w:r w:rsidRPr="000B294B">
        <w:t>data-order-state</w:t>
      </w:r>
      <w:r w:rsidR="002C3F9B">
        <w:t xml:space="preserve">  </w:t>
      </w:r>
      <w:r w:rsidRPr="00DF504E">
        <w:rPr>
          <w:b/>
          <w:bCs/>
        </w:rPr>
        <w:t>se</w:t>
      </w:r>
      <w:r w:rsidR="002C3F9B">
        <w:rPr>
          <w:b/>
          <w:bCs/>
        </w:rPr>
        <w:t xml:space="preserve">  </w:t>
      </w:r>
      <w:r w:rsidRPr="00DF504E">
        <w:rPr>
          <w:b/>
          <w:bCs/>
        </w:rPr>
        <w:t>convierten</w:t>
      </w:r>
      <w:r w:rsidR="002C3F9B">
        <w:rPr>
          <w:b/>
          <w:bCs/>
        </w:rPr>
        <w:t xml:space="preserve">  </w:t>
      </w:r>
      <w:r w:rsidRPr="00DF504E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DF504E">
        <w:rPr>
          <w:b/>
          <w:bCs/>
        </w:rPr>
        <w:t>camel-case:</w:t>
      </w:r>
      <w:r w:rsidR="002C3F9B">
        <w:rPr>
          <w:b/>
          <w:bCs/>
        </w:rPr>
        <w:t xml:space="preserve">  </w:t>
      </w:r>
      <w:r w:rsidRPr="00DF504E">
        <w:rPr>
          <w:b/>
          <w:bCs/>
        </w:rPr>
        <w:t>dataset.orderState</w:t>
      </w:r>
      <w:r w:rsidR="00DF504E">
        <w:t>.</w:t>
      </w:r>
    </w:p>
    <w:p w14:paraId="5E787182" w14:textId="4D001E84" w:rsidR="004E1F84" w:rsidRDefault="004E1F84" w:rsidP="004E1F84">
      <w:pPr>
        <w:pStyle w:val="Ttulo2"/>
        <w:divId w:val="415788858"/>
      </w:pPr>
      <w:bookmarkStart w:id="35" w:name="_Toc120740375"/>
      <w:r>
        <w:t>6.7.-</w:t>
      </w:r>
      <w:r w:rsidR="002C3F9B">
        <w:t xml:space="preserve">  </w:t>
      </w:r>
      <w:r>
        <w:t>Resumen</w:t>
      </w:r>
      <w:r w:rsidR="002C3F9B">
        <w:t xml:space="preserve">  </w:t>
      </w:r>
      <w:r>
        <w:t>rápido</w:t>
      </w:r>
      <w:r w:rsidR="002C3F9B">
        <w:t xml:space="preserve">  </w:t>
      </w:r>
      <w:r>
        <w:t>del</w:t>
      </w:r>
      <w:r w:rsidR="002C3F9B">
        <w:t xml:space="preserve">  </w:t>
      </w:r>
      <w:r>
        <w:t>apartado</w:t>
      </w:r>
      <w:r w:rsidR="002C3F9B">
        <w:t xml:space="preserve">  </w:t>
      </w:r>
      <w:r>
        <w:t>6.</w:t>
      </w:r>
      <w:bookmarkEnd w:id="35"/>
    </w:p>
    <w:p w14:paraId="55EABC0B" w14:textId="2EBDF32E" w:rsidR="0052757A" w:rsidRPr="0052757A" w:rsidRDefault="0052757A" w:rsidP="0052757A">
      <w:pPr>
        <w:numPr>
          <w:ilvl w:val="0"/>
          <w:numId w:val="30"/>
        </w:numPr>
        <w:spacing w:after="0"/>
        <w:divId w:val="415788858"/>
      </w:pPr>
      <w:r w:rsidRPr="0052757A">
        <w:rPr>
          <w:b/>
          <w:bCs/>
        </w:rPr>
        <w:t>Atributos</w:t>
      </w:r>
      <w:r w:rsidRPr="0052757A">
        <w:t>:</w:t>
      </w:r>
      <w:r w:rsidR="002C3F9B">
        <w:t xml:space="preserve">  </w:t>
      </w:r>
      <w:r w:rsidRPr="0052757A">
        <w:t>es</w:t>
      </w:r>
      <w:r w:rsidR="002C3F9B">
        <w:t xml:space="preserve">  </w:t>
      </w:r>
      <w:r w:rsidRPr="0052757A">
        <w:t>lo</w:t>
      </w:r>
      <w:r w:rsidR="002C3F9B">
        <w:t xml:space="preserve">  </w:t>
      </w:r>
      <w:r w:rsidRPr="0052757A">
        <w:t>que</w:t>
      </w:r>
      <w:r w:rsidR="002C3F9B">
        <w:t xml:space="preserve">  </w:t>
      </w:r>
      <w:r w:rsidRPr="0052757A">
        <w:t>está</w:t>
      </w:r>
      <w:r w:rsidR="002C3F9B">
        <w:t xml:space="preserve">  </w:t>
      </w:r>
      <w:r w:rsidRPr="0052757A">
        <w:t>escrito</w:t>
      </w:r>
      <w:r w:rsidR="002C3F9B">
        <w:t xml:space="preserve">  </w:t>
      </w:r>
      <w:r w:rsidRPr="0052757A">
        <w:t>en</w:t>
      </w:r>
      <w:r w:rsidR="002C3F9B">
        <w:t xml:space="preserve">  </w:t>
      </w:r>
      <w:r w:rsidRPr="0052757A">
        <w:t>HTML.</w:t>
      </w:r>
    </w:p>
    <w:p w14:paraId="293CD26E" w14:textId="4F771040" w:rsidR="0052757A" w:rsidRPr="0052757A" w:rsidRDefault="0052757A" w:rsidP="0052757A">
      <w:pPr>
        <w:numPr>
          <w:ilvl w:val="0"/>
          <w:numId w:val="30"/>
        </w:numPr>
        <w:divId w:val="415788858"/>
      </w:pPr>
      <w:r w:rsidRPr="0052757A">
        <w:rPr>
          <w:b/>
          <w:bCs/>
        </w:rPr>
        <w:t>Propiedades</w:t>
      </w:r>
      <w:r w:rsidRPr="0052757A">
        <w:t>:</w:t>
      </w:r>
      <w:r w:rsidR="002C3F9B">
        <w:t xml:space="preserve">  </w:t>
      </w:r>
      <w:r w:rsidRPr="0052757A">
        <w:t>es</w:t>
      </w:r>
      <w:r w:rsidR="002C3F9B">
        <w:t xml:space="preserve">  </w:t>
      </w:r>
      <w:r w:rsidRPr="0052757A">
        <w:t>lo</w:t>
      </w:r>
      <w:r w:rsidR="002C3F9B">
        <w:t xml:space="preserve">  </w:t>
      </w:r>
      <w:r w:rsidRPr="0052757A">
        <w:t>que</w:t>
      </w:r>
      <w:r w:rsidR="002C3F9B">
        <w:t xml:space="preserve">  </w:t>
      </w:r>
      <w:r w:rsidRPr="0052757A">
        <w:t>hay</w:t>
      </w:r>
      <w:r w:rsidR="002C3F9B">
        <w:t xml:space="preserve">  </w:t>
      </w:r>
      <w:r w:rsidRPr="0052757A">
        <w:t>en</w:t>
      </w:r>
      <w:r w:rsidR="002C3F9B">
        <w:t xml:space="preserve">  </w:t>
      </w:r>
      <w:r w:rsidRPr="0052757A">
        <w:t>los</w:t>
      </w:r>
      <w:r w:rsidR="002C3F9B">
        <w:t xml:space="preserve">  </w:t>
      </w:r>
      <w:r w:rsidRPr="0052757A">
        <w:t>objetos</w:t>
      </w:r>
      <w:r w:rsidR="002C3F9B">
        <w:t xml:space="preserve">  </w:t>
      </w:r>
      <w:r w:rsidRPr="0052757A">
        <w:t>DOM.</w:t>
      </w:r>
    </w:p>
    <w:p w14:paraId="1D619709" w14:textId="37D1F1E4" w:rsidR="0052757A" w:rsidRPr="0052757A" w:rsidRDefault="0052757A" w:rsidP="0052757A">
      <w:pPr>
        <w:divId w:val="415788858"/>
      </w:pPr>
      <w:r w:rsidRPr="0052757A">
        <w:t>Una</w:t>
      </w:r>
      <w:r w:rsidR="002C3F9B">
        <w:t xml:space="preserve">  </w:t>
      </w:r>
      <w:r w:rsidRPr="0052757A">
        <w:t>pequeña</w:t>
      </w:r>
      <w:r w:rsidR="002C3F9B">
        <w:t xml:space="preserve">  </w:t>
      </w:r>
      <w:r w:rsidRPr="0052757A">
        <w:t>comparación:</w:t>
      </w:r>
    </w:p>
    <w:tbl>
      <w:tblPr>
        <w:tblStyle w:val="Estiloprofesional"/>
        <w:tblW w:w="5000" w:type="pct"/>
        <w:tblLook w:val="06A0" w:firstRow="1" w:lastRow="0" w:firstColumn="1" w:lastColumn="0" w:noHBand="1" w:noVBand="1"/>
      </w:tblPr>
      <w:tblGrid>
        <w:gridCol w:w="1001"/>
        <w:gridCol w:w="4505"/>
        <w:gridCol w:w="2988"/>
      </w:tblGrid>
      <w:tr w:rsidR="003F0C3E" w:rsidRPr="003F0C3E" w14:paraId="2325A4AE" w14:textId="77777777" w:rsidTr="00E571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415788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pct"/>
            <w:hideMark/>
          </w:tcPr>
          <w:p w14:paraId="3597333F" w14:textId="77777777" w:rsidR="003F0C3E" w:rsidRPr="003F0C3E" w:rsidRDefault="003F0C3E" w:rsidP="003F0C3E"/>
        </w:tc>
        <w:tc>
          <w:tcPr>
            <w:tcW w:w="2738" w:type="pct"/>
            <w:hideMark/>
          </w:tcPr>
          <w:p w14:paraId="0495D135" w14:textId="77777777" w:rsidR="003F0C3E" w:rsidRPr="003F0C3E" w:rsidRDefault="003F0C3E" w:rsidP="003F0C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F0C3E">
              <w:t>Propiedades</w:t>
            </w:r>
          </w:p>
        </w:tc>
        <w:tc>
          <w:tcPr>
            <w:tcW w:w="1845" w:type="pct"/>
            <w:hideMark/>
          </w:tcPr>
          <w:p w14:paraId="02877F27" w14:textId="77777777" w:rsidR="003F0C3E" w:rsidRPr="003F0C3E" w:rsidRDefault="003F0C3E" w:rsidP="003F0C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F0C3E">
              <w:t>Atributos</w:t>
            </w:r>
          </w:p>
        </w:tc>
      </w:tr>
      <w:tr w:rsidR="003F0C3E" w:rsidRPr="003F0C3E" w14:paraId="67603EB5" w14:textId="77777777" w:rsidTr="00E5715F">
        <w:trPr>
          <w:divId w:val="415788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pct"/>
            <w:hideMark/>
          </w:tcPr>
          <w:p w14:paraId="762B72D0" w14:textId="77777777" w:rsidR="003F0C3E" w:rsidRPr="003F0C3E" w:rsidRDefault="003F0C3E" w:rsidP="003F0C3E">
            <w:r w:rsidRPr="003F0C3E">
              <w:lastRenderedPageBreak/>
              <w:t>Tipo</w:t>
            </w:r>
          </w:p>
        </w:tc>
        <w:tc>
          <w:tcPr>
            <w:tcW w:w="2738" w:type="pct"/>
            <w:hideMark/>
          </w:tcPr>
          <w:p w14:paraId="7BE090F7" w14:textId="49156D82" w:rsidR="003F0C3E" w:rsidRPr="003F0C3E" w:rsidRDefault="003F0C3E" w:rsidP="003F0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C3E">
              <w:t>Cualquier</w:t>
            </w:r>
            <w:r w:rsidR="002C3F9B">
              <w:t xml:space="preserve">  </w:t>
            </w:r>
            <w:r w:rsidRPr="003F0C3E">
              <w:t>valor,</w:t>
            </w:r>
            <w:r w:rsidR="002C3F9B">
              <w:t xml:space="preserve">  </w:t>
            </w:r>
            <w:r w:rsidRPr="003F0C3E">
              <w:t>las</w:t>
            </w:r>
            <w:r w:rsidR="002C3F9B">
              <w:t xml:space="preserve">  </w:t>
            </w:r>
            <w:r w:rsidRPr="003F0C3E">
              <w:t>propiedades</w:t>
            </w:r>
            <w:r w:rsidR="002C3F9B">
              <w:t xml:space="preserve">  </w:t>
            </w:r>
            <w:r w:rsidRPr="003F0C3E">
              <w:t>estándar</w:t>
            </w:r>
            <w:r w:rsidR="002C3F9B">
              <w:t xml:space="preserve">  </w:t>
            </w:r>
            <w:r w:rsidRPr="003F0C3E">
              <w:t>tienen</w:t>
            </w:r>
            <w:r w:rsidR="002C3F9B">
              <w:t xml:space="preserve">  </w:t>
            </w:r>
            <w:r w:rsidRPr="003F0C3E">
              <w:t>tipos</w:t>
            </w:r>
            <w:r w:rsidR="002C3F9B">
              <w:t xml:space="preserve">  </w:t>
            </w:r>
            <w:r w:rsidRPr="003F0C3E">
              <w:t>descritos</w:t>
            </w:r>
            <w:r w:rsidR="002C3F9B">
              <w:t xml:space="preserve">  </w:t>
            </w:r>
            <w:r w:rsidRPr="003F0C3E">
              <w:t>en</w:t>
            </w:r>
            <w:r w:rsidR="002C3F9B">
              <w:t xml:space="preserve">  </w:t>
            </w:r>
            <w:r w:rsidRPr="003F0C3E">
              <w:t>la</w:t>
            </w:r>
            <w:r w:rsidR="002C3F9B">
              <w:t xml:space="preserve">  </w:t>
            </w:r>
            <w:r w:rsidRPr="003F0C3E">
              <w:t>especificación</w:t>
            </w:r>
          </w:p>
        </w:tc>
        <w:tc>
          <w:tcPr>
            <w:tcW w:w="1845" w:type="pct"/>
            <w:hideMark/>
          </w:tcPr>
          <w:p w14:paraId="71265A39" w14:textId="35D6DDCE" w:rsidR="003F0C3E" w:rsidRPr="003F0C3E" w:rsidRDefault="003F0C3E" w:rsidP="003F0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C3E">
              <w:t>Un</w:t>
            </w:r>
            <w:r w:rsidR="002C3F9B">
              <w:t xml:space="preserve">  </w:t>
            </w:r>
            <w:r w:rsidRPr="003F0C3E">
              <w:t>string</w:t>
            </w:r>
          </w:p>
        </w:tc>
      </w:tr>
      <w:tr w:rsidR="003F0C3E" w:rsidRPr="003F0C3E" w14:paraId="4A6E08B8" w14:textId="77777777" w:rsidTr="00E5715F">
        <w:trPr>
          <w:divId w:val="415788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" w:type="pct"/>
            <w:hideMark/>
          </w:tcPr>
          <w:p w14:paraId="72528549" w14:textId="77777777" w:rsidR="003F0C3E" w:rsidRPr="003F0C3E" w:rsidRDefault="003F0C3E" w:rsidP="003F0C3E">
            <w:r w:rsidRPr="003F0C3E">
              <w:t>Nombre</w:t>
            </w:r>
          </w:p>
        </w:tc>
        <w:tc>
          <w:tcPr>
            <w:tcW w:w="2738" w:type="pct"/>
            <w:hideMark/>
          </w:tcPr>
          <w:p w14:paraId="62D0320F" w14:textId="101973B3" w:rsidR="003F0C3E" w:rsidRPr="003F0C3E" w:rsidRDefault="003F0C3E" w:rsidP="003F0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C3E">
              <w:t>El</w:t>
            </w:r>
            <w:r w:rsidR="002C3F9B">
              <w:t xml:space="preserve">  </w:t>
            </w:r>
            <w:r w:rsidRPr="003F0C3E">
              <w:t>nombre</w:t>
            </w:r>
            <w:r w:rsidR="002C3F9B">
              <w:t xml:space="preserve">  </w:t>
            </w:r>
            <w:r w:rsidRPr="003F0C3E">
              <w:t>distingue</w:t>
            </w:r>
            <w:r w:rsidR="002C3F9B">
              <w:t xml:space="preserve">  </w:t>
            </w:r>
            <w:r w:rsidRPr="003F0C3E">
              <w:t>entre</w:t>
            </w:r>
            <w:r w:rsidR="002C3F9B">
              <w:t xml:space="preserve">  </w:t>
            </w:r>
            <w:r w:rsidRPr="003F0C3E">
              <w:t>mayúsculas</w:t>
            </w:r>
            <w:r w:rsidR="002C3F9B">
              <w:t xml:space="preserve">  </w:t>
            </w:r>
            <w:r w:rsidRPr="003F0C3E">
              <w:t>y</w:t>
            </w:r>
            <w:r w:rsidR="002C3F9B">
              <w:t xml:space="preserve">  </w:t>
            </w:r>
            <w:r w:rsidRPr="003F0C3E">
              <w:t>minúsculas</w:t>
            </w:r>
          </w:p>
        </w:tc>
        <w:tc>
          <w:tcPr>
            <w:tcW w:w="1845" w:type="pct"/>
            <w:hideMark/>
          </w:tcPr>
          <w:p w14:paraId="681D630E" w14:textId="795983C4" w:rsidR="003F0C3E" w:rsidRPr="003F0C3E" w:rsidRDefault="003F0C3E" w:rsidP="003F0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C3E">
              <w:t>El</w:t>
            </w:r>
            <w:r w:rsidR="002C3F9B">
              <w:t xml:space="preserve">  </w:t>
            </w:r>
            <w:r w:rsidRPr="003F0C3E">
              <w:t>nombre</w:t>
            </w:r>
            <w:r w:rsidR="002C3F9B">
              <w:t xml:space="preserve">  </w:t>
            </w:r>
            <w:r w:rsidRPr="003F0C3E">
              <w:t>no</w:t>
            </w:r>
            <w:r w:rsidR="002C3F9B">
              <w:t xml:space="preserve">  </w:t>
            </w:r>
            <w:r w:rsidRPr="003F0C3E">
              <w:t>distingue</w:t>
            </w:r>
            <w:r w:rsidR="002C3F9B">
              <w:t xml:space="preserve">  </w:t>
            </w:r>
            <w:r w:rsidRPr="003F0C3E">
              <w:t>entre</w:t>
            </w:r>
            <w:r w:rsidR="002C3F9B">
              <w:t xml:space="preserve">  </w:t>
            </w:r>
            <w:r w:rsidRPr="003F0C3E">
              <w:t>mayúsculas</w:t>
            </w:r>
            <w:r w:rsidR="002C3F9B">
              <w:t xml:space="preserve">  </w:t>
            </w:r>
            <w:r w:rsidRPr="003F0C3E">
              <w:t>y</w:t>
            </w:r>
            <w:r w:rsidR="002C3F9B">
              <w:t xml:space="preserve">  </w:t>
            </w:r>
            <w:r w:rsidRPr="003F0C3E">
              <w:t>minúsculas</w:t>
            </w:r>
          </w:p>
        </w:tc>
      </w:tr>
    </w:tbl>
    <w:p w14:paraId="38129778" w14:textId="77777777" w:rsidR="004E1F84" w:rsidRDefault="004E1F84" w:rsidP="005725EE">
      <w:pPr>
        <w:spacing w:after="0"/>
        <w:divId w:val="415788858"/>
      </w:pPr>
    </w:p>
    <w:p w14:paraId="6C91286D" w14:textId="4BADE22A" w:rsidR="005725EE" w:rsidRPr="005725EE" w:rsidRDefault="005725EE" w:rsidP="005725EE">
      <w:pPr>
        <w:divId w:val="415788858"/>
      </w:pPr>
      <w:r w:rsidRPr="005725EE">
        <w:t>Los</w:t>
      </w:r>
      <w:r w:rsidR="002C3F9B">
        <w:t xml:space="preserve">  </w:t>
      </w:r>
      <w:r w:rsidRPr="005725EE">
        <w:t>métodos</w:t>
      </w:r>
      <w:r w:rsidR="002C3F9B">
        <w:t xml:space="preserve">  </w:t>
      </w:r>
      <w:r w:rsidRPr="005725EE">
        <w:t>para</w:t>
      </w:r>
      <w:r w:rsidR="002C3F9B">
        <w:t xml:space="preserve">  </w:t>
      </w:r>
      <w:r w:rsidRPr="005725EE">
        <w:t>trabajar</w:t>
      </w:r>
      <w:r w:rsidR="002C3F9B">
        <w:t xml:space="preserve">  </w:t>
      </w:r>
      <w:r w:rsidRPr="005725EE">
        <w:t>con</w:t>
      </w:r>
      <w:r w:rsidR="002C3F9B">
        <w:t xml:space="preserve">  </w:t>
      </w:r>
      <w:r w:rsidRPr="005725EE">
        <w:t>atributos</w:t>
      </w:r>
      <w:r w:rsidR="002C3F9B">
        <w:t xml:space="preserve">  </w:t>
      </w:r>
      <w:r w:rsidRPr="005725EE">
        <w:t>son:</w:t>
      </w:r>
    </w:p>
    <w:p w14:paraId="17C8D9E8" w14:textId="668B9EA0" w:rsidR="005725EE" w:rsidRPr="005725EE" w:rsidRDefault="005725EE" w:rsidP="005725EE">
      <w:pPr>
        <w:numPr>
          <w:ilvl w:val="0"/>
          <w:numId w:val="31"/>
        </w:numPr>
        <w:spacing w:after="0"/>
        <w:divId w:val="415788858"/>
      </w:pPr>
      <w:r w:rsidRPr="005725EE">
        <w:rPr>
          <w:b/>
          <w:bCs/>
        </w:rPr>
        <w:t>elem.hasAttribute(nombre)</w:t>
      </w:r>
      <w:r w:rsidR="002C3F9B">
        <w:t xml:space="preserve">  </w:t>
      </w:r>
      <w:r w:rsidRPr="005725EE">
        <w:t>–</w:t>
      </w:r>
      <w:r w:rsidR="002C3F9B">
        <w:t xml:space="preserve">  </w:t>
      </w:r>
      <w:r w:rsidRPr="005725EE">
        <w:t>para</w:t>
      </w:r>
      <w:r w:rsidR="002C3F9B">
        <w:t xml:space="preserve">  </w:t>
      </w:r>
      <w:r w:rsidRPr="005725EE">
        <w:t>comprobar</w:t>
      </w:r>
      <w:r w:rsidR="002C3F9B">
        <w:t xml:space="preserve">  </w:t>
      </w:r>
      <w:r w:rsidRPr="005725EE">
        <w:t>si</w:t>
      </w:r>
      <w:r w:rsidR="002C3F9B">
        <w:t xml:space="preserve">  </w:t>
      </w:r>
      <w:r w:rsidRPr="005725EE">
        <w:t>existe.</w:t>
      </w:r>
    </w:p>
    <w:p w14:paraId="0F5C59F3" w14:textId="4DFC205A" w:rsidR="005725EE" w:rsidRPr="005725EE" w:rsidRDefault="005725EE" w:rsidP="005725EE">
      <w:pPr>
        <w:numPr>
          <w:ilvl w:val="0"/>
          <w:numId w:val="31"/>
        </w:numPr>
        <w:spacing w:after="0"/>
        <w:divId w:val="415788858"/>
      </w:pPr>
      <w:r w:rsidRPr="005725EE">
        <w:rPr>
          <w:b/>
          <w:bCs/>
        </w:rPr>
        <w:t>elem.getAttribute(nombre)</w:t>
      </w:r>
      <w:r w:rsidR="002C3F9B">
        <w:t xml:space="preserve">  </w:t>
      </w:r>
      <w:r w:rsidRPr="005725EE">
        <w:t>–</w:t>
      </w:r>
      <w:r w:rsidR="002C3F9B">
        <w:t xml:space="preserve">  </w:t>
      </w:r>
      <w:r w:rsidRPr="005725EE">
        <w:t>para</w:t>
      </w:r>
      <w:r w:rsidR="002C3F9B">
        <w:t xml:space="preserve">  </w:t>
      </w:r>
      <w:r w:rsidRPr="005725EE">
        <w:t>obtener</w:t>
      </w:r>
      <w:r w:rsidR="002C3F9B">
        <w:t xml:space="preserve">  </w:t>
      </w:r>
      <w:r w:rsidRPr="005725EE">
        <w:t>el</w:t>
      </w:r>
      <w:r w:rsidR="002C3F9B">
        <w:t xml:space="preserve">  </w:t>
      </w:r>
      <w:r w:rsidRPr="005725EE">
        <w:t>valor.</w:t>
      </w:r>
    </w:p>
    <w:p w14:paraId="64F36963" w14:textId="75DE03D4" w:rsidR="005725EE" w:rsidRPr="005725EE" w:rsidRDefault="005725EE" w:rsidP="005725EE">
      <w:pPr>
        <w:numPr>
          <w:ilvl w:val="0"/>
          <w:numId w:val="31"/>
        </w:numPr>
        <w:spacing w:after="0"/>
        <w:divId w:val="415788858"/>
      </w:pPr>
      <w:r w:rsidRPr="005725EE">
        <w:rPr>
          <w:b/>
          <w:bCs/>
        </w:rPr>
        <w:t>elem.setAttribute(nombre,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valor)</w:t>
      </w:r>
      <w:r w:rsidR="002C3F9B">
        <w:t xml:space="preserve">  </w:t>
      </w:r>
      <w:r w:rsidRPr="005725EE">
        <w:t>–</w:t>
      </w:r>
      <w:r w:rsidR="002C3F9B">
        <w:t xml:space="preserve">  </w:t>
      </w:r>
      <w:r w:rsidRPr="005725EE">
        <w:t>para</w:t>
      </w:r>
      <w:r w:rsidR="002C3F9B">
        <w:t xml:space="preserve">  </w:t>
      </w:r>
      <w:r w:rsidRPr="005725EE">
        <w:t>dar</w:t>
      </w:r>
      <w:r w:rsidR="002C3F9B">
        <w:t xml:space="preserve">  </w:t>
      </w:r>
      <w:r w:rsidRPr="005725EE">
        <w:t>un</w:t>
      </w:r>
      <w:r w:rsidR="002C3F9B">
        <w:t xml:space="preserve">  </w:t>
      </w:r>
      <w:r w:rsidRPr="005725EE">
        <w:t>valor.</w:t>
      </w:r>
    </w:p>
    <w:p w14:paraId="691ED7F3" w14:textId="51CC9F4A" w:rsidR="005725EE" w:rsidRPr="005725EE" w:rsidRDefault="005725EE" w:rsidP="005725EE">
      <w:pPr>
        <w:numPr>
          <w:ilvl w:val="0"/>
          <w:numId w:val="31"/>
        </w:numPr>
        <w:spacing w:after="0"/>
        <w:divId w:val="415788858"/>
      </w:pPr>
      <w:r w:rsidRPr="005725EE">
        <w:rPr>
          <w:b/>
          <w:bCs/>
        </w:rPr>
        <w:t>elem.removeAttribute(nombre)</w:t>
      </w:r>
      <w:r w:rsidR="002C3F9B">
        <w:t xml:space="preserve">  </w:t>
      </w:r>
      <w:r w:rsidRPr="005725EE">
        <w:t>–</w:t>
      </w:r>
      <w:r w:rsidR="002C3F9B">
        <w:t xml:space="preserve">  </w:t>
      </w:r>
      <w:r w:rsidRPr="005725EE">
        <w:t>para</w:t>
      </w:r>
      <w:r w:rsidR="002C3F9B">
        <w:t xml:space="preserve">  </w:t>
      </w:r>
      <w:r w:rsidRPr="005725EE">
        <w:t>eliminar</w:t>
      </w:r>
      <w:r w:rsidR="002C3F9B">
        <w:t xml:space="preserve">  </w:t>
      </w:r>
      <w:r w:rsidRPr="005725EE">
        <w:t>el</w:t>
      </w:r>
      <w:r w:rsidR="002C3F9B">
        <w:t xml:space="preserve">  </w:t>
      </w:r>
      <w:r w:rsidRPr="005725EE">
        <w:t>atributo.</w:t>
      </w:r>
    </w:p>
    <w:p w14:paraId="5F4F6F13" w14:textId="6B973A07" w:rsidR="005725EE" w:rsidRPr="005725EE" w:rsidRDefault="005725EE" w:rsidP="005725EE">
      <w:pPr>
        <w:numPr>
          <w:ilvl w:val="0"/>
          <w:numId w:val="31"/>
        </w:numPr>
        <w:divId w:val="415788858"/>
      </w:pPr>
      <w:r w:rsidRPr="005725EE">
        <w:rPr>
          <w:b/>
          <w:bCs/>
        </w:rPr>
        <w:t>elem.attributes</w:t>
      </w:r>
      <w:r>
        <w:t>:</w:t>
      </w:r>
      <w:r w:rsidR="002C3F9B">
        <w:t xml:space="preserve">  </w:t>
      </w:r>
      <w:r w:rsidRPr="005725EE">
        <w:t>es</w:t>
      </w:r>
      <w:r w:rsidR="002C3F9B">
        <w:t xml:space="preserve">  </w:t>
      </w:r>
      <w:r w:rsidRPr="005725EE">
        <w:t>una</w:t>
      </w:r>
      <w:r w:rsidR="002C3F9B">
        <w:t xml:space="preserve">  </w:t>
      </w:r>
      <w:r w:rsidRPr="005725EE">
        <w:t>colección</w:t>
      </w:r>
      <w:r w:rsidR="002C3F9B">
        <w:t xml:space="preserve">  </w:t>
      </w:r>
      <w:r w:rsidRPr="005725EE">
        <w:t>de</w:t>
      </w:r>
      <w:r w:rsidR="002C3F9B">
        <w:t xml:space="preserve">  </w:t>
      </w:r>
      <w:r w:rsidRPr="005725EE">
        <w:t>todos</w:t>
      </w:r>
      <w:r w:rsidR="002C3F9B">
        <w:t xml:space="preserve">  </w:t>
      </w:r>
      <w:r w:rsidRPr="005725EE">
        <w:t>los</w:t>
      </w:r>
      <w:r w:rsidR="002C3F9B">
        <w:t xml:space="preserve">  </w:t>
      </w:r>
      <w:r w:rsidRPr="005725EE">
        <w:t>atributos.</w:t>
      </w:r>
    </w:p>
    <w:p w14:paraId="05651807" w14:textId="637F898A" w:rsidR="005725EE" w:rsidRPr="005725EE" w:rsidRDefault="005725EE" w:rsidP="005725EE">
      <w:pPr>
        <w:divId w:val="415788858"/>
      </w:pPr>
      <w:r w:rsidRPr="005725EE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mayoría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de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situaciones,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preferible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usar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las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propiedades</w:t>
      </w:r>
      <w:r w:rsidR="002C3F9B">
        <w:rPr>
          <w:b/>
          <w:bCs/>
        </w:rPr>
        <w:t xml:space="preserve">  </w:t>
      </w:r>
      <w:r w:rsidRPr="005725EE">
        <w:rPr>
          <w:b/>
          <w:bCs/>
        </w:rPr>
        <w:t>DOM</w:t>
      </w:r>
      <w:r w:rsidRPr="005725EE">
        <w:t>.</w:t>
      </w:r>
      <w:r w:rsidR="002C3F9B">
        <w:t xml:space="preserve">  </w:t>
      </w:r>
      <w:r w:rsidRPr="005725EE">
        <w:t>Deberíamos</w:t>
      </w:r>
      <w:r w:rsidR="002C3F9B">
        <w:t xml:space="preserve">  </w:t>
      </w:r>
      <w:r w:rsidRPr="005725EE">
        <w:t>referirnos</w:t>
      </w:r>
      <w:r w:rsidR="002C3F9B">
        <w:t xml:space="preserve">  </w:t>
      </w:r>
      <w:r w:rsidRPr="005725EE">
        <w:t>a</w:t>
      </w:r>
      <w:r w:rsidR="002C3F9B">
        <w:t xml:space="preserve">  </w:t>
      </w:r>
      <w:r w:rsidRPr="005725EE">
        <w:t>los</w:t>
      </w:r>
      <w:r w:rsidR="002C3F9B">
        <w:t xml:space="preserve">  </w:t>
      </w:r>
      <w:r w:rsidRPr="005725EE">
        <w:t>atributos</w:t>
      </w:r>
      <w:r w:rsidR="002C3F9B">
        <w:t xml:space="preserve">  </w:t>
      </w:r>
      <w:r w:rsidRPr="005725EE">
        <w:t>solo</w:t>
      </w:r>
      <w:r w:rsidR="002C3F9B">
        <w:t xml:space="preserve">  </w:t>
      </w:r>
      <w:r w:rsidRPr="005725EE">
        <w:t>cuando</w:t>
      </w:r>
      <w:r w:rsidR="002C3F9B">
        <w:t xml:space="preserve">  </w:t>
      </w:r>
      <w:r w:rsidRPr="005725EE">
        <w:t>las</w:t>
      </w:r>
      <w:r w:rsidR="002C3F9B">
        <w:t xml:space="preserve">  </w:t>
      </w:r>
      <w:r w:rsidRPr="005725EE">
        <w:t>propiedades</w:t>
      </w:r>
      <w:r w:rsidR="002C3F9B">
        <w:t xml:space="preserve">  </w:t>
      </w:r>
      <w:r w:rsidRPr="005725EE">
        <w:t>DOM</w:t>
      </w:r>
      <w:r w:rsidR="002C3F9B">
        <w:t xml:space="preserve">  </w:t>
      </w:r>
      <w:r w:rsidRPr="005725EE">
        <w:t>no</w:t>
      </w:r>
      <w:r w:rsidR="002C3F9B">
        <w:t xml:space="preserve">  </w:t>
      </w:r>
      <w:r w:rsidRPr="005725EE">
        <w:t>nos</w:t>
      </w:r>
      <w:r w:rsidR="002C3F9B">
        <w:t xml:space="preserve">  </w:t>
      </w:r>
      <w:r w:rsidRPr="005725EE">
        <w:t>convienen</w:t>
      </w:r>
      <w:r>
        <w:t>.</w:t>
      </w:r>
      <w:r w:rsidR="002C3F9B">
        <w:t xml:space="preserve">  </w:t>
      </w:r>
      <w:r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>ejemplo</w:t>
      </w:r>
      <w:r>
        <w:t>:</w:t>
      </w:r>
    </w:p>
    <w:p w14:paraId="2987592E" w14:textId="556DAA8A" w:rsidR="00A0496E" w:rsidRPr="00A0496E" w:rsidRDefault="00A0496E" w:rsidP="00A0496E">
      <w:pPr>
        <w:numPr>
          <w:ilvl w:val="0"/>
          <w:numId w:val="32"/>
        </w:numPr>
        <w:spacing w:after="0"/>
        <w:divId w:val="415788858"/>
      </w:pPr>
      <w:r w:rsidRPr="00A0496E">
        <w:rPr>
          <w:b/>
          <w:bCs/>
        </w:rPr>
        <w:t>Necesitamos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un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atributo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no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estándar</w:t>
      </w:r>
      <w:r w:rsidRPr="00A0496E">
        <w:t>.</w:t>
      </w:r>
      <w:r w:rsidR="002C3F9B">
        <w:t xml:space="preserve">  </w:t>
      </w:r>
      <w:r w:rsidRPr="00A0496E">
        <w:t>Pero</w:t>
      </w:r>
      <w:r w:rsidR="002C3F9B">
        <w:t xml:space="preserve">  </w:t>
      </w:r>
      <w:r w:rsidRPr="00A0496E">
        <w:t>si</w:t>
      </w:r>
      <w:r w:rsidR="002C3F9B">
        <w:t xml:space="preserve">  </w:t>
      </w:r>
      <w:r w:rsidRPr="00A0496E">
        <w:t>comienza</w:t>
      </w:r>
      <w:r w:rsidR="002C3F9B">
        <w:t xml:space="preserve">  </w:t>
      </w:r>
      <w:r w:rsidRPr="00A0496E">
        <w:t>con</w:t>
      </w:r>
      <w:r w:rsidR="002C3F9B">
        <w:t xml:space="preserve">  </w:t>
      </w:r>
      <w:r w:rsidRPr="00A0496E">
        <w:t>data-,</w:t>
      </w:r>
      <w:r w:rsidR="002C3F9B">
        <w:t xml:space="preserve">  </w:t>
      </w:r>
      <w:r w:rsidRPr="00A0496E">
        <w:t>entonces</w:t>
      </w:r>
      <w:r w:rsidR="002C3F9B">
        <w:t xml:space="preserve">  </w:t>
      </w:r>
      <w:r w:rsidRPr="00A0496E">
        <w:t>deberíamos</w:t>
      </w:r>
      <w:r w:rsidR="002C3F9B">
        <w:t xml:space="preserve">  </w:t>
      </w:r>
      <w:r w:rsidRPr="00A0496E">
        <w:t>usar</w:t>
      </w:r>
      <w:r w:rsidR="002C3F9B">
        <w:t xml:space="preserve">  </w:t>
      </w:r>
      <w:r w:rsidRPr="00A0496E">
        <w:t>dataset.</w:t>
      </w:r>
    </w:p>
    <w:p w14:paraId="36C6F877" w14:textId="159E7B2E" w:rsidR="00A0496E" w:rsidRDefault="00A0496E" w:rsidP="00640472">
      <w:pPr>
        <w:numPr>
          <w:ilvl w:val="0"/>
          <w:numId w:val="32"/>
        </w:numPr>
        <w:spacing w:after="0"/>
        <w:divId w:val="415788858"/>
      </w:pPr>
      <w:r w:rsidRPr="00A0496E">
        <w:rPr>
          <w:b/>
          <w:bCs/>
        </w:rPr>
        <w:t>Queremos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leer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el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valor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“como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está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escrito”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en</w:t>
      </w:r>
      <w:r w:rsidR="002C3F9B">
        <w:rPr>
          <w:b/>
          <w:bCs/>
        </w:rPr>
        <w:t xml:space="preserve">  </w:t>
      </w:r>
      <w:r w:rsidRPr="00A0496E">
        <w:rPr>
          <w:b/>
          <w:bCs/>
        </w:rPr>
        <w:t>HTML</w:t>
      </w:r>
      <w:r w:rsidRPr="00A0496E">
        <w:t>.</w:t>
      </w:r>
      <w:r w:rsidR="002C3F9B">
        <w:t xml:space="preserve">  </w:t>
      </w:r>
      <w:r w:rsidRPr="00A0496E">
        <w:t>El</w:t>
      </w:r>
      <w:r w:rsidR="002C3F9B">
        <w:t xml:space="preserve">  </w:t>
      </w:r>
      <w:r w:rsidRPr="00A0496E">
        <w:t>valor</w:t>
      </w:r>
      <w:r w:rsidR="002C3F9B">
        <w:t xml:space="preserve">  </w:t>
      </w:r>
      <w:r w:rsidRPr="00A0496E">
        <w:t>de</w:t>
      </w:r>
      <w:r w:rsidR="002C3F9B">
        <w:t xml:space="preserve">  </w:t>
      </w:r>
      <w:r w:rsidRPr="00A0496E">
        <w:t>la</w:t>
      </w:r>
      <w:r w:rsidR="002C3F9B">
        <w:t xml:space="preserve">  </w:t>
      </w:r>
      <w:r w:rsidRPr="00A0496E">
        <w:t>propiedad</w:t>
      </w:r>
      <w:r w:rsidR="002C3F9B">
        <w:t xml:space="preserve">  </w:t>
      </w:r>
      <w:r w:rsidRPr="00A0496E">
        <w:t>DOM</w:t>
      </w:r>
      <w:r w:rsidR="002C3F9B">
        <w:t xml:space="preserve">  </w:t>
      </w:r>
      <w:r w:rsidRPr="00A0496E">
        <w:t>puede</w:t>
      </w:r>
      <w:r w:rsidR="002C3F9B">
        <w:t xml:space="preserve">  </w:t>
      </w:r>
      <w:r w:rsidRPr="00A0496E">
        <w:t>ser</w:t>
      </w:r>
      <w:r w:rsidR="002C3F9B">
        <w:t xml:space="preserve">  </w:t>
      </w:r>
      <w:r w:rsidRPr="00A0496E">
        <w:t>diferente</w:t>
      </w:r>
      <w:r>
        <w:t>.</w:t>
      </w:r>
    </w:p>
    <w:p w14:paraId="5902F187" w14:textId="0D32188D" w:rsidR="0052757A" w:rsidRPr="004E1F84" w:rsidRDefault="00A0496E" w:rsidP="004E1F84">
      <w:pPr>
        <w:numPr>
          <w:ilvl w:val="1"/>
          <w:numId w:val="32"/>
        </w:numPr>
        <w:divId w:val="415788858"/>
      </w:pPr>
      <w:r w:rsidRPr="00A0496E"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 </w:t>
      </w:r>
      <w:r w:rsidRPr="00A0496E">
        <w:rPr>
          <w:b/>
          <w:bCs/>
          <w:u w:val="single"/>
        </w:rPr>
        <w:t>ejemplo</w:t>
      </w:r>
      <w:r>
        <w:t>:</w:t>
      </w:r>
      <w:r w:rsidR="002C3F9B">
        <w:t xml:space="preserve">  </w:t>
      </w:r>
      <w:r w:rsidRPr="00A0496E">
        <w:t>la</w:t>
      </w:r>
      <w:r w:rsidR="002C3F9B">
        <w:t xml:space="preserve">  </w:t>
      </w:r>
      <w:r w:rsidRPr="00A0496E">
        <w:t>propiedad</w:t>
      </w:r>
      <w:r w:rsidR="002C3F9B">
        <w:t xml:space="preserve">  </w:t>
      </w:r>
      <w:r w:rsidRPr="00A0496E">
        <w:t>href</w:t>
      </w:r>
      <w:r w:rsidR="002C3F9B">
        <w:t xml:space="preserve">  </w:t>
      </w:r>
      <w:r w:rsidRPr="00A0496E">
        <w:t>siempre</w:t>
      </w:r>
      <w:r w:rsidR="002C3F9B">
        <w:t xml:space="preserve">  </w:t>
      </w:r>
      <w:r w:rsidRPr="00A0496E">
        <w:t>es</w:t>
      </w:r>
      <w:r w:rsidR="002C3F9B">
        <w:t xml:space="preserve">  </w:t>
      </w:r>
      <w:r w:rsidRPr="00A0496E">
        <w:t>una</w:t>
      </w:r>
      <w:r w:rsidR="002C3F9B">
        <w:t xml:space="preserve">  </w:t>
      </w:r>
      <w:r w:rsidRPr="00A0496E">
        <w:t>URL</w:t>
      </w:r>
      <w:r w:rsidR="002C3F9B">
        <w:t xml:space="preserve">  </w:t>
      </w:r>
      <w:r w:rsidRPr="00A0496E">
        <w:t>completa,</w:t>
      </w:r>
      <w:r w:rsidR="002C3F9B">
        <w:t xml:space="preserve">  </w:t>
      </w:r>
      <w:r w:rsidRPr="00A0496E">
        <w:t>y</w:t>
      </w:r>
      <w:r w:rsidR="002C3F9B">
        <w:t xml:space="preserve">  </w:t>
      </w:r>
      <w:r w:rsidRPr="00A0496E">
        <w:t>es</w:t>
      </w:r>
      <w:r w:rsidR="002C3F9B">
        <w:t xml:space="preserve">  </w:t>
      </w:r>
      <w:r w:rsidRPr="00A0496E">
        <w:t>posible</w:t>
      </w:r>
      <w:r w:rsidR="002C3F9B">
        <w:t xml:space="preserve">  </w:t>
      </w:r>
      <w:r w:rsidRPr="00A0496E">
        <w:t>que</w:t>
      </w:r>
      <w:r w:rsidR="002C3F9B">
        <w:t xml:space="preserve">  </w:t>
      </w:r>
      <w:r w:rsidRPr="00A0496E">
        <w:t>queramos</w:t>
      </w:r>
      <w:r w:rsidR="002C3F9B">
        <w:t xml:space="preserve">  </w:t>
      </w:r>
      <w:r w:rsidRPr="00A0496E">
        <w:t>obtener</w:t>
      </w:r>
      <w:r w:rsidR="002C3F9B">
        <w:t xml:space="preserve">  </w:t>
      </w:r>
      <w:r w:rsidRPr="00A0496E">
        <w:t>el</w:t>
      </w:r>
      <w:r w:rsidR="002C3F9B">
        <w:t xml:space="preserve">  </w:t>
      </w:r>
      <w:r w:rsidRPr="00A0496E">
        <w:t>valor</w:t>
      </w:r>
      <w:r w:rsidR="002C3F9B">
        <w:t xml:space="preserve">  </w:t>
      </w:r>
      <w:r w:rsidRPr="00A0496E">
        <w:t>"original</w:t>
      </w:r>
      <w:r w:rsidR="002C3F9B">
        <w:t xml:space="preserve"> </w:t>
      </w:r>
      <w:r w:rsidRPr="00A0496E">
        <w:t>".</w:t>
      </w:r>
    </w:p>
    <w:p w14:paraId="2D68FF2C" w14:textId="31348837" w:rsidR="00EA129C" w:rsidRDefault="00EA129C" w:rsidP="00EA129C">
      <w:pPr>
        <w:pStyle w:val="Ttulo1"/>
      </w:pPr>
      <w:bookmarkStart w:id="36" w:name="_Toc120740376"/>
      <w:r>
        <w:t>7.-</w:t>
      </w:r>
      <w:r w:rsidR="008F73C3">
        <w:t xml:space="preserve"> </w:t>
      </w:r>
      <w:r>
        <w:t>Modificando</w:t>
      </w:r>
      <w:r w:rsidR="002C3F9B">
        <w:t xml:space="preserve"> </w:t>
      </w:r>
      <w:r>
        <w:t>el</w:t>
      </w:r>
      <w:r w:rsidR="002C3F9B">
        <w:t xml:space="preserve"> </w:t>
      </w:r>
      <w:r>
        <w:t>documento.</w:t>
      </w:r>
      <w:bookmarkEnd w:id="36"/>
    </w:p>
    <w:p w14:paraId="2C7C17F9" w14:textId="336F4F01" w:rsidR="00D46EAE" w:rsidRDefault="008F73C3" w:rsidP="00D46EAE">
      <w:r w:rsidRPr="00420DED">
        <w:rPr>
          <w:b/>
          <w:bCs/>
        </w:rPr>
        <w:t>La</w:t>
      </w:r>
      <w:r>
        <w:rPr>
          <w:b/>
          <w:bCs/>
        </w:rPr>
        <w:t xml:space="preserve"> modificación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del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DOM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es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la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clave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para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crear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páginas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“vivas”,</w:t>
      </w:r>
      <w:r w:rsidR="002C3F9B">
        <w:rPr>
          <w:b/>
          <w:bCs/>
        </w:rPr>
        <w:t xml:space="preserve">  </w:t>
      </w:r>
      <w:r w:rsidR="00420DED" w:rsidRPr="00420DED">
        <w:rPr>
          <w:b/>
          <w:bCs/>
        </w:rPr>
        <w:t>dinámicas</w:t>
      </w:r>
      <w:r w:rsidR="00420DED" w:rsidRPr="00420DED">
        <w:t>.</w:t>
      </w:r>
      <w:r w:rsidR="002C3F9B">
        <w:t xml:space="preserve">  </w:t>
      </w:r>
      <w:r w:rsidRPr="00420DED">
        <w:t>Aquí</w:t>
      </w:r>
      <w:r>
        <w:t xml:space="preserve"> veremos</w:t>
      </w:r>
      <w:r w:rsidR="002C3F9B">
        <w:t xml:space="preserve">  </w:t>
      </w:r>
      <w:r w:rsidR="00420DED" w:rsidRPr="00420DED">
        <w:t>cómo</w:t>
      </w:r>
      <w:r w:rsidR="002C3F9B">
        <w:t xml:space="preserve">  </w:t>
      </w:r>
      <w:r w:rsidR="00420DED" w:rsidRPr="00420DED">
        <w:t>crear</w:t>
      </w:r>
      <w:r w:rsidR="002C3F9B">
        <w:t xml:space="preserve">  </w:t>
      </w:r>
      <w:r w:rsidR="00420DED" w:rsidRPr="00420DED">
        <w:t>nuevos</w:t>
      </w:r>
      <w:r w:rsidR="002C3F9B">
        <w:t xml:space="preserve">  </w:t>
      </w:r>
      <w:r w:rsidR="00420DED" w:rsidRPr="00420DED">
        <w:t>elementos</w:t>
      </w:r>
      <w:r w:rsidR="002C3F9B">
        <w:t xml:space="preserve">  </w:t>
      </w:r>
      <w:r w:rsidR="00420DED" w:rsidRPr="00420DED">
        <w:t>“al</w:t>
      </w:r>
      <w:r w:rsidR="002C3F9B">
        <w:t xml:space="preserve">  </w:t>
      </w:r>
      <w:r w:rsidR="00420DED" w:rsidRPr="00420DED">
        <w:t>vuelo”</w:t>
      </w:r>
      <w:r w:rsidR="002C3F9B">
        <w:t xml:space="preserve">  </w:t>
      </w:r>
      <w:r w:rsidR="00420DED" w:rsidRPr="00420DED">
        <w:t>y</w:t>
      </w:r>
      <w:r w:rsidR="002C3F9B">
        <w:t xml:space="preserve">  </w:t>
      </w:r>
      <w:r w:rsidR="00420DED" w:rsidRPr="00420DED">
        <w:t>modificar</w:t>
      </w:r>
      <w:r w:rsidR="002C3F9B">
        <w:t xml:space="preserve">  </w:t>
      </w:r>
      <w:r w:rsidR="00420DED" w:rsidRPr="00420DED">
        <w:t>el</w:t>
      </w:r>
      <w:r w:rsidR="002C3F9B">
        <w:t xml:space="preserve">  </w:t>
      </w:r>
      <w:r w:rsidR="00420DED" w:rsidRPr="00420DED">
        <w:t>contenido</w:t>
      </w:r>
      <w:r w:rsidR="002C3F9B">
        <w:t xml:space="preserve">  </w:t>
      </w:r>
      <w:r w:rsidR="00420DED" w:rsidRPr="00420DED">
        <w:t>existente</w:t>
      </w:r>
      <w:r w:rsidR="002C3F9B">
        <w:t xml:space="preserve">  </w:t>
      </w:r>
      <w:r w:rsidR="00420DED" w:rsidRPr="00420DED">
        <w:t>de</w:t>
      </w:r>
      <w:r w:rsidR="002C3F9B">
        <w:t xml:space="preserve">  </w:t>
      </w:r>
      <w:r w:rsidR="00420DED" w:rsidRPr="00420DED">
        <w:t>la</w:t>
      </w:r>
      <w:r w:rsidR="002C3F9B">
        <w:t xml:space="preserve">  </w:t>
      </w:r>
      <w:r w:rsidR="00420DED" w:rsidRPr="00420DED">
        <w:t>página.</w:t>
      </w:r>
    </w:p>
    <w:tbl>
      <w:tblPr>
        <w:tblStyle w:val="Estiloprofesional"/>
        <w:tblW w:w="0" w:type="auto"/>
        <w:tblLook w:val="06A0" w:firstRow="1" w:lastRow="0" w:firstColumn="1" w:lastColumn="0" w:noHBand="1" w:noVBand="1"/>
      </w:tblPr>
      <w:tblGrid>
        <w:gridCol w:w="2376"/>
        <w:gridCol w:w="6118"/>
      </w:tblGrid>
      <w:tr w:rsidR="00056F0D" w14:paraId="002EF5D7" w14:textId="77777777" w:rsidTr="00D07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E7A48E7" w14:textId="5D4ADE30" w:rsidR="00056F0D" w:rsidRDefault="00056F0D" w:rsidP="00D46EAE">
            <w:r>
              <w:t>Operaciones</w:t>
            </w:r>
          </w:p>
        </w:tc>
        <w:tc>
          <w:tcPr>
            <w:tcW w:w="6118" w:type="dxa"/>
          </w:tcPr>
          <w:p w14:paraId="244B84B6" w14:textId="382803A5" w:rsidR="00056F0D" w:rsidRDefault="00D94F95" w:rsidP="00D46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Métodos</w:t>
            </w:r>
            <w:r w:rsidR="002C3F9B">
              <w:t xml:space="preserve">  </w:t>
            </w:r>
            <w:r>
              <w:t>disponibles/ejemplos</w:t>
            </w:r>
          </w:p>
        </w:tc>
      </w:tr>
      <w:tr w:rsidR="00D94F95" w14:paraId="5FC92442" w14:textId="77777777" w:rsidTr="003A4A56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 w:val="restart"/>
          </w:tcPr>
          <w:p w14:paraId="2499E3AB" w14:textId="64C8039D" w:rsidR="00D94F95" w:rsidRPr="00D94F95" w:rsidRDefault="00D94F95" w:rsidP="00D46EAE">
            <w:r w:rsidRPr="00F406B3">
              <w:t>Métodos</w:t>
            </w:r>
            <w:r w:rsidR="002C3F9B">
              <w:t xml:space="preserve">  </w:t>
            </w:r>
            <w:r w:rsidRPr="00F406B3">
              <w:t>para</w:t>
            </w:r>
            <w:r w:rsidR="002C3F9B">
              <w:t xml:space="preserve">  </w:t>
            </w:r>
            <w:r w:rsidRPr="00F406B3">
              <w:t>crear</w:t>
            </w:r>
            <w:r w:rsidR="002C3F9B">
              <w:t xml:space="preserve">  </w:t>
            </w:r>
            <w:r w:rsidRPr="00F406B3">
              <w:t>nuevos</w:t>
            </w:r>
            <w:r w:rsidR="002C3F9B">
              <w:t xml:space="preserve">  </w:t>
            </w:r>
            <w:r w:rsidRPr="00F406B3">
              <w:t>nodos</w:t>
            </w:r>
          </w:p>
        </w:tc>
        <w:tc>
          <w:tcPr>
            <w:tcW w:w="6118" w:type="dxa"/>
          </w:tcPr>
          <w:p w14:paraId="3EBFD131" w14:textId="47D6C91A" w:rsidR="00D94F95" w:rsidRDefault="00D94F95" w:rsidP="00D46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</w:t>
            </w:r>
            <w:r w:rsidR="002C3F9B">
              <w:t xml:space="preserve">  </w:t>
            </w:r>
            <w:r>
              <w:t>esto</w:t>
            </w:r>
            <w:r w:rsidR="002C3F9B">
              <w:t xml:space="preserve">  </w:t>
            </w:r>
            <w:r>
              <w:t>no</w:t>
            </w:r>
            <w:r w:rsidR="002C3F9B">
              <w:t xml:space="preserve">  </w:t>
            </w:r>
            <w:r>
              <w:t>es</w:t>
            </w:r>
            <w:r w:rsidR="002C3F9B">
              <w:t xml:space="preserve">  </w:t>
            </w:r>
            <w:r>
              <w:t>suficiente</w:t>
            </w:r>
            <w:r w:rsidR="002C3F9B">
              <w:t xml:space="preserve">  </w:t>
            </w:r>
            <w:r>
              <w:t>para</w:t>
            </w:r>
            <w:r w:rsidR="002C3F9B">
              <w:t xml:space="preserve">  </w:t>
            </w:r>
            <w:r>
              <w:t>insertarlo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HTML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usuario</w:t>
            </w:r>
            <w:r w:rsidR="002C3F9B">
              <w:t xml:space="preserve">  </w:t>
            </w:r>
            <w:r>
              <w:t>puede</w:t>
            </w:r>
            <w:r w:rsidR="002C3F9B">
              <w:t xml:space="preserve">  </w:t>
            </w:r>
            <w:r>
              <w:t>ver.</w:t>
            </w:r>
          </w:p>
        </w:tc>
      </w:tr>
      <w:tr w:rsidR="00D94F95" w14:paraId="3E47ED8F" w14:textId="77777777" w:rsidTr="003A4A56">
        <w:trPr>
          <w:trHeight w:val="2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76FE9C5D" w14:textId="77777777" w:rsidR="00D94F95" w:rsidRPr="00F406B3" w:rsidRDefault="00D94F95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71EE931E" w14:textId="677874C3" w:rsidR="00D94F95" w:rsidRPr="00F406B3" w:rsidRDefault="00D94F95" w:rsidP="00D94F95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document.createElement</w:t>
            </w:r>
            <w:r w:rsidRPr="00F406B3">
              <w:t>(tag)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crea</w:t>
            </w:r>
            <w:r w:rsidR="002C3F9B">
              <w:t xml:space="preserve">  </w:t>
            </w:r>
            <w:r w:rsidRPr="00F406B3">
              <w:t>un</w:t>
            </w:r>
            <w:r w:rsidR="002C3F9B">
              <w:t xml:space="preserve">  </w:t>
            </w:r>
            <w:r w:rsidRPr="00F406B3">
              <w:t>elemento</w:t>
            </w:r>
            <w:r w:rsidR="002C3F9B">
              <w:t xml:space="preserve">  </w:t>
            </w:r>
            <w:r w:rsidRPr="00F406B3">
              <w:t>con</w:t>
            </w:r>
            <w:r w:rsidR="002C3F9B">
              <w:t xml:space="preserve">  </w:t>
            </w:r>
            <w:r w:rsidRPr="00F406B3">
              <w:t>la</w:t>
            </w:r>
            <w:r w:rsidR="002C3F9B">
              <w:t xml:space="preserve">  </w:t>
            </w:r>
            <w:r w:rsidRPr="00F406B3">
              <w:t>etiqueta</w:t>
            </w:r>
            <w:r w:rsidR="002C3F9B">
              <w:t xml:space="preserve">  </w:t>
            </w:r>
            <w:r w:rsidRPr="00F406B3">
              <w:t>HTML</w:t>
            </w:r>
            <w:r w:rsidR="002C3F9B">
              <w:t xml:space="preserve">  </w:t>
            </w:r>
            <w:r w:rsidRPr="00F406B3">
              <w:t>dada</w:t>
            </w:r>
          </w:p>
          <w:p w14:paraId="688EDA56" w14:textId="545C9D34" w:rsidR="00D94F95" w:rsidRPr="00F406B3" w:rsidRDefault="00D94F95" w:rsidP="00D94F95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document.createTextNode</w:t>
            </w:r>
            <w:r w:rsidRPr="00F406B3">
              <w:t>(value)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crea</w:t>
            </w:r>
            <w:r w:rsidR="002C3F9B">
              <w:t xml:space="preserve">  </w:t>
            </w:r>
            <w:r w:rsidRPr="00F406B3">
              <w:t>un</w:t>
            </w:r>
            <w:r w:rsidR="002C3F9B">
              <w:t xml:space="preserve">  </w:t>
            </w:r>
            <w:r w:rsidRPr="00F406B3">
              <w:t>nodo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texto</w:t>
            </w:r>
            <w:r w:rsidR="002C3F9B">
              <w:t xml:space="preserve">  </w:t>
            </w:r>
            <w:r w:rsidRPr="00F406B3">
              <w:t>(raramente</w:t>
            </w:r>
            <w:r w:rsidR="002C3F9B">
              <w:t xml:space="preserve">  </w:t>
            </w:r>
            <w:r w:rsidRPr="00F406B3">
              <w:t>usado)</w:t>
            </w:r>
          </w:p>
          <w:p w14:paraId="20C19A44" w14:textId="79004B17" w:rsidR="00D94F95" w:rsidRDefault="00D94F95" w:rsidP="00D94F95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elem.cloneNode</w:t>
            </w:r>
            <w:r w:rsidRPr="00F406B3">
              <w:t>(deep)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clona</w:t>
            </w:r>
            <w:r w:rsidR="002C3F9B">
              <w:t xml:space="preserve">  </w:t>
            </w:r>
            <w:r w:rsidRPr="00F406B3">
              <w:t>el</w:t>
            </w:r>
            <w:r w:rsidR="002C3F9B">
              <w:t xml:space="preserve">  </w:t>
            </w:r>
            <w:r w:rsidRPr="00F406B3">
              <w:t>elemento.</w:t>
            </w:r>
            <w:r w:rsidR="002C3F9B">
              <w:t xml:space="preserve">  </w:t>
            </w:r>
            <w:r w:rsidRPr="00F406B3">
              <w:t>Si</w:t>
            </w:r>
            <w:r w:rsidR="002C3F9B">
              <w:t xml:space="preserve">  </w:t>
            </w:r>
            <w:r w:rsidRPr="00F406B3">
              <w:t>deep==true,</w:t>
            </w:r>
            <w:r w:rsidR="002C3F9B">
              <w:t xml:space="preserve">  </w:t>
            </w:r>
            <w:r w:rsidRPr="00F406B3">
              <w:t>lo</w:t>
            </w:r>
            <w:r w:rsidR="002C3F9B">
              <w:t xml:space="preserve">  </w:t>
            </w:r>
            <w:r w:rsidRPr="00F406B3">
              <w:t>clona</w:t>
            </w:r>
            <w:r w:rsidR="002C3F9B">
              <w:t xml:space="preserve">  </w:t>
            </w:r>
            <w:r w:rsidRPr="00F406B3">
              <w:t>con</w:t>
            </w:r>
            <w:r w:rsidR="002C3F9B">
              <w:t xml:space="preserve">  </w:t>
            </w:r>
            <w:r w:rsidRPr="00F406B3">
              <w:t>todos</w:t>
            </w:r>
            <w:r w:rsidR="002C3F9B">
              <w:t xml:space="preserve">  </w:t>
            </w:r>
            <w:r w:rsidRPr="00F406B3">
              <w:t>sus</w:t>
            </w:r>
            <w:r w:rsidR="002C3F9B">
              <w:t xml:space="preserve">  </w:t>
            </w:r>
            <w:r w:rsidRPr="00F406B3">
              <w:t>descendientes.</w:t>
            </w:r>
          </w:p>
        </w:tc>
      </w:tr>
      <w:tr w:rsidR="00EE580B" w14:paraId="2EF49269" w14:textId="77777777" w:rsidTr="003A4A56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 w:val="restart"/>
          </w:tcPr>
          <w:p w14:paraId="597BF617" w14:textId="56067CD0" w:rsidR="00EE580B" w:rsidRDefault="00EE580B" w:rsidP="00D46EAE">
            <w:r w:rsidRPr="00F406B3">
              <w:t>Inserción</w:t>
            </w:r>
            <w:r w:rsidR="002C3F9B">
              <w:t xml:space="preserve">  </w:t>
            </w:r>
            <w:r w:rsidRPr="00F406B3">
              <w:t>y</w:t>
            </w:r>
            <w:r w:rsidR="002C3F9B">
              <w:t xml:space="preserve">  </w:t>
            </w:r>
            <w:r w:rsidRPr="00F406B3">
              <w:t>eliminación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de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código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(nodos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o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strings</w:t>
            </w:r>
            <w:r w:rsidR="002C3F9B">
              <w:rPr>
                <w:b w:val="0"/>
                <w:bCs w:val="0"/>
              </w:rPr>
              <w:t xml:space="preserve">  </w:t>
            </w:r>
            <w:r w:rsidRPr="00B87091">
              <w:rPr>
                <w:b w:val="0"/>
                <w:bCs w:val="0"/>
              </w:rPr>
              <w:t>directamente)</w:t>
            </w:r>
          </w:p>
        </w:tc>
        <w:tc>
          <w:tcPr>
            <w:tcW w:w="6118" w:type="dxa"/>
          </w:tcPr>
          <w:p w14:paraId="039CBC68" w14:textId="71AB2B25" w:rsidR="00EE580B" w:rsidRDefault="00EE580B" w:rsidP="00D46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</w:t>
            </w:r>
            <w:r w:rsidR="002C3F9B">
              <w:t xml:space="preserve">  </w:t>
            </w:r>
            <w:r>
              <w:t>esto</w:t>
            </w:r>
            <w:r w:rsidR="002C3F9B">
              <w:t xml:space="preserve">  </w:t>
            </w:r>
            <w:r>
              <w:t>sí</w:t>
            </w:r>
            <w:r w:rsidR="002C3F9B">
              <w:t xml:space="preserve">  </w:t>
            </w:r>
            <w:r>
              <w:t>hacemos</w:t>
            </w:r>
            <w:r w:rsidR="002C3F9B">
              <w:t xml:space="preserve">  </w:t>
            </w:r>
            <w:r>
              <w:t>que</w:t>
            </w:r>
            <w:r w:rsidR="002C3F9B">
              <w:t xml:space="preserve">  </w:t>
            </w:r>
            <w:r>
              <w:t>sea</w:t>
            </w:r>
            <w:r w:rsidR="002C3F9B">
              <w:t xml:space="preserve">  </w:t>
            </w:r>
            <w:r>
              <w:t>visible</w:t>
            </w:r>
            <w:r w:rsidR="002C3F9B">
              <w:t xml:space="preserve">  </w:t>
            </w:r>
            <w:r>
              <w:t>para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usuario</w:t>
            </w:r>
            <w:r w:rsidR="002C3F9B">
              <w:t xml:space="preserve">  </w:t>
            </w:r>
            <w:r>
              <w:t>en</w:t>
            </w:r>
            <w:r w:rsidR="002C3F9B">
              <w:t xml:space="preserve">  </w:t>
            </w:r>
            <w:r>
              <w:t>el</w:t>
            </w:r>
            <w:r w:rsidR="002C3F9B">
              <w:t xml:space="preserve">  </w:t>
            </w:r>
            <w:r>
              <w:t>HTML.</w:t>
            </w:r>
          </w:p>
        </w:tc>
      </w:tr>
      <w:tr w:rsidR="00EE580B" w14:paraId="1F0CC103" w14:textId="77777777" w:rsidTr="003A4A56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3A682D6D" w14:textId="77777777" w:rsidR="00EE580B" w:rsidRPr="00F406B3" w:rsidRDefault="00EE580B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49A376AE" w14:textId="3296AE18" w:rsidR="00EE580B" w:rsidRDefault="00EE580B" w:rsidP="00DE7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7ED6">
              <w:t>Podremos</w:t>
            </w:r>
            <w:r w:rsidR="002C3F9B">
              <w:t xml:space="preserve">  </w:t>
            </w:r>
            <w:r w:rsidRPr="009A7ED6">
              <w:t>insertar</w:t>
            </w:r>
            <w:r w:rsidR="002C3F9B">
              <w:t xml:space="preserve">  </w:t>
            </w:r>
            <w:r w:rsidRPr="009A7ED6">
              <w:t>los</w:t>
            </w:r>
            <w:r w:rsidR="002C3F9B">
              <w:t xml:space="preserve">  </w:t>
            </w:r>
            <w:r w:rsidRPr="009A7ED6">
              <w:t>elementos</w:t>
            </w:r>
            <w:r w:rsidR="002C3F9B">
              <w:t xml:space="preserve">  </w:t>
            </w:r>
            <w:r w:rsidRPr="009A7ED6">
              <w:t>que</w:t>
            </w:r>
            <w:r w:rsidR="002C3F9B">
              <w:t xml:space="preserve">  </w:t>
            </w:r>
            <w:r w:rsidRPr="009A7ED6">
              <w:t>creemos</w:t>
            </w:r>
            <w:r w:rsidR="002C3F9B">
              <w:t xml:space="preserve">  </w:t>
            </w:r>
            <w:r w:rsidRPr="009A7ED6">
              <w:t>con</w:t>
            </w:r>
            <w:r w:rsidR="002C3F9B">
              <w:t xml:space="preserve">  </w:t>
            </w:r>
            <w:r w:rsidRPr="009A7ED6">
              <w:t>los</w:t>
            </w:r>
            <w:r w:rsidR="002C3F9B">
              <w:t xml:space="preserve">  </w:t>
            </w:r>
            <w:r w:rsidRPr="009A7ED6">
              <w:t>métodos</w:t>
            </w:r>
            <w:r w:rsidR="002C3F9B">
              <w:t xml:space="preserve">  </w:t>
            </w:r>
            <w:r w:rsidRPr="009A7ED6">
              <w:t>para</w:t>
            </w:r>
            <w:r w:rsidR="002C3F9B">
              <w:t xml:space="preserve">  </w:t>
            </w:r>
            <w:r w:rsidRPr="009A7ED6">
              <w:t>crear</w:t>
            </w:r>
            <w:r w:rsidR="002C3F9B">
              <w:t xml:space="preserve">  </w:t>
            </w:r>
            <w:r w:rsidRPr="009A7ED6">
              <w:t>nuevos</w:t>
            </w:r>
            <w:r w:rsidR="002C3F9B">
              <w:t xml:space="preserve">  </w:t>
            </w:r>
            <w:r w:rsidRPr="009A7ED6">
              <w:t>nodos</w:t>
            </w:r>
            <w:r>
              <w:t>.</w:t>
            </w:r>
          </w:p>
        </w:tc>
      </w:tr>
      <w:tr w:rsidR="00EE580B" w14:paraId="7ED12056" w14:textId="77777777" w:rsidTr="00996B1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5DA21593" w14:textId="77777777" w:rsidR="00EE580B" w:rsidRPr="00F406B3" w:rsidRDefault="00EE580B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6242097A" w14:textId="433470F7" w:rsidR="00EE580B" w:rsidRDefault="00EE580B" w:rsidP="006C48B4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node.append</w:t>
            </w:r>
            <w:r w:rsidRPr="00F406B3">
              <w:t>(...nodes</w:t>
            </w:r>
            <w:r w:rsidR="002C3F9B">
              <w:t xml:space="preserve">  </w:t>
            </w:r>
            <w:r w:rsidRPr="00F406B3">
              <w:t>or</w:t>
            </w:r>
            <w:r w:rsidR="002C3F9B">
              <w:t xml:space="preserve">  </w:t>
            </w:r>
            <w:r w:rsidRPr="00F406B3">
              <w:t>strings)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en</w:t>
            </w:r>
            <w:r w:rsidR="002C3F9B">
              <w:t xml:space="preserve">  </w:t>
            </w:r>
            <w:r w:rsidRPr="00F406B3">
              <w:t>node,</w:t>
            </w:r>
            <w:r w:rsidR="002C3F9B">
              <w:t xml:space="preserve">  </w:t>
            </w:r>
            <w:r w:rsidRPr="00F406B3">
              <w:t>al</w:t>
            </w:r>
            <w:r w:rsidR="002C3F9B">
              <w:t xml:space="preserve">  </w:t>
            </w:r>
            <w:r w:rsidRPr="00F406B3">
              <w:t>final</w:t>
            </w:r>
            <w:r>
              <w:t>.</w:t>
            </w:r>
          </w:p>
          <w:p w14:paraId="1A727805" w14:textId="77777777" w:rsidR="00EE580B" w:rsidRPr="004C5071" w:rsidRDefault="00EE580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C507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&lt;script&gt;</w:t>
            </w:r>
          </w:p>
          <w:p w14:paraId="34732478" w14:textId="52C3DEB5" w:rsidR="00EE580B" w:rsidRPr="004C5071" w:rsidRDefault="002C3F9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lastRenderedPageBreak/>
              <w:t xml:space="preserve">    </w:t>
            </w:r>
            <w:r w:rsidR="00EE580B" w:rsidRPr="004C5071">
              <w:rPr>
                <w:rFonts w:ascii="Consolas" w:hAnsi="Consolas" w:cs="Courier New"/>
                <w:color w:val="0000FF"/>
                <w:sz w:val="17"/>
                <w:szCs w:val="17"/>
                <w:lang w:val="en-US"/>
              </w:rPr>
              <w:t>let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EE580B" w:rsidRPr="004C507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div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EE580B" w:rsidRPr="004C507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</w:t>
            </w:r>
            <w:r w:rsidR="00EE580B" w:rsidRPr="004C507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document.createElement(</w:t>
            </w:r>
            <w:r w:rsidR="00EE580B" w:rsidRPr="004C5071">
              <w:rPr>
                <w:rFonts w:ascii="Consolas" w:hAnsi="Consolas" w:cs="Courier New"/>
                <w:color w:val="A31515"/>
                <w:sz w:val="17"/>
                <w:szCs w:val="17"/>
                <w:lang w:val="en-US"/>
              </w:rPr>
              <w:t>'div'</w:t>
            </w:r>
            <w:r w:rsidR="00EE580B" w:rsidRPr="004C507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);</w:t>
            </w:r>
          </w:p>
          <w:p w14:paraId="404AE277" w14:textId="2EDA7DE0" w:rsidR="00EE580B" w:rsidRDefault="002C3F9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   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div.className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"alert"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</w:p>
          <w:p w14:paraId="13DEC507" w14:textId="2DE682D6" w:rsidR="00EE580B" w:rsidRDefault="002C3F9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div.innerHTML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"&lt;strong&gt;¡Hola!&lt;/strong&gt;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Usted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ha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leído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un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importante</w:t>
            </w:r>
            <w:r>
              <w:rPr>
                <w:rFonts w:ascii="Consolas" w:hAnsi="Consolas" w:cs="Courier New"/>
                <w:color w:val="A31515"/>
                <w:sz w:val="17"/>
                <w:szCs w:val="17"/>
              </w:rPr>
              <w:t xml:space="preserve">  </w:t>
            </w:r>
            <w:r w:rsidR="00EE580B">
              <w:rPr>
                <w:rFonts w:ascii="Consolas" w:hAnsi="Consolas" w:cs="Courier New"/>
                <w:color w:val="A31515"/>
                <w:sz w:val="17"/>
                <w:szCs w:val="17"/>
              </w:rPr>
              <w:t>mensaje."</w:t>
            </w:r>
            <w:r w:rsidR="00EE580B">
              <w:rPr>
                <w:rFonts w:ascii="Consolas" w:hAnsi="Consolas" w:cs="Courier New"/>
                <w:color w:val="000000"/>
                <w:sz w:val="17"/>
                <w:szCs w:val="17"/>
              </w:rPr>
              <w:t>;</w:t>
            </w:r>
          </w:p>
          <w:p w14:paraId="64395031" w14:textId="66C8DD4C" w:rsidR="00EE580B" w:rsidRDefault="002C3F9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</w:p>
          <w:p w14:paraId="05C65FEA" w14:textId="1880E7AA" w:rsidR="00EE580B" w:rsidRPr="004C5071" w:rsidRDefault="002C3F9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</w:t>
            </w:r>
            <w:r w:rsidR="00EE580B" w:rsidRPr="004C5071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document.body.append(div);</w:t>
            </w:r>
          </w:p>
          <w:p w14:paraId="265A4E01" w14:textId="77777777" w:rsidR="00EE580B" w:rsidRPr="004C5071" w:rsidRDefault="00EE580B" w:rsidP="006C48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24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4C5071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  <w:p w14:paraId="716F4677" w14:textId="379EB014" w:rsidR="00EE580B" w:rsidRPr="00F406B3" w:rsidRDefault="00EE580B" w:rsidP="006C48B4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node.prepend</w:t>
            </w:r>
            <w:r w:rsidRPr="00F406B3">
              <w:t>(...nodes</w:t>
            </w:r>
            <w:r w:rsidR="002C3F9B">
              <w:t xml:space="preserve">  </w:t>
            </w:r>
            <w:r w:rsidRPr="00F406B3">
              <w:t>or</w:t>
            </w:r>
            <w:r w:rsidR="002C3F9B">
              <w:t xml:space="preserve">  </w:t>
            </w:r>
            <w:r w:rsidRPr="00F406B3">
              <w:t>strings)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en</w:t>
            </w:r>
            <w:r w:rsidR="002C3F9B">
              <w:t xml:space="preserve">  </w:t>
            </w:r>
            <w:r w:rsidRPr="00F406B3">
              <w:t>node,</w:t>
            </w:r>
            <w:r w:rsidR="002C3F9B">
              <w:t xml:space="preserve">  </w:t>
            </w:r>
            <w:r w:rsidRPr="00F406B3">
              <w:t>al</w:t>
            </w:r>
            <w:r w:rsidR="002C3F9B">
              <w:t xml:space="preserve">  </w:t>
            </w:r>
            <w:r w:rsidRPr="00F406B3">
              <w:t>principio</w:t>
            </w:r>
          </w:p>
          <w:p w14:paraId="54EF35B8" w14:textId="31AD1516" w:rsidR="00EE580B" w:rsidRPr="00F406B3" w:rsidRDefault="00EE580B" w:rsidP="006C48B4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node.before</w:t>
            </w:r>
            <w:r w:rsidRPr="00F406B3">
              <w:t>(...nodes</w:t>
            </w:r>
            <w:r w:rsidR="002C3F9B">
              <w:t xml:space="preserve">  </w:t>
            </w:r>
            <w:r w:rsidRPr="00F406B3">
              <w:t>or</w:t>
            </w:r>
            <w:r w:rsidR="002C3F9B">
              <w:t xml:space="preserve">  </w:t>
            </w:r>
            <w:r w:rsidRPr="00F406B3">
              <w:t>strings)</w:t>
            </w:r>
            <w:r w:rsidR="002C3F9B">
              <w:t xml:space="preserve">  </w:t>
            </w:r>
            <w:r w:rsidRPr="00F406B3">
              <w:t>–-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inmediatamente</w:t>
            </w:r>
            <w:r w:rsidR="002C3F9B">
              <w:t xml:space="preserve">  </w:t>
            </w:r>
            <w:r w:rsidRPr="00F406B3">
              <w:t>antes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node</w:t>
            </w:r>
          </w:p>
          <w:p w14:paraId="77ECC2A9" w14:textId="0016F291" w:rsidR="00EE580B" w:rsidRPr="00F406B3" w:rsidRDefault="00EE580B" w:rsidP="006C48B4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node.after</w:t>
            </w:r>
            <w:r w:rsidRPr="00F406B3">
              <w:t>(...nodes</w:t>
            </w:r>
            <w:r w:rsidR="002C3F9B">
              <w:t xml:space="preserve">  </w:t>
            </w:r>
            <w:r w:rsidRPr="00F406B3">
              <w:t>or</w:t>
            </w:r>
            <w:r w:rsidR="002C3F9B">
              <w:t xml:space="preserve">  </w:t>
            </w:r>
            <w:r w:rsidRPr="00F406B3">
              <w:t>strings)</w:t>
            </w:r>
            <w:r w:rsidR="002C3F9B">
              <w:t xml:space="preserve">  </w:t>
            </w:r>
            <w:r w:rsidRPr="00F406B3">
              <w:t>–-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inmediatamente</w:t>
            </w:r>
            <w:r w:rsidR="002C3F9B">
              <w:t xml:space="preserve">  </w:t>
            </w:r>
            <w:r w:rsidRPr="00F406B3">
              <w:t>después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node</w:t>
            </w:r>
          </w:p>
          <w:p w14:paraId="50F4C009" w14:textId="62FADE7A" w:rsidR="00EE580B" w:rsidRPr="00F406B3" w:rsidRDefault="00EE580B" w:rsidP="006C48B4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06B3">
              <w:rPr>
                <w:b/>
                <w:bCs/>
                <w:lang w:val="en-US"/>
              </w:rPr>
              <w:t>node.replaceWith</w:t>
            </w:r>
            <w:r w:rsidRPr="00F406B3">
              <w:rPr>
                <w:lang w:val="en-US"/>
              </w:rPr>
              <w:t>(...nodes</w:t>
            </w:r>
            <w:r w:rsidR="002C3F9B">
              <w:rPr>
                <w:lang w:val="en-US"/>
              </w:rPr>
              <w:t xml:space="preserve">  </w:t>
            </w:r>
            <w:r w:rsidRPr="00F406B3">
              <w:rPr>
                <w:lang w:val="en-US"/>
              </w:rPr>
              <w:t>or</w:t>
            </w:r>
            <w:r w:rsidR="002C3F9B">
              <w:rPr>
                <w:lang w:val="en-US"/>
              </w:rPr>
              <w:t xml:space="preserve">  </w:t>
            </w:r>
            <w:r w:rsidRPr="00F406B3">
              <w:rPr>
                <w:lang w:val="en-US"/>
              </w:rPr>
              <w:t>strings)</w:t>
            </w:r>
            <w:r w:rsidR="002C3F9B">
              <w:rPr>
                <w:lang w:val="en-US"/>
              </w:rPr>
              <w:t xml:space="preserve">  </w:t>
            </w:r>
            <w:r w:rsidRPr="00F406B3">
              <w:rPr>
                <w:lang w:val="en-US"/>
              </w:rPr>
              <w:t>–-</w:t>
            </w:r>
            <w:r w:rsidR="002C3F9B">
              <w:rPr>
                <w:lang w:val="en-US"/>
              </w:rPr>
              <w:t xml:space="preserve">  </w:t>
            </w:r>
            <w:r w:rsidRPr="00F406B3">
              <w:rPr>
                <w:lang w:val="en-US"/>
              </w:rPr>
              <w:t>reemplaza</w:t>
            </w:r>
            <w:r w:rsidR="002C3F9B">
              <w:rPr>
                <w:lang w:val="en-US"/>
              </w:rPr>
              <w:t xml:space="preserve">  </w:t>
            </w:r>
            <w:r w:rsidRPr="00F406B3">
              <w:rPr>
                <w:lang w:val="en-US"/>
              </w:rPr>
              <w:t>node</w:t>
            </w:r>
          </w:p>
          <w:p w14:paraId="2E228EE8" w14:textId="7EFB8671" w:rsidR="00EE580B" w:rsidRDefault="00EE580B" w:rsidP="006C48B4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node.remove()</w:t>
            </w:r>
            <w:r w:rsidR="002C3F9B">
              <w:t xml:space="preserve">  </w:t>
            </w:r>
            <w:r w:rsidRPr="00F406B3">
              <w:t>–-</w:t>
            </w:r>
            <w:r w:rsidR="002C3F9B">
              <w:t xml:space="preserve">  </w:t>
            </w:r>
            <w:r w:rsidRPr="00F406B3">
              <w:t>quita</w:t>
            </w:r>
            <w:r w:rsidR="002C3F9B">
              <w:t xml:space="preserve">  </w:t>
            </w:r>
            <w:r w:rsidRPr="00F406B3">
              <w:t>el</w:t>
            </w:r>
            <w:r w:rsidR="002C3F9B">
              <w:t xml:space="preserve">  </w:t>
            </w:r>
            <w:r w:rsidRPr="00F406B3">
              <w:t>node.</w:t>
            </w:r>
          </w:p>
        </w:tc>
      </w:tr>
      <w:tr w:rsidR="00EE580B" w14:paraId="2D68EBDE" w14:textId="77777777" w:rsidTr="00EE580B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17C6EF6F" w14:textId="77777777" w:rsidR="00EE580B" w:rsidRPr="00F406B3" w:rsidRDefault="00EE580B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5ED73517" w14:textId="4296B33F" w:rsidR="00EE580B" w:rsidRDefault="00EE580B" w:rsidP="006C4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Los</w:t>
            </w:r>
            <w:r w:rsidR="002C3F9B">
              <w:t xml:space="preserve">  </w:t>
            </w:r>
            <w:r w:rsidRPr="00F406B3">
              <w:rPr>
                <w:b/>
                <w:bCs/>
              </w:rPr>
              <w:t>strings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texto</w:t>
            </w:r>
            <w:r w:rsidR="002C3F9B">
              <w:t xml:space="preserve">  </w:t>
            </w:r>
            <w:r w:rsidRPr="00F406B3">
              <w:t>son</w:t>
            </w:r>
            <w:r w:rsidR="002C3F9B">
              <w:t xml:space="preserve">  </w:t>
            </w:r>
            <w:r w:rsidRPr="00F406B3">
              <w:rPr>
                <w:b/>
                <w:bCs/>
              </w:rPr>
              <w:t>insertados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“como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texto”</w:t>
            </w:r>
            <w:r w:rsidRPr="00F406B3">
              <w:t>.</w:t>
            </w:r>
            <w:r w:rsidR="002C3F9B">
              <w:t xml:space="preserve">  </w:t>
            </w:r>
            <w:r>
              <w:t>Esto</w:t>
            </w:r>
            <w:r w:rsidR="002C3F9B">
              <w:t xml:space="preserve">  </w:t>
            </w:r>
            <w:r>
              <w:t>es:</w:t>
            </w:r>
            <w:r w:rsidR="002C3F9B">
              <w:t xml:space="preserve">  </w:t>
            </w:r>
            <w:r w:rsidRPr="009A7ED6">
              <w:t>no</w:t>
            </w:r>
            <w:r w:rsidR="002C3F9B">
              <w:t xml:space="preserve">  </w:t>
            </w:r>
            <w:r w:rsidRPr="009A7ED6">
              <w:t>podremos</w:t>
            </w:r>
            <w:r w:rsidR="002C3F9B">
              <w:t xml:space="preserve">  </w:t>
            </w:r>
            <w:r w:rsidRPr="009A7ED6">
              <w:t>insertar</w:t>
            </w:r>
            <w:r w:rsidR="002C3F9B">
              <w:t xml:space="preserve">  </w:t>
            </w:r>
            <w:r w:rsidRPr="009A7ED6">
              <w:t>código</w:t>
            </w:r>
            <w:r w:rsidR="002C3F9B">
              <w:t xml:space="preserve">  </w:t>
            </w:r>
            <w:r w:rsidRPr="009A7ED6">
              <w:t>directamente</w:t>
            </w:r>
            <w:r>
              <w:t>.</w:t>
            </w:r>
          </w:p>
          <w:p w14:paraId="45DC3EFB" w14:textId="3233D087" w:rsidR="00EE580B" w:rsidRPr="00F406B3" w:rsidRDefault="00EE580B" w:rsidP="006C4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96F28">
              <w:rPr>
                <w:b/>
                <w:bCs/>
                <w:u w:val="single"/>
              </w:rPr>
              <w:t>Por</w:t>
            </w:r>
            <w:r w:rsidR="002C3F9B">
              <w:rPr>
                <w:b/>
                <w:bCs/>
                <w:u w:val="single"/>
              </w:rPr>
              <w:t xml:space="preserve">  </w:t>
            </w:r>
            <w:r w:rsidRPr="00B96F28">
              <w:rPr>
                <w:b/>
                <w:bCs/>
                <w:u w:val="single"/>
              </w:rPr>
              <w:t>ejemplo</w:t>
            </w:r>
            <w:r>
              <w:t>:</w:t>
            </w:r>
            <w:r w:rsidR="002C3F9B">
              <w:t xml:space="preserve">  </w:t>
            </w:r>
            <w:r>
              <w:t>mediante:</w:t>
            </w:r>
            <w:r w:rsidR="002C3F9B">
              <w:t xml:space="preserve">  </w:t>
            </w:r>
            <w:r w:rsidRPr="005D7E24">
              <w:t>div.before('&lt;p&gt;Hola&lt;/p&gt;',</w:t>
            </w:r>
            <w:r w:rsidR="002C3F9B">
              <w:t xml:space="preserve">  </w:t>
            </w:r>
            <w:r w:rsidRPr="005D7E24">
              <w:t>document.createElement('hr'))</w:t>
            </w:r>
            <w:r>
              <w:t>.</w:t>
            </w:r>
          </w:p>
        </w:tc>
      </w:tr>
      <w:tr w:rsidR="00EE580B" w:rsidRPr="00755B81" w14:paraId="09C01C37" w14:textId="77777777" w:rsidTr="005864C1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7B602CB1" w14:textId="77777777" w:rsidR="00EE580B" w:rsidRPr="00F406B3" w:rsidRDefault="00EE580B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1350A45E" w14:textId="5FD6A0EE" w:rsidR="00EE580B" w:rsidRDefault="002D09CF" w:rsidP="006C48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D09CF">
              <w:rPr>
                <w:b/>
                <w:bCs/>
              </w:rPr>
              <w:t>Todos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los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métodos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inserción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automáticamente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quitan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nodo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del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lugar</w:t>
            </w:r>
            <w:r w:rsidR="002C3F9B">
              <w:rPr>
                <w:b/>
                <w:bCs/>
              </w:rPr>
              <w:t xml:space="preserve"> </w:t>
            </w:r>
            <w:r w:rsidRPr="002D09CF">
              <w:rPr>
                <w:b/>
                <w:bCs/>
              </w:rPr>
              <w:t>viejo.</w:t>
            </w:r>
          </w:p>
          <w:p w14:paraId="36AF5E1A" w14:textId="45A2F0BC" w:rsidR="002D09CF" w:rsidRPr="002D09CF" w:rsidRDefault="002D09C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D09CF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&lt;div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r w:rsidRPr="002D09CF">
              <w:rPr>
                <w:rFonts w:ascii="Consolas" w:hAnsi="Consolas" w:cs="Courier New"/>
                <w:sz w:val="17"/>
                <w:szCs w:val="17"/>
                <w:lang w:val="en-US"/>
              </w:rPr>
              <w:t>id</w:t>
            </w:r>
            <w:r w:rsidRPr="002D09C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=</w:t>
            </w:r>
            <w:r w:rsidRPr="002D09CF">
              <w:rPr>
                <w:rFonts w:ascii="Consolas" w:hAnsi="Consolas" w:cs="Courier New"/>
                <w:sz w:val="17"/>
                <w:szCs w:val="17"/>
                <w:lang w:val="en-US"/>
              </w:rPr>
              <w:t>"first"</w:t>
            </w:r>
            <w:r w:rsidRPr="002D09CF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&gt;</w:t>
            </w:r>
            <w:r w:rsidRPr="002D09C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Primero</w:t>
            </w:r>
            <w:r w:rsidRPr="002D09CF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&lt;/div&gt;</w:t>
            </w:r>
          </w:p>
          <w:p w14:paraId="00B9CA8A" w14:textId="19CA7991" w:rsidR="002D09CF" w:rsidRDefault="002D09C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&lt;div</w:t>
            </w:r>
            <w:r w:rsidR="002C3F9B"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</w:t>
            </w:r>
            <w:r>
              <w:rPr>
                <w:rFonts w:ascii="Consolas" w:hAnsi="Consolas" w:cs="Courier New"/>
                <w:sz w:val="17"/>
                <w:szCs w:val="17"/>
              </w:rPr>
              <w:t>id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=</w:t>
            </w:r>
            <w:r>
              <w:rPr>
                <w:rFonts w:ascii="Consolas" w:hAnsi="Consolas" w:cs="Courier New"/>
                <w:sz w:val="17"/>
                <w:szCs w:val="17"/>
              </w:rPr>
              <w:t>"second"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&gt;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Segundo</w:t>
            </w: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&lt;/div&gt;</w:t>
            </w:r>
          </w:p>
          <w:p w14:paraId="729BC15C" w14:textId="77777777" w:rsidR="002D09CF" w:rsidRDefault="002D09C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2B91AF"/>
                <w:sz w:val="17"/>
                <w:szCs w:val="17"/>
              </w:rPr>
              <w:t>&lt;script&gt;</w:t>
            </w:r>
          </w:p>
          <w:p w14:paraId="5C55CD39" w14:textId="7CD6446F" w:rsidR="002D09CF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no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hay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necesidad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de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llamar</w:t>
            </w:r>
            <w:r>
              <w:rPr>
                <w:rFonts w:ascii="Consolas" w:hAnsi="Consolas" w:cs="Courier New"/>
                <w:color w:val="008000"/>
                <w:sz w:val="17"/>
                <w:szCs w:val="17"/>
              </w:rPr>
              <w:t xml:space="preserve"> </w:t>
            </w:r>
            <w:r w:rsidR="002D09CF">
              <w:rPr>
                <w:rFonts w:ascii="Consolas" w:hAnsi="Consolas" w:cs="Courier New"/>
                <w:color w:val="008000"/>
                <w:sz w:val="17"/>
                <w:szCs w:val="17"/>
              </w:rPr>
              <w:t>"remove"</w:t>
            </w:r>
          </w:p>
          <w:p w14:paraId="62AEF12D" w14:textId="0BD3958B" w:rsidR="002D09CF" w:rsidRPr="002D09CF" w:rsidRDefault="002C3F9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</w:t>
            </w:r>
            <w:r w:rsidR="002D09CF" w:rsidRPr="002D09CF"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>second.after(first);</w:t>
            </w:r>
            <w:r>
              <w:rPr>
                <w:rFonts w:ascii="Consolas" w:hAnsi="Consolas" w:cs="Courier New"/>
                <w:color w:val="000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//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toma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#second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y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después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inserta</w:t>
            </w:r>
            <w:r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 xml:space="preserve"> </w:t>
            </w:r>
            <w:r w:rsidR="002D09CF" w:rsidRPr="002D09CF">
              <w:rPr>
                <w:rFonts w:ascii="Consolas" w:hAnsi="Consolas" w:cs="Courier New"/>
                <w:color w:val="008000"/>
                <w:sz w:val="17"/>
                <w:szCs w:val="17"/>
                <w:lang w:val="en-US"/>
              </w:rPr>
              <w:t>#first</w:t>
            </w:r>
          </w:p>
          <w:p w14:paraId="339F850D" w14:textId="565A82A4" w:rsidR="002D09CF" w:rsidRPr="002D09CF" w:rsidRDefault="002D09CF" w:rsidP="002D09C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3283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17"/>
                <w:szCs w:val="17"/>
                <w:lang w:val="en-US"/>
              </w:rPr>
            </w:pPr>
            <w:r w:rsidRPr="002D09CF">
              <w:rPr>
                <w:rFonts w:ascii="Consolas" w:hAnsi="Consolas" w:cs="Courier New"/>
                <w:color w:val="2B91AF"/>
                <w:sz w:val="17"/>
                <w:szCs w:val="17"/>
                <w:lang w:val="en-US"/>
              </w:rPr>
              <w:t>&lt;/script&gt;</w:t>
            </w:r>
          </w:p>
        </w:tc>
      </w:tr>
      <w:tr w:rsidR="007E25C3" w14:paraId="75A1CE42" w14:textId="77777777" w:rsidTr="003A4A5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 w:val="restart"/>
          </w:tcPr>
          <w:p w14:paraId="77A19B8F" w14:textId="12F1D012" w:rsidR="007E25C3" w:rsidRPr="00F26A46" w:rsidRDefault="00F26A46" w:rsidP="00D46EAE">
            <w:r>
              <w:t>Inserción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eliminación</w:t>
            </w:r>
            <w:r w:rsidRPr="00BF3419">
              <w:rPr>
                <w:b w:val="0"/>
                <w:bCs w:val="0"/>
              </w:rPr>
              <w:t>:</w:t>
            </w:r>
            <w:r w:rsidR="002C3F9B">
              <w:rPr>
                <w:b w:val="0"/>
                <w:bCs w:val="0"/>
              </w:rPr>
              <w:t xml:space="preserve">  </w:t>
            </w:r>
            <w:r w:rsidR="007E25C3" w:rsidRPr="00BF3419">
              <w:rPr>
                <w:b w:val="0"/>
                <w:bCs w:val="0"/>
              </w:rPr>
              <w:t>M</w:t>
            </w:r>
            <w:r w:rsidR="007E25C3" w:rsidRPr="00F406B3">
              <w:rPr>
                <w:b w:val="0"/>
                <w:bCs w:val="0"/>
              </w:rPr>
              <w:t>étodos</w:t>
            </w:r>
            <w:r w:rsidR="002C3F9B">
              <w:rPr>
                <w:b w:val="0"/>
                <w:bCs w:val="0"/>
              </w:rPr>
              <w:t xml:space="preserve">  </w:t>
            </w:r>
            <w:r w:rsidR="007E25C3" w:rsidRPr="00F406B3">
              <w:rPr>
                <w:b w:val="0"/>
                <w:bCs w:val="0"/>
              </w:rPr>
              <w:t>“de</w:t>
            </w:r>
            <w:r w:rsidR="002C3F9B">
              <w:rPr>
                <w:b w:val="0"/>
                <w:bCs w:val="0"/>
              </w:rPr>
              <w:t xml:space="preserve">  </w:t>
            </w:r>
            <w:r w:rsidR="007E25C3" w:rsidRPr="00F406B3">
              <w:rPr>
                <w:b w:val="0"/>
                <w:bCs w:val="0"/>
              </w:rPr>
              <w:t>vieja</w:t>
            </w:r>
            <w:r w:rsidR="002C3F9B">
              <w:rPr>
                <w:b w:val="0"/>
                <w:bCs w:val="0"/>
              </w:rPr>
              <w:t xml:space="preserve">  </w:t>
            </w:r>
            <w:r w:rsidR="007E25C3" w:rsidRPr="00F406B3">
              <w:rPr>
                <w:b w:val="0"/>
                <w:bCs w:val="0"/>
              </w:rPr>
              <w:t>escuela”</w:t>
            </w:r>
          </w:p>
        </w:tc>
        <w:tc>
          <w:tcPr>
            <w:tcW w:w="6118" w:type="dxa"/>
          </w:tcPr>
          <w:p w14:paraId="0DD9BFDA" w14:textId="4BA0B8A4" w:rsidR="007E25C3" w:rsidRPr="00F26A46" w:rsidRDefault="00F26A46" w:rsidP="00F26A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Todos</w:t>
            </w:r>
            <w:r w:rsidR="002C3F9B">
              <w:t xml:space="preserve"> </w:t>
            </w:r>
            <w:r w:rsidRPr="00F406B3">
              <w:t>estos</w:t>
            </w:r>
            <w:r w:rsidR="002C3F9B">
              <w:t xml:space="preserve"> </w:t>
            </w:r>
            <w:r w:rsidRPr="00F406B3">
              <w:t>métodos</w:t>
            </w:r>
            <w:r w:rsidR="002C3F9B">
              <w:t xml:space="preserve"> </w:t>
            </w:r>
            <w:r w:rsidRPr="00F406B3">
              <w:rPr>
                <w:b/>
                <w:bCs/>
              </w:rPr>
              <w:t>devuelven</w:t>
            </w:r>
            <w:r w:rsidR="002C3F9B">
              <w:rPr>
                <w:b/>
                <w:bCs/>
              </w:rPr>
              <w:t xml:space="preserve"> </w:t>
            </w:r>
            <w:r w:rsidR="00EC3293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</w:t>
            </w:r>
            <w:r w:rsidRPr="00F406B3">
              <w:rPr>
                <w:b/>
                <w:bCs/>
              </w:rPr>
              <w:t>node</w:t>
            </w:r>
            <w:r w:rsidR="002C3F9B">
              <w:rPr>
                <w:b/>
                <w:bCs/>
              </w:rPr>
              <w:t xml:space="preserve"> </w:t>
            </w:r>
            <w:r w:rsidR="00EC3293">
              <w:t>insertado/quitado</w:t>
            </w:r>
            <w:r>
              <w:t>.</w:t>
            </w:r>
            <w:r w:rsidR="002C3F9B">
              <w:t xml:space="preserve"> </w:t>
            </w:r>
            <w:r w:rsidR="008C36EA" w:rsidRPr="008C36EA">
              <w:t>Pero</w:t>
            </w:r>
            <w:r w:rsidR="002C3F9B">
              <w:t xml:space="preserve"> </w:t>
            </w:r>
            <w:r w:rsidR="008C36EA" w:rsidRPr="008C36EA">
              <w:t>lo</w:t>
            </w:r>
            <w:r w:rsidR="002C3F9B">
              <w:t xml:space="preserve"> </w:t>
            </w:r>
            <w:r w:rsidR="008C36EA" w:rsidRPr="008C36EA">
              <w:t>usual</w:t>
            </w:r>
            <w:r w:rsidR="002C3F9B">
              <w:t xml:space="preserve"> </w:t>
            </w:r>
            <w:r w:rsidR="008C36EA" w:rsidRPr="008C36EA">
              <w:t>es</w:t>
            </w:r>
            <w:r w:rsidR="002C3F9B">
              <w:t xml:space="preserve"> </w:t>
            </w:r>
            <w:r w:rsidR="008C36EA" w:rsidRPr="008C36EA">
              <w:t>que</w:t>
            </w:r>
            <w:r w:rsidR="002C3F9B">
              <w:t xml:space="preserve"> </w:t>
            </w:r>
            <w:r w:rsidR="008C36EA" w:rsidRPr="008C36EA">
              <w:t>el</w:t>
            </w:r>
            <w:r w:rsidR="002C3F9B">
              <w:t xml:space="preserve"> </w:t>
            </w:r>
            <w:r w:rsidR="008C36EA" w:rsidRPr="008C36EA">
              <w:t>valor</w:t>
            </w:r>
            <w:r w:rsidR="002C3F9B">
              <w:t xml:space="preserve"> </w:t>
            </w:r>
            <w:r w:rsidR="008C36EA" w:rsidRPr="008C36EA">
              <w:t>no</w:t>
            </w:r>
            <w:r w:rsidR="002C3F9B">
              <w:t xml:space="preserve"> </w:t>
            </w:r>
            <w:r w:rsidR="008C36EA" w:rsidRPr="008C36EA">
              <w:t>se</w:t>
            </w:r>
            <w:r w:rsidR="002C3F9B">
              <w:t xml:space="preserve"> </w:t>
            </w:r>
            <w:r w:rsidR="008C36EA" w:rsidRPr="008C36EA">
              <w:t>use</w:t>
            </w:r>
            <w:r w:rsidR="002C3F9B">
              <w:t xml:space="preserve"> </w:t>
            </w:r>
            <w:r w:rsidR="008C36EA" w:rsidRPr="008C36EA">
              <w:t>y</w:t>
            </w:r>
            <w:r w:rsidR="002C3F9B">
              <w:t xml:space="preserve"> </w:t>
            </w:r>
            <w:r w:rsidR="008C36EA" w:rsidRPr="008C36EA">
              <w:t>solo</w:t>
            </w:r>
            <w:r w:rsidR="002C3F9B">
              <w:t xml:space="preserve"> </w:t>
            </w:r>
            <w:r w:rsidR="008C36EA" w:rsidRPr="008C36EA">
              <w:t>ejecutemos</w:t>
            </w:r>
            <w:r w:rsidR="002C3F9B">
              <w:t xml:space="preserve"> </w:t>
            </w:r>
            <w:r w:rsidR="008C36EA" w:rsidRPr="008C36EA">
              <w:t>el</w:t>
            </w:r>
            <w:r w:rsidR="002C3F9B">
              <w:t xml:space="preserve"> </w:t>
            </w:r>
            <w:r w:rsidR="008C36EA" w:rsidRPr="008C36EA">
              <w:t>método.</w:t>
            </w:r>
            <w:r w:rsidR="00E2738E">
              <w:t xml:space="preserve"> </w:t>
            </w:r>
            <w:r w:rsidR="009E2628" w:rsidRPr="00E2738E">
              <w:rPr>
                <w:b/>
                <w:bCs/>
              </w:rPr>
              <w:t>No hay razón para usarlos estos días</w:t>
            </w:r>
            <w:r w:rsidR="009E2628" w:rsidRPr="009E2628">
              <w:t>, ya que los métodos modernos como</w:t>
            </w:r>
            <w:r w:rsidR="009E2628">
              <w:t xml:space="preserve"> </w:t>
            </w:r>
            <w:r w:rsidR="009E2628" w:rsidRPr="009E2628">
              <w:t>append,</w:t>
            </w:r>
            <w:r w:rsidR="009E2628">
              <w:t xml:space="preserve"> </w:t>
            </w:r>
            <w:r w:rsidR="009E2628" w:rsidRPr="009E2628">
              <w:t>prepend,</w:t>
            </w:r>
            <w:r w:rsidR="009E2628">
              <w:t xml:space="preserve"> </w:t>
            </w:r>
            <w:r w:rsidR="009E2628" w:rsidRPr="009E2628">
              <w:t>before,</w:t>
            </w:r>
            <w:r w:rsidR="009E2628">
              <w:t xml:space="preserve"> </w:t>
            </w:r>
            <w:r w:rsidR="009E2628" w:rsidRPr="009E2628">
              <w:t>after,</w:t>
            </w:r>
            <w:r w:rsidR="009E2628">
              <w:t xml:space="preserve"> </w:t>
            </w:r>
            <w:r w:rsidR="009E2628" w:rsidRPr="009E2628">
              <w:t>remove,</w:t>
            </w:r>
            <w:r w:rsidR="009E2628">
              <w:t xml:space="preserve"> </w:t>
            </w:r>
            <w:r w:rsidR="009E2628" w:rsidRPr="009E2628">
              <w:t>replaceWith, son más flexibles.</w:t>
            </w:r>
          </w:p>
        </w:tc>
      </w:tr>
      <w:tr w:rsidR="007E25C3" w14:paraId="0B62A0B1" w14:textId="77777777" w:rsidTr="003A4A5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10B57395" w14:textId="77777777" w:rsidR="007E25C3" w:rsidRDefault="007E25C3" w:rsidP="00D46EAE">
            <w:pPr>
              <w:rPr>
                <w:b w:val="0"/>
                <w:bCs w:val="0"/>
              </w:rPr>
            </w:pPr>
          </w:p>
        </w:tc>
        <w:tc>
          <w:tcPr>
            <w:tcW w:w="6118" w:type="dxa"/>
          </w:tcPr>
          <w:p w14:paraId="4E853024" w14:textId="15046B2D" w:rsidR="007E25C3" w:rsidRPr="00F406B3" w:rsidRDefault="007E25C3" w:rsidP="00F26A4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parent.appendChild</w:t>
            </w:r>
            <w:r w:rsidRPr="00F406B3">
              <w:t>(node)</w:t>
            </w:r>
            <w:r w:rsidR="0013725E">
              <w:t>:</w:t>
            </w:r>
            <w:r w:rsidR="002C3F9B">
              <w:t xml:space="preserve"> </w:t>
            </w:r>
            <w:r w:rsidR="0013725E" w:rsidRPr="0013725E">
              <w:t>Añade</w:t>
            </w:r>
            <w:r w:rsidR="002C3F9B">
              <w:t xml:space="preserve"> </w:t>
            </w:r>
            <w:r w:rsidR="0013725E" w:rsidRPr="0013725E">
              <w:t>node</w:t>
            </w:r>
            <w:r w:rsidR="002C3F9B">
              <w:t xml:space="preserve"> </w:t>
            </w:r>
            <w:r w:rsidR="0013725E" w:rsidRPr="0013725E">
              <w:t>como</w:t>
            </w:r>
            <w:r w:rsidR="002C3F9B">
              <w:t xml:space="preserve"> </w:t>
            </w:r>
            <w:r w:rsidR="0013725E" w:rsidRPr="0013725E">
              <w:t>último</w:t>
            </w:r>
            <w:r w:rsidR="002C3F9B">
              <w:t xml:space="preserve"> </w:t>
            </w:r>
            <w:r w:rsidR="0013725E" w:rsidRPr="0013725E">
              <w:t>hijo</w:t>
            </w:r>
            <w:r w:rsidR="002C3F9B">
              <w:t xml:space="preserve"> </w:t>
            </w:r>
            <w:r w:rsidR="0013725E" w:rsidRPr="0013725E">
              <w:t>de</w:t>
            </w:r>
            <w:r w:rsidR="002C3F9B">
              <w:t xml:space="preserve"> </w:t>
            </w:r>
            <w:r w:rsidR="0013725E" w:rsidRPr="0013725E">
              <w:t>parentElem</w:t>
            </w:r>
          </w:p>
          <w:p w14:paraId="6694A82C" w14:textId="38789816" w:rsidR="007E25C3" w:rsidRPr="00F406B3" w:rsidRDefault="007E25C3" w:rsidP="00F26A4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parent.insertBefore</w:t>
            </w:r>
            <w:r w:rsidRPr="00F406B3">
              <w:t>(node,</w:t>
            </w:r>
            <w:r w:rsidR="002C3F9B">
              <w:t xml:space="preserve">  </w:t>
            </w:r>
            <w:r w:rsidRPr="00F406B3">
              <w:t>nextSibling)</w:t>
            </w:r>
            <w:r w:rsidR="00E447F0">
              <w:t>:</w:t>
            </w:r>
            <w:r w:rsidR="002C3F9B">
              <w:t xml:space="preserve"> </w:t>
            </w:r>
            <w:r w:rsidR="0013725E" w:rsidRPr="0013725E">
              <w:t>Inserta</w:t>
            </w:r>
            <w:r w:rsidR="002C3F9B">
              <w:t xml:space="preserve"> </w:t>
            </w:r>
            <w:r w:rsidR="0013725E" w:rsidRPr="0013725E">
              <w:t>node</w:t>
            </w:r>
            <w:r w:rsidR="002C3F9B">
              <w:t xml:space="preserve"> </w:t>
            </w:r>
            <w:r w:rsidR="0013725E" w:rsidRPr="0013725E">
              <w:t>antes</w:t>
            </w:r>
            <w:r w:rsidR="002C3F9B">
              <w:t xml:space="preserve"> </w:t>
            </w:r>
            <w:r w:rsidR="0013725E" w:rsidRPr="0013725E">
              <w:t>de</w:t>
            </w:r>
            <w:r w:rsidR="002C3F9B">
              <w:t xml:space="preserve"> </w:t>
            </w:r>
            <w:r w:rsidR="0013725E" w:rsidRPr="0013725E">
              <w:t>nextSibling</w:t>
            </w:r>
            <w:r w:rsidR="002C3F9B">
              <w:t xml:space="preserve"> </w:t>
            </w:r>
            <w:r w:rsidR="0013725E" w:rsidRPr="0013725E">
              <w:t>dentro</w:t>
            </w:r>
            <w:r w:rsidR="002C3F9B">
              <w:t xml:space="preserve"> </w:t>
            </w:r>
            <w:r w:rsidR="0013725E" w:rsidRPr="0013725E">
              <w:t>de</w:t>
            </w:r>
            <w:r w:rsidR="002C3F9B">
              <w:t xml:space="preserve"> </w:t>
            </w:r>
            <w:r w:rsidR="0013725E" w:rsidRPr="0013725E">
              <w:t>parentElem.</w:t>
            </w:r>
          </w:p>
          <w:p w14:paraId="70048AAE" w14:textId="73B21F55" w:rsidR="007E25C3" w:rsidRPr="00F406B3" w:rsidRDefault="007E25C3" w:rsidP="00F26A4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parent.removeChild</w:t>
            </w:r>
            <w:r w:rsidRPr="00F406B3">
              <w:t>(node)</w:t>
            </w:r>
            <w:r w:rsidR="00B81365">
              <w:t>:</w:t>
            </w:r>
            <w:r w:rsidR="002C3F9B">
              <w:t xml:space="preserve"> </w:t>
            </w:r>
            <w:r w:rsidR="00B81365">
              <w:t>r</w:t>
            </w:r>
            <w:r w:rsidR="00B81365" w:rsidRPr="00B81365">
              <w:t>eemplaza</w:t>
            </w:r>
            <w:r w:rsidR="002C3F9B">
              <w:t xml:space="preserve"> </w:t>
            </w:r>
            <w:r w:rsidR="00B81365" w:rsidRPr="00B81365">
              <w:t>oldChild</w:t>
            </w:r>
            <w:r w:rsidR="002C3F9B">
              <w:t xml:space="preserve"> </w:t>
            </w:r>
            <w:r w:rsidR="00B81365" w:rsidRPr="00B81365">
              <w:t>con</w:t>
            </w:r>
            <w:r w:rsidR="002C3F9B">
              <w:t xml:space="preserve"> </w:t>
            </w:r>
            <w:r w:rsidR="00B81365" w:rsidRPr="00B81365">
              <w:t>node</w:t>
            </w:r>
            <w:r w:rsidR="002C3F9B">
              <w:t xml:space="preserve"> </w:t>
            </w:r>
            <w:r w:rsidR="00B81365" w:rsidRPr="00B81365">
              <w:t>entre</w:t>
            </w:r>
            <w:r w:rsidR="002C3F9B">
              <w:t xml:space="preserve"> </w:t>
            </w:r>
            <w:r w:rsidR="00B81365" w:rsidRPr="00B81365">
              <w:t>los</w:t>
            </w:r>
            <w:r w:rsidR="002C3F9B">
              <w:t xml:space="preserve"> </w:t>
            </w:r>
            <w:r w:rsidR="00B81365" w:rsidRPr="00B81365">
              <w:t>hijos</w:t>
            </w:r>
            <w:r w:rsidR="002C3F9B">
              <w:t xml:space="preserve"> </w:t>
            </w:r>
            <w:r w:rsidR="00B81365" w:rsidRPr="00B81365">
              <w:t>de</w:t>
            </w:r>
            <w:r w:rsidR="002C3F9B">
              <w:t xml:space="preserve"> </w:t>
            </w:r>
            <w:r w:rsidR="00B81365" w:rsidRPr="00B81365">
              <w:t>parentElem</w:t>
            </w:r>
          </w:p>
          <w:p w14:paraId="1C1FCF5B" w14:textId="7C3FD63A" w:rsidR="007E25C3" w:rsidRDefault="007E25C3" w:rsidP="00F26A4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parent.replaceChild</w:t>
            </w:r>
            <w:r w:rsidRPr="00F406B3">
              <w:t>(newElem,</w:t>
            </w:r>
            <w:r w:rsidR="002C3F9B">
              <w:t xml:space="preserve">  </w:t>
            </w:r>
            <w:r w:rsidRPr="00F406B3">
              <w:t>node)</w:t>
            </w:r>
            <w:r w:rsidR="008F30C8">
              <w:t>:</w:t>
            </w:r>
            <w:r w:rsidR="002C3F9B">
              <w:t xml:space="preserve"> </w:t>
            </w:r>
            <w:r w:rsidR="002E0D0C">
              <w:t>q</w:t>
            </w:r>
            <w:r w:rsidR="008F30C8" w:rsidRPr="008F30C8">
              <w:t>uita</w:t>
            </w:r>
            <w:r w:rsidR="002C3F9B">
              <w:t xml:space="preserve"> </w:t>
            </w:r>
            <w:r w:rsidR="008F30C8" w:rsidRPr="008F30C8">
              <w:t>node</w:t>
            </w:r>
            <w:r w:rsidR="002C3F9B">
              <w:t xml:space="preserve"> </w:t>
            </w:r>
            <w:r w:rsidR="008F30C8" w:rsidRPr="008F30C8">
              <w:t>de</w:t>
            </w:r>
            <w:r w:rsidR="002C3F9B">
              <w:t xml:space="preserve"> </w:t>
            </w:r>
            <w:r w:rsidR="008F30C8" w:rsidRPr="008F30C8">
              <w:t>parentElem</w:t>
            </w:r>
            <w:r w:rsidR="002C3F9B">
              <w:t xml:space="preserve"> </w:t>
            </w:r>
            <w:r w:rsidR="008F30C8" w:rsidRPr="008F30C8">
              <w:t>(asumiendo</w:t>
            </w:r>
            <w:r w:rsidR="002C3F9B">
              <w:t xml:space="preserve"> </w:t>
            </w:r>
            <w:r w:rsidR="008F30C8" w:rsidRPr="008F30C8">
              <w:t>que</w:t>
            </w:r>
            <w:r w:rsidR="002C3F9B">
              <w:t xml:space="preserve"> </w:t>
            </w:r>
            <w:r w:rsidR="008F30C8" w:rsidRPr="008F30C8">
              <w:t>node</w:t>
            </w:r>
            <w:r w:rsidR="002C3F9B">
              <w:t xml:space="preserve"> </w:t>
            </w:r>
            <w:r w:rsidR="008F30C8" w:rsidRPr="008F30C8">
              <w:t>es</w:t>
            </w:r>
            <w:r w:rsidR="002C3F9B">
              <w:t xml:space="preserve"> </w:t>
            </w:r>
            <w:r w:rsidR="008F30C8" w:rsidRPr="008F30C8">
              <w:t>su</w:t>
            </w:r>
            <w:r w:rsidR="002C3F9B">
              <w:t xml:space="preserve"> </w:t>
            </w:r>
            <w:r w:rsidR="008F30C8" w:rsidRPr="008F30C8">
              <w:t>hijo).</w:t>
            </w:r>
          </w:p>
        </w:tc>
      </w:tr>
      <w:tr w:rsidR="003A4A56" w14:paraId="5C82C5C4" w14:textId="77777777" w:rsidTr="003A4A56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 w:val="restart"/>
          </w:tcPr>
          <w:p w14:paraId="5B729F6E" w14:textId="3E09AC86" w:rsidR="003A4A56" w:rsidRPr="00BF3419" w:rsidRDefault="003A4A56" w:rsidP="00D46EAE">
            <w:pPr>
              <w:rPr>
                <w:b w:val="0"/>
                <w:bCs w:val="0"/>
              </w:rPr>
            </w:pPr>
            <w:r w:rsidRPr="00F406B3">
              <w:t>elem.</w:t>
            </w:r>
            <w:r w:rsidR="002C3F9B">
              <w:t xml:space="preserve">  </w:t>
            </w:r>
            <w:r w:rsidRPr="00F406B3">
              <w:t>insertAdjacentHTML</w:t>
            </w:r>
            <w:r w:rsidR="002C3F9B">
              <w:t xml:space="preserve"> </w:t>
            </w:r>
            <w:r w:rsidR="0030358A">
              <w:t>y</w:t>
            </w:r>
            <w:r w:rsidR="002C3F9B">
              <w:t xml:space="preserve"> </w:t>
            </w:r>
            <w:r w:rsidR="0030358A">
              <w:t>similares</w:t>
            </w:r>
          </w:p>
        </w:tc>
        <w:tc>
          <w:tcPr>
            <w:tcW w:w="6118" w:type="dxa"/>
          </w:tcPr>
          <w:p w14:paraId="575B16B3" w14:textId="08787DC2" w:rsidR="003A4A56" w:rsidRDefault="003A4A56" w:rsidP="00D46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Esto</w:t>
            </w:r>
            <w:r w:rsidR="002C3F9B">
              <w:t xml:space="preserve">  </w:t>
            </w:r>
            <w:r w:rsidRPr="00F31007">
              <w:rPr>
                <w:b/>
                <w:bCs/>
              </w:rPr>
              <w:t>permite</w:t>
            </w:r>
            <w:r w:rsidR="002C3F9B">
              <w:rPr>
                <w:b/>
                <w:bCs/>
              </w:rPr>
              <w:t xml:space="preserve">  </w:t>
            </w:r>
            <w:r w:rsidRPr="00F31007">
              <w:rPr>
                <w:b/>
                <w:bCs/>
              </w:rPr>
              <w:t>introducir</w:t>
            </w:r>
            <w:r w:rsidR="002C3F9B">
              <w:rPr>
                <w:b/>
                <w:bCs/>
              </w:rPr>
              <w:t xml:space="preserve">  </w:t>
            </w:r>
            <w:r w:rsidRPr="00F31007">
              <w:rPr>
                <w:b/>
                <w:bCs/>
              </w:rPr>
              <w:t>código</w:t>
            </w:r>
            <w:r w:rsidR="002C3F9B">
              <w:rPr>
                <w:b/>
                <w:bCs/>
              </w:rPr>
              <w:t xml:space="preserve">  </w:t>
            </w:r>
            <w:r w:rsidRPr="00F31007">
              <w:rPr>
                <w:b/>
                <w:bCs/>
              </w:rPr>
              <w:t>HTML</w:t>
            </w:r>
            <w:r w:rsidR="002C3F9B">
              <w:rPr>
                <w:b/>
                <w:bCs/>
              </w:rPr>
              <w:t xml:space="preserve">  </w:t>
            </w:r>
            <w:r w:rsidRPr="00F31007">
              <w:rPr>
                <w:b/>
                <w:bCs/>
              </w:rPr>
              <w:t>directamente</w:t>
            </w:r>
            <w:r>
              <w:t>,</w:t>
            </w:r>
            <w:r w:rsidR="002C3F9B">
              <w:t xml:space="preserve">  </w:t>
            </w:r>
            <w:r>
              <w:t>a</w:t>
            </w:r>
            <w:r w:rsidR="002C3F9B">
              <w:t xml:space="preserve">  </w:t>
            </w:r>
            <w:r>
              <w:t>diferencia</w:t>
            </w:r>
            <w:r w:rsidR="002C3F9B">
              <w:t xml:space="preserve">  </w:t>
            </w:r>
            <w:r>
              <w:t>de</w:t>
            </w:r>
            <w:r w:rsidR="002C3F9B">
              <w:t xml:space="preserve">  </w:t>
            </w:r>
            <w:r>
              <w:t>node.append</w:t>
            </w:r>
            <w:r w:rsidR="002C3F9B">
              <w:t xml:space="preserve">  </w:t>
            </w:r>
            <w:r>
              <w:t>y</w:t>
            </w:r>
            <w:r w:rsidR="002C3F9B">
              <w:t xml:space="preserve">  </w:t>
            </w:r>
            <w:r>
              <w:t>sus</w:t>
            </w:r>
            <w:r w:rsidR="002C3F9B">
              <w:t xml:space="preserve">  </w:t>
            </w:r>
            <w:r>
              <w:t>variantes.</w:t>
            </w:r>
          </w:p>
        </w:tc>
      </w:tr>
      <w:tr w:rsidR="003A4A56" w14:paraId="03F9B9B4" w14:textId="77777777" w:rsidTr="003A4A56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35990833" w14:textId="77777777" w:rsidR="003A4A56" w:rsidRPr="00F406B3" w:rsidRDefault="003A4A56" w:rsidP="00D46EAE"/>
        </w:tc>
        <w:tc>
          <w:tcPr>
            <w:tcW w:w="6118" w:type="dxa"/>
          </w:tcPr>
          <w:p w14:paraId="79C0D89B" w14:textId="4FF783D1" w:rsidR="003A4A56" w:rsidRPr="00F406B3" w:rsidRDefault="003A4A56" w:rsidP="003A4A5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"beforebegin"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html</w:t>
            </w:r>
            <w:r w:rsidR="002C3F9B">
              <w:t xml:space="preserve">  </w:t>
            </w:r>
            <w:r w:rsidRPr="00F406B3">
              <w:t>inmediatamente</w:t>
            </w:r>
            <w:r w:rsidR="002C3F9B">
              <w:t xml:space="preserve">  </w:t>
            </w:r>
            <w:r w:rsidRPr="00F406B3">
              <w:t>antes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elem</w:t>
            </w:r>
          </w:p>
          <w:p w14:paraId="7642A35F" w14:textId="4CB2D9F5" w:rsidR="003A4A56" w:rsidRPr="00F406B3" w:rsidRDefault="003A4A56" w:rsidP="003A4A5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"afterbegin"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html</w:t>
            </w:r>
            <w:r w:rsidR="002C3F9B">
              <w:t xml:space="preserve">  </w:t>
            </w:r>
            <w:r w:rsidRPr="00F406B3">
              <w:t>en</w:t>
            </w:r>
            <w:r w:rsidR="002C3F9B">
              <w:t xml:space="preserve">  </w:t>
            </w:r>
            <w:r w:rsidRPr="00F406B3">
              <w:t>elem,</w:t>
            </w:r>
            <w:r w:rsidR="002C3F9B">
              <w:t xml:space="preserve">  </w:t>
            </w:r>
            <w:r w:rsidRPr="00F406B3">
              <w:t>al</w:t>
            </w:r>
            <w:r w:rsidR="002C3F9B">
              <w:t xml:space="preserve">  </w:t>
            </w:r>
            <w:r w:rsidRPr="00F406B3">
              <w:t>principio</w:t>
            </w:r>
          </w:p>
          <w:p w14:paraId="75827775" w14:textId="0C6DBA9E" w:rsidR="003A4A56" w:rsidRPr="00F406B3" w:rsidRDefault="003A4A56" w:rsidP="003A4A5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"beforeend"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html</w:t>
            </w:r>
            <w:r w:rsidR="002C3F9B">
              <w:t xml:space="preserve">  </w:t>
            </w:r>
            <w:r w:rsidRPr="00F406B3">
              <w:t>en</w:t>
            </w:r>
            <w:r w:rsidR="002C3F9B">
              <w:t xml:space="preserve">  </w:t>
            </w:r>
            <w:r w:rsidRPr="00F406B3">
              <w:t>elem,</w:t>
            </w:r>
            <w:r w:rsidR="002C3F9B">
              <w:t xml:space="preserve">  </w:t>
            </w:r>
            <w:r w:rsidRPr="00F406B3">
              <w:t>al</w:t>
            </w:r>
            <w:r w:rsidR="002C3F9B">
              <w:t xml:space="preserve">  </w:t>
            </w:r>
            <w:r w:rsidRPr="00F406B3">
              <w:t>final</w:t>
            </w:r>
          </w:p>
          <w:p w14:paraId="4ADC641E" w14:textId="48ED04DE" w:rsidR="003A4A56" w:rsidRDefault="003A4A56" w:rsidP="003A4A56">
            <w:pPr>
              <w:numPr>
                <w:ilvl w:val="0"/>
                <w:numId w:val="33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"afterend"</w:t>
            </w:r>
            <w:r w:rsidR="002C3F9B">
              <w:t xml:space="preserve">  </w:t>
            </w:r>
            <w:r w:rsidRPr="00F406B3">
              <w:t>–</w:t>
            </w:r>
            <w:r w:rsidR="002C3F9B">
              <w:t xml:space="preserve">  </w:t>
            </w:r>
            <w:r w:rsidRPr="00F406B3">
              <w:t>inserta</w:t>
            </w:r>
            <w:r w:rsidR="002C3F9B">
              <w:t xml:space="preserve">  </w:t>
            </w:r>
            <w:r w:rsidRPr="00F406B3">
              <w:t>html</w:t>
            </w:r>
            <w:r w:rsidR="002C3F9B">
              <w:t xml:space="preserve">  </w:t>
            </w:r>
            <w:r w:rsidRPr="00F406B3">
              <w:t>inmediatamente</w:t>
            </w:r>
            <w:r w:rsidR="002C3F9B">
              <w:t xml:space="preserve">  </w:t>
            </w:r>
            <w:r w:rsidRPr="00F406B3">
              <w:t>después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</w:t>
            </w:r>
            <w:r w:rsidRPr="00F406B3">
              <w:t>elem</w:t>
            </w:r>
          </w:p>
        </w:tc>
      </w:tr>
      <w:tr w:rsidR="003A4A56" w14:paraId="58FB23CB" w14:textId="77777777" w:rsidTr="003A4A56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  <w:tcBorders>
              <w:bottom w:val="single" w:sz="4" w:space="0" w:color="FFFFFF" w:themeColor="background1"/>
            </w:tcBorders>
          </w:tcPr>
          <w:p w14:paraId="769F5550" w14:textId="77777777" w:rsidR="003A4A56" w:rsidRPr="00F406B3" w:rsidRDefault="003A4A56" w:rsidP="00D46EAE"/>
        </w:tc>
        <w:tc>
          <w:tcPr>
            <w:tcW w:w="6118" w:type="dxa"/>
          </w:tcPr>
          <w:p w14:paraId="5998E0F6" w14:textId="4E25D409" w:rsidR="003A4A56" w:rsidRDefault="00996B14" w:rsidP="00996B1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t>También</w:t>
            </w:r>
            <w:r w:rsidR="002C3F9B">
              <w:t xml:space="preserve">  </w:t>
            </w:r>
            <w:r w:rsidRPr="00F406B3">
              <w:t>hay</w:t>
            </w:r>
            <w:r w:rsidR="002C3F9B">
              <w:t xml:space="preserve">  </w:t>
            </w:r>
            <w:r w:rsidRPr="00F406B3">
              <w:t>métodos</w:t>
            </w:r>
            <w:r w:rsidR="002C3F9B">
              <w:t xml:space="preserve">  </w:t>
            </w:r>
            <w:r w:rsidRPr="00F406B3">
              <w:t>similares,</w:t>
            </w:r>
            <w:r w:rsidR="002C3F9B">
              <w:t xml:space="preserve"> </w:t>
            </w:r>
            <w:r w:rsidRPr="00F406B3">
              <w:rPr>
                <w:b/>
                <w:bCs/>
              </w:rPr>
              <w:t>elem.insertAdjacentText</w:t>
            </w:r>
            <w:r w:rsidR="002C3F9B">
              <w:rPr>
                <w:b/>
                <w:bCs/>
              </w:rPr>
              <w:t xml:space="preserve"> </w:t>
            </w:r>
            <w:r w:rsidRPr="00F406B3">
              <w:rPr>
                <w:b/>
                <w:bCs/>
              </w:rPr>
              <w:t>y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elem.insertAdjacentElement,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que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insertan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strings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texto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y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elementos</w:t>
            </w:r>
            <w:r w:rsidRPr="00F406B3">
              <w:t>,</w:t>
            </w:r>
            <w:r w:rsidR="002C3F9B">
              <w:t xml:space="preserve">  </w:t>
            </w:r>
            <w:r w:rsidRPr="00F406B3">
              <w:t>pero</w:t>
            </w:r>
            <w:r w:rsidR="002C3F9B">
              <w:t xml:space="preserve">  </w:t>
            </w:r>
            <w:r w:rsidRPr="00F406B3">
              <w:t>son</w:t>
            </w:r>
            <w:r w:rsidR="002C3F9B">
              <w:t xml:space="preserve">  </w:t>
            </w:r>
            <w:r w:rsidRPr="00F406B3">
              <w:t>raramente</w:t>
            </w:r>
            <w:r w:rsidR="002C3F9B">
              <w:t xml:space="preserve">  </w:t>
            </w:r>
            <w:r w:rsidRPr="00F406B3">
              <w:t>usados.</w:t>
            </w:r>
            <w:r w:rsidR="002C3F9B">
              <w:t xml:space="preserve"> </w:t>
            </w:r>
            <w:r w:rsidR="0030358A">
              <w:t>En</w:t>
            </w:r>
            <w:r w:rsidR="002C3F9B">
              <w:t xml:space="preserve"> </w:t>
            </w:r>
            <w:r w:rsidR="0030358A">
              <w:t>su</w:t>
            </w:r>
            <w:r w:rsidR="002C3F9B">
              <w:t xml:space="preserve"> </w:t>
            </w:r>
            <w:r w:rsidR="0030358A">
              <w:t>lugar,</w:t>
            </w:r>
            <w:r w:rsidR="002C3F9B">
              <w:t xml:space="preserve"> </w:t>
            </w:r>
            <w:r w:rsidR="0030358A">
              <w:t>se</w:t>
            </w:r>
            <w:r w:rsidR="002C3F9B">
              <w:t xml:space="preserve"> </w:t>
            </w:r>
            <w:r w:rsidR="0030358A">
              <w:t>usan</w:t>
            </w:r>
            <w:r w:rsidR="002C3F9B">
              <w:t xml:space="preserve"> </w:t>
            </w:r>
            <w:r w:rsidR="0030358A">
              <w:t>los</w:t>
            </w:r>
            <w:r w:rsidR="002C3F9B">
              <w:t xml:space="preserve"> </w:t>
            </w:r>
            <w:r w:rsidR="0030358A">
              <w:t>métodos</w:t>
            </w:r>
            <w:r w:rsidR="002C3F9B">
              <w:t xml:space="preserve"> </w:t>
            </w:r>
            <w:r w:rsidR="0030358A">
              <w:t>para</w:t>
            </w:r>
            <w:r w:rsidR="002C3F9B">
              <w:t xml:space="preserve"> </w:t>
            </w:r>
            <w:r w:rsidR="00C076FA">
              <w:t>insertar</w:t>
            </w:r>
            <w:r w:rsidR="002C3F9B">
              <w:t xml:space="preserve"> </w:t>
            </w:r>
            <w:r w:rsidR="0030358A">
              <w:t>nuevos</w:t>
            </w:r>
            <w:r w:rsidR="002C3F9B">
              <w:t xml:space="preserve"> </w:t>
            </w:r>
            <w:r w:rsidR="003B1C37">
              <w:t>strings/nodos</w:t>
            </w:r>
            <w:r w:rsidR="0030358A">
              <w:t>.</w:t>
            </w:r>
          </w:p>
        </w:tc>
      </w:tr>
      <w:tr w:rsidR="00C81443" w14:paraId="424A4CCC" w14:textId="77777777" w:rsidTr="008D2D25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 w:val="restart"/>
          </w:tcPr>
          <w:p w14:paraId="47F11871" w14:textId="78CB41D2" w:rsidR="00C81443" w:rsidRPr="00F406B3" w:rsidRDefault="00C81443" w:rsidP="00D46EAE">
            <w:r>
              <w:t>document.write</w:t>
            </w:r>
          </w:p>
        </w:tc>
        <w:tc>
          <w:tcPr>
            <w:tcW w:w="6118" w:type="dxa"/>
          </w:tcPr>
          <w:p w14:paraId="07437774" w14:textId="6E9F6ED6" w:rsidR="00C81443" w:rsidRPr="00F406B3" w:rsidRDefault="00C81443" w:rsidP="00996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06B3">
              <w:rPr>
                <w:b/>
                <w:bCs/>
              </w:rPr>
              <w:t>Para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agregar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HTML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a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la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página</w:t>
            </w:r>
            <w:r w:rsidR="002C3F9B">
              <w:t xml:space="preserve">  </w:t>
            </w:r>
            <w:r w:rsidRPr="00F406B3">
              <w:rPr>
                <w:b/>
                <w:bCs/>
              </w:rPr>
              <w:t>antes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de</w:t>
            </w:r>
            <w:r w:rsidR="002C3F9B">
              <w:t xml:space="preserve">  </w:t>
            </w:r>
            <w:r w:rsidRPr="00F406B3">
              <w:t>que</w:t>
            </w:r>
            <w:r w:rsidR="002C3F9B">
              <w:t xml:space="preserve">  </w:t>
            </w:r>
            <w:r w:rsidRPr="00F406B3">
              <w:t>haya</w:t>
            </w:r>
            <w:r w:rsidR="002C3F9B">
              <w:t xml:space="preserve">  </w:t>
            </w:r>
            <w:r w:rsidRPr="00F406B3">
              <w:t>terminado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rPr>
                <w:b/>
                <w:bCs/>
              </w:rPr>
              <w:t>cargar</w:t>
            </w:r>
            <w:r>
              <w:t>.</w:t>
            </w:r>
          </w:p>
        </w:tc>
      </w:tr>
      <w:tr w:rsidR="00C81443" w14:paraId="26C866AB" w14:textId="77777777" w:rsidTr="00C81443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43D21D24" w14:textId="77777777" w:rsidR="00C81443" w:rsidRDefault="00C81443" w:rsidP="00D46EAE"/>
        </w:tc>
        <w:tc>
          <w:tcPr>
            <w:tcW w:w="6118" w:type="dxa"/>
          </w:tcPr>
          <w:p w14:paraId="6EB4BD20" w14:textId="2BE21DB4" w:rsidR="00C81443" w:rsidRPr="00F406B3" w:rsidRDefault="00C81443" w:rsidP="008D2D2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4205">
              <w:rPr>
                <w:b/>
                <w:bCs/>
                <w:u w:val="single"/>
              </w:rPr>
              <w:t>Desventaja</w:t>
            </w:r>
            <w:r w:rsidRPr="00084205">
              <w:t>:</w:t>
            </w:r>
            <w:r w:rsidR="002C3F9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</w:t>
            </w:r>
            <w:r w:rsidRPr="00F406B3">
              <w:rPr>
                <w:b/>
                <w:bCs/>
              </w:rPr>
              <w:t>espués</w:t>
            </w:r>
            <w:r w:rsidR="002C3F9B">
              <w:t xml:space="preserve">  </w:t>
            </w:r>
            <w:r w:rsidRPr="00F406B3">
              <w:t>de</w:t>
            </w:r>
            <w:r w:rsidR="002C3F9B">
              <w:t xml:space="preserve">  </w:t>
            </w:r>
            <w:r w:rsidRPr="00F406B3">
              <w:t>que</w:t>
            </w:r>
            <w:r w:rsidR="002C3F9B">
              <w:t xml:space="preserve">  </w:t>
            </w:r>
            <w:r w:rsidRPr="00F406B3">
              <w:t>la</w:t>
            </w:r>
            <w:r w:rsidR="002C3F9B">
              <w:t xml:space="preserve">  </w:t>
            </w:r>
            <w:r w:rsidRPr="00F406B3">
              <w:t>página</w:t>
            </w:r>
            <w:r w:rsidR="002C3F9B">
              <w:t xml:space="preserve">  </w:t>
            </w:r>
            <w:r w:rsidRPr="00F406B3">
              <w:t>fue</w:t>
            </w:r>
            <w:r w:rsidR="002C3F9B">
              <w:t xml:space="preserve">  </w:t>
            </w:r>
            <w:r w:rsidRPr="00F406B3">
              <w:t>cargada</w:t>
            </w:r>
            <w:r w:rsidR="002C3F9B">
              <w:t xml:space="preserve">  </w:t>
            </w:r>
            <w:r w:rsidRPr="00F406B3">
              <w:t>tal</w:t>
            </w:r>
            <w:r w:rsidR="002C3F9B">
              <w:t xml:space="preserve">  </w:t>
            </w:r>
            <w:r w:rsidRPr="00F406B3">
              <w:t>llamada</w:t>
            </w:r>
            <w:r w:rsidR="002C3F9B">
              <w:t xml:space="preserve">  </w:t>
            </w:r>
            <w:r w:rsidRPr="00F406B3">
              <w:rPr>
                <w:b/>
                <w:bCs/>
              </w:rPr>
              <w:t>borra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 </w:t>
            </w:r>
            <w:r w:rsidRPr="00F406B3">
              <w:rPr>
                <w:b/>
                <w:bCs/>
              </w:rPr>
              <w:t>documento</w:t>
            </w:r>
            <w:r w:rsidRPr="00F406B3">
              <w:t>.</w:t>
            </w:r>
            <w:r w:rsidR="002C3F9B">
              <w:t xml:space="preserve">  </w:t>
            </w:r>
            <w:r w:rsidRPr="00F406B3">
              <w:t>Puede</w:t>
            </w:r>
            <w:r w:rsidR="002C3F9B">
              <w:t xml:space="preserve">  </w:t>
            </w:r>
            <w:r w:rsidRPr="00F406B3">
              <w:t>verse</w:t>
            </w:r>
            <w:r w:rsidR="002C3F9B">
              <w:t xml:space="preserve">  </w:t>
            </w:r>
            <w:r w:rsidRPr="00F406B3">
              <w:t>principalmente</w:t>
            </w:r>
            <w:r w:rsidR="002C3F9B">
              <w:t xml:space="preserve">  </w:t>
            </w:r>
            <w:r w:rsidRPr="00F406B3">
              <w:t>en</w:t>
            </w:r>
            <w:r w:rsidR="002C3F9B">
              <w:t xml:space="preserve">  </w:t>
            </w:r>
            <w:r w:rsidRPr="00F406B3">
              <w:t>scripts</w:t>
            </w:r>
            <w:r w:rsidR="002C3F9B">
              <w:t xml:space="preserve">  </w:t>
            </w:r>
            <w:r w:rsidRPr="00F406B3">
              <w:t>viejo</w:t>
            </w:r>
            <w:r>
              <w:t>s.</w:t>
            </w:r>
          </w:p>
        </w:tc>
      </w:tr>
      <w:tr w:rsidR="00C81443" w14:paraId="5AD5C08B" w14:textId="77777777" w:rsidTr="00B537B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Merge/>
          </w:tcPr>
          <w:p w14:paraId="411E1891" w14:textId="77777777" w:rsidR="00C81443" w:rsidRDefault="00C81443" w:rsidP="00D46EAE"/>
        </w:tc>
        <w:tc>
          <w:tcPr>
            <w:tcW w:w="6118" w:type="dxa"/>
          </w:tcPr>
          <w:p w14:paraId="3AA158BB" w14:textId="3B521978" w:rsidR="00C81443" w:rsidRPr="004870C5" w:rsidRDefault="00C81443" w:rsidP="008D2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Ventaja</w:t>
            </w:r>
            <w:r>
              <w:t>:</w:t>
            </w:r>
            <w:r w:rsidR="002C3F9B">
              <w:t xml:space="preserve"> </w:t>
            </w:r>
            <w:r w:rsidRPr="00C81443">
              <w:t>cuando</w:t>
            </w:r>
            <w:r w:rsidR="002C3F9B">
              <w:t xml:space="preserve"> </w:t>
            </w:r>
            <w:r w:rsidRPr="00C81443">
              <w:t>es</w:t>
            </w:r>
            <w:r w:rsidR="002C3F9B">
              <w:t xml:space="preserve"> </w:t>
            </w:r>
            <w:r w:rsidRPr="00C81443">
              <w:t>llamado</w:t>
            </w:r>
            <w:r w:rsidR="002C3F9B">
              <w:t xml:space="preserve"> </w:t>
            </w:r>
            <w:r w:rsidRPr="00C81443">
              <w:t>document.write</w:t>
            </w:r>
            <w:r w:rsidR="002C3F9B">
              <w:t xml:space="preserve"> </w:t>
            </w:r>
            <w:r w:rsidRPr="00C81443">
              <w:t>mientras</w:t>
            </w:r>
            <w:r w:rsidR="002C3F9B">
              <w:t xml:space="preserve"> </w:t>
            </w:r>
            <w:r w:rsidRPr="00C81443">
              <w:t>el</w:t>
            </w:r>
            <w:r w:rsidR="002C3F9B">
              <w:t xml:space="preserve"> </w:t>
            </w:r>
            <w:r w:rsidRPr="00C81443">
              <w:t>navegador</w:t>
            </w:r>
            <w:r w:rsidR="002C3F9B">
              <w:t xml:space="preserve"> </w:t>
            </w:r>
            <w:r w:rsidRPr="00C81443">
              <w:t>está</w:t>
            </w:r>
            <w:r w:rsidR="002C3F9B">
              <w:t xml:space="preserve"> </w:t>
            </w:r>
            <w:r w:rsidRPr="00C81443">
              <w:t>leyendo</w:t>
            </w:r>
            <w:r w:rsidR="002C3F9B">
              <w:t xml:space="preserve"> </w:t>
            </w:r>
            <w:r w:rsidRPr="00C81443">
              <w:t>el</w:t>
            </w:r>
            <w:r w:rsidR="002C3F9B">
              <w:t xml:space="preserve"> </w:t>
            </w:r>
            <w:r w:rsidRPr="00C81443">
              <w:t>HTML</w:t>
            </w:r>
            <w:r w:rsidR="002C3F9B">
              <w:t xml:space="preserve"> </w:t>
            </w:r>
            <w:r w:rsidRPr="00C81443">
              <w:t>entrante</w:t>
            </w:r>
            <w:r w:rsidR="002C3F9B">
              <w:t xml:space="preserve"> </w:t>
            </w:r>
            <w:r w:rsidRPr="00C81443">
              <w:t>(“parsing”),</w:t>
            </w:r>
            <w:r w:rsidR="002C3F9B">
              <w:t xml:space="preserve"> </w:t>
            </w:r>
            <w:r w:rsidRPr="00C81443">
              <w:t>y</w:t>
            </w:r>
            <w:r w:rsidR="002C3F9B">
              <w:t xml:space="preserve"> </w:t>
            </w:r>
            <w:r w:rsidRPr="00C81443">
              <w:t>escribe</w:t>
            </w:r>
            <w:r w:rsidR="002C3F9B">
              <w:t xml:space="preserve"> </w:t>
            </w:r>
            <w:r w:rsidRPr="00C81443">
              <w:t>algo,</w:t>
            </w:r>
            <w:r w:rsidR="002C3F9B">
              <w:t xml:space="preserve"> </w:t>
            </w:r>
            <w:r w:rsidRPr="00C81443">
              <w:t>el</w:t>
            </w:r>
            <w:r w:rsidR="002C3F9B">
              <w:t xml:space="preserve"> </w:t>
            </w:r>
            <w:r w:rsidRPr="00C81443">
              <w:t>navegador</w:t>
            </w:r>
            <w:r w:rsidR="002C3F9B">
              <w:t xml:space="preserve"> </w:t>
            </w:r>
            <w:r w:rsidRPr="00C81443">
              <w:t>lo</w:t>
            </w:r>
            <w:r w:rsidR="002C3F9B">
              <w:t xml:space="preserve"> </w:t>
            </w:r>
            <w:r w:rsidRPr="00C81443">
              <w:t>consume</w:t>
            </w:r>
            <w:r w:rsidR="002C3F9B">
              <w:t xml:space="preserve"> </w:t>
            </w:r>
            <w:r w:rsidRPr="00C81443">
              <w:t>como</w:t>
            </w:r>
            <w:r w:rsidR="002C3F9B">
              <w:t xml:space="preserve"> </w:t>
            </w:r>
            <w:r w:rsidRPr="00C81443">
              <w:t>si</w:t>
            </w:r>
            <w:r w:rsidR="002C3F9B">
              <w:t xml:space="preserve"> </w:t>
            </w:r>
            <w:r w:rsidRPr="00C81443">
              <w:t>hubiera</w:t>
            </w:r>
            <w:r w:rsidR="002C3F9B">
              <w:t xml:space="preserve"> </w:t>
            </w:r>
            <w:r w:rsidRPr="00C81443">
              <w:t>estado</w:t>
            </w:r>
            <w:r w:rsidR="002C3F9B">
              <w:t xml:space="preserve"> </w:t>
            </w:r>
            <w:r w:rsidRPr="00C81443">
              <w:t>inicialmente</w:t>
            </w:r>
            <w:r w:rsidR="002C3F9B">
              <w:t xml:space="preserve"> </w:t>
            </w:r>
            <w:r w:rsidRPr="00C81443">
              <w:t>allí,</w:t>
            </w:r>
            <w:r w:rsidR="002C3F9B">
              <w:t xml:space="preserve"> </w:t>
            </w:r>
            <w:r w:rsidRPr="00C81443">
              <w:t>en</w:t>
            </w:r>
            <w:r w:rsidR="002C3F9B">
              <w:t xml:space="preserve"> </w:t>
            </w:r>
            <w:r w:rsidRPr="00C81443">
              <w:t>el</w:t>
            </w:r>
            <w:r w:rsidR="002C3F9B">
              <w:t xml:space="preserve"> </w:t>
            </w:r>
            <w:r w:rsidRPr="00C81443">
              <w:t>texto</w:t>
            </w:r>
            <w:r w:rsidR="002C3F9B">
              <w:t xml:space="preserve"> </w:t>
            </w:r>
            <w:r w:rsidRPr="00C81443">
              <w:t>HTML.</w:t>
            </w:r>
            <w:r w:rsidR="002C3F9B">
              <w:t xml:space="preserve"> </w:t>
            </w:r>
            <w:r w:rsidR="004870C5" w:rsidRPr="004870C5">
              <w:rPr>
                <w:b/>
                <w:bCs/>
              </w:rPr>
              <w:t>Así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que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funciona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muy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rápido,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porque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no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hay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una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“modificación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de</w:t>
            </w:r>
            <w:r w:rsidR="002C3F9B">
              <w:rPr>
                <w:b/>
                <w:bCs/>
              </w:rPr>
              <w:t xml:space="preserve"> </w:t>
            </w:r>
            <w:r w:rsidR="004870C5" w:rsidRPr="004870C5">
              <w:rPr>
                <w:b/>
                <w:bCs/>
              </w:rPr>
              <w:t>DOM”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Escribe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sin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ni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si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quiera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estar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construido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aún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el</w:t>
            </w:r>
            <w:r w:rsidR="002C3F9B">
              <w:rPr>
                <w:b/>
                <w:bCs/>
              </w:rPr>
              <w:t xml:space="preserve"> </w:t>
            </w:r>
            <w:r w:rsidR="00E06BB9">
              <w:rPr>
                <w:b/>
                <w:bCs/>
              </w:rPr>
              <w:t>DOM</w:t>
            </w:r>
            <w:r w:rsidR="004870C5">
              <w:t>.</w:t>
            </w:r>
          </w:p>
        </w:tc>
      </w:tr>
    </w:tbl>
    <w:p w14:paraId="4A3CCCD6" w14:textId="77777777" w:rsidR="00056F0D" w:rsidRPr="00D46EAE" w:rsidRDefault="00056F0D" w:rsidP="00D07992">
      <w:pPr>
        <w:spacing w:after="0"/>
      </w:pPr>
    </w:p>
    <w:p w14:paraId="30120B62" w14:textId="5D2D54C6" w:rsidR="00EA129C" w:rsidRDefault="0089763F" w:rsidP="0089763F">
      <w:pPr>
        <w:pStyle w:val="Ttulo2"/>
      </w:pPr>
      <w:bookmarkStart w:id="37" w:name="_Toc120740377"/>
      <w:r>
        <w:t>7.1.-</w:t>
      </w:r>
      <w:r w:rsidR="002C3F9B">
        <w:t xml:space="preserve"> </w:t>
      </w:r>
      <w:r>
        <w:t>DocumentFragment.</w:t>
      </w:r>
      <w:bookmarkEnd w:id="37"/>
    </w:p>
    <w:p w14:paraId="6062818B" w14:textId="0B9927E1" w:rsidR="0089763F" w:rsidRDefault="0042020F" w:rsidP="0089763F">
      <w:r>
        <w:t>S</w:t>
      </w:r>
      <w:r w:rsidRPr="0042020F">
        <w:t>irve</w:t>
      </w:r>
      <w:r w:rsidR="002C3F9B">
        <w:t xml:space="preserve"> </w:t>
      </w:r>
      <w:r w:rsidRPr="0042020F">
        <w:t>como</w:t>
      </w:r>
      <w:r w:rsidR="002C3F9B">
        <w:t xml:space="preserve"> </w:t>
      </w:r>
      <w:r w:rsidRPr="0042020F">
        <w:t>contenedor</w:t>
      </w:r>
      <w:r w:rsidR="002C3F9B">
        <w:t xml:space="preserve"> </w:t>
      </w:r>
      <w:r w:rsidRPr="0042020F">
        <w:t>para</w:t>
      </w:r>
      <w:r w:rsidR="002C3F9B">
        <w:t xml:space="preserve"> </w:t>
      </w:r>
      <w:r w:rsidRPr="0042020F">
        <w:t>trasladar</w:t>
      </w:r>
      <w:r w:rsidR="002C3F9B">
        <w:t xml:space="preserve"> </w:t>
      </w:r>
      <w:r w:rsidRPr="0042020F">
        <w:t>listas</w:t>
      </w:r>
      <w:r w:rsidR="002C3F9B">
        <w:t xml:space="preserve"> </w:t>
      </w:r>
      <w:r w:rsidRPr="0042020F">
        <w:t>de</w:t>
      </w:r>
      <w:r w:rsidR="002C3F9B">
        <w:t xml:space="preserve"> </w:t>
      </w:r>
      <w:r w:rsidRPr="0042020F">
        <w:t>nodos</w:t>
      </w:r>
      <w:r>
        <w:t>,</w:t>
      </w:r>
      <w:r w:rsidR="002C3F9B">
        <w:t xml:space="preserve"> </w:t>
      </w:r>
      <w:r>
        <w:t>por</w:t>
      </w:r>
      <w:r w:rsidR="002C3F9B">
        <w:t xml:space="preserve"> </w:t>
      </w:r>
      <w:r>
        <w:t>ejemplo,</w:t>
      </w:r>
      <w:r w:rsidR="002C3F9B">
        <w:t xml:space="preserve"> </w:t>
      </w:r>
      <w:r>
        <w:t>para</w:t>
      </w:r>
      <w:r w:rsidR="002C3F9B">
        <w:t xml:space="preserve"> </w:t>
      </w:r>
      <w:r>
        <w:t>insertar</w:t>
      </w:r>
      <w:r w:rsidR="002C3F9B">
        <w:t xml:space="preserve"> </w:t>
      </w:r>
      <w:r>
        <w:t>varios</w:t>
      </w:r>
      <w:r w:rsidR="002C3F9B">
        <w:t xml:space="preserve"> </w:t>
      </w:r>
      <w:r>
        <w:t>nodos</w:t>
      </w:r>
      <w:r w:rsidR="002C3F9B">
        <w:t xml:space="preserve"> </w:t>
      </w:r>
      <w:r>
        <w:t>de</w:t>
      </w:r>
      <w:r w:rsidR="002C3F9B">
        <w:t xml:space="preserve"> </w:t>
      </w:r>
      <w:r>
        <w:t>golpe</w:t>
      </w:r>
      <w:r w:rsidRPr="0042020F">
        <w:t>.</w:t>
      </w:r>
    </w:p>
    <w:p w14:paraId="46B0F13E" w14:textId="23579F3E" w:rsidR="0042020F" w:rsidRPr="0042020F" w:rsidRDefault="004202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42020F">
        <w:rPr>
          <w:rFonts w:ascii="Consolas" w:hAnsi="Consolas" w:cs="Courier New"/>
          <w:color w:val="2B91AF"/>
          <w:sz w:val="17"/>
          <w:szCs w:val="17"/>
          <w:lang w:val="en-US"/>
        </w:rPr>
        <w:t>&lt;ul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020F">
        <w:rPr>
          <w:rFonts w:ascii="Consolas" w:hAnsi="Consolas" w:cs="Courier New"/>
          <w:sz w:val="17"/>
          <w:szCs w:val="17"/>
          <w:lang w:val="en-US"/>
        </w:rPr>
        <w:t>id</w:t>
      </w:r>
      <w:r w:rsidRPr="0042020F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42020F">
        <w:rPr>
          <w:rFonts w:ascii="Consolas" w:hAnsi="Consolas" w:cs="Courier New"/>
          <w:sz w:val="17"/>
          <w:szCs w:val="17"/>
          <w:lang w:val="en-US"/>
        </w:rPr>
        <w:t>"ul"</w:t>
      </w:r>
      <w:r w:rsidRPr="0042020F">
        <w:rPr>
          <w:rFonts w:ascii="Consolas" w:hAnsi="Consolas" w:cs="Courier New"/>
          <w:color w:val="2B91AF"/>
          <w:sz w:val="17"/>
          <w:szCs w:val="17"/>
          <w:lang w:val="en-US"/>
        </w:rPr>
        <w:t>&gt;&lt;/ul&gt;</w:t>
      </w:r>
    </w:p>
    <w:p w14:paraId="0D23A8C0" w14:textId="4A5C8719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C0D7D55" w14:textId="77777777" w:rsidR="0042020F" w:rsidRPr="0042020F" w:rsidRDefault="004202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42020F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1C8DE678" w14:textId="053A9B61" w:rsidR="0042020F" w:rsidRPr="0042020F" w:rsidRDefault="004202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42020F">
        <w:rPr>
          <w:rFonts w:ascii="Consolas" w:hAnsi="Consolas" w:cs="Courier New"/>
          <w:color w:val="0000FF"/>
          <w:sz w:val="17"/>
          <w:szCs w:val="17"/>
          <w:lang w:val="en-US"/>
        </w:rPr>
        <w:t>function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020F">
        <w:rPr>
          <w:rFonts w:ascii="Consolas" w:hAnsi="Consolas" w:cs="Courier New"/>
          <w:color w:val="000000"/>
          <w:sz w:val="17"/>
          <w:szCs w:val="17"/>
          <w:lang w:val="en-US"/>
        </w:rPr>
        <w:t>getListContent()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020F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0ACF531A" w14:textId="1658557A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fragment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new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2B91AF"/>
          <w:sz w:val="17"/>
          <w:szCs w:val="17"/>
          <w:lang w:val="en-US"/>
        </w:rPr>
        <w:t>DocumentFragment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();</w:t>
      </w:r>
    </w:p>
    <w:p w14:paraId="4EB3C730" w14:textId="3DDE17DB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1ED65DC" w14:textId="15AC4FAF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i=</w:t>
      </w:r>
      <w:r w:rsidR="0042020F" w:rsidRPr="0042020F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i&lt;=</w:t>
      </w:r>
      <w:r w:rsidR="0042020F" w:rsidRPr="0042020F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i++)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6B699890" w14:textId="1A831A6C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li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document.createElement(</w:t>
      </w:r>
      <w:r w:rsidR="0042020F" w:rsidRPr="0042020F">
        <w:rPr>
          <w:rFonts w:ascii="Consolas" w:hAnsi="Consolas" w:cs="Courier New"/>
          <w:color w:val="A31515"/>
          <w:sz w:val="17"/>
          <w:szCs w:val="17"/>
          <w:lang w:val="en-US"/>
        </w:rPr>
        <w:t>'li'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4D0EBEE1" w14:textId="7D4AFDC5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li.append(i);</w:t>
      </w:r>
    </w:p>
    <w:p w14:paraId="49BD8D3D" w14:textId="1B872B07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fragment.append(li);</w:t>
      </w:r>
    </w:p>
    <w:p w14:paraId="07E02C4A" w14:textId="7796E8D1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3E0FBF2A" w14:textId="710E047E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D259581" w14:textId="3928C275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42020F" w:rsidRPr="0042020F">
        <w:rPr>
          <w:rFonts w:ascii="Consolas" w:hAnsi="Consolas" w:cs="Courier New"/>
          <w:color w:val="0000FF"/>
          <w:sz w:val="17"/>
          <w:szCs w:val="17"/>
          <w:lang w:val="en-US"/>
        </w:rPr>
        <w:t>return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42020F" w:rsidRPr="0042020F">
        <w:rPr>
          <w:rFonts w:ascii="Consolas" w:hAnsi="Consolas" w:cs="Courier New"/>
          <w:color w:val="000000"/>
          <w:sz w:val="17"/>
          <w:szCs w:val="17"/>
          <w:lang w:val="en-US"/>
        </w:rPr>
        <w:t>fragment;</w:t>
      </w:r>
    </w:p>
    <w:p w14:paraId="25E5819B" w14:textId="77777777" w:rsidR="0042020F" w:rsidRPr="0042020F" w:rsidRDefault="004202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42020F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70A9E801" w14:textId="2DB90FD7" w:rsidR="0042020F" w:rsidRPr="0042020F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1366041" w14:textId="29A27145" w:rsidR="0042020F" w:rsidRPr="0042020F" w:rsidRDefault="004202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42020F">
        <w:rPr>
          <w:rFonts w:ascii="Consolas" w:hAnsi="Consolas" w:cs="Courier New"/>
          <w:color w:val="000000"/>
          <w:sz w:val="17"/>
          <w:szCs w:val="17"/>
          <w:lang w:val="en-US"/>
        </w:rPr>
        <w:t>ul.append(getListContent());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2020F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42020F">
        <w:rPr>
          <w:rFonts w:ascii="Consolas" w:hAnsi="Consolas" w:cs="Courier New"/>
          <w:color w:val="008000"/>
          <w:sz w:val="17"/>
          <w:szCs w:val="17"/>
          <w:lang w:val="en-US"/>
        </w:rPr>
        <w:t>(*)</w:t>
      </w:r>
    </w:p>
    <w:p w14:paraId="45D8689B" w14:textId="6CD0F338" w:rsidR="0042020F" w:rsidRPr="00755B81" w:rsidRDefault="0042020F" w:rsidP="00196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85646948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1B1CFDAE" w14:textId="3665C353" w:rsidR="0042020F" w:rsidRDefault="00933B70" w:rsidP="0089763F">
      <w:r>
        <w:t>Aunque</w:t>
      </w:r>
      <w:r w:rsidR="002C3F9B">
        <w:t xml:space="preserve"> </w:t>
      </w:r>
      <w:r>
        <w:t>podemos</w:t>
      </w:r>
      <w:r w:rsidR="002C3F9B">
        <w:t xml:space="preserve"> </w:t>
      </w:r>
      <w:r>
        <w:t>devolver</w:t>
      </w:r>
      <w:r w:rsidR="002C3F9B">
        <w:t xml:space="preserve"> </w:t>
      </w:r>
      <w:r>
        <w:t>un</w:t>
      </w:r>
      <w:r w:rsidR="002C3F9B">
        <w:t xml:space="preserve"> </w:t>
      </w:r>
      <w:r w:rsidR="003F5662" w:rsidRPr="003F5662">
        <w:t>array</w:t>
      </w:r>
      <w:r w:rsidR="002C3F9B">
        <w:t xml:space="preserve"> </w:t>
      </w:r>
      <w:r w:rsidR="003F5662" w:rsidRPr="003F5662">
        <w:t>de</w:t>
      </w:r>
      <w:r w:rsidR="002C3F9B">
        <w:t xml:space="preserve"> </w:t>
      </w:r>
      <w:r w:rsidR="003F5662" w:rsidRPr="003F5662">
        <w:t>nodos</w:t>
      </w:r>
      <w:r w:rsidR="003F5662">
        <w:t>:</w:t>
      </w:r>
    </w:p>
    <w:p w14:paraId="070769DA" w14:textId="07018E5D" w:rsidR="003F5662" w:rsidRPr="003F5662" w:rsidRDefault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 w:rsidRPr="003F5662">
        <w:rPr>
          <w:rFonts w:ascii="Consolas" w:hAnsi="Consolas" w:cs="Courier New"/>
          <w:color w:val="2B91AF"/>
          <w:sz w:val="17"/>
          <w:szCs w:val="17"/>
          <w:lang w:val="en-US"/>
        </w:rPr>
        <w:t>&lt;ul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sz w:val="17"/>
          <w:szCs w:val="17"/>
          <w:lang w:val="en-US"/>
        </w:rPr>
        <w:t>id</w:t>
      </w:r>
      <w:r w:rsidRPr="003F566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3F5662">
        <w:rPr>
          <w:rFonts w:ascii="Consolas" w:hAnsi="Consolas" w:cs="Courier New"/>
          <w:sz w:val="17"/>
          <w:szCs w:val="17"/>
          <w:lang w:val="en-US"/>
        </w:rPr>
        <w:t>"ul"</w:t>
      </w:r>
      <w:r w:rsidRPr="003F5662">
        <w:rPr>
          <w:rFonts w:ascii="Consolas" w:hAnsi="Consolas" w:cs="Courier New"/>
          <w:color w:val="2B91AF"/>
          <w:sz w:val="17"/>
          <w:szCs w:val="17"/>
          <w:lang w:val="en-US"/>
        </w:rPr>
        <w:t>&gt;&lt;/ul&gt;</w:t>
      </w:r>
    </w:p>
    <w:p w14:paraId="427490DC" w14:textId="01C4FCD7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0CE62F64" w14:textId="77777777" w:rsidR="003F5662" w:rsidRPr="003F5662" w:rsidRDefault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 w:rsidRPr="003F5662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75B4D3F6" w14:textId="59C149AE" w:rsidR="003F5662" w:rsidRPr="003F5662" w:rsidRDefault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 w:rsidRPr="003F5662">
        <w:rPr>
          <w:rFonts w:ascii="Consolas" w:hAnsi="Consolas" w:cs="Courier New"/>
          <w:color w:val="0000FF"/>
          <w:sz w:val="17"/>
          <w:szCs w:val="17"/>
          <w:lang w:val="en-US"/>
        </w:rPr>
        <w:t>function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0000"/>
          <w:sz w:val="17"/>
          <w:szCs w:val="17"/>
          <w:lang w:val="en-US"/>
        </w:rPr>
        <w:t>getListContent()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35346CE5" w14:textId="431B344D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F5662" w:rsidRPr="003F5662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[];</w:t>
      </w:r>
    </w:p>
    <w:p w14:paraId="37424FA7" w14:textId="256DF1BC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05F697EE" w14:textId="0E8C9016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F5662" w:rsidRPr="003F5662">
        <w:rPr>
          <w:rFonts w:ascii="Consolas" w:hAnsi="Consolas" w:cs="Courier New"/>
          <w:color w:val="0000FF"/>
          <w:sz w:val="17"/>
          <w:szCs w:val="17"/>
          <w:lang w:val="en-US"/>
        </w:rPr>
        <w:t>for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(</w:t>
      </w:r>
      <w:r w:rsidR="003F5662" w:rsidRPr="003F5662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i=</w:t>
      </w:r>
      <w:r w:rsidR="003F5662" w:rsidRPr="003F5662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i&lt;=</w:t>
      </w:r>
      <w:r w:rsidR="003F5662" w:rsidRPr="003F5662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i++)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</w:p>
    <w:p w14:paraId="602F4C44" w14:textId="71B0A70D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F5662" w:rsidRPr="003F5662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li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document.createElement(</w:t>
      </w:r>
      <w:r w:rsidR="003F5662" w:rsidRPr="003F5662">
        <w:rPr>
          <w:rFonts w:ascii="Consolas" w:hAnsi="Consolas" w:cs="Courier New"/>
          <w:color w:val="A31515"/>
          <w:sz w:val="17"/>
          <w:szCs w:val="17"/>
          <w:lang w:val="en-US"/>
        </w:rPr>
        <w:t>'li'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118DBF7F" w14:textId="212BA57F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li.append(i);</w:t>
      </w:r>
    </w:p>
    <w:p w14:paraId="05F8291B" w14:textId="66713F71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result.push(li);</w:t>
      </w:r>
    </w:p>
    <w:p w14:paraId="1C4DAC9B" w14:textId="66E445BA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6AE367D5" w14:textId="50B6C23D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3113590E" w14:textId="4136FBD1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3F5662" w:rsidRPr="003F5662">
        <w:rPr>
          <w:rFonts w:ascii="Consolas" w:hAnsi="Consolas" w:cs="Courier New"/>
          <w:color w:val="0000FF"/>
          <w:sz w:val="17"/>
          <w:szCs w:val="17"/>
          <w:lang w:val="en-US"/>
        </w:rPr>
        <w:t>return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3F5662" w:rsidRPr="003F5662">
        <w:rPr>
          <w:rFonts w:ascii="Consolas" w:hAnsi="Consolas" w:cs="Courier New"/>
          <w:color w:val="000000"/>
          <w:sz w:val="17"/>
          <w:szCs w:val="17"/>
          <w:lang w:val="en-US"/>
        </w:rPr>
        <w:t>result;</w:t>
      </w:r>
    </w:p>
    <w:p w14:paraId="4E4C3F88" w14:textId="77777777" w:rsidR="003F5662" w:rsidRPr="003F5662" w:rsidRDefault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 w:rsidRPr="003F5662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</w:p>
    <w:p w14:paraId="5E2E2F41" w14:textId="17ECB012" w:rsidR="003F5662" w:rsidRPr="003F566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CD7AB34" w14:textId="6BFEDBA7" w:rsidR="003F5662" w:rsidRDefault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421372"/>
        <w:rPr>
          <w:rFonts w:ascii="Consolas" w:hAnsi="Consolas" w:cs="Courier New"/>
          <w:sz w:val="17"/>
          <w:szCs w:val="17"/>
        </w:rPr>
      </w:pPr>
      <w:r w:rsidRPr="003F5662">
        <w:rPr>
          <w:rFonts w:ascii="Consolas" w:hAnsi="Consolas" w:cs="Courier New"/>
          <w:color w:val="000000"/>
          <w:sz w:val="17"/>
          <w:szCs w:val="17"/>
          <w:lang w:val="en-US"/>
        </w:rPr>
        <w:t>ul.append(...getListContent());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append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+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operador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3F5662">
        <w:rPr>
          <w:rFonts w:ascii="Consolas" w:hAnsi="Consolas" w:cs="Courier New"/>
          <w:color w:val="008000"/>
          <w:sz w:val="17"/>
          <w:szCs w:val="17"/>
          <w:lang w:val="en-US"/>
        </w:rPr>
        <w:t>"..."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=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¡amigos!</w:t>
      </w:r>
    </w:p>
    <w:p w14:paraId="034D28DD" w14:textId="2EC0425F" w:rsidR="003F5662" w:rsidRDefault="003F5662" w:rsidP="003F566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94213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lastRenderedPageBreak/>
        <w:t>&lt;/script&gt;</w:t>
      </w:r>
    </w:p>
    <w:p w14:paraId="3784E6CC" w14:textId="1636A5DC" w:rsidR="003F5662" w:rsidRPr="0089763F" w:rsidRDefault="003F5662" w:rsidP="0089763F">
      <w:commentRangeStart w:id="38"/>
      <w:r w:rsidRPr="003F5662">
        <w:t>Mencionamos</w:t>
      </w:r>
      <w:r w:rsidR="002C3F9B">
        <w:t xml:space="preserve"> </w:t>
      </w:r>
      <w:r w:rsidRPr="003F5662">
        <w:t>DocumentFragment</w:t>
      </w:r>
      <w:r w:rsidR="002C3F9B">
        <w:t xml:space="preserve"> </w:t>
      </w:r>
      <w:r w:rsidRPr="003F5662">
        <w:t>principalmente</w:t>
      </w:r>
      <w:r w:rsidR="002C3F9B">
        <w:t xml:space="preserve"> </w:t>
      </w:r>
      <w:r w:rsidRPr="003F5662">
        <w:t>porque</w:t>
      </w:r>
      <w:r w:rsidR="002C3F9B">
        <w:t xml:space="preserve"> </w:t>
      </w:r>
      <w:r w:rsidRPr="003F5662">
        <w:t>hay</w:t>
      </w:r>
      <w:r w:rsidR="002C3F9B">
        <w:t xml:space="preserve"> </w:t>
      </w:r>
      <w:r w:rsidRPr="003F5662">
        <w:t>algunos</w:t>
      </w:r>
      <w:r w:rsidR="002C3F9B">
        <w:t xml:space="preserve"> </w:t>
      </w:r>
      <w:r w:rsidRPr="003F5662">
        <w:t>conceptos</w:t>
      </w:r>
      <w:r w:rsidR="002C3F9B">
        <w:t xml:space="preserve"> </w:t>
      </w:r>
      <w:r w:rsidRPr="003F5662">
        <w:t>asociados</w:t>
      </w:r>
      <w:r w:rsidR="002C3F9B">
        <w:t xml:space="preserve"> </w:t>
      </w:r>
      <w:r w:rsidRPr="003F5662">
        <w:t>a</w:t>
      </w:r>
      <w:r w:rsidR="002C3F9B">
        <w:t xml:space="preserve"> </w:t>
      </w:r>
      <w:r w:rsidRPr="003F5662">
        <w:t>él,</w:t>
      </w:r>
      <w:r w:rsidR="002C3F9B">
        <w:t xml:space="preserve"> </w:t>
      </w:r>
      <w:r w:rsidRPr="003F5662">
        <w:t>como</w:t>
      </w:r>
      <w:r w:rsidR="002C3F9B">
        <w:t xml:space="preserve"> </w:t>
      </w:r>
      <w:r w:rsidRPr="003F5662">
        <w:t>el</w:t>
      </w:r>
      <w:r w:rsidR="002C3F9B">
        <w:t xml:space="preserve"> </w:t>
      </w:r>
      <w:r w:rsidRPr="003F5662">
        <w:t>elemento</w:t>
      </w:r>
      <w:r w:rsidR="002C3F9B">
        <w:t xml:space="preserve"> </w:t>
      </w:r>
      <w:hyperlink r:id="rId34" w:history="1">
        <w:r w:rsidRPr="003F5662">
          <w:rPr>
            <w:rStyle w:val="Hipervnculo"/>
          </w:rPr>
          <w:t>template</w:t>
        </w:r>
      </w:hyperlink>
      <w:r w:rsidRPr="003F5662">
        <w:t>,</w:t>
      </w:r>
      <w:r w:rsidR="002C3F9B">
        <w:t xml:space="preserve"> </w:t>
      </w:r>
      <w:r w:rsidRPr="003F5662">
        <w:t>que</w:t>
      </w:r>
      <w:r w:rsidR="002C3F9B">
        <w:t xml:space="preserve"> </w:t>
      </w:r>
      <w:r w:rsidRPr="003F5662">
        <w:t>cubriremos</w:t>
      </w:r>
      <w:r w:rsidR="002C3F9B">
        <w:t xml:space="preserve"> </w:t>
      </w:r>
      <w:r w:rsidRPr="003F5662">
        <w:t>mucho</w:t>
      </w:r>
      <w:r w:rsidR="002C3F9B">
        <w:t xml:space="preserve"> </w:t>
      </w:r>
      <w:r w:rsidRPr="003F5662">
        <w:t>después.</w:t>
      </w:r>
      <w:commentRangeEnd w:id="38"/>
      <w:r w:rsidR="00936C96">
        <w:rPr>
          <w:rStyle w:val="Refdecomentario"/>
        </w:rPr>
        <w:commentReference w:id="38"/>
      </w:r>
    </w:p>
    <w:p w14:paraId="3F4B849F" w14:textId="2D57DE40" w:rsidR="00EA129C" w:rsidRDefault="00EA129C" w:rsidP="00EA129C">
      <w:pPr>
        <w:pStyle w:val="Ttulo1"/>
      </w:pPr>
      <w:bookmarkStart w:id="39" w:name="_Toc120740378"/>
      <w:r>
        <w:t>8.-</w:t>
      </w:r>
      <w:r w:rsidR="002C3F9B">
        <w:t xml:space="preserve"> </w:t>
      </w:r>
      <w:r>
        <w:t>Estilos</w:t>
      </w:r>
      <w:r w:rsidR="002C3F9B">
        <w:t xml:space="preserve"> </w:t>
      </w:r>
      <w:r>
        <w:t>y</w:t>
      </w:r>
      <w:r w:rsidR="002C3F9B">
        <w:t xml:space="preserve"> </w:t>
      </w:r>
      <w:r>
        <w:t>clases.</w:t>
      </w:r>
      <w:bookmarkEnd w:id="39"/>
    </w:p>
    <w:p w14:paraId="6D8E7D58" w14:textId="2375570B" w:rsidR="002E4C77" w:rsidRPr="002E4C77" w:rsidRDefault="002E4C77" w:rsidP="002E4C77">
      <w:r w:rsidRPr="002E4C77">
        <w:rPr>
          <w:b/>
          <w:bCs/>
        </w:rPr>
        <w:t>Por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lo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general,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hay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dos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formas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de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dar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estilo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a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un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elemento</w:t>
      </w:r>
      <w:r w:rsidRPr="002E4C77">
        <w:t>:</w:t>
      </w:r>
    </w:p>
    <w:p w14:paraId="0E6B8B2A" w14:textId="4FFD2678" w:rsidR="002E4C77" w:rsidRPr="002E4C77" w:rsidRDefault="002E4C77" w:rsidP="00DC56CE">
      <w:pPr>
        <w:numPr>
          <w:ilvl w:val="0"/>
          <w:numId w:val="34"/>
        </w:numPr>
        <w:spacing w:after="0"/>
      </w:pPr>
      <w:r w:rsidRPr="002E4C77">
        <w:rPr>
          <w:b/>
          <w:bCs/>
        </w:rPr>
        <w:t>Crear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una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clase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css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y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agregarla</w:t>
      </w:r>
      <w:r w:rsidRPr="002E4C77">
        <w:t>:</w:t>
      </w:r>
      <w:r w:rsidR="002C3F9B">
        <w:t xml:space="preserve"> </w:t>
      </w:r>
      <w:r w:rsidRPr="002E4C77">
        <w:t>&lt;div</w:t>
      </w:r>
      <w:r w:rsidR="002C3F9B">
        <w:t xml:space="preserve"> </w:t>
      </w:r>
      <w:r w:rsidRPr="002E4C77">
        <w:t>class="..."&gt;</w:t>
      </w:r>
    </w:p>
    <w:p w14:paraId="4EC676D7" w14:textId="57121871" w:rsidR="002E4C77" w:rsidRPr="002E4C77" w:rsidRDefault="002E4C77" w:rsidP="002E4C77">
      <w:pPr>
        <w:numPr>
          <w:ilvl w:val="0"/>
          <w:numId w:val="34"/>
        </w:numPr>
      </w:pPr>
      <w:r w:rsidRPr="002E4C77">
        <w:rPr>
          <w:b/>
          <w:bCs/>
        </w:rPr>
        <w:t>Escribir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las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propiedades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directamente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en</w:t>
      </w:r>
      <w:r w:rsidR="002C3F9B" w:rsidRPr="00B42E48">
        <w:rPr>
          <w:b/>
          <w:bCs/>
        </w:rPr>
        <w:t xml:space="preserve"> </w:t>
      </w:r>
      <w:r w:rsidRPr="002E4C77">
        <w:rPr>
          <w:b/>
          <w:bCs/>
        </w:rPr>
        <w:t>style</w:t>
      </w:r>
      <w:r w:rsidRPr="002E4C77">
        <w:t>:</w:t>
      </w:r>
      <w:r w:rsidR="002C3F9B">
        <w:t xml:space="preserve"> </w:t>
      </w:r>
      <w:r w:rsidRPr="002E4C77">
        <w:t>&lt;div</w:t>
      </w:r>
      <w:r w:rsidR="002C3F9B">
        <w:t xml:space="preserve"> </w:t>
      </w:r>
      <w:r w:rsidRPr="002E4C77">
        <w:t>style="..."&gt;.</w:t>
      </w:r>
    </w:p>
    <w:p w14:paraId="2EC9F2DE" w14:textId="0F6F277E" w:rsidR="002E4C77" w:rsidRDefault="002E4C77" w:rsidP="002E4C77">
      <w:r w:rsidRPr="002E4C77">
        <w:t>JavaScript</w:t>
      </w:r>
      <w:r w:rsidR="002C3F9B">
        <w:t xml:space="preserve"> </w:t>
      </w:r>
      <w:r w:rsidRPr="002E4C77">
        <w:t>puede</w:t>
      </w:r>
      <w:r w:rsidR="002C3F9B">
        <w:t xml:space="preserve"> </w:t>
      </w:r>
      <w:r w:rsidRPr="002E4C77">
        <w:t>modificar</w:t>
      </w:r>
      <w:r w:rsidR="002C3F9B">
        <w:t xml:space="preserve"> </w:t>
      </w:r>
      <w:r w:rsidRPr="002E4C77">
        <w:t>ambos,</w:t>
      </w:r>
      <w:r w:rsidR="002C3F9B">
        <w:t xml:space="preserve"> </w:t>
      </w:r>
      <w:r w:rsidRPr="002E4C77">
        <w:t>clases</w:t>
      </w:r>
      <w:r w:rsidR="002C3F9B">
        <w:t xml:space="preserve"> </w:t>
      </w:r>
      <w:r w:rsidRPr="002E4C77">
        <w:t>y</w:t>
      </w:r>
      <w:r w:rsidR="002C3F9B">
        <w:t xml:space="preserve"> </w:t>
      </w:r>
      <w:r w:rsidRPr="002E4C77">
        <w:t>las</w:t>
      </w:r>
      <w:r w:rsidR="002C3F9B">
        <w:t xml:space="preserve"> </w:t>
      </w:r>
      <w:r w:rsidRPr="002E4C77">
        <w:t>propiedades</w:t>
      </w:r>
      <w:r w:rsidR="002C3F9B">
        <w:t xml:space="preserve"> </w:t>
      </w:r>
      <w:r w:rsidRPr="002E4C77">
        <w:t>de</w:t>
      </w:r>
      <w:r w:rsidR="002C3F9B">
        <w:t xml:space="preserve"> </w:t>
      </w:r>
      <w:r w:rsidRPr="002E4C77">
        <w:t>style.</w:t>
      </w:r>
      <w:r w:rsidR="002C3F9B">
        <w:t xml:space="preserve"> </w:t>
      </w:r>
      <w:r>
        <w:t>Pero</w:t>
      </w:r>
      <w:r w:rsidR="002C3F9B">
        <w:t xml:space="preserve"> </w:t>
      </w:r>
      <w:r>
        <w:t>preferimos</w:t>
      </w:r>
      <w:r w:rsidR="002C3F9B">
        <w:t xml:space="preserve"> </w:t>
      </w:r>
      <w:r>
        <w:t>usar</w:t>
      </w:r>
      <w:r w:rsidR="002C3F9B">
        <w:t xml:space="preserve"> </w:t>
      </w:r>
      <w:r>
        <w:t>clases</w:t>
      </w:r>
      <w:r w:rsidR="002C3F9B">
        <w:t xml:space="preserve"> </w:t>
      </w:r>
      <w:r>
        <w:t>css</w:t>
      </w:r>
      <w:r w:rsidR="002C3F9B">
        <w:t xml:space="preserve"> </w:t>
      </w:r>
      <w:r>
        <w:t>en</w:t>
      </w:r>
      <w:r w:rsidR="002C3F9B">
        <w:t xml:space="preserve"> </w:t>
      </w:r>
      <w:r>
        <w:t>lugar</w:t>
      </w:r>
      <w:r w:rsidR="002C3F9B">
        <w:t xml:space="preserve"> </w:t>
      </w:r>
      <w:r>
        <w:t>de</w:t>
      </w:r>
      <w:r w:rsidR="002C3F9B">
        <w:t xml:space="preserve"> </w:t>
      </w:r>
      <w:r>
        <w:t>style.</w:t>
      </w:r>
      <w:r w:rsidR="002C3F9B">
        <w:t xml:space="preserve"> </w:t>
      </w:r>
      <w:r w:rsidR="00DC56CE">
        <w:t>Solo</w:t>
      </w:r>
      <w:r w:rsidR="002C3F9B">
        <w:t xml:space="preserve"> </w:t>
      </w:r>
      <w:r w:rsidR="00DC56CE">
        <w:t>debemos</w:t>
      </w:r>
      <w:r w:rsidR="002C3F9B">
        <w:t xml:space="preserve"> </w:t>
      </w:r>
      <w:r w:rsidR="00DC56CE">
        <w:t>usar</w:t>
      </w:r>
      <w:r w:rsidR="002C3F9B">
        <w:t xml:space="preserve"> </w:t>
      </w:r>
      <w:r w:rsidR="00DC56CE">
        <w:t>“style”</w:t>
      </w:r>
      <w:r w:rsidR="002C3F9B">
        <w:t xml:space="preserve"> </w:t>
      </w:r>
      <w:r w:rsidR="00DC56CE">
        <w:t>si</w:t>
      </w:r>
      <w:r w:rsidR="002C3F9B">
        <w:t xml:space="preserve"> </w:t>
      </w:r>
      <w:r w:rsidR="00DC56CE">
        <w:t>las</w:t>
      </w:r>
      <w:r w:rsidR="002C3F9B">
        <w:t xml:space="preserve"> </w:t>
      </w:r>
      <w:r w:rsidR="00DC56CE">
        <w:t>clases</w:t>
      </w:r>
      <w:r w:rsidR="002C3F9B">
        <w:t xml:space="preserve"> </w:t>
      </w:r>
      <w:r w:rsidR="00DC56CE">
        <w:t>no</w:t>
      </w:r>
      <w:r w:rsidR="002C3F9B">
        <w:t xml:space="preserve"> </w:t>
      </w:r>
      <w:r w:rsidR="00DC56CE">
        <w:t>pueden</w:t>
      </w:r>
      <w:r w:rsidR="002C3F9B">
        <w:t xml:space="preserve"> </w:t>
      </w:r>
      <w:r w:rsidR="00DC56CE">
        <w:t>manejarlo.</w:t>
      </w:r>
      <w:r w:rsidR="002C3F9B">
        <w:t xml:space="preserve"> </w:t>
      </w:r>
      <w:r w:rsidR="00DC56CE">
        <w:rPr>
          <w:b/>
          <w:bCs/>
          <w:u w:val="single"/>
        </w:rPr>
        <w:t>Ejemplo</w:t>
      </w:r>
      <w:r w:rsidR="00DC56CE">
        <w:t>:</w:t>
      </w:r>
      <w:r w:rsidR="002C3F9B">
        <w:t xml:space="preserve"> </w:t>
      </w:r>
      <w:r w:rsidR="00A03041">
        <w:t>“style”</w:t>
      </w:r>
      <w:r w:rsidR="002C3F9B">
        <w:t xml:space="preserve"> </w:t>
      </w:r>
      <w:r w:rsidR="00A03041">
        <w:t>es</w:t>
      </w:r>
      <w:r w:rsidR="002C3F9B">
        <w:t xml:space="preserve"> </w:t>
      </w:r>
      <w:r w:rsidR="00A03041">
        <w:t>aceptable</w:t>
      </w:r>
      <w:r w:rsidR="002C3F9B">
        <w:t xml:space="preserve"> </w:t>
      </w:r>
      <w:r w:rsidR="00A03041">
        <w:t>si</w:t>
      </w:r>
      <w:r w:rsidR="002C3F9B">
        <w:t xml:space="preserve"> </w:t>
      </w:r>
      <w:r w:rsidR="00A03041">
        <w:t>nosotros</w:t>
      </w:r>
      <w:r w:rsidR="002C3F9B">
        <w:t xml:space="preserve"> </w:t>
      </w:r>
      <w:r w:rsidR="00A03041">
        <w:t>calculamos</w:t>
      </w:r>
      <w:r w:rsidR="002C3F9B">
        <w:t xml:space="preserve"> </w:t>
      </w:r>
      <w:r w:rsidR="00A03041">
        <w:t>las</w:t>
      </w:r>
      <w:r w:rsidR="002C3F9B">
        <w:t xml:space="preserve"> </w:t>
      </w:r>
      <w:r w:rsidR="00A03041">
        <w:t>coordenadas</w:t>
      </w:r>
      <w:r w:rsidR="002C3F9B">
        <w:t xml:space="preserve"> </w:t>
      </w:r>
      <w:r w:rsidR="00A03041">
        <w:t>de</w:t>
      </w:r>
      <w:r w:rsidR="002C3F9B">
        <w:t xml:space="preserve"> </w:t>
      </w:r>
      <w:r w:rsidR="00A03041">
        <w:t>un</w:t>
      </w:r>
      <w:r w:rsidR="002C3F9B">
        <w:t xml:space="preserve"> </w:t>
      </w:r>
      <w:r w:rsidR="00A03041">
        <w:t>elemento</w:t>
      </w:r>
      <w:r w:rsidR="002C3F9B">
        <w:t xml:space="preserve"> </w:t>
      </w:r>
      <w:r w:rsidR="00A03041">
        <w:t>dinámicamente.</w:t>
      </w:r>
    </w:p>
    <w:p w14:paraId="6AC31BC8" w14:textId="570E9205" w:rsidR="0062609A" w:rsidRDefault="006260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3803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let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top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/*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cálculos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complejos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*/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5A0DAFBB" w14:textId="0C4A1C5C" w:rsidR="0062609A" w:rsidRDefault="006260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3803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let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/*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cálculos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complejos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*/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5A1B7E3C" w14:textId="2129A737" w:rsidR="0062609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3803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BC6B3D0" w14:textId="2447FB14" w:rsidR="0062609A" w:rsidRDefault="006260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3803490"/>
        <w:rPr>
          <w:rFonts w:ascii="Consolas" w:hAnsi="Consolas" w:cs="Courier New"/>
          <w:sz w:val="17"/>
          <w:szCs w:val="17"/>
        </w:rPr>
      </w:pP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elem.style.left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left;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8000"/>
          <w:sz w:val="17"/>
          <w:szCs w:val="17"/>
          <w:lang w:val="en-US"/>
        </w:rPr>
        <w:t>ej.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'123px',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calculado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en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tiempo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de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ejecución</w:t>
      </w:r>
    </w:p>
    <w:p w14:paraId="642F18A3" w14:textId="352A3C38" w:rsidR="0062609A" w:rsidRDefault="0062609A" w:rsidP="001976A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263803490"/>
        <w:rPr>
          <w:rFonts w:ascii="Consolas" w:hAnsi="Consolas" w:cs="Courier New"/>
          <w:sz w:val="17"/>
          <w:szCs w:val="17"/>
        </w:rPr>
      </w:pP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elem.style.top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0000"/>
          <w:sz w:val="17"/>
          <w:szCs w:val="17"/>
          <w:lang w:val="en-US"/>
        </w:rPr>
        <w:t>top;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62609A">
        <w:rPr>
          <w:rFonts w:ascii="Consolas" w:hAnsi="Consolas" w:cs="Courier New"/>
          <w:color w:val="008000"/>
          <w:sz w:val="17"/>
          <w:szCs w:val="17"/>
          <w:lang w:val="en-US"/>
        </w:rPr>
        <w:t>ej.</w:t>
      </w:r>
      <w:r w:rsidR="002C3F9B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'456px'</w:t>
      </w:r>
    </w:p>
    <w:p w14:paraId="2A654F6F" w14:textId="628FC164" w:rsidR="0062609A" w:rsidRPr="00DC56CE" w:rsidRDefault="00A03041" w:rsidP="002E4C77">
      <w:r w:rsidRPr="00A03041">
        <w:t>Para</w:t>
      </w:r>
      <w:r w:rsidR="002C3F9B">
        <w:t xml:space="preserve"> </w:t>
      </w:r>
      <w:r w:rsidRPr="00A03041">
        <w:t>otros</w:t>
      </w:r>
      <w:r w:rsidR="002C3F9B">
        <w:t xml:space="preserve"> </w:t>
      </w:r>
      <w:r w:rsidRPr="00A03041">
        <w:t>casos</w:t>
      </w:r>
      <w:r w:rsidR="002C3F9B">
        <w:t xml:space="preserve"> </w:t>
      </w:r>
      <w:r w:rsidRPr="00A03041">
        <w:t>como</w:t>
      </w:r>
      <w:r w:rsidR="002C3F9B">
        <w:t xml:space="preserve"> </w:t>
      </w:r>
      <w:r w:rsidRPr="00A03041">
        <w:t>convertir</w:t>
      </w:r>
      <w:r w:rsidR="002C3F9B">
        <w:t xml:space="preserve"> </w:t>
      </w:r>
      <w:r w:rsidRPr="00A03041">
        <w:t>un</w:t>
      </w:r>
      <w:r w:rsidR="002C3F9B">
        <w:t xml:space="preserve"> </w:t>
      </w:r>
      <w:r w:rsidRPr="00A03041">
        <w:t>texto</w:t>
      </w:r>
      <w:r w:rsidR="002C3F9B">
        <w:t xml:space="preserve"> </w:t>
      </w:r>
      <w:r w:rsidRPr="00A03041">
        <w:t>en</w:t>
      </w:r>
      <w:r w:rsidR="002C3F9B">
        <w:t xml:space="preserve"> </w:t>
      </w:r>
      <w:r w:rsidRPr="00A03041">
        <w:t>rojo,</w:t>
      </w:r>
      <w:r w:rsidR="002C3F9B">
        <w:t xml:space="preserve"> </w:t>
      </w:r>
      <w:r w:rsidRPr="00A03041">
        <w:t>agregar</w:t>
      </w:r>
      <w:r w:rsidR="002C3F9B">
        <w:t xml:space="preserve"> </w:t>
      </w:r>
      <w:r w:rsidRPr="00A03041">
        <w:t>un</w:t>
      </w:r>
      <w:r w:rsidR="002C3F9B">
        <w:t xml:space="preserve"> </w:t>
      </w:r>
      <w:r w:rsidRPr="00A03041">
        <w:t>icono</w:t>
      </w:r>
      <w:r w:rsidR="002C3F9B">
        <w:t xml:space="preserve"> </w:t>
      </w:r>
      <w:r w:rsidRPr="00A03041">
        <w:t>de</w:t>
      </w:r>
      <w:r w:rsidR="002C3F9B">
        <w:t xml:space="preserve"> </w:t>
      </w:r>
      <w:r w:rsidRPr="00A03041">
        <w:t>fondo.</w:t>
      </w:r>
      <w:r w:rsidR="002C3F9B">
        <w:t xml:space="preserve"> </w:t>
      </w:r>
      <w:r w:rsidRPr="00A03041">
        <w:rPr>
          <w:b/>
          <w:bCs/>
        </w:rPr>
        <w:t>Escribir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eso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en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CSS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y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luego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agregar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la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clase</w:t>
      </w:r>
      <w:r w:rsidR="002C3F9B">
        <w:t xml:space="preserve"> </w:t>
      </w:r>
      <w:r w:rsidRPr="00A03041">
        <w:t>(JavaScript</w:t>
      </w:r>
      <w:r w:rsidR="002C3F9B">
        <w:t xml:space="preserve"> </w:t>
      </w:r>
      <w:r w:rsidRPr="00A03041">
        <w:t>puede</w:t>
      </w:r>
      <w:r w:rsidR="002C3F9B">
        <w:t xml:space="preserve"> </w:t>
      </w:r>
      <w:r w:rsidRPr="00A03041">
        <w:t>hacer</w:t>
      </w:r>
      <w:r w:rsidR="002C3F9B">
        <w:t xml:space="preserve"> </w:t>
      </w:r>
      <w:r w:rsidRPr="00A03041">
        <w:t>eso),</w:t>
      </w:r>
      <w:r w:rsidR="002C3F9B">
        <w:t xml:space="preserve"> </w:t>
      </w:r>
      <w:r w:rsidRPr="00A03041">
        <w:rPr>
          <w:b/>
          <w:bCs/>
        </w:rPr>
        <w:t>es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más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flexible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y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más</w:t>
      </w:r>
      <w:r w:rsidR="002C3F9B">
        <w:rPr>
          <w:b/>
          <w:bCs/>
        </w:rPr>
        <w:t xml:space="preserve"> </w:t>
      </w:r>
      <w:r w:rsidRPr="00A03041">
        <w:rPr>
          <w:b/>
          <w:bCs/>
        </w:rPr>
        <w:t>fácil</w:t>
      </w:r>
      <w:r w:rsidR="002C3F9B">
        <w:t xml:space="preserve"> </w:t>
      </w:r>
      <w:r w:rsidRPr="00A03041">
        <w:t>de</w:t>
      </w:r>
      <w:r w:rsidR="002C3F9B">
        <w:t xml:space="preserve"> </w:t>
      </w:r>
      <w:r w:rsidRPr="00A03041">
        <w:t>mantener.</w:t>
      </w:r>
    </w:p>
    <w:p w14:paraId="274DDD09" w14:textId="6EF732EE" w:rsidR="00DC56CE" w:rsidRDefault="007E6F74" w:rsidP="007E6F74">
      <w:pPr>
        <w:pStyle w:val="Ttulo2"/>
      </w:pPr>
      <w:bookmarkStart w:id="40" w:name="_Toc120740379"/>
      <w:r>
        <w:t>8.1.-</w:t>
      </w:r>
      <w:r w:rsidR="002C3F9B">
        <w:t xml:space="preserve"> </w:t>
      </w:r>
      <w:r>
        <w:t>className</w:t>
      </w:r>
      <w:r w:rsidR="002C3F9B">
        <w:t xml:space="preserve"> </w:t>
      </w:r>
      <w:r>
        <w:t>y</w:t>
      </w:r>
      <w:r w:rsidR="002C3F9B">
        <w:t xml:space="preserve"> </w:t>
      </w:r>
      <w:r>
        <w:t>classList.</w:t>
      </w:r>
      <w:bookmarkEnd w:id="40"/>
    </w:p>
    <w:p w14:paraId="6BC9DAA9" w14:textId="25342AA7" w:rsidR="00E149D6" w:rsidRDefault="00934866" w:rsidP="007E6F74">
      <w:r w:rsidRPr="00934866">
        <w:t>Cambiar</w:t>
      </w:r>
      <w:r w:rsidR="002C3F9B">
        <w:t xml:space="preserve"> </w:t>
      </w:r>
      <w:r w:rsidRPr="00934866">
        <w:t>una</w:t>
      </w:r>
      <w:r w:rsidR="002C3F9B">
        <w:t xml:space="preserve"> </w:t>
      </w:r>
      <w:r w:rsidRPr="00934866">
        <w:t>clase</w:t>
      </w:r>
      <w:r w:rsidR="002C3F9B">
        <w:t xml:space="preserve"> </w:t>
      </w:r>
      <w:r w:rsidRPr="00934866">
        <w:t>es</w:t>
      </w:r>
      <w:r w:rsidR="002C3F9B">
        <w:t xml:space="preserve"> </w:t>
      </w:r>
      <w:r w:rsidRPr="00934866">
        <w:t>una</w:t>
      </w:r>
      <w:r w:rsidR="002C3F9B">
        <w:t xml:space="preserve"> </w:t>
      </w:r>
      <w:r w:rsidRPr="00934866">
        <w:t>de</w:t>
      </w:r>
      <w:r w:rsidR="002C3F9B">
        <w:t xml:space="preserve"> </w:t>
      </w:r>
      <w:r w:rsidRPr="00934866">
        <w:t>las</w:t>
      </w:r>
      <w:r w:rsidR="002C3F9B">
        <w:t xml:space="preserve"> </w:t>
      </w:r>
      <w:r w:rsidRPr="00934866">
        <w:t>acciones</w:t>
      </w:r>
      <w:r w:rsidR="002C3F9B">
        <w:t xml:space="preserve"> </w:t>
      </w:r>
      <w:r w:rsidRPr="00934866">
        <w:t>más</w:t>
      </w:r>
      <w:r w:rsidR="002C3F9B">
        <w:t xml:space="preserve"> </w:t>
      </w:r>
      <w:r w:rsidRPr="00934866">
        <w:t>utilizadas.</w:t>
      </w:r>
    </w:p>
    <w:p w14:paraId="7C8E78A1" w14:textId="1B6C8065" w:rsidR="007E6F74" w:rsidRPr="007E6F74" w:rsidRDefault="00E149D6" w:rsidP="007E6F74">
      <w:r>
        <w:t>E</w:t>
      </w:r>
      <w:r w:rsidRPr="00E149D6">
        <w:t>l</w:t>
      </w:r>
      <w:r w:rsidR="002C3F9B">
        <w:t xml:space="preserve"> </w:t>
      </w:r>
      <w:r w:rsidRPr="00E149D6">
        <w:t>elem.className</w:t>
      </w:r>
      <w:r w:rsidR="002C3F9B">
        <w:t xml:space="preserve"> </w:t>
      </w:r>
      <w:r w:rsidRPr="00E149D6">
        <w:t>corresponde</w:t>
      </w:r>
      <w:r w:rsidR="002C3F9B">
        <w:t xml:space="preserve"> </w:t>
      </w:r>
      <w:r w:rsidRPr="00E149D6">
        <w:t>al</w:t>
      </w:r>
      <w:r w:rsidR="002C3F9B">
        <w:t xml:space="preserve"> </w:t>
      </w:r>
      <w:r w:rsidRPr="00E149D6">
        <w:t>atributo</w:t>
      </w:r>
      <w:r w:rsidR="002C3F9B">
        <w:t xml:space="preserve"> </w:t>
      </w:r>
      <w:r w:rsidRPr="00E149D6">
        <w:t>"class".</w:t>
      </w:r>
    </w:p>
    <w:p w14:paraId="42AE7BA2" w14:textId="65FE145B" w:rsidR="00E149D6" w:rsidRPr="00E149D6" w:rsidRDefault="00E149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8789768"/>
        <w:rPr>
          <w:rFonts w:ascii="Consolas" w:hAnsi="Consolas" w:cs="Courier New"/>
          <w:sz w:val="17"/>
          <w:szCs w:val="17"/>
          <w:lang w:val="en-US"/>
        </w:rPr>
      </w:pPr>
      <w:r w:rsidRPr="00E149D6">
        <w:rPr>
          <w:rFonts w:ascii="Consolas" w:hAnsi="Consolas" w:cs="Courier New"/>
          <w:color w:val="2B91AF"/>
          <w:sz w:val="17"/>
          <w:szCs w:val="17"/>
          <w:lang w:val="en-US"/>
        </w:rPr>
        <w:t>&lt;body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149D6">
        <w:rPr>
          <w:rFonts w:ascii="Consolas" w:hAnsi="Consolas" w:cs="Courier New"/>
          <w:sz w:val="17"/>
          <w:szCs w:val="17"/>
          <w:lang w:val="en-US"/>
        </w:rPr>
        <w:t>class</w:t>
      </w:r>
      <w:r w:rsidRPr="00E149D6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E149D6">
        <w:rPr>
          <w:rFonts w:ascii="Consolas" w:hAnsi="Consolas" w:cs="Courier New"/>
          <w:sz w:val="17"/>
          <w:szCs w:val="17"/>
          <w:lang w:val="en-US"/>
        </w:rPr>
        <w:t>"main</w:t>
      </w:r>
      <w:r w:rsidR="002C3F9B">
        <w:rPr>
          <w:rFonts w:ascii="Consolas" w:hAnsi="Consolas" w:cs="Courier New"/>
          <w:sz w:val="17"/>
          <w:szCs w:val="17"/>
          <w:lang w:val="en-US"/>
        </w:rPr>
        <w:t xml:space="preserve"> </w:t>
      </w:r>
      <w:r w:rsidRPr="00E149D6">
        <w:rPr>
          <w:rFonts w:ascii="Consolas" w:hAnsi="Consolas" w:cs="Courier New"/>
          <w:sz w:val="17"/>
          <w:szCs w:val="17"/>
          <w:lang w:val="en-US"/>
        </w:rPr>
        <w:t>page"</w:t>
      </w:r>
      <w:r w:rsidRPr="00E149D6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3AC9BDA2" w14:textId="62C968F1" w:rsidR="00E149D6" w:rsidRPr="00E149D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878976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E149D6" w:rsidRPr="00E149D6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687CCA23" w14:textId="16260866" w:rsidR="00E149D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8789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E149D6">
        <w:rPr>
          <w:rFonts w:ascii="Consolas" w:hAnsi="Consolas" w:cs="Courier New"/>
          <w:color w:val="000000"/>
          <w:sz w:val="17"/>
          <w:szCs w:val="17"/>
        </w:rPr>
        <w:t>alert(document.body.className);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E149D6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E149D6">
        <w:rPr>
          <w:rFonts w:ascii="Consolas" w:hAnsi="Consolas" w:cs="Courier New"/>
          <w:color w:val="008000"/>
          <w:sz w:val="17"/>
          <w:szCs w:val="17"/>
        </w:rPr>
        <w:t>página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E149D6">
        <w:rPr>
          <w:rFonts w:ascii="Consolas" w:hAnsi="Consolas" w:cs="Courier New"/>
          <w:color w:val="008000"/>
          <w:sz w:val="17"/>
          <w:szCs w:val="17"/>
        </w:rPr>
        <w:t>principal</w:t>
      </w:r>
    </w:p>
    <w:p w14:paraId="16639C33" w14:textId="7448C691" w:rsidR="00E149D6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8789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E149D6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7ADC5545" w14:textId="407545DE" w:rsidR="00E149D6" w:rsidRDefault="00E149D6" w:rsidP="00E149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7587897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73EA4642" w14:textId="62F0A13E" w:rsidR="00E149D6" w:rsidRDefault="00D71E7C" w:rsidP="00D71E7C">
      <w:r>
        <w:t>Si</w:t>
      </w:r>
      <w:r w:rsidR="002C3F9B">
        <w:t xml:space="preserve"> </w:t>
      </w:r>
      <w:r>
        <w:t>asignamos</w:t>
      </w:r>
      <w:r w:rsidR="002C3F9B">
        <w:t xml:space="preserve"> </w:t>
      </w:r>
      <w:r>
        <w:t>algo</w:t>
      </w:r>
      <w:r w:rsidR="002C3F9B">
        <w:t xml:space="preserve"> </w:t>
      </w:r>
      <w:r>
        <w:t>a</w:t>
      </w:r>
      <w:r w:rsidR="002C3F9B">
        <w:t xml:space="preserve"> </w:t>
      </w:r>
      <w:r>
        <w:t>elem.className,</w:t>
      </w:r>
      <w:r w:rsidR="002C3F9B">
        <w:t xml:space="preserve"> </w:t>
      </w:r>
      <w:r w:rsidRPr="00D71E7C">
        <w:rPr>
          <w:b/>
          <w:bCs/>
        </w:rPr>
        <w:t>reemplaza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toda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la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cadena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de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clases</w:t>
      </w:r>
      <w:r>
        <w:t>.</w:t>
      </w:r>
      <w:r w:rsidR="002C3F9B">
        <w:t xml:space="preserve"> </w:t>
      </w:r>
      <w:r>
        <w:t>A</w:t>
      </w:r>
      <w:r w:rsidR="002C3F9B">
        <w:t xml:space="preserve"> </w:t>
      </w:r>
      <w:r>
        <w:t>veces</w:t>
      </w:r>
      <w:r w:rsidR="002C3F9B">
        <w:t xml:space="preserve"> </w:t>
      </w:r>
      <w:r>
        <w:t>es</w:t>
      </w:r>
      <w:r w:rsidR="002C3F9B">
        <w:t xml:space="preserve"> </w:t>
      </w:r>
      <w:r>
        <w:t>lo</w:t>
      </w:r>
      <w:r w:rsidR="002C3F9B">
        <w:t xml:space="preserve"> </w:t>
      </w:r>
      <w:r>
        <w:t>que</w:t>
      </w:r>
      <w:r w:rsidR="002C3F9B">
        <w:t xml:space="preserve"> </w:t>
      </w:r>
      <w:r>
        <w:t>necesitamos,</w:t>
      </w:r>
      <w:r w:rsidR="002C3F9B">
        <w:t xml:space="preserve"> </w:t>
      </w:r>
      <w:r>
        <w:t>pero</w:t>
      </w:r>
      <w:r w:rsidR="002C3F9B">
        <w:t xml:space="preserve"> </w:t>
      </w:r>
      <w:r>
        <w:t>a</w:t>
      </w:r>
      <w:r w:rsidR="002C3F9B">
        <w:t xml:space="preserve"> </w:t>
      </w:r>
      <w:r>
        <w:t>menudo</w:t>
      </w:r>
      <w:r w:rsidR="002C3F9B">
        <w:t xml:space="preserve"> </w:t>
      </w:r>
      <w:r>
        <w:t>queremos</w:t>
      </w:r>
      <w:r w:rsidR="002C3F9B">
        <w:t xml:space="preserve"> </w:t>
      </w:r>
      <w:r>
        <w:t>agregar</w:t>
      </w:r>
      <w:r w:rsidR="002C3F9B">
        <w:t xml:space="preserve"> </w:t>
      </w:r>
      <w:r>
        <w:t>o</w:t>
      </w:r>
      <w:r w:rsidR="002C3F9B">
        <w:t xml:space="preserve"> </w:t>
      </w:r>
      <w:r>
        <w:t>eliminar</w:t>
      </w:r>
      <w:r w:rsidR="002C3F9B">
        <w:t xml:space="preserve"> </w:t>
      </w:r>
      <w:r>
        <w:t>una</w:t>
      </w:r>
      <w:r w:rsidR="002C3F9B">
        <w:t xml:space="preserve"> </w:t>
      </w:r>
      <w:r>
        <w:t>sola</w:t>
      </w:r>
      <w:r w:rsidR="002C3F9B">
        <w:t xml:space="preserve"> </w:t>
      </w:r>
      <w:r>
        <w:t>clase.</w:t>
      </w:r>
      <w:r w:rsidR="002C3F9B">
        <w:t xml:space="preserve"> </w:t>
      </w:r>
      <w:r w:rsidRPr="00D71E7C">
        <w:rPr>
          <w:b/>
          <w:bCs/>
        </w:rPr>
        <w:t>Hay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otra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propiedad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para</w:t>
      </w:r>
      <w:r w:rsidR="002C3F9B">
        <w:rPr>
          <w:b/>
          <w:bCs/>
        </w:rPr>
        <w:t xml:space="preserve"> </w:t>
      </w:r>
      <w:r w:rsidRPr="00D71E7C">
        <w:rPr>
          <w:b/>
          <w:bCs/>
        </w:rPr>
        <w:t>eso</w:t>
      </w:r>
      <w:r>
        <w:t>:</w:t>
      </w:r>
      <w:r w:rsidR="002C3F9B">
        <w:t xml:space="preserve"> </w:t>
      </w:r>
      <w:r>
        <w:t>elem.classList.</w:t>
      </w:r>
    </w:p>
    <w:p w14:paraId="70FCF020" w14:textId="31FB4AEE" w:rsidR="00D71E7C" w:rsidRPr="0066207F" w:rsidRDefault="006E4DE7" w:rsidP="006E4DE7">
      <w:pPr>
        <w:pStyle w:val="Prrafodelista"/>
        <w:numPr>
          <w:ilvl w:val="0"/>
          <w:numId w:val="35"/>
        </w:numPr>
        <w:rPr>
          <w:lang w:val="en-US"/>
        </w:rPr>
      </w:pPr>
      <w:r w:rsidRPr="0066207F">
        <w:rPr>
          <w:b/>
          <w:bCs/>
          <w:lang w:val="en-US"/>
        </w:rPr>
        <w:t>elem.classList.add</w:t>
      </w:r>
      <w:r w:rsidR="0066207F" w:rsidRPr="0066207F">
        <w:rPr>
          <w:b/>
          <w:bCs/>
          <w:lang w:val="en-US"/>
        </w:rPr>
        <w:t>(“class”)</w:t>
      </w:r>
      <w:r w:rsidRPr="0066207F">
        <w:rPr>
          <w:lang w:val="en-US"/>
        </w:rPr>
        <w:t>:</w:t>
      </w:r>
      <w:r w:rsidR="002C3F9B">
        <w:rPr>
          <w:lang w:val="en-US"/>
        </w:rPr>
        <w:t xml:space="preserve"> </w:t>
      </w:r>
      <w:r w:rsidRPr="0066207F">
        <w:rPr>
          <w:lang w:val="en-US"/>
        </w:rPr>
        <w:t>añadir.</w:t>
      </w:r>
    </w:p>
    <w:p w14:paraId="301319E4" w14:textId="27E95909" w:rsidR="006E4DE7" w:rsidRPr="0066207F" w:rsidRDefault="006E4DE7" w:rsidP="006E4DE7">
      <w:pPr>
        <w:pStyle w:val="Prrafodelista"/>
        <w:numPr>
          <w:ilvl w:val="0"/>
          <w:numId w:val="35"/>
        </w:numPr>
        <w:rPr>
          <w:lang w:val="en-US"/>
        </w:rPr>
      </w:pPr>
      <w:r w:rsidRPr="0066207F">
        <w:rPr>
          <w:b/>
          <w:bCs/>
          <w:lang w:val="en-US"/>
        </w:rPr>
        <w:t>elem.classList.remove</w:t>
      </w:r>
      <w:r w:rsidR="0066207F" w:rsidRPr="0066207F">
        <w:rPr>
          <w:b/>
          <w:bCs/>
          <w:lang w:val="en-US"/>
        </w:rPr>
        <w:t>(“class”)</w:t>
      </w:r>
      <w:r w:rsidRPr="0066207F">
        <w:rPr>
          <w:lang w:val="en-US"/>
        </w:rPr>
        <w:t>:</w:t>
      </w:r>
      <w:r w:rsidR="002C3F9B">
        <w:rPr>
          <w:lang w:val="en-US"/>
        </w:rPr>
        <w:t xml:space="preserve"> </w:t>
      </w:r>
      <w:r w:rsidRPr="0066207F">
        <w:rPr>
          <w:lang w:val="en-US"/>
        </w:rPr>
        <w:t>eliminar.</w:t>
      </w:r>
    </w:p>
    <w:p w14:paraId="1EBB514F" w14:textId="0D671AFA" w:rsidR="006E4DE7" w:rsidRPr="0066207F" w:rsidRDefault="006E4DE7" w:rsidP="006E4DE7">
      <w:pPr>
        <w:pStyle w:val="Prrafodelista"/>
        <w:numPr>
          <w:ilvl w:val="0"/>
          <w:numId w:val="35"/>
        </w:numPr>
        <w:rPr>
          <w:lang w:val="en-US"/>
        </w:rPr>
      </w:pPr>
      <w:r w:rsidRPr="0066207F">
        <w:rPr>
          <w:b/>
          <w:bCs/>
          <w:lang w:val="en-US"/>
        </w:rPr>
        <w:t>elem.classList.toggle</w:t>
      </w:r>
      <w:r w:rsidR="0066207F" w:rsidRPr="0066207F">
        <w:rPr>
          <w:b/>
          <w:bCs/>
          <w:lang w:val="en-US"/>
        </w:rPr>
        <w:t>(“class”)</w:t>
      </w:r>
      <w:r w:rsidRPr="0066207F">
        <w:rPr>
          <w:lang w:val="en-US"/>
        </w:rPr>
        <w:t>:</w:t>
      </w:r>
      <w:r w:rsidR="002C3F9B">
        <w:rPr>
          <w:lang w:val="en-US"/>
        </w:rPr>
        <w:t xml:space="preserve"> </w:t>
      </w:r>
      <w:r w:rsidRPr="0066207F">
        <w:rPr>
          <w:lang w:val="en-US"/>
        </w:rPr>
        <w:t>alternar.</w:t>
      </w:r>
    </w:p>
    <w:p w14:paraId="281C91F9" w14:textId="41F9B522" w:rsidR="00733D73" w:rsidRDefault="00733D73" w:rsidP="006E4DE7">
      <w:pPr>
        <w:pStyle w:val="Prrafodelista"/>
        <w:numPr>
          <w:ilvl w:val="0"/>
          <w:numId w:val="35"/>
        </w:numPr>
      </w:pPr>
      <w:r w:rsidRPr="006E4DE7">
        <w:rPr>
          <w:b/>
          <w:bCs/>
        </w:rPr>
        <w:t>elem.classList.</w:t>
      </w:r>
      <w:r w:rsidR="0066207F">
        <w:rPr>
          <w:b/>
          <w:bCs/>
        </w:rPr>
        <w:t>contains(“class”)</w:t>
      </w:r>
      <w:r>
        <w:t>:</w:t>
      </w:r>
      <w:r w:rsidR="002C3F9B">
        <w:t xml:space="preserve"> </w:t>
      </w:r>
      <w:r w:rsidR="0066207F">
        <w:t>verifica</w:t>
      </w:r>
      <w:r w:rsidR="002C3F9B">
        <w:t xml:space="preserve"> </w:t>
      </w:r>
      <w:r w:rsidR="0066207F">
        <w:t>si</w:t>
      </w:r>
      <w:r w:rsidR="002C3F9B">
        <w:t xml:space="preserve"> </w:t>
      </w:r>
      <w:r w:rsidR="0066207F">
        <w:t>tiene</w:t>
      </w:r>
      <w:r w:rsidR="002C3F9B">
        <w:t xml:space="preserve"> </w:t>
      </w:r>
      <w:r w:rsidR="0066207F">
        <w:t>la</w:t>
      </w:r>
      <w:r w:rsidR="002C3F9B">
        <w:t xml:space="preserve"> </w:t>
      </w:r>
      <w:r w:rsidR="0066207F">
        <w:t>clase</w:t>
      </w:r>
      <w:r w:rsidR="002C3F9B">
        <w:t xml:space="preserve"> </w:t>
      </w:r>
      <w:r w:rsidR="0066207F">
        <w:t>dada.</w:t>
      </w:r>
      <w:r>
        <w:t>.</w:t>
      </w:r>
    </w:p>
    <w:p w14:paraId="4F037A2E" w14:textId="74892669" w:rsidR="00733D73" w:rsidRPr="00733D73" w:rsidRDefault="00733D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  <w:lang w:val="en-US"/>
        </w:rPr>
      </w:pPr>
      <w:r w:rsidRPr="00733D73">
        <w:rPr>
          <w:rFonts w:ascii="Consolas" w:hAnsi="Consolas" w:cs="Courier New"/>
          <w:color w:val="2B91AF"/>
          <w:sz w:val="17"/>
          <w:szCs w:val="17"/>
          <w:lang w:val="en-US"/>
        </w:rPr>
        <w:t>&lt;body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33D73">
        <w:rPr>
          <w:rFonts w:ascii="Consolas" w:hAnsi="Consolas" w:cs="Courier New"/>
          <w:sz w:val="17"/>
          <w:szCs w:val="17"/>
          <w:lang w:val="en-US"/>
        </w:rPr>
        <w:t>class</w:t>
      </w:r>
      <w:r w:rsidRPr="00733D73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Pr="00733D73">
        <w:rPr>
          <w:rFonts w:ascii="Consolas" w:hAnsi="Consolas" w:cs="Courier New"/>
          <w:sz w:val="17"/>
          <w:szCs w:val="17"/>
          <w:lang w:val="en-US"/>
        </w:rPr>
        <w:t>"main</w:t>
      </w:r>
      <w:r w:rsidR="002C3F9B">
        <w:rPr>
          <w:rFonts w:ascii="Consolas" w:hAnsi="Consolas" w:cs="Courier New"/>
          <w:sz w:val="17"/>
          <w:szCs w:val="17"/>
          <w:lang w:val="en-US"/>
        </w:rPr>
        <w:t xml:space="preserve"> </w:t>
      </w:r>
      <w:r w:rsidRPr="00733D73">
        <w:rPr>
          <w:rFonts w:ascii="Consolas" w:hAnsi="Consolas" w:cs="Courier New"/>
          <w:sz w:val="17"/>
          <w:szCs w:val="17"/>
          <w:lang w:val="en-US"/>
        </w:rPr>
        <w:t>page"</w:t>
      </w:r>
      <w:r w:rsidRPr="00733D73">
        <w:rPr>
          <w:rFonts w:ascii="Consolas" w:hAnsi="Consolas" w:cs="Courier New"/>
          <w:color w:val="2B91AF"/>
          <w:sz w:val="17"/>
          <w:szCs w:val="17"/>
          <w:lang w:val="en-US"/>
        </w:rPr>
        <w:t>&gt;</w:t>
      </w:r>
    </w:p>
    <w:p w14:paraId="53731558" w14:textId="6E1AD146" w:rsidR="00733D73" w:rsidRP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33D73" w:rsidRPr="00733D73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0106BA9F" w14:textId="6753DA3A" w:rsid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733D7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agregar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una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clase</w:t>
      </w:r>
    </w:p>
    <w:p w14:paraId="7A321D94" w14:textId="796B3422" w:rsid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733D73">
        <w:rPr>
          <w:rFonts w:ascii="Consolas" w:hAnsi="Consolas" w:cs="Courier New"/>
          <w:color w:val="000000"/>
          <w:sz w:val="17"/>
          <w:szCs w:val="17"/>
        </w:rPr>
        <w:t>document.body.classList.add(</w:t>
      </w:r>
      <w:r w:rsidR="00733D73">
        <w:rPr>
          <w:rFonts w:ascii="Consolas" w:hAnsi="Consolas" w:cs="Courier New"/>
          <w:color w:val="A31515"/>
          <w:sz w:val="17"/>
          <w:szCs w:val="17"/>
        </w:rPr>
        <w:t>'article'</w:t>
      </w:r>
      <w:r w:rsidR="00733D73">
        <w:rPr>
          <w:rFonts w:ascii="Consolas" w:hAnsi="Consolas" w:cs="Courier New"/>
          <w:color w:val="000000"/>
          <w:sz w:val="17"/>
          <w:szCs w:val="17"/>
        </w:rPr>
        <w:t>);</w:t>
      </w:r>
    </w:p>
    <w:p w14:paraId="6FA5C354" w14:textId="67CBDA35" w:rsid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5436FF7" w14:textId="56C30FF3" w:rsid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733D73">
        <w:rPr>
          <w:rFonts w:ascii="Consolas" w:hAnsi="Consolas" w:cs="Courier New"/>
          <w:color w:val="000000"/>
          <w:sz w:val="17"/>
          <w:szCs w:val="17"/>
        </w:rPr>
        <w:t>alert(document.body.className);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clase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"article"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página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733D73">
        <w:rPr>
          <w:rFonts w:ascii="Consolas" w:hAnsi="Consolas" w:cs="Courier New"/>
          <w:color w:val="008000"/>
          <w:sz w:val="17"/>
          <w:szCs w:val="17"/>
        </w:rPr>
        <w:t>principal</w:t>
      </w:r>
    </w:p>
    <w:p w14:paraId="472B39B6" w14:textId="75F674AD" w:rsidR="00733D7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</w:t>
      </w:r>
      <w:r w:rsidR="00733D73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3E15F02B" w14:textId="1404C814" w:rsidR="00733D73" w:rsidRDefault="00733D73" w:rsidP="00733D7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689788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56058B09" w14:textId="7DF8E0BF" w:rsidR="00733D73" w:rsidRDefault="00C60153" w:rsidP="00C60153">
      <w:pPr>
        <w:pStyle w:val="Ttulo2"/>
      </w:pPr>
      <w:bookmarkStart w:id="41" w:name="_Toc120740380"/>
      <w:r>
        <w:t>8.2.-</w:t>
      </w:r>
      <w:r w:rsidR="002C3F9B">
        <w:t xml:space="preserve"> </w:t>
      </w:r>
      <w:r>
        <w:t>style</w:t>
      </w:r>
      <w:r w:rsidR="002C3F9B">
        <w:t xml:space="preserve"> </w:t>
      </w:r>
      <w:r>
        <w:t>de</w:t>
      </w:r>
      <w:r w:rsidR="002C3F9B">
        <w:t xml:space="preserve"> </w:t>
      </w:r>
      <w:r>
        <w:t>un</w:t>
      </w:r>
      <w:r w:rsidR="002C3F9B">
        <w:t xml:space="preserve"> </w:t>
      </w:r>
      <w:r>
        <w:t>elemento.</w:t>
      </w:r>
      <w:bookmarkEnd w:id="41"/>
    </w:p>
    <w:p w14:paraId="73D48926" w14:textId="34201636" w:rsidR="007804F2" w:rsidRDefault="00052D1E">
      <w:r w:rsidRPr="00052D1E">
        <w:t>La</w:t>
      </w:r>
      <w:r w:rsidR="002C3F9B">
        <w:t xml:space="preserve"> </w:t>
      </w:r>
      <w:r w:rsidRPr="00052D1E">
        <w:t>propiedad</w:t>
      </w:r>
      <w:r w:rsidR="002C3F9B">
        <w:t xml:space="preserve"> </w:t>
      </w:r>
      <w:r w:rsidRPr="00052D1E">
        <w:t>elem.style</w:t>
      </w:r>
      <w:r w:rsidR="002C3F9B">
        <w:t xml:space="preserve"> </w:t>
      </w:r>
      <w:r w:rsidRPr="00052D1E">
        <w:t>es</w:t>
      </w:r>
      <w:r w:rsidR="002C3F9B">
        <w:t xml:space="preserve"> </w:t>
      </w:r>
      <w:r w:rsidRPr="00052D1E">
        <w:t>un</w:t>
      </w:r>
      <w:r w:rsidR="002C3F9B">
        <w:t xml:space="preserve"> </w:t>
      </w:r>
      <w:r w:rsidRPr="00052D1E">
        <w:t>objeto</w:t>
      </w:r>
      <w:r w:rsidR="002C3F9B">
        <w:t xml:space="preserve"> </w:t>
      </w:r>
      <w:r w:rsidRPr="00052D1E">
        <w:t>que</w:t>
      </w:r>
      <w:r w:rsidR="002C3F9B">
        <w:t xml:space="preserve"> </w:t>
      </w:r>
      <w:r w:rsidRPr="00052D1E">
        <w:t>corresponde</w:t>
      </w:r>
      <w:r w:rsidR="002C3F9B">
        <w:t xml:space="preserve"> </w:t>
      </w:r>
      <w:r w:rsidRPr="00052D1E">
        <w:t>a</w:t>
      </w:r>
      <w:r w:rsidR="002C3F9B">
        <w:t xml:space="preserve"> </w:t>
      </w:r>
      <w:r w:rsidRPr="00052D1E">
        <w:t>lo</w:t>
      </w:r>
      <w:r w:rsidR="002C3F9B">
        <w:t xml:space="preserve"> </w:t>
      </w:r>
      <w:r w:rsidRPr="00052D1E">
        <w:t>escrito</w:t>
      </w:r>
      <w:r w:rsidR="002C3F9B">
        <w:t xml:space="preserve"> </w:t>
      </w:r>
      <w:r w:rsidRPr="00052D1E">
        <w:t>en</w:t>
      </w:r>
      <w:r w:rsidR="002C3F9B">
        <w:t xml:space="preserve"> </w:t>
      </w:r>
      <w:r w:rsidRPr="00052D1E">
        <w:t>el</w:t>
      </w:r>
      <w:r w:rsidR="002C3F9B">
        <w:t xml:space="preserve"> </w:t>
      </w:r>
      <w:r w:rsidRPr="00052D1E">
        <w:t>atributo</w:t>
      </w:r>
      <w:r w:rsidR="002C3F9B">
        <w:t xml:space="preserve"> </w:t>
      </w:r>
      <w:r w:rsidRPr="00052D1E">
        <w:t>"style"</w:t>
      </w:r>
      <w:r>
        <w:t>.</w:t>
      </w:r>
      <w:r w:rsidR="00434C3C">
        <w:t xml:space="preserve"> </w:t>
      </w:r>
      <w:r w:rsidR="007804F2" w:rsidRPr="007804F2">
        <w:t>Establecer</w:t>
      </w:r>
      <w:r w:rsidR="002C3F9B">
        <w:t xml:space="preserve"> </w:t>
      </w:r>
      <w:r w:rsidR="007804F2" w:rsidRPr="007804F2">
        <w:t>elem.style.width="100px"</w:t>
      </w:r>
      <w:r w:rsidR="002C3F9B">
        <w:t xml:space="preserve"> </w:t>
      </w:r>
      <w:r w:rsidR="007804F2">
        <w:t>es</w:t>
      </w:r>
      <w:r w:rsidR="002C3F9B">
        <w:t xml:space="preserve"> </w:t>
      </w:r>
      <w:r w:rsidR="007804F2">
        <w:t>equivalente</w:t>
      </w:r>
      <w:r w:rsidR="002C3F9B">
        <w:t xml:space="preserve"> </w:t>
      </w:r>
      <w:r w:rsidR="007804F2">
        <w:t>a</w:t>
      </w:r>
      <w:r w:rsidR="002C3F9B">
        <w:t xml:space="preserve"> </w:t>
      </w:r>
      <w:r w:rsidR="007804F2">
        <w:t>tener</w:t>
      </w:r>
      <w:r w:rsidR="002C3F9B">
        <w:t xml:space="preserve"> </w:t>
      </w:r>
      <w:r w:rsidR="007804F2" w:rsidRPr="007804F2">
        <w:t>en</w:t>
      </w:r>
      <w:r w:rsidR="002C3F9B">
        <w:t xml:space="preserve"> </w:t>
      </w:r>
      <w:r w:rsidR="007804F2" w:rsidRPr="007804F2">
        <w:t>el</w:t>
      </w:r>
      <w:r w:rsidR="002C3F9B">
        <w:t xml:space="preserve"> </w:t>
      </w:r>
      <w:r w:rsidR="007804F2" w:rsidRPr="007804F2">
        <w:t>atributo</w:t>
      </w:r>
      <w:r w:rsidR="002C3F9B">
        <w:t xml:space="preserve"> </w:t>
      </w:r>
      <w:r w:rsidR="007804F2" w:rsidRPr="007804F2">
        <w:t>style</w:t>
      </w:r>
      <w:r w:rsidR="002C3F9B">
        <w:t xml:space="preserve"> </w:t>
      </w:r>
      <w:r w:rsidR="007804F2" w:rsidRPr="007804F2">
        <w:t>una</w:t>
      </w:r>
      <w:r w:rsidR="002C3F9B">
        <w:t xml:space="preserve"> </w:t>
      </w:r>
      <w:r w:rsidR="007804F2" w:rsidRPr="007804F2">
        <w:t>cadena</w:t>
      </w:r>
      <w:r w:rsidR="002C3F9B">
        <w:t xml:space="preserve"> </w:t>
      </w:r>
      <w:r w:rsidR="007804F2" w:rsidRPr="007804F2">
        <w:t>con</w:t>
      </w:r>
      <w:r w:rsidR="002C3F9B">
        <w:t xml:space="preserve"> </w:t>
      </w:r>
      <w:r w:rsidR="007804F2" w:rsidRPr="007804F2">
        <w:t>width:100px.</w:t>
      </w:r>
    </w:p>
    <w:p w14:paraId="657082BA" w14:textId="6613873C" w:rsidR="007804F2" w:rsidRDefault="007804F2">
      <w:r>
        <w:t>Para</w:t>
      </w:r>
      <w:r w:rsidR="002C3F9B">
        <w:t xml:space="preserve"> </w:t>
      </w:r>
      <w:r>
        <w:t>propiedades</w:t>
      </w:r>
      <w:r w:rsidR="002C3F9B">
        <w:t xml:space="preserve"> </w:t>
      </w:r>
      <w:r>
        <w:t>de</w:t>
      </w:r>
      <w:r w:rsidR="002C3F9B">
        <w:t xml:space="preserve"> </w:t>
      </w:r>
      <w:r>
        <w:t>varias</w:t>
      </w:r>
      <w:r w:rsidR="002C3F9B">
        <w:t xml:space="preserve"> </w:t>
      </w:r>
      <w:r>
        <w:t>palabras</w:t>
      </w:r>
      <w:r w:rsidR="002C3F9B">
        <w:t xml:space="preserve"> </w:t>
      </w:r>
      <w:r>
        <w:t>se</w:t>
      </w:r>
      <w:r w:rsidR="002C3F9B">
        <w:t xml:space="preserve"> </w:t>
      </w:r>
      <w:r>
        <w:t>usa</w:t>
      </w:r>
      <w:r w:rsidR="002C3F9B">
        <w:t xml:space="preserve"> </w:t>
      </w:r>
      <w:r>
        <w:t>camelCase:</w:t>
      </w:r>
    </w:p>
    <w:p w14:paraId="4E755ED9" w14:textId="39F4B62F" w:rsidR="00294244" w:rsidRPr="00294244" w:rsidRDefault="002942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5261"/>
        <w:rPr>
          <w:rFonts w:ascii="Consolas" w:hAnsi="Consolas" w:cs="Courier New"/>
          <w:sz w:val="17"/>
          <w:szCs w:val="17"/>
          <w:lang w:val="en-US"/>
        </w:rPr>
      </w:pP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background-color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elem.style.backgroundColor</w:t>
      </w:r>
    </w:p>
    <w:p w14:paraId="07C4874C" w14:textId="25207B1F" w:rsidR="00294244" w:rsidRPr="00294244" w:rsidRDefault="002942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5261"/>
        <w:rPr>
          <w:rFonts w:ascii="Consolas" w:hAnsi="Consolas" w:cs="Courier New"/>
          <w:sz w:val="17"/>
          <w:szCs w:val="17"/>
          <w:lang w:val="en-US"/>
        </w:rPr>
      </w:pP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z-index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elem.style.zIndex</w:t>
      </w:r>
    </w:p>
    <w:p w14:paraId="71082E17" w14:textId="795BE6C0" w:rsidR="00294244" w:rsidRPr="00294244" w:rsidRDefault="00294244" w:rsidP="002942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15375261"/>
        <w:rPr>
          <w:rFonts w:ascii="Consolas" w:hAnsi="Consolas" w:cs="Courier New"/>
          <w:sz w:val="17"/>
          <w:szCs w:val="17"/>
          <w:lang w:val="en-US"/>
        </w:rPr>
      </w:pP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border-left-width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elem.style.borderLeftWidth</w:t>
      </w:r>
    </w:p>
    <w:p w14:paraId="23467356" w14:textId="685AEBC4" w:rsidR="00294244" w:rsidRDefault="00294244">
      <w:pPr>
        <w:rPr>
          <w:lang w:val="en-US"/>
        </w:rPr>
      </w:pPr>
      <w:r>
        <w:rPr>
          <w:b/>
          <w:bCs/>
          <w:u w:val="single"/>
          <w:lang w:val="en-US"/>
        </w:rPr>
        <w:t>Por</w:t>
      </w:r>
      <w:r w:rsidR="002C3F9B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ejemplo</w:t>
      </w:r>
      <w:r>
        <w:rPr>
          <w:lang w:val="en-US"/>
        </w:rPr>
        <w:t>:</w:t>
      </w:r>
    </w:p>
    <w:p w14:paraId="28BDD61A" w14:textId="671E4C10" w:rsidR="00294244" w:rsidRPr="00294244" w:rsidRDefault="00294244" w:rsidP="002942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078096621"/>
        <w:rPr>
          <w:rFonts w:ascii="Consolas" w:hAnsi="Consolas" w:cs="Courier New"/>
          <w:sz w:val="17"/>
          <w:szCs w:val="17"/>
          <w:lang w:val="en-US"/>
        </w:rPr>
      </w:pP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document.body.style.backgroundColor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prompt(</w:t>
      </w:r>
      <w:r w:rsidRPr="00294244">
        <w:rPr>
          <w:rFonts w:ascii="Consolas" w:hAnsi="Consolas" w:cs="Courier New"/>
          <w:color w:val="A31515"/>
          <w:sz w:val="17"/>
          <w:szCs w:val="17"/>
          <w:lang w:val="en-US"/>
        </w:rPr>
        <w:t>'background</w:t>
      </w:r>
      <w:r w:rsidR="002C3F9B">
        <w:rPr>
          <w:rFonts w:ascii="Consolas" w:hAnsi="Consolas" w:cs="Courier New"/>
          <w:color w:val="A31515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A31515"/>
          <w:sz w:val="17"/>
          <w:szCs w:val="17"/>
          <w:lang w:val="en-US"/>
        </w:rPr>
        <w:t>color?'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,</w:t>
      </w:r>
      <w:r w:rsidR="002C3F9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294244">
        <w:rPr>
          <w:rFonts w:ascii="Consolas" w:hAnsi="Consolas" w:cs="Courier New"/>
          <w:color w:val="A31515"/>
          <w:sz w:val="17"/>
          <w:szCs w:val="17"/>
          <w:lang w:val="en-US"/>
        </w:rPr>
        <w:t>'green'</w:t>
      </w:r>
      <w:r w:rsidRPr="00294244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</w:p>
    <w:p w14:paraId="742754F2" w14:textId="324BDC08" w:rsidR="00294244" w:rsidRDefault="00044D39">
      <w:r w:rsidRPr="00044D39">
        <w:rPr>
          <w:b/>
          <w:bCs/>
          <w:u w:val="single"/>
        </w:rPr>
        <w:t>Propiedades</w:t>
      </w:r>
      <w:r w:rsidR="002C3F9B">
        <w:rPr>
          <w:b/>
          <w:bCs/>
          <w:u w:val="single"/>
        </w:rPr>
        <w:t xml:space="preserve"> </w:t>
      </w:r>
      <w:r w:rsidRPr="00044D39">
        <w:rPr>
          <w:b/>
          <w:bCs/>
          <w:u w:val="single"/>
        </w:rPr>
        <w:t>con</w:t>
      </w:r>
      <w:r w:rsidR="002C3F9B">
        <w:rPr>
          <w:b/>
          <w:bCs/>
          <w:u w:val="single"/>
        </w:rPr>
        <w:t xml:space="preserve"> </w:t>
      </w:r>
      <w:r w:rsidRPr="00044D39">
        <w:rPr>
          <w:b/>
          <w:bCs/>
          <w:u w:val="single"/>
        </w:rPr>
        <w:t>prefijos</w:t>
      </w:r>
      <w:r w:rsidR="002C3F9B">
        <w:rPr>
          <w:b/>
          <w:bCs/>
          <w:u w:val="single"/>
        </w:rPr>
        <w:t xml:space="preserve"> </w:t>
      </w:r>
      <w:r w:rsidRPr="00044D39">
        <w:rPr>
          <w:b/>
          <w:bCs/>
          <w:u w:val="single"/>
        </w:rPr>
        <w:t>del</w:t>
      </w:r>
      <w:r w:rsidR="002C3F9B">
        <w:rPr>
          <w:b/>
          <w:bCs/>
          <w:u w:val="single"/>
        </w:rPr>
        <w:t xml:space="preserve"> </w:t>
      </w:r>
      <w:r w:rsidRPr="00044D39">
        <w:rPr>
          <w:b/>
          <w:bCs/>
          <w:u w:val="single"/>
        </w:rPr>
        <w:t>n</w:t>
      </w:r>
      <w:r>
        <w:rPr>
          <w:b/>
          <w:bCs/>
          <w:u w:val="single"/>
        </w:rPr>
        <w:t>avegador</w:t>
      </w:r>
      <w:r>
        <w:t>:</w:t>
      </w:r>
      <w:r w:rsidR="002C3F9B">
        <w:t xml:space="preserve"> </w:t>
      </w:r>
      <w:r>
        <w:t>como</w:t>
      </w:r>
      <w:r w:rsidR="002C3F9B">
        <w:t xml:space="preserve"> </w:t>
      </w:r>
      <w:r>
        <w:t>-moz-border-radius,</w:t>
      </w:r>
      <w:r w:rsidR="002C3F9B">
        <w:t xml:space="preserve"> </w:t>
      </w:r>
      <w:r>
        <w:t>-webkit-border-radius</w:t>
      </w:r>
      <w:r w:rsidR="00292FFB">
        <w:t>:</w:t>
      </w:r>
      <w:r w:rsidR="002C3F9B">
        <w:t xml:space="preserve"> </w:t>
      </w:r>
      <w:r w:rsidR="00292FFB">
        <w:t>también</w:t>
      </w:r>
      <w:r w:rsidR="002C3F9B">
        <w:t xml:space="preserve"> </w:t>
      </w:r>
      <w:r w:rsidR="00292FFB">
        <w:t>siguen</w:t>
      </w:r>
      <w:r w:rsidR="002C3F9B">
        <w:t xml:space="preserve"> </w:t>
      </w:r>
      <w:r w:rsidR="00292FFB">
        <w:t>la</w:t>
      </w:r>
      <w:r w:rsidR="002C3F9B">
        <w:t xml:space="preserve"> </w:t>
      </w:r>
      <w:r w:rsidR="00292FFB">
        <w:t>misma</w:t>
      </w:r>
      <w:r w:rsidR="002C3F9B">
        <w:t xml:space="preserve"> </w:t>
      </w:r>
      <w:r w:rsidR="00292FFB">
        <w:t>regla</w:t>
      </w:r>
      <w:r w:rsidR="002C3F9B">
        <w:t xml:space="preserve"> </w:t>
      </w:r>
      <w:r w:rsidR="00292FFB">
        <w:t>del</w:t>
      </w:r>
      <w:r w:rsidR="002C3F9B">
        <w:t xml:space="preserve"> </w:t>
      </w:r>
      <w:r w:rsidR="00292FFB">
        <w:t>camelCase.</w:t>
      </w:r>
      <w:r w:rsidR="002C3F9B">
        <w:t xml:space="preserve"> </w:t>
      </w:r>
      <w:r w:rsidR="00292FFB">
        <w:t>Además,</w:t>
      </w:r>
      <w:r w:rsidR="002C3F9B">
        <w:t xml:space="preserve"> </w:t>
      </w:r>
      <w:r w:rsidR="00292FFB">
        <w:t>un</w:t>
      </w:r>
      <w:r w:rsidR="002C3F9B">
        <w:t xml:space="preserve"> </w:t>
      </w:r>
      <w:r w:rsidR="00292FFB">
        <w:t>guión</w:t>
      </w:r>
      <w:r w:rsidR="002C3F9B">
        <w:t xml:space="preserve"> </w:t>
      </w:r>
      <w:r w:rsidR="00292FFB">
        <w:t>significa</w:t>
      </w:r>
      <w:r w:rsidR="002C3F9B">
        <w:t xml:space="preserve"> </w:t>
      </w:r>
      <w:r w:rsidR="00292FFB">
        <w:t>mayúscula:</w:t>
      </w:r>
    </w:p>
    <w:p w14:paraId="564EDBFD" w14:textId="0DC899E1" w:rsidR="00292FFB" w:rsidRDefault="00292F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1614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button.style.</w:t>
      </w:r>
      <w:r>
        <w:rPr>
          <w:rFonts w:ascii="Consolas" w:hAnsi="Consolas" w:cs="Courier New"/>
          <w:color w:val="2B91AF"/>
          <w:sz w:val="17"/>
          <w:szCs w:val="17"/>
        </w:rPr>
        <w:t>MozBorderRadius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'5px'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65704991" w14:textId="3D0AA627" w:rsidR="00292FFB" w:rsidRDefault="00292FFB" w:rsidP="00292F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141614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button.style.</w:t>
      </w:r>
      <w:r>
        <w:rPr>
          <w:rFonts w:ascii="Consolas" w:hAnsi="Consolas" w:cs="Courier New"/>
          <w:color w:val="2B91AF"/>
          <w:sz w:val="17"/>
          <w:szCs w:val="17"/>
        </w:rPr>
        <w:t>WebkitBorderRadius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'5px'</w:t>
      </w:r>
      <w:r>
        <w:rPr>
          <w:rFonts w:ascii="Consolas" w:hAnsi="Consolas" w:cs="Courier New"/>
          <w:color w:val="000000"/>
          <w:sz w:val="17"/>
          <w:szCs w:val="17"/>
        </w:rPr>
        <w:t>;</w:t>
      </w:r>
    </w:p>
    <w:p w14:paraId="07A12BC6" w14:textId="75E8F242" w:rsidR="00292FFB" w:rsidRDefault="00292FFB" w:rsidP="00292FFB">
      <w:pPr>
        <w:pStyle w:val="Ttulo2"/>
      </w:pPr>
      <w:bookmarkStart w:id="42" w:name="_Toc120740381"/>
      <w:r>
        <w:t>8.3.-</w:t>
      </w:r>
      <w:r w:rsidR="002C3F9B">
        <w:t xml:space="preserve"> </w:t>
      </w:r>
      <w:r>
        <w:t>Reseteando</w:t>
      </w:r>
      <w:r w:rsidR="002C3F9B">
        <w:t xml:space="preserve"> </w:t>
      </w:r>
      <w:r>
        <w:t>la</w:t>
      </w:r>
      <w:r w:rsidR="002C3F9B">
        <w:t xml:space="preserve"> </w:t>
      </w:r>
      <w:r>
        <w:t>propiedad</w:t>
      </w:r>
      <w:r w:rsidR="002C3F9B">
        <w:t xml:space="preserve"> </w:t>
      </w:r>
      <w:r>
        <w:t>“style”.</w:t>
      </w:r>
      <w:bookmarkEnd w:id="42"/>
    </w:p>
    <w:p w14:paraId="21528651" w14:textId="7EB608A2" w:rsidR="00292FFB" w:rsidRDefault="008F52C3" w:rsidP="00292FFB">
      <w:r>
        <w:t>A</w:t>
      </w:r>
      <w:r w:rsidR="002C3F9B">
        <w:t xml:space="preserve"> </w:t>
      </w:r>
      <w:r>
        <w:t>veces</w:t>
      </w:r>
      <w:r w:rsidR="002C3F9B">
        <w:t xml:space="preserve"> </w:t>
      </w:r>
      <w:r>
        <w:t>podemos</w:t>
      </w:r>
      <w:r w:rsidR="002C3F9B">
        <w:t xml:space="preserve"> </w:t>
      </w:r>
      <w:r>
        <w:t>querer</w:t>
      </w:r>
      <w:r w:rsidR="002C3F9B">
        <w:t xml:space="preserve"> </w:t>
      </w:r>
      <w:r>
        <w:t>asignar</w:t>
      </w:r>
      <w:r w:rsidR="002C3F9B">
        <w:t xml:space="preserve"> </w:t>
      </w:r>
      <w:r>
        <w:t>una</w:t>
      </w:r>
      <w:r w:rsidR="002C3F9B">
        <w:t xml:space="preserve"> </w:t>
      </w:r>
      <w:r>
        <w:t>propiedad</w:t>
      </w:r>
      <w:r w:rsidR="002C3F9B">
        <w:t xml:space="preserve"> </w:t>
      </w:r>
      <w:r>
        <w:t>de</w:t>
      </w:r>
      <w:r w:rsidR="002C3F9B">
        <w:t xml:space="preserve"> </w:t>
      </w:r>
      <w:r>
        <w:t>estilo</w:t>
      </w:r>
      <w:r w:rsidR="002C3F9B">
        <w:t xml:space="preserve"> </w:t>
      </w:r>
      <w:r>
        <w:t>y</w:t>
      </w:r>
      <w:r w:rsidR="002C3F9B">
        <w:t xml:space="preserve"> </w:t>
      </w:r>
      <w:r>
        <w:t>luego</w:t>
      </w:r>
      <w:r w:rsidR="002C3F9B">
        <w:t xml:space="preserve"> </w:t>
      </w:r>
      <w:r>
        <w:t>removerla.</w:t>
      </w:r>
      <w:r w:rsidR="002C3F9B">
        <w:t xml:space="preserve"> </w:t>
      </w:r>
      <w:r w:rsidRPr="00EE219C">
        <w:rPr>
          <w:b/>
          <w:bCs/>
          <w:u w:val="single"/>
        </w:rPr>
        <w:t>Ejemplo</w:t>
      </w:r>
      <w:r>
        <w:t>:</w:t>
      </w:r>
    </w:p>
    <w:p w14:paraId="5DAEA8C0" w14:textId="291911D7" w:rsidR="008F52C3" w:rsidRDefault="008F52C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9409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si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ejecutamos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este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código,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el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&lt;body&gt;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parpadeará</w:t>
      </w:r>
    </w:p>
    <w:p w14:paraId="108CB408" w14:textId="6AA5ADDE" w:rsidR="008F52C3" w:rsidRDefault="008F52C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9409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document.body.style.display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"none"</w:t>
      </w:r>
      <w:r>
        <w:rPr>
          <w:rFonts w:ascii="Consolas" w:hAnsi="Consolas" w:cs="Courier New"/>
          <w:color w:val="000000"/>
          <w:sz w:val="17"/>
          <w:szCs w:val="17"/>
        </w:rPr>
        <w:t>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ocultar</w:t>
      </w:r>
    </w:p>
    <w:p w14:paraId="00E34810" w14:textId="73F6FE82" w:rsidR="008F52C3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9409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4CB7B35" w14:textId="57F03417" w:rsidR="008F52C3" w:rsidRDefault="008F52C3" w:rsidP="00EE219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9194096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setTimeout(()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=&gt;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document.body.style.display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=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A31515"/>
          <w:sz w:val="17"/>
          <w:szCs w:val="17"/>
        </w:rPr>
        <w:t>""</w:t>
      </w:r>
      <w:r>
        <w:rPr>
          <w:rFonts w:ascii="Consolas" w:hAnsi="Consolas" w:cs="Courier New"/>
          <w:color w:val="000000"/>
          <w:sz w:val="17"/>
          <w:szCs w:val="17"/>
        </w:rPr>
        <w:t>,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>);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//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volverá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a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lo</w:t>
      </w:r>
      <w:r w:rsidR="002C3F9B">
        <w:rPr>
          <w:rFonts w:ascii="Consolas" w:hAnsi="Consolas" w:cs="Courier New"/>
          <w:color w:val="008000"/>
          <w:sz w:val="17"/>
          <w:szCs w:val="17"/>
        </w:rPr>
        <w:t xml:space="preserve"> </w:t>
      </w:r>
      <w:r>
        <w:rPr>
          <w:rFonts w:ascii="Consolas" w:hAnsi="Consolas" w:cs="Courier New"/>
          <w:color w:val="008000"/>
          <w:sz w:val="17"/>
          <w:szCs w:val="17"/>
        </w:rPr>
        <w:t>normal</w:t>
      </w:r>
    </w:p>
    <w:p w14:paraId="6C79205A" w14:textId="31BBED79" w:rsidR="008F52C3" w:rsidRDefault="00EE219C" w:rsidP="00292FFB">
      <w:r>
        <w:t>En</w:t>
      </w:r>
      <w:r w:rsidR="002C3F9B">
        <w:t xml:space="preserve"> </w:t>
      </w:r>
      <w:r>
        <w:t>lugar</w:t>
      </w:r>
      <w:r w:rsidR="002C3F9B">
        <w:t xml:space="preserve"> </w:t>
      </w:r>
      <w:r>
        <w:t>de</w:t>
      </w:r>
      <w:r w:rsidR="002C3F9B">
        <w:t xml:space="preserve"> </w:t>
      </w:r>
      <w:r>
        <w:t>hacer</w:t>
      </w:r>
      <w:r w:rsidR="002C3F9B">
        <w:t xml:space="preserve"> </w:t>
      </w:r>
      <w:r>
        <w:t>eso,</w:t>
      </w:r>
      <w:r w:rsidR="002C3F9B">
        <w:t xml:space="preserve"> </w:t>
      </w:r>
      <w:r>
        <w:t>podemos</w:t>
      </w:r>
      <w:r w:rsidR="002C3F9B">
        <w:t xml:space="preserve"> </w:t>
      </w:r>
      <w:r>
        <w:t>usar</w:t>
      </w:r>
      <w:r w:rsidR="002C3F9B">
        <w:t xml:space="preserve"> </w:t>
      </w:r>
      <w:r>
        <w:rPr>
          <w:b/>
          <w:bCs/>
        </w:rPr>
        <w:t>elem.style.removeProperty(‘style</w:t>
      </w:r>
      <w:r w:rsidR="002C3F9B">
        <w:rPr>
          <w:b/>
          <w:bCs/>
        </w:rPr>
        <w:t xml:space="preserve"> </w:t>
      </w:r>
      <w:r>
        <w:rPr>
          <w:b/>
          <w:bCs/>
        </w:rPr>
        <w:t>property’)</w:t>
      </w:r>
      <w:r>
        <w:t>.</w:t>
      </w:r>
      <w:r w:rsidR="002C3F9B">
        <w:t xml:space="preserve"> </w:t>
      </w:r>
      <w:r>
        <w:rPr>
          <w:b/>
          <w:bCs/>
          <w:u w:val="single"/>
        </w:rPr>
        <w:t>Ejemplo</w:t>
      </w:r>
      <w:r>
        <w:t>:</w:t>
      </w:r>
    </w:p>
    <w:p w14:paraId="0D43608C" w14:textId="575D48BD" w:rsidR="00400FE6" w:rsidRPr="00755B81" w:rsidRDefault="00400FE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672777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document.body.style.background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A31515"/>
          <w:sz w:val="17"/>
          <w:szCs w:val="17"/>
          <w:lang w:val="en-US"/>
        </w:rPr>
        <w:t>'red'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//establece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background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a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rojo</w:t>
      </w:r>
    </w:p>
    <w:p w14:paraId="6CDB8B09" w14:textId="44D45ABB" w:rsidR="00400FE6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672777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525C995B" w14:textId="15575A92" w:rsidR="00400FE6" w:rsidRPr="00755B81" w:rsidRDefault="00400FE6" w:rsidP="00400FE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02672777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setTimeout(()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=&gt;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document.body.style.removeProperty(</w:t>
      </w:r>
      <w:r w:rsidRPr="00755B81">
        <w:rPr>
          <w:rFonts w:ascii="Consolas" w:hAnsi="Consolas" w:cs="Courier New"/>
          <w:color w:val="A31515"/>
          <w:sz w:val="17"/>
          <w:szCs w:val="17"/>
          <w:lang w:val="en-US"/>
        </w:rPr>
        <w:t>'background'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),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6666"/>
          <w:sz w:val="17"/>
          <w:szCs w:val="17"/>
          <w:lang w:val="en-US"/>
        </w:rPr>
        <w:t>1000</w:t>
      </w:r>
      <w:r w:rsidRPr="00755B81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 w:rsidR="002C3F9B" w:rsidRPr="00755B81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quitar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background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después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de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1</w:t>
      </w:r>
      <w:r w:rsidR="002C3F9B" w:rsidRPr="00755B81"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Pr="00755B81">
        <w:rPr>
          <w:rFonts w:ascii="Consolas" w:hAnsi="Consolas" w:cs="Courier New"/>
          <w:color w:val="008000"/>
          <w:sz w:val="17"/>
          <w:szCs w:val="17"/>
          <w:lang w:val="en-US"/>
        </w:rPr>
        <w:t>segundo</w:t>
      </w:r>
    </w:p>
    <w:p w14:paraId="139BAF38" w14:textId="67DAF200" w:rsidR="00BE5A3A" w:rsidRDefault="007907A2" w:rsidP="00292FFB">
      <w:r w:rsidRPr="007907A2">
        <w:rPr>
          <w:b/>
          <w:bCs/>
          <w:u w:val="single"/>
        </w:rPr>
        <w:t>Reescribir</w:t>
      </w:r>
      <w:r w:rsidR="002C3F9B">
        <w:rPr>
          <w:b/>
          <w:bCs/>
          <w:u w:val="single"/>
        </w:rPr>
        <w:t xml:space="preserve"> </w:t>
      </w:r>
      <w:r w:rsidRPr="007907A2">
        <w:rPr>
          <w:b/>
          <w:bCs/>
          <w:u w:val="single"/>
        </w:rPr>
        <w:t>todo</w:t>
      </w:r>
      <w:r w:rsidR="002C3F9B">
        <w:rPr>
          <w:b/>
          <w:bCs/>
          <w:u w:val="single"/>
        </w:rPr>
        <w:t xml:space="preserve"> </w:t>
      </w:r>
      <w:r w:rsidRPr="007907A2">
        <w:rPr>
          <w:b/>
          <w:bCs/>
          <w:u w:val="single"/>
        </w:rPr>
        <w:t>usando</w:t>
      </w:r>
      <w:r w:rsidR="002C3F9B">
        <w:rPr>
          <w:b/>
          <w:bCs/>
          <w:u w:val="single"/>
        </w:rPr>
        <w:t xml:space="preserve"> </w:t>
      </w:r>
      <w:r w:rsidRPr="007907A2">
        <w:rPr>
          <w:b/>
          <w:bCs/>
          <w:u w:val="single"/>
        </w:rPr>
        <w:t>style.c</w:t>
      </w:r>
      <w:r>
        <w:rPr>
          <w:b/>
          <w:bCs/>
          <w:u w:val="single"/>
        </w:rPr>
        <w:t>ssText</w:t>
      </w:r>
      <w:r>
        <w:t>:</w:t>
      </w:r>
      <w:r w:rsidR="002C3F9B">
        <w:t xml:space="preserve"> </w:t>
      </w:r>
      <w:r w:rsidR="007443A0" w:rsidRPr="007443A0">
        <w:t>Normalmente,</w:t>
      </w:r>
      <w:r w:rsidR="002C3F9B">
        <w:t xml:space="preserve"> </w:t>
      </w:r>
      <w:r w:rsidR="007443A0" w:rsidRPr="007443A0">
        <w:t>podemos</w:t>
      </w:r>
      <w:r w:rsidR="002C3F9B">
        <w:t xml:space="preserve"> </w:t>
      </w:r>
      <w:r w:rsidR="007443A0" w:rsidRPr="007443A0">
        <w:t>usar</w:t>
      </w:r>
      <w:r w:rsidR="002C3F9B">
        <w:t xml:space="preserve"> </w:t>
      </w:r>
      <w:r w:rsidR="007443A0" w:rsidRPr="007443A0">
        <w:t>style.*</w:t>
      </w:r>
      <w:r w:rsidR="002C3F9B">
        <w:t xml:space="preserve"> </w:t>
      </w:r>
      <w:r w:rsidR="007443A0" w:rsidRPr="007443A0">
        <w:t>para</w:t>
      </w:r>
      <w:r w:rsidR="002C3F9B">
        <w:t xml:space="preserve"> </w:t>
      </w:r>
      <w:r w:rsidR="007443A0" w:rsidRPr="007443A0">
        <w:t>asignar</w:t>
      </w:r>
      <w:r w:rsidR="002C3F9B">
        <w:t xml:space="preserve"> </w:t>
      </w:r>
      <w:r w:rsidR="007443A0" w:rsidRPr="007443A0">
        <w:t>propiedades</w:t>
      </w:r>
      <w:r w:rsidR="002C3F9B">
        <w:t xml:space="preserve"> </w:t>
      </w:r>
      <w:r w:rsidR="007443A0" w:rsidRPr="007443A0">
        <w:t>de</w:t>
      </w:r>
      <w:r w:rsidR="002C3F9B">
        <w:t xml:space="preserve"> </w:t>
      </w:r>
      <w:r w:rsidR="007443A0" w:rsidRPr="007443A0">
        <w:t>estilo</w:t>
      </w:r>
      <w:r w:rsidR="002C3F9B">
        <w:t xml:space="preserve"> </w:t>
      </w:r>
      <w:r w:rsidR="007443A0" w:rsidRPr="007443A0">
        <w:t>individuales</w:t>
      </w:r>
      <w:r w:rsidR="002C3F9B">
        <w:t xml:space="preserve"> </w:t>
      </w:r>
      <w:r w:rsidR="007443A0">
        <w:t>(como</w:t>
      </w:r>
      <w:r w:rsidR="002C3F9B">
        <w:t xml:space="preserve"> </w:t>
      </w:r>
      <w:r w:rsidR="007443A0">
        <w:t>hemos</w:t>
      </w:r>
      <w:r w:rsidR="002C3F9B">
        <w:t xml:space="preserve"> </w:t>
      </w:r>
      <w:r w:rsidR="007443A0">
        <w:t>visto</w:t>
      </w:r>
      <w:r w:rsidR="002C3F9B">
        <w:t xml:space="preserve"> </w:t>
      </w:r>
      <w:r w:rsidR="007443A0">
        <w:t>hasta</w:t>
      </w:r>
      <w:r w:rsidR="002C3F9B">
        <w:t xml:space="preserve"> </w:t>
      </w:r>
      <w:r w:rsidR="007443A0">
        <w:t>ahora)</w:t>
      </w:r>
      <w:r w:rsidR="007443A0" w:rsidRPr="007443A0">
        <w:t>.</w:t>
      </w:r>
      <w:r w:rsidR="002C3F9B">
        <w:t xml:space="preserve"> </w:t>
      </w:r>
      <w:r w:rsidR="007443A0" w:rsidRPr="00BE5A3A">
        <w:rPr>
          <w:b/>
          <w:bCs/>
        </w:rPr>
        <w:t>Sin</w:t>
      </w:r>
      <w:r w:rsidR="002C3F9B">
        <w:rPr>
          <w:b/>
          <w:bCs/>
        </w:rPr>
        <w:t xml:space="preserve"> </w:t>
      </w:r>
      <w:r w:rsidR="007443A0" w:rsidRPr="00BE5A3A">
        <w:rPr>
          <w:b/>
          <w:bCs/>
        </w:rPr>
        <w:t>embargo,</w:t>
      </w:r>
      <w:r w:rsidR="002C3F9B">
        <w:rPr>
          <w:b/>
          <w:bCs/>
        </w:rPr>
        <w:t xml:space="preserve"> </w:t>
      </w:r>
      <w:r w:rsidR="007443A0" w:rsidRPr="00BE5A3A">
        <w:rPr>
          <w:b/>
          <w:bCs/>
        </w:rPr>
        <w:t>no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podemos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establecer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todo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el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estilo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de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golpe</w:t>
      </w:r>
      <w:r w:rsidR="002C3F9B">
        <w:t xml:space="preserve"> </w:t>
      </w:r>
      <w:r w:rsidR="00BE5A3A" w:rsidRPr="00BE5A3A">
        <w:t>como</w:t>
      </w:r>
      <w:r w:rsidR="002C3F9B">
        <w:t xml:space="preserve"> </w:t>
      </w:r>
      <w:r w:rsidR="00BE5A3A" w:rsidRPr="00BE5A3A">
        <w:t>div.style="color:</w:t>
      </w:r>
      <w:r w:rsidR="002C3F9B">
        <w:t xml:space="preserve"> </w:t>
      </w:r>
      <w:r w:rsidR="00BE5A3A" w:rsidRPr="00BE5A3A">
        <w:t>red;</w:t>
      </w:r>
      <w:r w:rsidR="002C3F9B">
        <w:t xml:space="preserve"> </w:t>
      </w:r>
      <w:r w:rsidR="00BE5A3A" w:rsidRPr="00BE5A3A">
        <w:t>width:</w:t>
      </w:r>
      <w:r w:rsidR="002C3F9B">
        <w:t xml:space="preserve"> </w:t>
      </w:r>
      <w:r w:rsidR="00BE5A3A" w:rsidRPr="00BE5A3A">
        <w:t>100px",</w:t>
      </w:r>
      <w:r w:rsidR="002C3F9B">
        <w:t xml:space="preserve"> </w:t>
      </w:r>
      <w:r w:rsidR="00BE5A3A" w:rsidRPr="00BE5A3A">
        <w:rPr>
          <w:b/>
          <w:bCs/>
        </w:rPr>
        <w:t>porque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div.style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es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un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objeto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y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es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solo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de</w:t>
      </w:r>
      <w:r w:rsidR="002C3F9B">
        <w:rPr>
          <w:b/>
          <w:bCs/>
        </w:rPr>
        <w:t xml:space="preserve"> </w:t>
      </w:r>
      <w:r w:rsidR="00BE5A3A" w:rsidRPr="00BE5A3A">
        <w:rPr>
          <w:b/>
          <w:bCs/>
        </w:rPr>
        <w:t>lectura</w:t>
      </w:r>
      <w:r w:rsidR="00BE5A3A" w:rsidRPr="00BE5A3A">
        <w:t>.</w:t>
      </w:r>
      <w:r w:rsidR="002C3F9B">
        <w:t xml:space="preserve">  </w:t>
      </w:r>
      <w:r w:rsidR="00BE5A3A">
        <w:t>Para</w:t>
      </w:r>
      <w:r w:rsidR="002C3F9B">
        <w:t xml:space="preserve"> </w:t>
      </w:r>
      <w:r w:rsidR="00BE5A3A">
        <w:t>ello,</w:t>
      </w:r>
      <w:r w:rsidR="002C3F9B">
        <w:t xml:space="preserve"> </w:t>
      </w:r>
      <w:r w:rsidR="00BE5A3A">
        <w:t>hay</w:t>
      </w:r>
      <w:r w:rsidR="002C3F9B">
        <w:t xml:space="preserve"> </w:t>
      </w:r>
      <w:r w:rsidR="00BE5A3A">
        <w:t>una</w:t>
      </w:r>
      <w:r w:rsidR="002C3F9B">
        <w:t xml:space="preserve"> </w:t>
      </w:r>
      <w:r w:rsidR="00BE5A3A">
        <w:t>propiedad</w:t>
      </w:r>
      <w:r w:rsidR="002C3F9B">
        <w:t xml:space="preserve"> </w:t>
      </w:r>
      <w:r w:rsidR="00BE5A3A">
        <w:t>especial:</w:t>
      </w:r>
      <w:r w:rsidR="002C3F9B">
        <w:t xml:space="preserve"> </w:t>
      </w:r>
      <w:r w:rsidR="00BE5A3A" w:rsidRPr="00BE5A3A">
        <w:rPr>
          <w:b/>
          <w:bCs/>
          <w:highlight w:val="yellow"/>
        </w:rPr>
        <w:t>style.cssText</w:t>
      </w:r>
      <w:r w:rsidR="00BE5A3A">
        <w:t>.</w:t>
      </w:r>
    </w:p>
    <w:p w14:paraId="2F6C0E43" w14:textId="198AE823" w:rsidR="00BE5A3A" w:rsidRPr="002C3F9B" w:rsidRDefault="00BE5A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</w:rPr>
      </w:pPr>
      <w:r w:rsidRPr="002C3F9B">
        <w:rPr>
          <w:rFonts w:ascii="Consolas" w:hAnsi="Consolas" w:cs="Courier New"/>
          <w:color w:val="2B91AF"/>
          <w:sz w:val="17"/>
          <w:szCs w:val="17"/>
        </w:rPr>
        <w:t>&lt;div</w:t>
      </w:r>
      <w:r w:rsidR="002C3F9B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2C3F9B">
        <w:rPr>
          <w:rFonts w:ascii="Consolas" w:hAnsi="Consolas" w:cs="Courier New"/>
          <w:sz w:val="17"/>
          <w:szCs w:val="17"/>
        </w:rPr>
        <w:t>id</w:t>
      </w:r>
      <w:r w:rsidRPr="002C3F9B">
        <w:rPr>
          <w:rFonts w:ascii="Consolas" w:hAnsi="Consolas" w:cs="Courier New"/>
          <w:color w:val="000000"/>
          <w:sz w:val="17"/>
          <w:szCs w:val="17"/>
        </w:rPr>
        <w:t>=</w:t>
      </w:r>
      <w:r w:rsidRPr="002C3F9B">
        <w:rPr>
          <w:rFonts w:ascii="Consolas" w:hAnsi="Consolas" w:cs="Courier New"/>
          <w:sz w:val="17"/>
          <w:szCs w:val="17"/>
        </w:rPr>
        <w:t>"div"</w:t>
      </w:r>
      <w:r w:rsidRPr="002C3F9B">
        <w:rPr>
          <w:rFonts w:ascii="Consolas" w:hAnsi="Consolas" w:cs="Courier New"/>
          <w:color w:val="2B91AF"/>
          <w:sz w:val="17"/>
          <w:szCs w:val="17"/>
        </w:rPr>
        <w:t>&gt;</w:t>
      </w:r>
      <w:r w:rsidRPr="002C3F9B">
        <w:rPr>
          <w:rFonts w:ascii="Consolas" w:hAnsi="Consolas" w:cs="Courier New"/>
          <w:color w:val="000000"/>
          <w:sz w:val="17"/>
          <w:szCs w:val="17"/>
        </w:rPr>
        <w:t>Button</w:t>
      </w:r>
      <w:r w:rsidRPr="002C3F9B">
        <w:rPr>
          <w:rFonts w:ascii="Consolas" w:hAnsi="Consolas" w:cs="Courier New"/>
          <w:color w:val="2B91AF"/>
          <w:sz w:val="17"/>
          <w:szCs w:val="17"/>
        </w:rPr>
        <w:t>&lt;/div&gt;</w:t>
      </w:r>
    </w:p>
    <w:p w14:paraId="5F6BF6CE" w14:textId="4D813F9C" w:rsidR="00BE5A3A" w:rsidRPr="002C3F9B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BE82E34" w14:textId="77777777" w:rsidR="00BE5A3A" w:rsidRDefault="00BE5A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254153EA" w14:textId="6A7BD719" w:rsid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E5A3A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BE5A3A">
        <w:rPr>
          <w:rFonts w:ascii="Consolas" w:hAnsi="Consolas" w:cs="Courier New"/>
          <w:color w:val="008000"/>
          <w:sz w:val="17"/>
          <w:szCs w:val="17"/>
        </w:rPr>
        <w:t>podemos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BE5A3A">
        <w:rPr>
          <w:rFonts w:ascii="Consolas" w:hAnsi="Consolas" w:cs="Courier New"/>
          <w:color w:val="008000"/>
          <w:sz w:val="17"/>
          <w:szCs w:val="17"/>
        </w:rPr>
        <w:t>establecer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BE5A3A">
        <w:rPr>
          <w:rFonts w:ascii="Consolas" w:hAnsi="Consolas" w:cs="Courier New"/>
          <w:color w:val="008000"/>
          <w:sz w:val="17"/>
          <w:szCs w:val="17"/>
        </w:rPr>
        <w:t>estilos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BE5A3A">
        <w:rPr>
          <w:rFonts w:ascii="Consolas" w:hAnsi="Consolas" w:cs="Courier New"/>
          <w:color w:val="008000"/>
          <w:sz w:val="17"/>
          <w:szCs w:val="17"/>
        </w:rPr>
        <w:t>especiales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BE5A3A">
        <w:rPr>
          <w:rFonts w:ascii="Consolas" w:hAnsi="Consolas" w:cs="Courier New"/>
          <w:color w:val="008000"/>
          <w:sz w:val="17"/>
          <w:szCs w:val="17"/>
        </w:rPr>
        <w:t>con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hyperlink w:anchor="_8.6.-_Resumen_rápido" w:history="1">
        <w:r w:rsidR="00BE5A3A" w:rsidRPr="008F6A4F">
          <w:rPr>
            <w:rStyle w:val="Hipervnculo"/>
            <w:rFonts w:ascii="Consolas" w:hAnsi="Consolas" w:cs="Courier New"/>
            <w:sz w:val="17"/>
            <w:szCs w:val="17"/>
          </w:rPr>
          <w:t>banderas</w:t>
        </w:r>
        <w:r>
          <w:rPr>
            <w:rStyle w:val="Hipervnculo"/>
            <w:rFonts w:ascii="Consolas" w:hAnsi="Consolas" w:cs="Courier New"/>
            <w:sz w:val="17"/>
            <w:szCs w:val="17"/>
          </w:rPr>
          <w:t xml:space="preserve"> </w:t>
        </w:r>
        <w:r w:rsidR="00BE5A3A" w:rsidRPr="008F6A4F">
          <w:rPr>
            <w:rStyle w:val="Hipervnculo"/>
            <w:rFonts w:ascii="Consolas" w:hAnsi="Consolas" w:cs="Courier New"/>
            <w:sz w:val="17"/>
            <w:szCs w:val="17"/>
          </w:rPr>
          <w:t>como</w:t>
        </w:r>
        <w:r>
          <w:rPr>
            <w:rStyle w:val="Hipervnculo"/>
            <w:rFonts w:ascii="Consolas" w:hAnsi="Consolas" w:cs="Courier New"/>
            <w:sz w:val="17"/>
            <w:szCs w:val="17"/>
          </w:rPr>
          <w:t xml:space="preserve"> </w:t>
        </w:r>
        <w:r w:rsidR="00BE5A3A" w:rsidRPr="008F6A4F">
          <w:rPr>
            <w:rStyle w:val="Hipervnculo"/>
            <w:rFonts w:ascii="Consolas" w:hAnsi="Consolas" w:cs="Courier New"/>
            <w:sz w:val="17"/>
            <w:szCs w:val="17"/>
          </w:rPr>
          <w:t>"important"</w:t>
        </w:r>
      </w:hyperlink>
    </w:p>
    <w:p w14:paraId="563CF560" w14:textId="3AA39D9E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div.style.cssText=`color: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red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!important;</w:t>
      </w:r>
    </w:p>
    <w:p w14:paraId="7B9E34A5" w14:textId="3221A066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background-color: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yellow;</w:t>
      </w:r>
    </w:p>
    <w:p w14:paraId="7F5696CC" w14:textId="2BF64681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width: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BE5A3A" w:rsidRPr="00BE5A3A">
        <w:rPr>
          <w:rFonts w:ascii="Consolas" w:hAnsi="Consolas" w:cs="Courier New"/>
          <w:color w:val="006666"/>
          <w:sz w:val="17"/>
          <w:szCs w:val="17"/>
          <w:lang w:val="en-US"/>
        </w:rPr>
        <w:t>100px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;</w:t>
      </w:r>
    </w:p>
    <w:p w14:paraId="37E40FDD" w14:textId="61D526ED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text-align: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center;</w:t>
      </w:r>
    </w:p>
    <w:p w14:paraId="43415F96" w14:textId="09F51416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`;</w:t>
      </w:r>
    </w:p>
    <w:p w14:paraId="3DFCD037" w14:textId="7AA8FEE7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6CC95D7" w14:textId="6F831E42" w:rsidR="00BE5A3A" w:rsidRPr="00BE5A3A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BE5A3A" w:rsidRPr="00BE5A3A">
        <w:rPr>
          <w:rFonts w:ascii="Consolas" w:hAnsi="Consolas" w:cs="Courier New"/>
          <w:color w:val="000000"/>
          <w:sz w:val="17"/>
          <w:szCs w:val="17"/>
          <w:lang w:val="en-US"/>
        </w:rPr>
        <w:t>alert(div.style.cssText);</w:t>
      </w:r>
    </w:p>
    <w:p w14:paraId="521514FF" w14:textId="38A799C9" w:rsidR="00BE5A3A" w:rsidRPr="00755B81" w:rsidRDefault="00BE5A3A" w:rsidP="00BE5A3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71440581"/>
        <w:rPr>
          <w:rFonts w:ascii="Consolas" w:hAnsi="Consolas" w:cs="Courier New"/>
          <w:sz w:val="17"/>
          <w:szCs w:val="17"/>
          <w:lang w:val="en-US"/>
        </w:rPr>
      </w:pPr>
      <w:r w:rsidRPr="00755B81">
        <w:rPr>
          <w:rFonts w:ascii="Consolas" w:hAnsi="Consolas" w:cs="Courier New"/>
          <w:color w:val="2B91AF"/>
          <w:sz w:val="17"/>
          <w:szCs w:val="17"/>
          <w:lang w:val="en-US"/>
        </w:rPr>
        <w:t>&lt;/script&gt;</w:t>
      </w:r>
    </w:p>
    <w:p w14:paraId="6F027508" w14:textId="15ABC0C1" w:rsidR="00BE5A3A" w:rsidRPr="00BE5A3A" w:rsidRDefault="00BE5A3A" w:rsidP="00BE5A3A">
      <w:r w:rsidRPr="00434C3C">
        <w:rPr>
          <w:b/>
          <w:bCs/>
          <w:u w:val="single"/>
        </w:rPr>
        <w:t>¡Cuidado!</w:t>
      </w:r>
      <w:r w:rsidR="002C3F9B">
        <w:t xml:space="preserve"> </w:t>
      </w:r>
      <w:r w:rsidRPr="00433CF8">
        <w:rPr>
          <w:b/>
          <w:bCs/>
        </w:rPr>
        <w:t>Cualquier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asignación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a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style.cssText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remueve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todos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los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estilos</w:t>
      </w:r>
      <w:r>
        <w:t>,</w:t>
      </w:r>
      <w:r w:rsidR="002C3F9B">
        <w:t xml:space="preserve"> </w:t>
      </w:r>
      <w:r>
        <w:t>es</w:t>
      </w:r>
      <w:r w:rsidR="002C3F9B">
        <w:t xml:space="preserve"> </w:t>
      </w:r>
      <w:r>
        <w:t>decir,</w:t>
      </w:r>
      <w:r w:rsidR="002C3F9B">
        <w:t xml:space="preserve"> </w:t>
      </w:r>
      <w:r>
        <w:t>los</w:t>
      </w:r>
      <w:r w:rsidR="002C3F9B">
        <w:t xml:space="preserve"> </w:t>
      </w:r>
      <w:r>
        <w:t>reemplaza.</w:t>
      </w:r>
      <w:r w:rsidR="002C3F9B">
        <w:t xml:space="preserve"> </w:t>
      </w:r>
      <w:r w:rsidRPr="00433CF8">
        <w:rPr>
          <w:b/>
          <w:bCs/>
        </w:rPr>
        <w:t>Por</w:t>
      </w:r>
      <w:r w:rsidR="002C3F9B">
        <w:rPr>
          <w:b/>
          <w:bCs/>
        </w:rPr>
        <w:t xml:space="preserve"> </w:t>
      </w:r>
      <w:r w:rsidRPr="00433CF8">
        <w:rPr>
          <w:b/>
          <w:bCs/>
        </w:rPr>
        <w:t>ello</w:t>
      </w:r>
      <w:r>
        <w:t>,</w:t>
      </w:r>
      <w:r w:rsidR="002C3F9B">
        <w:t xml:space="preserve"> </w:t>
      </w:r>
      <w:r>
        <w:rPr>
          <w:b/>
          <w:bCs/>
        </w:rPr>
        <w:t>es</w:t>
      </w:r>
      <w:r w:rsidR="002C3F9B">
        <w:rPr>
          <w:b/>
          <w:bCs/>
        </w:rPr>
        <w:t xml:space="preserve"> </w:t>
      </w:r>
      <w:r>
        <w:rPr>
          <w:b/>
          <w:bCs/>
        </w:rPr>
        <w:t>rara</w:t>
      </w:r>
      <w:r w:rsidR="002C3F9B">
        <w:rPr>
          <w:b/>
          <w:bCs/>
        </w:rPr>
        <w:t xml:space="preserve"> </w:t>
      </w:r>
      <w:r>
        <w:rPr>
          <w:b/>
          <w:bCs/>
        </w:rPr>
        <w:t>vez</w:t>
      </w:r>
      <w:r w:rsidR="002C3F9B">
        <w:rPr>
          <w:b/>
          <w:bCs/>
        </w:rPr>
        <w:t xml:space="preserve"> </w:t>
      </w:r>
      <w:r>
        <w:rPr>
          <w:b/>
          <w:bCs/>
        </w:rPr>
        <w:t>usada</w:t>
      </w:r>
      <w:r>
        <w:t>.</w:t>
      </w:r>
    </w:p>
    <w:p w14:paraId="1DAE6DF2" w14:textId="2B8ADEAF" w:rsidR="00BE5A3A" w:rsidRDefault="00433CF8" w:rsidP="00433CF8">
      <w:pPr>
        <w:pStyle w:val="Ttulo2"/>
      </w:pPr>
      <w:bookmarkStart w:id="43" w:name="_Toc120740382"/>
      <w:r>
        <w:t>8.4.-</w:t>
      </w:r>
      <w:r w:rsidR="002C3F9B">
        <w:t xml:space="preserve"> </w:t>
      </w:r>
      <w:r>
        <w:t>Cuidado</w:t>
      </w:r>
      <w:r w:rsidR="002C3F9B">
        <w:t xml:space="preserve"> </w:t>
      </w:r>
      <w:r>
        <w:t>con</w:t>
      </w:r>
      <w:r w:rsidR="002C3F9B">
        <w:t xml:space="preserve"> </w:t>
      </w:r>
      <w:r>
        <w:t>las</w:t>
      </w:r>
      <w:r w:rsidR="002C3F9B">
        <w:t xml:space="preserve"> </w:t>
      </w:r>
      <w:r>
        <w:t>unidades</w:t>
      </w:r>
      <w:r w:rsidR="002C3F9B">
        <w:t xml:space="preserve"> </w:t>
      </w:r>
      <w:r>
        <w:t>CSS.</w:t>
      </w:r>
      <w:bookmarkEnd w:id="43"/>
    </w:p>
    <w:p w14:paraId="4F1E383F" w14:textId="509A2A2C" w:rsidR="0073318A" w:rsidRPr="0073318A" w:rsidRDefault="0073318A" w:rsidP="0073318A">
      <w:r w:rsidRPr="0073318A">
        <w:rPr>
          <w:b/>
          <w:bCs/>
        </w:rPr>
        <w:t>No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olvidar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agregar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las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unidades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CSS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a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los</w:t>
      </w:r>
      <w:r w:rsidR="002C3F9B">
        <w:rPr>
          <w:b/>
          <w:bCs/>
        </w:rPr>
        <w:t xml:space="preserve"> </w:t>
      </w:r>
      <w:r w:rsidRPr="0073318A">
        <w:rPr>
          <w:b/>
          <w:bCs/>
        </w:rPr>
        <w:t>valores</w:t>
      </w:r>
      <w:r w:rsidRPr="0073318A">
        <w:t>.</w:t>
      </w:r>
    </w:p>
    <w:p w14:paraId="5560B442" w14:textId="5F0D2612" w:rsidR="0073318A" w:rsidRDefault="0073318A" w:rsidP="0073318A">
      <w:r w:rsidRPr="0073318A">
        <w:t>Por</w:t>
      </w:r>
      <w:r w:rsidR="002C3F9B">
        <w:t xml:space="preserve"> </w:t>
      </w:r>
      <w:r w:rsidRPr="0073318A">
        <w:t>ejemplo,</w:t>
      </w:r>
      <w:r w:rsidR="002C3F9B">
        <w:t xml:space="preserve"> </w:t>
      </w:r>
      <w:r w:rsidRPr="0073318A">
        <w:t>nosotros</w:t>
      </w:r>
      <w:r w:rsidR="002C3F9B">
        <w:t xml:space="preserve"> </w:t>
      </w:r>
      <w:r w:rsidRPr="0073318A">
        <w:t>no</w:t>
      </w:r>
      <w:r w:rsidR="002C3F9B">
        <w:t xml:space="preserve"> </w:t>
      </w:r>
      <w:r w:rsidRPr="0073318A">
        <w:t>debemos</w:t>
      </w:r>
      <w:r w:rsidR="002C3F9B">
        <w:t xml:space="preserve"> </w:t>
      </w:r>
      <w:r w:rsidRPr="0073318A">
        <w:t>establecer</w:t>
      </w:r>
      <w:r w:rsidR="002C3F9B">
        <w:t xml:space="preserve"> </w:t>
      </w:r>
      <w:r w:rsidRPr="0073318A">
        <w:t>elem.style.top</w:t>
      </w:r>
      <w:r w:rsidR="002C3F9B">
        <w:t xml:space="preserve"> </w:t>
      </w:r>
      <w:r w:rsidRPr="0073318A">
        <w:t>a</w:t>
      </w:r>
      <w:r w:rsidR="002C3F9B">
        <w:t xml:space="preserve"> </w:t>
      </w:r>
      <w:r w:rsidRPr="0073318A">
        <w:t>10,</w:t>
      </w:r>
      <w:r w:rsidR="002C3F9B">
        <w:t xml:space="preserve"> </w:t>
      </w:r>
      <w:r w:rsidRPr="0073318A">
        <w:t>sino</w:t>
      </w:r>
      <w:r w:rsidR="002C3F9B">
        <w:t xml:space="preserve"> </w:t>
      </w:r>
      <w:r w:rsidRPr="0073318A">
        <w:t>más</w:t>
      </w:r>
      <w:r w:rsidR="002C3F9B">
        <w:t xml:space="preserve"> </w:t>
      </w:r>
      <w:r w:rsidRPr="0073318A">
        <w:t>bien</w:t>
      </w:r>
      <w:r w:rsidR="002C3F9B">
        <w:t xml:space="preserve"> </w:t>
      </w:r>
      <w:r w:rsidRPr="0073318A">
        <w:t>a</w:t>
      </w:r>
      <w:r w:rsidR="002C3F9B">
        <w:t xml:space="preserve"> </w:t>
      </w:r>
      <w:r w:rsidRPr="0073318A">
        <w:t>10px.</w:t>
      </w:r>
      <w:r w:rsidR="002C3F9B">
        <w:t xml:space="preserve"> </w:t>
      </w:r>
      <w:r w:rsidRPr="0073318A">
        <w:t>De</w:t>
      </w:r>
      <w:r w:rsidR="002C3F9B">
        <w:t xml:space="preserve"> </w:t>
      </w:r>
      <w:r w:rsidRPr="0073318A">
        <w:t>lo</w:t>
      </w:r>
      <w:r w:rsidR="002C3F9B">
        <w:t xml:space="preserve"> </w:t>
      </w:r>
      <w:r w:rsidRPr="0073318A">
        <w:t>contrario</w:t>
      </w:r>
      <w:r w:rsidR="002C3F9B">
        <w:t xml:space="preserve"> </w:t>
      </w:r>
      <w:r w:rsidRPr="0073318A">
        <w:t>no</w:t>
      </w:r>
      <w:r w:rsidR="002C3F9B">
        <w:t xml:space="preserve"> </w:t>
      </w:r>
      <w:r w:rsidRPr="0073318A">
        <w:t>funcionaría:</w:t>
      </w:r>
    </w:p>
    <w:p w14:paraId="5CEAE773" w14:textId="77777777" w:rsidR="00536642" w:rsidRDefault="005366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&lt;body&gt;</w:t>
      </w:r>
    </w:p>
    <w:p w14:paraId="3ABE2029" w14:textId="4F695E3E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536642">
        <w:rPr>
          <w:rFonts w:ascii="Consolas" w:hAnsi="Consolas" w:cs="Courier New"/>
          <w:color w:val="2B91AF"/>
          <w:sz w:val="17"/>
          <w:szCs w:val="17"/>
        </w:rPr>
        <w:t>&lt;script&gt;</w:t>
      </w:r>
    </w:p>
    <w:p w14:paraId="2AE4A8A0" w14:textId="2201D24A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¡no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funciona!</w:t>
      </w:r>
    </w:p>
    <w:p w14:paraId="2125D2E6" w14:textId="6EBE1702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0000"/>
          <w:sz w:val="17"/>
          <w:szCs w:val="17"/>
        </w:rPr>
        <w:t>document.body.style.margin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6666"/>
          <w:sz w:val="17"/>
          <w:szCs w:val="17"/>
        </w:rPr>
        <w:t>20</w:t>
      </w:r>
      <w:r w:rsidR="00536642">
        <w:rPr>
          <w:rFonts w:ascii="Consolas" w:hAnsi="Consolas" w:cs="Courier New"/>
          <w:color w:val="000000"/>
          <w:sz w:val="17"/>
          <w:szCs w:val="17"/>
        </w:rPr>
        <w:t>;</w:t>
      </w:r>
    </w:p>
    <w:p w14:paraId="4318940D" w14:textId="32155ED9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0000"/>
          <w:sz w:val="17"/>
          <w:szCs w:val="17"/>
        </w:rPr>
        <w:t>alert(document.body.style.margin);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''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(cadena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vacía,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asignación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es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ignorada)</w:t>
      </w:r>
    </w:p>
    <w:p w14:paraId="20F4900A" w14:textId="6ED72DC7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14696E3" w14:textId="404C712C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ahora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agregamos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la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unidad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CSS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(px)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y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esta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sí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funciona</w:t>
      </w:r>
    </w:p>
    <w:p w14:paraId="6C1778B3" w14:textId="75AF3053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0000"/>
          <w:sz w:val="17"/>
          <w:szCs w:val="17"/>
        </w:rPr>
        <w:t>document.body.style.margin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00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A31515"/>
          <w:sz w:val="17"/>
          <w:szCs w:val="17"/>
        </w:rPr>
        <w:t>'20px'</w:t>
      </w:r>
      <w:r w:rsidR="00536642">
        <w:rPr>
          <w:rFonts w:ascii="Consolas" w:hAnsi="Consolas" w:cs="Courier New"/>
          <w:color w:val="000000"/>
          <w:sz w:val="17"/>
          <w:szCs w:val="17"/>
        </w:rPr>
        <w:t>;</w:t>
      </w:r>
    </w:p>
    <w:p w14:paraId="5B7E5CFE" w14:textId="6784A86E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>
        <w:rPr>
          <w:rFonts w:ascii="Consolas" w:hAnsi="Consolas" w:cs="Courier New"/>
          <w:color w:val="000000"/>
          <w:sz w:val="17"/>
          <w:szCs w:val="17"/>
        </w:rPr>
        <w:t>alert(document.body.style.margin);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536642">
        <w:rPr>
          <w:rFonts w:ascii="Consolas" w:hAnsi="Consolas" w:cs="Courier New"/>
          <w:color w:val="008000"/>
          <w:sz w:val="17"/>
          <w:szCs w:val="17"/>
        </w:rPr>
        <w:t>20px</w:t>
      </w:r>
    </w:p>
    <w:p w14:paraId="19C260C1" w14:textId="60929CC5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0695D8" w14:textId="0790BEB1" w:rsidR="00536642" w:rsidRP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536642" w:rsidRPr="00536642">
        <w:rPr>
          <w:rFonts w:ascii="Consolas" w:hAnsi="Consolas" w:cs="Courier New"/>
          <w:color w:val="000000"/>
          <w:sz w:val="17"/>
          <w:szCs w:val="17"/>
          <w:lang w:val="en-US"/>
        </w:rPr>
        <w:t>alert(document.body.style.marginTop);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536642" w:rsidRPr="00536642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536642" w:rsidRPr="00536642">
        <w:rPr>
          <w:rFonts w:ascii="Consolas" w:hAnsi="Consolas" w:cs="Courier New"/>
          <w:color w:val="008000"/>
          <w:sz w:val="17"/>
          <w:szCs w:val="17"/>
          <w:lang w:val="en-US"/>
        </w:rPr>
        <w:t>20px</w:t>
      </w:r>
    </w:p>
    <w:p w14:paraId="04AF4F1F" w14:textId="2016DAEE" w:rsidR="00536642" w:rsidRP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536642" w:rsidRPr="00536642">
        <w:rPr>
          <w:rFonts w:ascii="Consolas" w:hAnsi="Consolas" w:cs="Courier New"/>
          <w:color w:val="000000"/>
          <w:sz w:val="17"/>
          <w:szCs w:val="17"/>
          <w:lang w:val="en-US"/>
        </w:rPr>
        <w:t>alert(document.body.style.marginLeft);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536642" w:rsidRPr="00536642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536642" w:rsidRPr="00536642">
        <w:rPr>
          <w:rFonts w:ascii="Consolas" w:hAnsi="Consolas" w:cs="Courier New"/>
          <w:color w:val="008000"/>
          <w:sz w:val="17"/>
          <w:szCs w:val="17"/>
          <w:lang w:val="en-US"/>
        </w:rPr>
        <w:t>20px</w:t>
      </w:r>
    </w:p>
    <w:p w14:paraId="547B0EF5" w14:textId="2A9E3D93" w:rsidR="00536642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536642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7AF21690" w14:textId="36FA028F" w:rsidR="00536642" w:rsidRDefault="00536642" w:rsidP="0053664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2118404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11139E6A" w14:textId="4F97FA4C" w:rsidR="00433CF8" w:rsidRPr="00433CF8" w:rsidRDefault="00536642" w:rsidP="00433CF8">
      <w:r w:rsidRPr="00536642">
        <w:t>Tenga</w:t>
      </w:r>
      <w:r w:rsidR="002C3F9B">
        <w:t xml:space="preserve"> </w:t>
      </w:r>
      <w:r w:rsidRPr="00536642">
        <w:t>en</w:t>
      </w:r>
      <w:r w:rsidR="002C3F9B">
        <w:t xml:space="preserve"> </w:t>
      </w:r>
      <w:r w:rsidRPr="00536642">
        <w:t>cuenta:</w:t>
      </w:r>
      <w:r w:rsidR="002C3F9B">
        <w:t xml:space="preserve"> </w:t>
      </w:r>
      <w:r w:rsidRPr="00536642">
        <w:rPr>
          <w:b/>
          <w:bCs/>
        </w:rPr>
        <w:t>el</w:t>
      </w:r>
      <w:r w:rsidR="002C3F9B">
        <w:rPr>
          <w:b/>
          <w:bCs/>
        </w:rPr>
        <w:t xml:space="preserve"> </w:t>
      </w:r>
      <w:r w:rsidRPr="00536642">
        <w:rPr>
          <w:b/>
          <w:bCs/>
        </w:rPr>
        <w:t>navegador</w:t>
      </w:r>
      <w:r w:rsidR="002C3F9B">
        <w:rPr>
          <w:b/>
          <w:bCs/>
        </w:rPr>
        <w:t xml:space="preserve"> </w:t>
      </w:r>
      <w:r w:rsidRPr="00536642">
        <w:rPr>
          <w:b/>
          <w:bCs/>
        </w:rPr>
        <w:t>“desempaqueta”</w:t>
      </w:r>
      <w:r w:rsidR="002C3F9B">
        <w:rPr>
          <w:b/>
          <w:bCs/>
        </w:rPr>
        <w:t xml:space="preserve"> </w:t>
      </w:r>
      <w:r w:rsidRPr="00536642">
        <w:rPr>
          <w:b/>
          <w:bCs/>
        </w:rPr>
        <w:t>la</w:t>
      </w:r>
      <w:r w:rsidR="002C3F9B">
        <w:rPr>
          <w:b/>
          <w:bCs/>
        </w:rPr>
        <w:t xml:space="preserve"> </w:t>
      </w:r>
      <w:r w:rsidRPr="00536642">
        <w:rPr>
          <w:b/>
          <w:bCs/>
        </w:rPr>
        <w:t>propiedad</w:t>
      </w:r>
      <w:r w:rsidR="002C3F9B">
        <w:rPr>
          <w:b/>
          <w:bCs/>
        </w:rPr>
        <w:t xml:space="preserve"> </w:t>
      </w:r>
      <w:r w:rsidRPr="00536642">
        <w:rPr>
          <w:b/>
          <w:bCs/>
          <w:i/>
          <w:iCs/>
        </w:rPr>
        <w:t>style.margin</w:t>
      </w:r>
      <w:r w:rsidR="002C3F9B">
        <w:t xml:space="preserve"> </w:t>
      </w:r>
      <w:r w:rsidRPr="00536642">
        <w:t>en</w:t>
      </w:r>
      <w:r w:rsidR="002C3F9B">
        <w:t xml:space="preserve"> </w:t>
      </w:r>
      <w:r w:rsidRPr="00536642">
        <w:t>las</w:t>
      </w:r>
      <w:r w:rsidR="002C3F9B">
        <w:t xml:space="preserve"> </w:t>
      </w:r>
      <w:r w:rsidRPr="00536642">
        <w:t>últimas</w:t>
      </w:r>
      <w:r w:rsidR="002C3F9B">
        <w:t xml:space="preserve"> </w:t>
      </w:r>
      <w:r w:rsidRPr="00536642">
        <w:t>lineas</w:t>
      </w:r>
      <w:r w:rsidR="002C3F9B">
        <w:t xml:space="preserve"> </w:t>
      </w:r>
      <w:r w:rsidRPr="00536642">
        <w:t>e</w:t>
      </w:r>
      <w:r w:rsidR="002C3F9B">
        <w:t xml:space="preserve"> </w:t>
      </w:r>
      <w:r w:rsidRPr="00536642">
        <w:rPr>
          <w:b/>
          <w:bCs/>
        </w:rPr>
        <w:t>infiere</w:t>
      </w:r>
      <w:r w:rsidR="002C3F9B">
        <w:rPr>
          <w:b/>
          <w:bCs/>
        </w:rPr>
        <w:t xml:space="preserve"> </w:t>
      </w:r>
      <w:r w:rsidRPr="00536642">
        <w:rPr>
          <w:b/>
          <w:bCs/>
          <w:i/>
          <w:iCs/>
        </w:rPr>
        <w:t>style.marginLeft</w:t>
      </w:r>
      <w:r w:rsidR="002C3F9B">
        <w:rPr>
          <w:b/>
          <w:bCs/>
        </w:rPr>
        <w:t xml:space="preserve"> </w:t>
      </w:r>
      <w:r w:rsidRPr="00536642">
        <w:rPr>
          <w:b/>
          <w:bCs/>
        </w:rPr>
        <w:t>y</w:t>
      </w:r>
      <w:r w:rsidR="002C3F9B">
        <w:rPr>
          <w:b/>
          <w:bCs/>
        </w:rPr>
        <w:t xml:space="preserve"> </w:t>
      </w:r>
      <w:r w:rsidRPr="00536642">
        <w:rPr>
          <w:b/>
          <w:bCs/>
          <w:i/>
          <w:iCs/>
        </w:rPr>
        <w:t>style.marginTop</w:t>
      </w:r>
      <w:r w:rsidR="002C3F9B">
        <w:t xml:space="preserve"> </w:t>
      </w:r>
      <w:r w:rsidRPr="00536642">
        <w:t>de</w:t>
      </w:r>
      <w:r w:rsidR="002C3F9B">
        <w:t xml:space="preserve"> </w:t>
      </w:r>
      <w:r w:rsidRPr="00536642">
        <w:t>eso.</w:t>
      </w:r>
    </w:p>
    <w:p w14:paraId="1D45FF54" w14:textId="7E4F8A1D" w:rsidR="00433CF8" w:rsidRDefault="00536642" w:rsidP="00536642">
      <w:pPr>
        <w:pStyle w:val="Ttulo2"/>
      </w:pPr>
      <w:bookmarkStart w:id="44" w:name="_Toc120740383"/>
      <w:r>
        <w:t>8.5.-</w:t>
      </w:r>
      <w:r w:rsidR="002C3F9B">
        <w:t xml:space="preserve"> </w:t>
      </w:r>
      <w:r>
        <w:t>Estilos</w:t>
      </w:r>
      <w:r w:rsidR="002C3F9B">
        <w:t xml:space="preserve"> </w:t>
      </w:r>
      <w:r>
        <w:t>calculados:</w:t>
      </w:r>
      <w:r w:rsidR="002C3F9B">
        <w:t xml:space="preserve"> </w:t>
      </w:r>
      <w:r>
        <w:t>getComputedStyle.</w:t>
      </w:r>
      <w:bookmarkEnd w:id="44"/>
    </w:p>
    <w:p w14:paraId="05017625" w14:textId="7896523A" w:rsidR="00536642" w:rsidRDefault="002417DD" w:rsidP="00536642">
      <w:r>
        <w:t>Ya</w:t>
      </w:r>
      <w:r w:rsidR="002C3F9B">
        <w:t xml:space="preserve"> </w:t>
      </w:r>
      <w:r>
        <w:t>hemos</w:t>
      </w:r>
      <w:r w:rsidR="002C3F9B">
        <w:t xml:space="preserve"> </w:t>
      </w:r>
      <w:r>
        <w:t>aprendido</w:t>
      </w:r>
      <w:r w:rsidR="002C3F9B">
        <w:t xml:space="preserve"> </w:t>
      </w:r>
      <w:r>
        <w:t>a</w:t>
      </w:r>
      <w:r w:rsidR="002C3F9B">
        <w:t xml:space="preserve"> </w:t>
      </w:r>
      <w:r>
        <w:t>modificar</w:t>
      </w:r>
      <w:r w:rsidR="002C3F9B">
        <w:t xml:space="preserve"> </w:t>
      </w:r>
      <w:r>
        <w:t>estilos.</w:t>
      </w:r>
      <w:r w:rsidR="002C3F9B">
        <w:t xml:space="preserve"> </w:t>
      </w:r>
      <w:r>
        <w:t>Pero…</w:t>
      </w:r>
      <w:r w:rsidR="002C3F9B">
        <w:t xml:space="preserve"> </w:t>
      </w:r>
      <w:r w:rsidRPr="00516580">
        <w:rPr>
          <w:b/>
          <w:bCs/>
        </w:rPr>
        <w:t>con</w:t>
      </w:r>
      <w:r w:rsidR="002C3F9B">
        <w:rPr>
          <w:b/>
          <w:bCs/>
        </w:rPr>
        <w:t xml:space="preserve"> </w:t>
      </w:r>
      <w:r w:rsidRPr="00516580">
        <w:rPr>
          <w:b/>
          <w:bCs/>
        </w:rPr>
        <w:t>getComputedStyle</w:t>
      </w:r>
      <w:r w:rsidR="002C3F9B">
        <w:rPr>
          <w:b/>
          <w:bCs/>
        </w:rPr>
        <w:t xml:space="preserve"> </w:t>
      </w:r>
      <w:r w:rsidRPr="00516580">
        <w:rPr>
          <w:b/>
          <w:bCs/>
        </w:rPr>
        <w:t>podremos</w:t>
      </w:r>
      <w:r w:rsidR="002C3F9B">
        <w:rPr>
          <w:b/>
          <w:bCs/>
        </w:rPr>
        <w:t xml:space="preserve"> </w:t>
      </w:r>
      <w:r w:rsidRPr="00516580">
        <w:rPr>
          <w:b/>
          <w:bCs/>
        </w:rPr>
        <w:t>leer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cascadas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de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CSS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(incluyendo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estilos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+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clases</w:t>
      </w:r>
      <w:r w:rsidR="002C3F9B">
        <w:rPr>
          <w:b/>
          <w:bCs/>
        </w:rPr>
        <w:t xml:space="preserve"> </w:t>
      </w:r>
      <w:r w:rsidR="00516580">
        <w:rPr>
          <w:b/>
          <w:bCs/>
        </w:rPr>
        <w:t>aplicadas)</w:t>
      </w:r>
      <w:r>
        <w:t>.</w:t>
      </w:r>
    </w:p>
    <w:p w14:paraId="21809579" w14:textId="480E25F7" w:rsidR="00516580" w:rsidRDefault="00794548" w:rsidP="00536642">
      <w:r w:rsidRPr="00794548"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</w:t>
      </w:r>
      <w:r w:rsidRPr="00794548">
        <w:rPr>
          <w:b/>
          <w:bCs/>
          <w:u w:val="single"/>
        </w:rPr>
        <w:t>ejemplo</w:t>
      </w:r>
      <w:r>
        <w:t>:</w:t>
      </w:r>
      <w:r w:rsidR="002C3F9B">
        <w:t xml:space="preserve"> </w:t>
      </w:r>
      <w:r>
        <w:t>aquí</w:t>
      </w:r>
      <w:r w:rsidR="002C3F9B">
        <w:t xml:space="preserve"> </w:t>
      </w:r>
      <w:r>
        <w:t>no</w:t>
      </w:r>
      <w:r w:rsidR="002C3F9B">
        <w:t xml:space="preserve"> </w:t>
      </w:r>
      <w:r>
        <w:t>podemos</w:t>
      </w:r>
      <w:r w:rsidR="002C3F9B">
        <w:t xml:space="preserve"> </w:t>
      </w:r>
      <w:r>
        <w:t>ver</w:t>
      </w:r>
      <w:r w:rsidR="002C3F9B">
        <w:t xml:space="preserve"> </w:t>
      </w:r>
      <w:r>
        <w:t>el</w:t>
      </w:r>
      <w:r w:rsidR="002C3F9B">
        <w:t xml:space="preserve"> </w:t>
      </w:r>
      <w:r>
        <w:t>margen</w:t>
      </w:r>
      <w:r w:rsidR="002C3F9B">
        <w:t xml:space="preserve"> </w:t>
      </w:r>
      <w:r>
        <w:t>aplicado</w:t>
      </w:r>
      <w:r w:rsidR="002C3F9B">
        <w:t xml:space="preserve"> </w:t>
      </w:r>
      <w:r>
        <w:t>en</w:t>
      </w:r>
      <w:r w:rsidR="002C3F9B">
        <w:t xml:space="preserve"> </w:t>
      </w:r>
      <w:r>
        <w:t>style</w:t>
      </w:r>
      <w:r w:rsidR="002C3F9B">
        <w:t xml:space="preserve"> </w:t>
      </w:r>
      <w:r>
        <w:t>a</w:t>
      </w:r>
      <w:r w:rsidR="002C3F9B">
        <w:t xml:space="preserve"> </w:t>
      </w:r>
      <w:r>
        <w:t>la</w:t>
      </w:r>
      <w:r w:rsidR="002C3F9B">
        <w:t xml:space="preserve"> </w:t>
      </w:r>
      <w:r>
        <w:t>etiqueta</w:t>
      </w:r>
      <w:r w:rsidR="002C3F9B">
        <w:t xml:space="preserve"> </w:t>
      </w:r>
      <w:r>
        <w:t>body:</w:t>
      </w:r>
    </w:p>
    <w:p w14:paraId="165406D3" w14:textId="77777777" w:rsidR="00794548" w:rsidRPr="00794548" w:rsidRDefault="007945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  <w:lang w:val="en-US"/>
        </w:rPr>
      </w:pPr>
      <w:r w:rsidRPr="00794548">
        <w:rPr>
          <w:rFonts w:ascii="Consolas" w:hAnsi="Consolas" w:cs="Courier New"/>
          <w:color w:val="2B91AF"/>
          <w:sz w:val="17"/>
          <w:szCs w:val="17"/>
          <w:lang w:val="en-US"/>
        </w:rPr>
        <w:t>&lt;head&gt;</w:t>
      </w:r>
    </w:p>
    <w:p w14:paraId="309680CE" w14:textId="3455AA58" w:rsidR="00794548" w:rsidRP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94548" w:rsidRPr="00794548">
        <w:rPr>
          <w:rFonts w:ascii="Consolas" w:hAnsi="Consolas" w:cs="Courier New"/>
          <w:color w:val="2B91AF"/>
          <w:sz w:val="17"/>
          <w:szCs w:val="17"/>
          <w:lang w:val="en-US"/>
        </w:rPr>
        <w:t>&lt;style&gt;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body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red;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margin: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6666"/>
          <w:sz w:val="17"/>
          <w:szCs w:val="17"/>
          <w:lang w:val="en-US"/>
        </w:rPr>
        <w:t>5px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2B91AF"/>
          <w:sz w:val="17"/>
          <w:szCs w:val="17"/>
          <w:lang w:val="en-US"/>
        </w:rPr>
        <w:t>&lt;/style&gt;</w:t>
      </w:r>
    </w:p>
    <w:p w14:paraId="18D82280" w14:textId="77777777" w:rsidR="00794548" w:rsidRDefault="007945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&lt;/head&gt;</w:t>
      </w:r>
    </w:p>
    <w:p w14:paraId="36B03CCD" w14:textId="77777777" w:rsidR="00794548" w:rsidRDefault="007945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&lt;body&gt;</w:t>
      </w:r>
    </w:p>
    <w:p w14:paraId="22195612" w14:textId="7DE3A88C" w:rsid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107C2F6" w14:textId="44D60CD1" w:rsid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94548">
        <w:rPr>
          <w:rFonts w:ascii="Consolas" w:hAnsi="Consolas" w:cs="Courier New"/>
          <w:color w:val="000000"/>
          <w:sz w:val="17"/>
          <w:szCs w:val="17"/>
        </w:rPr>
        <w:t>El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94548">
        <w:rPr>
          <w:rFonts w:ascii="Consolas" w:hAnsi="Consolas" w:cs="Courier New"/>
          <w:color w:val="000000"/>
          <w:sz w:val="17"/>
          <w:szCs w:val="17"/>
        </w:rPr>
        <w:t>texto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94548">
        <w:rPr>
          <w:rFonts w:ascii="Consolas" w:hAnsi="Consolas" w:cs="Courier New"/>
          <w:color w:val="000000"/>
          <w:sz w:val="17"/>
          <w:szCs w:val="17"/>
        </w:rPr>
        <w:t>en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94548">
        <w:rPr>
          <w:rFonts w:ascii="Consolas" w:hAnsi="Consolas" w:cs="Courier New"/>
          <w:color w:val="000000"/>
          <w:sz w:val="17"/>
          <w:szCs w:val="17"/>
        </w:rPr>
        <w:t>rojo</w:t>
      </w:r>
    </w:p>
    <w:p w14:paraId="61CF29B6" w14:textId="152AEBCC" w:rsidR="00794548" w:rsidRP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="00794548" w:rsidRPr="00794548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63801CDB" w14:textId="61FADF9E" w:rsidR="00794548" w:rsidRP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alert(document.body.style.color);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8000"/>
          <w:sz w:val="17"/>
          <w:szCs w:val="17"/>
          <w:lang w:val="en-US"/>
        </w:rPr>
        <w:t>vacío</w:t>
      </w:r>
    </w:p>
    <w:p w14:paraId="44DFF36C" w14:textId="2279848A" w:rsidR="00794548" w:rsidRPr="00794548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794548" w:rsidRPr="00794548">
        <w:rPr>
          <w:rFonts w:ascii="Consolas" w:hAnsi="Consolas" w:cs="Courier New"/>
          <w:color w:val="000000"/>
          <w:sz w:val="17"/>
          <w:szCs w:val="17"/>
          <w:lang w:val="en-US"/>
        </w:rPr>
        <w:t>alert(document.body.style.marginTop);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794548" w:rsidRPr="00794548">
        <w:rPr>
          <w:rFonts w:ascii="Consolas" w:hAnsi="Consolas" w:cs="Courier New"/>
          <w:color w:val="008000"/>
          <w:sz w:val="17"/>
          <w:szCs w:val="17"/>
          <w:lang w:val="en-US"/>
        </w:rPr>
        <w:t>vacío</w:t>
      </w:r>
    </w:p>
    <w:p w14:paraId="5E8A455B" w14:textId="02A67AC4" w:rsidR="00794548" w:rsidRPr="00755B81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794548" w:rsidRPr="00755B81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31634C6E" w14:textId="19352779" w:rsidR="00794548" w:rsidRDefault="00794548" w:rsidP="0079454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20544535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6BF352A3" w14:textId="3E13DFF8" w:rsidR="00794548" w:rsidRDefault="001E5D4C" w:rsidP="00536642">
      <w:r>
        <w:t>Pero…</w:t>
      </w:r>
      <w:r w:rsidR="002C3F9B">
        <w:t xml:space="preserve"> </w:t>
      </w:r>
      <w:r>
        <w:t>¿Y</w:t>
      </w:r>
      <w:r w:rsidR="002C3F9B">
        <w:t xml:space="preserve"> </w:t>
      </w:r>
      <w:r>
        <w:t>si</w:t>
      </w:r>
      <w:r w:rsidR="002C3F9B">
        <w:t xml:space="preserve"> </w:t>
      </w:r>
      <w:r>
        <w:t>necesitamos</w:t>
      </w:r>
      <w:r w:rsidR="002C3F9B">
        <w:t xml:space="preserve"> </w:t>
      </w:r>
      <w:r>
        <w:t>incrementar</w:t>
      </w:r>
      <w:r w:rsidR="002C3F9B">
        <w:t xml:space="preserve"> </w:t>
      </w:r>
      <w:r>
        <w:t>el</w:t>
      </w:r>
      <w:r w:rsidR="002C3F9B">
        <w:t xml:space="preserve"> </w:t>
      </w:r>
      <w:r>
        <w:t>margen</w:t>
      </w:r>
      <w:r w:rsidR="002C3F9B">
        <w:t xml:space="preserve"> </w:t>
      </w:r>
      <w:r>
        <w:t>en</w:t>
      </w:r>
      <w:r w:rsidR="002C3F9B">
        <w:t xml:space="preserve"> </w:t>
      </w:r>
      <w:r>
        <w:t>20</w:t>
      </w:r>
      <w:r w:rsidR="002C3F9B">
        <w:t xml:space="preserve"> </w:t>
      </w:r>
      <w:r>
        <w:t>px?</w:t>
      </w:r>
      <w:r w:rsidR="002C3F9B">
        <w:t xml:space="preserve"> </w:t>
      </w:r>
      <w:r>
        <w:t>Necesitaremos</w:t>
      </w:r>
      <w:r w:rsidR="002C3F9B">
        <w:t xml:space="preserve"> </w:t>
      </w:r>
      <w:r>
        <w:t>leer</w:t>
      </w:r>
      <w:r w:rsidR="002C3F9B">
        <w:t xml:space="preserve"> </w:t>
      </w:r>
      <w:r>
        <w:t>el</w:t>
      </w:r>
      <w:r w:rsidR="002C3F9B">
        <w:t xml:space="preserve"> </w:t>
      </w:r>
      <w:r>
        <w:t>margen</w:t>
      </w:r>
      <w:r w:rsidR="002C3F9B">
        <w:t xml:space="preserve"> </w:t>
      </w:r>
      <w:r>
        <w:t>actual</w:t>
      </w:r>
      <w:r w:rsidR="002C3F9B">
        <w:t xml:space="preserve"> </w:t>
      </w:r>
      <w:r>
        <w:t>para</w:t>
      </w:r>
      <w:r w:rsidR="002C3F9B">
        <w:t xml:space="preserve"> </w:t>
      </w:r>
      <w:r>
        <w:t>que</w:t>
      </w:r>
      <w:r w:rsidR="002C3F9B">
        <w:t xml:space="preserve"> </w:t>
      </w:r>
      <w:r>
        <w:t>la</w:t>
      </w:r>
      <w:r w:rsidR="002C3F9B">
        <w:t xml:space="preserve"> </w:t>
      </w:r>
      <w:r>
        <w:t>suma</w:t>
      </w:r>
      <w:r w:rsidR="002C3F9B">
        <w:t xml:space="preserve"> </w:t>
      </w:r>
      <w:r>
        <w:t>de</w:t>
      </w:r>
      <w:r w:rsidR="002C3F9B">
        <w:t xml:space="preserve"> </w:t>
      </w:r>
      <w:r>
        <w:t>25</w:t>
      </w:r>
      <w:r w:rsidR="002C3F9B">
        <w:t xml:space="preserve"> </w:t>
      </w:r>
      <w:r>
        <w:t>px.</w:t>
      </w:r>
    </w:p>
    <w:p w14:paraId="40192CD0" w14:textId="261EDC3B" w:rsidR="001E5D4C" w:rsidRDefault="001E5D4C" w:rsidP="00536642">
      <w:r>
        <w:t>Para</w:t>
      </w:r>
      <w:r w:rsidR="002C3F9B">
        <w:t xml:space="preserve"> </w:t>
      </w:r>
      <w:r>
        <w:t>ello,</w:t>
      </w:r>
      <w:r w:rsidR="002C3F9B">
        <w:t xml:space="preserve"> </w:t>
      </w:r>
      <w:r>
        <w:t>tenemos</w:t>
      </w:r>
      <w:r w:rsidR="002C3F9B">
        <w:t xml:space="preserve"> </w:t>
      </w:r>
      <w:r w:rsidR="007F5E4B" w:rsidRPr="007F5E4B">
        <w:rPr>
          <w:b/>
          <w:bCs/>
        </w:rPr>
        <w:t>getComputedStyle(element,</w:t>
      </w:r>
      <w:r w:rsidR="002C3F9B">
        <w:rPr>
          <w:b/>
          <w:bCs/>
        </w:rPr>
        <w:t xml:space="preserve"> </w:t>
      </w:r>
      <w:r w:rsidR="007F5E4B" w:rsidRPr="007F5E4B">
        <w:rPr>
          <w:b/>
          <w:bCs/>
        </w:rPr>
        <w:t>[pseudo])</w:t>
      </w:r>
      <w:r w:rsidR="007F5E4B">
        <w:t>,</w:t>
      </w:r>
      <w:r w:rsidR="002C3F9B">
        <w:t xml:space="preserve"> </w:t>
      </w:r>
      <w:r w:rsidR="007F5E4B">
        <w:t>donde</w:t>
      </w:r>
      <w:r>
        <w:t>:</w:t>
      </w:r>
    </w:p>
    <w:p w14:paraId="59E055F5" w14:textId="2782D257" w:rsidR="001E5D4C" w:rsidRDefault="007F5E4B" w:rsidP="007F5E4B">
      <w:pPr>
        <w:pStyle w:val="Prrafodelista"/>
        <w:numPr>
          <w:ilvl w:val="0"/>
          <w:numId w:val="36"/>
        </w:numPr>
      </w:pPr>
      <w:r w:rsidRPr="003529BA">
        <w:rPr>
          <w:b/>
          <w:bCs/>
        </w:rPr>
        <w:t>element</w:t>
      </w:r>
      <w:r>
        <w:t>:</w:t>
      </w:r>
      <w:r w:rsidR="002C3F9B">
        <w:t xml:space="preserve"> </w:t>
      </w:r>
      <w:r>
        <w:t>es</w:t>
      </w:r>
      <w:r w:rsidR="002C3F9B">
        <w:t xml:space="preserve"> </w:t>
      </w:r>
      <w:r>
        <w:t>el</w:t>
      </w:r>
      <w:r w:rsidR="002C3F9B">
        <w:t xml:space="preserve"> </w:t>
      </w:r>
      <w:r>
        <w:t>elemento</w:t>
      </w:r>
      <w:r w:rsidR="002C3F9B">
        <w:t xml:space="preserve"> </w:t>
      </w:r>
      <w:r>
        <w:t>del</w:t>
      </w:r>
      <w:r w:rsidR="002C3F9B">
        <w:t xml:space="preserve"> </w:t>
      </w:r>
      <w:r>
        <w:t>cual</w:t>
      </w:r>
      <w:r w:rsidR="002C3F9B">
        <w:t xml:space="preserve"> </w:t>
      </w:r>
      <w:r>
        <w:t>se</w:t>
      </w:r>
      <w:r w:rsidR="002C3F9B">
        <w:t xml:space="preserve"> </w:t>
      </w:r>
      <w:r>
        <w:t>va</w:t>
      </w:r>
      <w:r w:rsidR="002C3F9B">
        <w:t xml:space="preserve"> </w:t>
      </w:r>
      <w:r>
        <w:t>a</w:t>
      </w:r>
      <w:r w:rsidR="002C3F9B">
        <w:t xml:space="preserve"> </w:t>
      </w:r>
      <w:r>
        <w:t>leer</w:t>
      </w:r>
      <w:r w:rsidR="002C3F9B">
        <w:t xml:space="preserve"> </w:t>
      </w:r>
      <w:r>
        <w:t>el</w:t>
      </w:r>
      <w:r w:rsidR="002C3F9B">
        <w:t xml:space="preserve"> </w:t>
      </w:r>
      <w:r>
        <w:t>valor.</w:t>
      </w:r>
    </w:p>
    <w:p w14:paraId="0E499300" w14:textId="3AD871DE" w:rsidR="007F5E4B" w:rsidRDefault="007F5E4B" w:rsidP="007F5E4B">
      <w:pPr>
        <w:pStyle w:val="Prrafodelista"/>
        <w:numPr>
          <w:ilvl w:val="0"/>
          <w:numId w:val="36"/>
        </w:numPr>
      </w:pPr>
      <w:r w:rsidRPr="003529BA">
        <w:rPr>
          <w:b/>
          <w:bCs/>
        </w:rPr>
        <w:lastRenderedPageBreak/>
        <w:t>pseudo</w:t>
      </w:r>
      <w:r>
        <w:t>:</w:t>
      </w:r>
      <w:r w:rsidR="002C3F9B">
        <w:t xml:space="preserve"> </w:t>
      </w:r>
      <w:r w:rsidR="003529BA">
        <w:t>por</w:t>
      </w:r>
      <w:r w:rsidR="002C3F9B">
        <w:t xml:space="preserve"> </w:t>
      </w:r>
      <w:r w:rsidR="003529BA">
        <w:t>si</w:t>
      </w:r>
      <w:r w:rsidR="002C3F9B">
        <w:t xml:space="preserve"> </w:t>
      </w:r>
      <w:r w:rsidR="003529BA">
        <w:t>quieres</w:t>
      </w:r>
      <w:r w:rsidR="002C3F9B">
        <w:t xml:space="preserve"> </w:t>
      </w:r>
      <w:r w:rsidR="003529BA">
        <w:t>especificar</w:t>
      </w:r>
      <w:r w:rsidR="002C3F9B">
        <w:t xml:space="preserve"> </w:t>
      </w:r>
      <w:r w:rsidR="003529BA">
        <w:t>un</w:t>
      </w:r>
      <w:r w:rsidR="002C3F9B">
        <w:t xml:space="preserve"> </w:t>
      </w:r>
      <w:r w:rsidR="003529BA">
        <w:t>pseudoelemento,</w:t>
      </w:r>
      <w:r w:rsidR="002C3F9B">
        <w:t xml:space="preserve"> </w:t>
      </w:r>
      <w:r w:rsidR="003529BA">
        <w:t>por</w:t>
      </w:r>
      <w:r w:rsidR="002C3F9B">
        <w:t xml:space="preserve"> </w:t>
      </w:r>
      <w:r w:rsidR="003529BA">
        <w:t>ejemplo,</w:t>
      </w:r>
      <w:r w:rsidR="002C3F9B">
        <w:t xml:space="preserve"> </w:t>
      </w:r>
      <w:r w:rsidR="003529BA">
        <w:t>::before.</w:t>
      </w:r>
      <w:r w:rsidR="002C3F9B">
        <w:t xml:space="preserve"> </w:t>
      </w:r>
      <w:r w:rsidR="003529BA" w:rsidRPr="003529BA">
        <w:t>Una</w:t>
      </w:r>
      <w:r w:rsidR="002C3F9B">
        <w:t xml:space="preserve"> </w:t>
      </w:r>
      <w:r w:rsidR="003529BA" w:rsidRPr="003529BA">
        <w:t>cadena</w:t>
      </w:r>
      <w:r w:rsidR="002C3F9B">
        <w:t xml:space="preserve"> </w:t>
      </w:r>
      <w:r w:rsidR="003529BA" w:rsidRPr="003529BA">
        <w:t>vacía</w:t>
      </w:r>
      <w:r w:rsidR="002C3F9B">
        <w:t xml:space="preserve"> </w:t>
      </w:r>
      <w:r w:rsidR="003529BA" w:rsidRPr="003529BA">
        <w:t>o</w:t>
      </w:r>
      <w:r w:rsidR="002C3F9B">
        <w:t xml:space="preserve"> </w:t>
      </w:r>
      <w:r w:rsidR="003529BA" w:rsidRPr="003529BA">
        <w:t>sin</w:t>
      </w:r>
      <w:r w:rsidR="002C3F9B">
        <w:t xml:space="preserve"> </w:t>
      </w:r>
      <w:r w:rsidR="003529BA" w:rsidRPr="003529BA">
        <w:t>argumento</w:t>
      </w:r>
      <w:r w:rsidR="002C3F9B">
        <w:t xml:space="preserve"> </w:t>
      </w:r>
      <w:r w:rsidR="003529BA" w:rsidRPr="003529BA">
        <w:t>significa</w:t>
      </w:r>
      <w:r w:rsidR="002C3F9B">
        <w:t xml:space="preserve"> </w:t>
      </w:r>
      <w:r w:rsidR="003529BA" w:rsidRPr="003529BA">
        <w:t>el</w:t>
      </w:r>
      <w:r w:rsidR="002C3F9B">
        <w:t xml:space="preserve"> </w:t>
      </w:r>
      <w:r w:rsidR="003529BA" w:rsidRPr="003529BA">
        <w:t>elemento</w:t>
      </w:r>
      <w:r w:rsidR="002C3F9B">
        <w:t xml:space="preserve"> </w:t>
      </w:r>
      <w:r w:rsidR="003529BA" w:rsidRPr="003529BA">
        <w:t>mismo.</w:t>
      </w:r>
    </w:p>
    <w:p w14:paraId="6A32A0BF" w14:textId="4F509ECA" w:rsidR="005D4564" w:rsidRPr="001E5D4C" w:rsidRDefault="005D4564" w:rsidP="005D4564">
      <w:r w:rsidRPr="005D4564">
        <w:rPr>
          <w:b/>
          <w:bCs/>
        </w:rPr>
        <w:t>El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resultado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de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este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método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es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un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objeto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con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estilos</w:t>
      </w:r>
      <w:r>
        <w:t>,</w:t>
      </w:r>
      <w:r w:rsidR="002C3F9B">
        <w:t xml:space="preserve"> </w:t>
      </w:r>
      <w:r w:rsidRPr="005D4564">
        <w:rPr>
          <w:b/>
          <w:bCs/>
        </w:rPr>
        <w:t>como</w:t>
      </w:r>
      <w:r w:rsidR="002C3F9B">
        <w:rPr>
          <w:b/>
          <w:bCs/>
        </w:rPr>
        <w:t xml:space="preserve"> </w:t>
      </w:r>
      <w:r w:rsidRPr="005D4564">
        <w:rPr>
          <w:b/>
          <w:bCs/>
        </w:rPr>
        <w:t>elem</w:t>
      </w:r>
      <w:r>
        <w:rPr>
          <w:b/>
          <w:bCs/>
        </w:rPr>
        <w:t>.</w:t>
      </w:r>
      <w:r w:rsidRPr="005D4564">
        <w:rPr>
          <w:b/>
          <w:bCs/>
        </w:rPr>
        <w:t>style</w:t>
      </w:r>
      <w:r>
        <w:t>,</w:t>
      </w:r>
      <w:r w:rsidR="002C3F9B">
        <w:t xml:space="preserve"> </w:t>
      </w:r>
      <w:r>
        <w:t>pero</w:t>
      </w:r>
      <w:r w:rsidR="002C3F9B">
        <w:t xml:space="preserve"> </w:t>
      </w:r>
      <w:r>
        <w:t>ahora</w:t>
      </w:r>
      <w:r w:rsidR="002C3F9B">
        <w:t xml:space="preserve"> </w:t>
      </w:r>
      <w:r>
        <w:t>con</w:t>
      </w:r>
      <w:r w:rsidR="002C3F9B">
        <w:t xml:space="preserve"> </w:t>
      </w:r>
      <w:r>
        <w:t>respecto</w:t>
      </w:r>
      <w:r w:rsidR="002C3F9B">
        <w:t xml:space="preserve"> </w:t>
      </w:r>
      <w:r>
        <w:t>a</w:t>
      </w:r>
      <w:r w:rsidR="002C3F9B">
        <w:t xml:space="preserve"> </w:t>
      </w:r>
      <w:r>
        <w:t>todas</w:t>
      </w:r>
      <w:r w:rsidR="002C3F9B">
        <w:t xml:space="preserve"> </w:t>
      </w:r>
      <w:r>
        <w:t>las</w:t>
      </w:r>
      <w:r w:rsidR="002C3F9B">
        <w:t xml:space="preserve"> </w:t>
      </w:r>
      <w:r>
        <w:t>clases</w:t>
      </w:r>
      <w:r w:rsidR="002C3F9B">
        <w:t xml:space="preserve"> </w:t>
      </w:r>
      <w:r>
        <w:t>CSS.</w:t>
      </w:r>
    </w:p>
    <w:p w14:paraId="69872171" w14:textId="5FDECDFC" w:rsidR="008F6A4F" w:rsidRDefault="005D4564" w:rsidP="00536642">
      <w:r>
        <w:rPr>
          <w:b/>
          <w:bCs/>
          <w:u w:val="single"/>
        </w:rPr>
        <w:t>Por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ejemplo</w:t>
      </w:r>
      <w:r>
        <w:t>:</w:t>
      </w:r>
      <w:r w:rsidR="002C3F9B">
        <w:t xml:space="preserve"> </w:t>
      </w:r>
      <w:r>
        <w:t>vamos</w:t>
      </w:r>
      <w:r w:rsidR="002C3F9B">
        <w:t xml:space="preserve"> </w:t>
      </w:r>
      <w:r>
        <w:t>a</w:t>
      </w:r>
      <w:r w:rsidR="002C3F9B">
        <w:t xml:space="preserve"> </w:t>
      </w:r>
      <w:r>
        <w:t>leer</w:t>
      </w:r>
      <w:r w:rsidR="002C3F9B">
        <w:t xml:space="preserve"> </w:t>
      </w:r>
      <w:r>
        <w:t>los</w:t>
      </w:r>
      <w:r w:rsidR="002C3F9B">
        <w:t xml:space="preserve"> </w:t>
      </w:r>
      <w:r>
        <w:t>valores</w:t>
      </w:r>
      <w:r w:rsidR="002C3F9B">
        <w:t xml:space="preserve"> </w:t>
      </w:r>
      <w:r>
        <w:t>del</w:t>
      </w:r>
      <w:r w:rsidR="002C3F9B">
        <w:t xml:space="preserve"> </w:t>
      </w:r>
      <w:r>
        <w:t>margen</w:t>
      </w:r>
      <w:r w:rsidR="002C3F9B">
        <w:t xml:space="preserve"> </w:t>
      </w:r>
      <w:r>
        <w:t>y</w:t>
      </w:r>
      <w:r w:rsidR="002C3F9B">
        <w:t xml:space="preserve"> </w:t>
      </w:r>
      <w:r>
        <w:t>el</w:t>
      </w:r>
      <w:r w:rsidR="002C3F9B">
        <w:t xml:space="preserve"> </w:t>
      </w:r>
      <w:r>
        <w:t>color:</w:t>
      </w:r>
    </w:p>
    <w:p w14:paraId="5158F797" w14:textId="77777777" w:rsidR="0066345E" w:rsidRPr="0066345E" w:rsidRDefault="006634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&lt;head&gt;</w:t>
      </w:r>
    </w:p>
    <w:p w14:paraId="5D1F402F" w14:textId="4609F345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6345E"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&lt;style&gt;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body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{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color: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red;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margin: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6666"/>
          <w:sz w:val="17"/>
          <w:szCs w:val="17"/>
          <w:lang w:val="en-US"/>
        </w:rPr>
        <w:t>5px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}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&lt;/style&gt;</w:t>
      </w:r>
    </w:p>
    <w:p w14:paraId="12EE2D3C" w14:textId="77777777" w:rsidR="0066345E" w:rsidRPr="0066345E" w:rsidRDefault="006634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&lt;/head&gt;</w:t>
      </w:r>
    </w:p>
    <w:p w14:paraId="564A0853" w14:textId="77777777" w:rsidR="0066345E" w:rsidRPr="0066345E" w:rsidRDefault="006634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&lt;body&gt;</w:t>
      </w:r>
    </w:p>
    <w:p w14:paraId="712E3476" w14:textId="070CAFCB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149F8AAE" w14:textId="566FB0F1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6345E" w:rsidRPr="0066345E">
        <w:rPr>
          <w:rFonts w:ascii="Consolas" w:hAnsi="Consolas" w:cs="Courier New"/>
          <w:color w:val="2B91AF"/>
          <w:sz w:val="17"/>
          <w:szCs w:val="17"/>
          <w:lang w:val="en-US"/>
        </w:rPr>
        <w:t>&lt;script&gt;</w:t>
      </w:r>
    </w:p>
    <w:p w14:paraId="4797F9C5" w14:textId="39882A32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6345E" w:rsidRPr="0066345E">
        <w:rPr>
          <w:rFonts w:ascii="Consolas" w:hAnsi="Consolas" w:cs="Courier New"/>
          <w:color w:val="0000FF"/>
          <w:sz w:val="17"/>
          <w:szCs w:val="17"/>
          <w:lang w:val="en-US"/>
        </w:rPr>
        <w:t>let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computedStyle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=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getComputedStyle(document.body);</w:t>
      </w:r>
    </w:p>
    <w:p w14:paraId="2C55DC20" w14:textId="7DB6FDB0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4EA7E21" w14:textId="5651B005" w:rsid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6345E">
        <w:rPr>
          <w:rFonts w:ascii="Consolas" w:hAnsi="Consolas" w:cs="Courier New"/>
          <w:color w:val="008000"/>
          <w:sz w:val="17"/>
          <w:szCs w:val="17"/>
        </w:rPr>
        <w:t>//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ahora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podemos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leer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los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márgenes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y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el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color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de</w:t>
      </w:r>
      <w:r>
        <w:rPr>
          <w:rFonts w:ascii="Consolas" w:hAnsi="Consolas" w:cs="Courier New"/>
          <w:color w:val="008000"/>
          <w:sz w:val="17"/>
          <w:szCs w:val="17"/>
        </w:rPr>
        <w:t xml:space="preserve"> </w:t>
      </w:r>
      <w:r w:rsidR="0066345E">
        <w:rPr>
          <w:rFonts w:ascii="Consolas" w:hAnsi="Consolas" w:cs="Courier New"/>
          <w:color w:val="008000"/>
          <w:sz w:val="17"/>
          <w:szCs w:val="17"/>
        </w:rPr>
        <w:t>ahí</w:t>
      </w:r>
    </w:p>
    <w:p w14:paraId="62F5B544" w14:textId="5A19159B" w:rsid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737E685" w14:textId="2A480DDE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computedStyle.marginTop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5px</w:t>
      </w:r>
    </w:p>
    <w:p w14:paraId="0693369D" w14:textId="39608522" w:rsidR="0066345E" w:rsidRP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alert(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computedStyle.color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0000"/>
          <w:sz w:val="17"/>
          <w:szCs w:val="17"/>
          <w:lang w:val="en-US"/>
        </w:rPr>
        <w:t>);</w:t>
      </w: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rgb(255,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0,</w:t>
      </w:r>
      <w:r>
        <w:rPr>
          <w:rFonts w:ascii="Consolas" w:hAnsi="Consolas" w:cs="Courier New"/>
          <w:color w:val="008000"/>
          <w:sz w:val="17"/>
          <w:szCs w:val="17"/>
          <w:lang w:val="en-US"/>
        </w:rPr>
        <w:t xml:space="preserve"> </w:t>
      </w:r>
      <w:r w:rsidR="0066345E" w:rsidRPr="0066345E">
        <w:rPr>
          <w:rFonts w:ascii="Consolas" w:hAnsi="Consolas" w:cs="Courier New"/>
          <w:color w:val="008000"/>
          <w:sz w:val="17"/>
          <w:szCs w:val="17"/>
          <w:lang w:val="en-US"/>
        </w:rPr>
        <w:t>0)</w:t>
      </w:r>
    </w:p>
    <w:p w14:paraId="58A2E4A6" w14:textId="4F34D6CD" w:rsid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="0066345E">
        <w:rPr>
          <w:rFonts w:ascii="Consolas" w:hAnsi="Consolas" w:cs="Courier New"/>
          <w:color w:val="2B91AF"/>
          <w:sz w:val="17"/>
          <w:szCs w:val="17"/>
        </w:rPr>
        <w:t>&lt;/script&gt;</w:t>
      </w:r>
    </w:p>
    <w:p w14:paraId="7C2A964F" w14:textId="4F0453DF" w:rsidR="0066345E" w:rsidRDefault="002C3F9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5929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8C58F14" w14:textId="2F6FD8A1" w:rsidR="0066345E" w:rsidRDefault="0066345E" w:rsidP="0066345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485929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2B91AF"/>
          <w:sz w:val="17"/>
          <w:szCs w:val="17"/>
        </w:rPr>
        <w:t>&lt;/body&gt;</w:t>
      </w:r>
    </w:p>
    <w:p w14:paraId="3247E6B4" w14:textId="2922E5D6" w:rsidR="0066345E" w:rsidRDefault="0066345E" w:rsidP="00536642">
      <w:r>
        <w:rPr>
          <w:b/>
          <w:bCs/>
          <w:u w:val="single"/>
        </w:rPr>
        <w:t>Dos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conceptos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CSS: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valores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calculados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y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valores</w:t>
      </w:r>
      <w:r w:rsidR="002C3F9B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resueltos</w:t>
      </w:r>
      <w:r>
        <w:t>:</w:t>
      </w:r>
    </w:p>
    <w:p w14:paraId="19908B87" w14:textId="1AEF297F" w:rsidR="0066345E" w:rsidRDefault="0066345E" w:rsidP="0066345E">
      <w:pPr>
        <w:pStyle w:val="Prrafodelista"/>
        <w:numPr>
          <w:ilvl w:val="0"/>
          <w:numId w:val="37"/>
        </w:numPr>
      </w:pPr>
      <w:r w:rsidRPr="0066345E">
        <w:rPr>
          <w:b/>
          <w:bCs/>
          <w:u w:val="single"/>
        </w:rPr>
        <w:t>Valores</w:t>
      </w:r>
      <w:r w:rsidR="002C3F9B">
        <w:rPr>
          <w:b/>
          <w:bCs/>
          <w:u w:val="single"/>
        </w:rPr>
        <w:t xml:space="preserve"> </w:t>
      </w:r>
      <w:r w:rsidRPr="0066345E">
        <w:rPr>
          <w:b/>
          <w:bCs/>
          <w:u w:val="single"/>
        </w:rPr>
        <w:t>calculados</w:t>
      </w:r>
      <w:r>
        <w:t>:</w:t>
      </w:r>
      <w:r w:rsidR="002C3F9B">
        <w:t xml:space="preserve"> </w:t>
      </w:r>
      <w:r w:rsidR="00930FA4" w:rsidRPr="00930FA4">
        <w:t>valor</w:t>
      </w:r>
      <w:r w:rsidR="002C3F9B">
        <w:t xml:space="preserve"> </w:t>
      </w:r>
      <w:r w:rsidR="00930FA4" w:rsidRPr="00930FA4">
        <w:t>final</w:t>
      </w:r>
      <w:r w:rsidR="002C3F9B">
        <w:t xml:space="preserve"> </w:t>
      </w:r>
      <w:r w:rsidR="00930FA4" w:rsidRPr="00930FA4">
        <w:t>de</w:t>
      </w:r>
      <w:r w:rsidR="002C3F9B">
        <w:t xml:space="preserve"> </w:t>
      </w:r>
      <w:r w:rsidR="00930FA4" w:rsidRPr="00930FA4">
        <w:t>aplicar</w:t>
      </w:r>
      <w:r w:rsidR="002C3F9B">
        <w:t xml:space="preserve"> </w:t>
      </w:r>
      <w:r w:rsidR="00930FA4" w:rsidRPr="00930FA4">
        <w:t>todas</w:t>
      </w:r>
      <w:r w:rsidR="002C3F9B">
        <w:t xml:space="preserve"> </w:t>
      </w:r>
      <w:r w:rsidR="00930FA4" w:rsidRPr="00930FA4">
        <w:t>las</w:t>
      </w:r>
      <w:r w:rsidR="002C3F9B">
        <w:t xml:space="preserve"> </w:t>
      </w:r>
      <w:r w:rsidR="00930FA4" w:rsidRPr="00930FA4">
        <w:t>reglas</w:t>
      </w:r>
      <w:r w:rsidR="002C3F9B">
        <w:t xml:space="preserve"> </w:t>
      </w:r>
      <w:r w:rsidR="00930FA4" w:rsidRPr="00930FA4">
        <w:t>y</w:t>
      </w:r>
      <w:r w:rsidR="002C3F9B">
        <w:t xml:space="preserve"> </w:t>
      </w:r>
      <w:r w:rsidR="00930FA4" w:rsidRPr="00930FA4">
        <w:t>herencias</w:t>
      </w:r>
      <w:r w:rsidR="002C3F9B">
        <w:t xml:space="preserve"> </w:t>
      </w:r>
      <w:r w:rsidR="00930FA4" w:rsidRPr="00930FA4">
        <w:t>CSS,</w:t>
      </w:r>
      <w:r w:rsidR="002C3F9B">
        <w:t xml:space="preserve"> </w:t>
      </w:r>
      <w:r w:rsidR="00930FA4" w:rsidRPr="00930FA4">
        <w:t>como</w:t>
      </w:r>
      <w:r w:rsidR="002C3F9B">
        <w:t xml:space="preserve"> </w:t>
      </w:r>
      <w:r w:rsidR="00930FA4" w:rsidRPr="00930FA4">
        <w:t>resultado</w:t>
      </w:r>
      <w:r w:rsidR="002C3F9B">
        <w:t xml:space="preserve"> </w:t>
      </w:r>
      <w:r w:rsidR="00930FA4" w:rsidRPr="00930FA4">
        <w:t>de</w:t>
      </w:r>
      <w:r w:rsidR="002C3F9B">
        <w:t xml:space="preserve"> </w:t>
      </w:r>
      <w:r w:rsidR="00930FA4" w:rsidRPr="00930FA4">
        <w:t>la</w:t>
      </w:r>
      <w:r w:rsidR="002C3F9B">
        <w:t xml:space="preserve"> </w:t>
      </w:r>
      <w:r w:rsidR="00930FA4" w:rsidRPr="00930FA4">
        <w:t>cascada</w:t>
      </w:r>
      <w:r w:rsidR="002C3F9B">
        <w:t xml:space="preserve"> </w:t>
      </w:r>
      <w:r w:rsidR="00930FA4" w:rsidRPr="00930FA4">
        <w:t>CSS.</w:t>
      </w:r>
    </w:p>
    <w:p w14:paraId="080FDF16" w14:textId="3D345079" w:rsidR="0066345E" w:rsidRDefault="0066345E" w:rsidP="0066345E">
      <w:pPr>
        <w:pStyle w:val="Prrafodelista"/>
        <w:numPr>
          <w:ilvl w:val="0"/>
          <w:numId w:val="37"/>
        </w:numPr>
      </w:pPr>
      <w:r w:rsidRPr="0066345E">
        <w:rPr>
          <w:b/>
          <w:bCs/>
          <w:u w:val="single"/>
        </w:rPr>
        <w:t>Valores</w:t>
      </w:r>
      <w:r w:rsidR="002C3F9B">
        <w:rPr>
          <w:b/>
          <w:bCs/>
          <w:u w:val="single"/>
        </w:rPr>
        <w:t xml:space="preserve"> </w:t>
      </w:r>
      <w:r w:rsidRPr="0066345E">
        <w:rPr>
          <w:b/>
          <w:bCs/>
          <w:u w:val="single"/>
        </w:rPr>
        <w:t>resueltos</w:t>
      </w:r>
      <w:r>
        <w:t>:</w:t>
      </w:r>
      <w:r w:rsidR="002C3F9B">
        <w:t xml:space="preserve"> </w:t>
      </w:r>
      <w:r w:rsidR="00930FA4" w:rsidRPr="00930FA4">
        <w:t>es</w:t>
      </w:r>
      <w:r w:rsidR="002C3F9B">
        <w:t xml:space="preserve"> </w:t>
      </w:r>
      <w:r w:rsidR="00930FA4" w:rsidRPr="00930FA4">
        <w:t>la</w:t>
      </w:r>
      <w:r w:rsidR="002C3F9B">
        <w:t xml:space="preserve"> </w:t>
      </w:r>
      <w:r w:rsidR="00930FA4" w:rsidRPr="00930FA4">
        <w:t>que</w:t>
      </w:r>
      <w:r w:rsidR="002C3F9B">
        <w:t xml:space="preserve"> </w:t>
      </w:r>
      <w:r w:rsidR="00930FA4" w:rsidRPr="00930FA4">
        <w:t>finalmente</w:t>
      </w:r>
      <w:r w:rsidR="002C3F9B">
        <w:t xml:space="preserve"> </w:t>
      </w:r>
      <w:r w:rsidR="00930FA4" w:rsidRPr="00930FA4">
        <w:t>se</w:t>
      </w:r>
      <w:r w:rsidR="002C3F9B">
        <w:t xml:space="preserve"> </w:t>
      </w:r>
      <w:r w:rsidR="00930FA4" w:rsidRPr="00930FA4">
        <w:t>aplica</w:t>
      </w:r>
      <w:r w:rsidR="002C3F9B">
        <w:t xml:space="preserve"> </w:t>
      </w:r>
      <w:r w:rsidR="00930FA4" w:rsidRPr="00930FA4">
        <w:t>al</w:t>
      </w:r>
      <w:r w:rsidR="002C3F9B">
        <w:t xml:space="preserve"> </w:t>
      </w:r>
      <w:r w:rsidR="00930FA4" w:rsidRPr="00930FA4">
        <w:t>elemento.</w:t>
      </w:r>
      <w:r w:rsidR="002C3F9B">
        <w:t xml:space="preserve"> </w:t>
      </w:r>
      <w:r w:rsidR="00930FA4" w:rsidRPr="00930FA4">
        <w:t>Valores</w:t>
      </w:r>
      <w:r w:rsidR="002C3F9B">
        <w:t xml:space="preserve"> </w:t>
      </w:r>
      <w:r w:rsidR="00930FA4" w:rsidRPr="00930FA4">
        <w:t>como</w:t>
      </w:r>
      <w:r w:rsidR="002C3F9B">
        <w:t xml:space="preserve"> </w:t>
      </w:r>
      <w:r w:rsidR="00930FA4" w:rsidRPr="00930FA4">
        <w:t>1em</w:t>
      </w:r>
      <w:r w:rsidR="002C3F9B">
        <w:t xml:space="preserve"> </w:t>
      </w:r>
      <w:r w:rsidR="00930FA4" w:rsidRPr="00930FA4">
        <w:t>o</w:t>
      </w:r>
      <w:r w:rsidR="002C3F9B">
        <w:t xml:space="preserve"> </w:t>
      </w:r>
      <w:r w:rsidR="00930FA4" w:rsidRPr="00930FA4">
        <w:t>125%</w:t>
      </w:r>
      <w:r w:rsidR="002C3F9B">
        <w:t xml:space="preserve"> </w:t>
      </w:r>
      <w:r w:rsidR="00930FA4" w:rsidRPr="00930FA4">
        <w:t>son</w:t>
      </w:r>
      <w:r w:rsidR="002C3F9B">
        <w:t xml:space="preserve"> </w:t>
      </w:r>
      <w:r w:rsidR="00930FA4" w:rsidRPr="00930FA4">
        <w:t>relativos.</w:t>
      </w:r>
      <w:r w:rsidR="002C3F9B">
        <w:t xml:space="preserve"> </w:t>
      </w:r>
      <w:r w:rsidR="00930FA4" w:rsidRPr="00930FA4">
        <w:t>El</w:t>
      </w:r>
      <w:r w:rsidR="002C3F9B">
        <w:t xml:space="preserve"> </w:t>
      </w:r>
      <w:r w:rsidR="00930FA4" w:rsidRPr="00930FA4">
        <w:t>navegador</w:t>
      </w:r>
      <w:r w:rsidR="002C3F9B">
        <w:t xml:space="preserve"> </w:t>
      </w:r>
      <w:r w:rsidR="00930FA4" w:rsidRPr="00930FA4">
        <w:t>toma</w:t>
      </w:r>
      <w:r w:rsidR="002C3F9B">
        <w:t xml:space="preserve"> </w:t>
      </w:r>
      <w:r w:rsidR="00930FA4" w:rsidRPr="00930FA4">
        <w:t>el</w:t>
      </w:r>
      <w:r w:rsidR="002C3F9B">
        <w:t xml:space="preserve"> </w:t>
      </w:r>
      <w:r w:rsidR="00930FA4" w:rsidRPr="00930FA4">
        <w:t>valor</w:t>
      </w:r>
      <w:r w:rsidR="002C3F9B">
        <w:t xml:space="preserve"> </w:t>
      </w:r>
      <w:r w:rsidR="00930FA4" w:rsidRPr="00930FA4">
        <w:t>calculado</w:t>
      </w:r>
      <w:r w:rsidR="002C3F9B">
        <w:t xml:space="preserve"> </w:t>
      </w:r>
      <w:r w:rsidR="00930FA4" w:rsidRPr="00930FA4">
        <w:t>y</w:t>
      </w:r>
      <w:r w:rsidR="002C3F9B">
        <w:t xml:space="preserve"> </w:t>
      </w:r>
      <w:r w:rsidR="00930FA4" w:rsidRPr="00930FA4">
        <w:t>hace</w:t>
      </w:r>
      <w:r w:rsidR="002C3F9B">
        <w:t xml:space="preserve"> </w:t>
      </w:r>
      <w:r w:rsidR="00930FA4" w:rsidRPr="00930FA4">
        <w:t>que</w:t>
      </w:r>
      <w:r w:rsidR="002C3F9B">
        <w:t xml:space="preserve"> </w:t>
      </w:r>
      <w:r w:rsidR="00930FA4" w:rsidRPr="00930FA4">
        <w:t>todas</w:t>
      </w:r>
      <w:r w:rsidR="002C3F9B">
        <w:t xml:space="preserve"> </w:t>
      </w:r>
      <w:r w:rsidR="00930FA4" w:rsidRPr="00930FA4">
        <w:t>las</w:t>
      </w:r>
      <w:r w:rsidR="002C3F9B">
        <w:t xml:space="preserve"> </w:t>
      </w:r>
      <w:r w:rsidR="00930FA4" w:rsidRPr="00930FA4">
        <w:t>unidades</w:t>
      </w:r>
      <w:r w:rsidR="002C3F9B">
        <w:t xml:space="preserve"> </w:t>
      </w:r>
      <w:r w:rsidR="00930FA4" w:rsidRPr="00930FA4">
        <w:t>sean</w:t>
      </w:r>
      <w:r w:rsidR="002C3F9B">
        <w:t xml:space="preserve"> </w:t>
      </w:r>
      <w:r w:rsidR="00930FA4" w:rsidRPr="00930FA4">
        <w:t>fijas</w:t>
      </w:r>
      <w:r w:rsidR="002C3F9B">
        <w:t xml:space="preserve"> </w:t>
      </w:r>
      <w:r w:rsidR="00930FA4" w:rsidRPr="00930FA4">
        <w:t>y</w:t>
      </w:r>
      <w:r w:rsidR="002C3F9B">
        <w:t xml:space="preserve"> </w:t>
      </w:r>
      <w:r w:rsidR="00930FA4" w:rsidRPr="00930FA4">
        <w:t>absolutas,</w:t>
      </w:r>
      <w:r w:rsidR="002C3F9B">
        <w:t xml:space="preserve"> </w:t>
      </w:r>
      <w:r w:rsidR="00930FA4" w:rsidRPr="00930FA4">
        <w:t>por</w:t>
      </w:r>
      <w:r w:rsidR="002C3F9B">
        <w:t xml:space="preserve"> </w:t>
      </w:r>
      <w:r w:rsidR="00930FA4" w:rsidRPr="00930FA4">
        <w:t>ejemplo:</w:t>
      </w:r>
      <w:r w:rsidR="002C3F9B">
        <w:t xml:space="preserve"> </w:t>
      </w:r>
      <w:r w:rsidR="00930FA4" w:rsidRPr="00930FA4">
        <w:t>height:20px</w:t>
      </w:r>
      <w:r w:rsidR="002C3F9B">
        <w:t xml:space="preserve"> </w:t>
      </w:r>
      <w:r w:rsidR="00930FA4" w:rsidRPr="00930FA4">
        <w:t>o</w:t>
      </w:r>
      <w:r w:rsidR="002C3F9B">
        <w:t xml:space="preserve"> </w:t>
      </w:r>
      <w:r w:rsidR="00930FA4" w:rsidRPr="00930FA4">
        <w:t>font-size:16px</w:t>
      </w:r>
    </w:p>
    <w:p w14:paraId="1CEEBF26" w14:textId="5DF764E8" w:rsidR="00890190" w:rsidRDefault="00BF0338" w:rsidP="00890190">
      <w:r w:rsidRPr="00BF0338">
        <w:rPr>
          <w:b/>
          <w:bCs/>
        </w:rPr>
        <w:t>getComputedStyle fue creado para obtener los valores calculados</w:t>
      </w:r>
      <w:r w:rsidRPr="00BF0338">
        <w:t>, pero los valores resueltos son muchos más convenientes, y el estándar cambió.</w:t>
      </w:r>
      <w:r>
        <w:t xml:space="preserve"> Por tanto, </w:t>
      </w:r>
      <w:r w:rsidRPr="00CE626F">
        <w:rPr>
          <w:b/>
          <w:bCs/>
        </w:rPr>
        <w:t>hoy en día devuelve los valores resueltos</w:t>
      </w:r>
      <w:r>
        <w:t>.</w:t>
      </w:r>
    </w:p>
    <w:p w14:paraId="71703061" w14:textId="52834FD5" w:rsidR="002456A9" w:rsidRDefault="002456A9" w:rsidP="00890190">
      <w:r w:rsidRPr="002456A9">
        <w:rPr>
          <w:b/>
          <w:bCs/>
          <w:u w:val="single"/>
        </w:rPr>
        <w:t>El método getComputedStyle requiere el nombre completo de la propiedad</w:t>
      </w:r>
      <w:r>
        <w:t>:</w:t>
      </w:r>
    </w:p>
    <w:p w14:paraId="4A2857D8" w14:textId="1F45EE75" w:rsidR="002456A9" w:rsidRDefault="00B15306" w:rsidP="00890190">
      <w:r w:rsidRPr="00B15306">
        <w:rPr>
          <w:b/>
          <w:bCs/>
        </w:rPr>
        <w:t>Siempre deberíamos preguntar por la propiedad exacta</w:t>
      </w:r>
      <w:r w:rsidRPr="00B15306">
        <w:t xml:space="preserve"> que queremos, </w:t>
      </w:r>
      <w:r w:rsidRPr="00B15306">
        <w:rPr>
          <w:b/>
          <w:bCs/>
        </w:rPr>
        <w:t>como paddingLeft o marginTop o borderTopWidth, en lugar de padding o border</w:t>
      </w:r>
      <w:r>
        <w:t xml:space="preserve"> a secas</w:t>
      </w:r>
      <w:r w:rsidRPr="00B15306">
        <w:t>. De lo contrario, no se garantiza el resultado correcto.</w:t>
      </w:r>
    </w:p>
    <w:p w14:paraId="35483C6E" w14:textId="274F5145" w:rsidR="00B15306" w:rsidRDefault="0028262C" w:rsidP="00890190">
      <w:r w:rsidRPr="0028262C">
        <w:rPr>
          <w:b/>
          <w:bCs/>
          <w:u w:val="single"/>
        </w:rPr>
        <w:t>Los estilos aplicados a los enlaces</w:t>
      </w:r>
      <w:r w:rsidR="00C04273">
        <w:rPr>
          <w:b/>
          <w:bCs/>
          <w:u w:val="single"/>
        </w:rPr>
        <w:t xml:space="preserve"> :</w:t>
      </w:r>
      <w:r w:rsidRPr="0028262C">
        <w:rPr>
          <w:b/>
          <w:bCs/>
          <w:u w:val="single"/>
        </w:rPr>
        <w:t>visited están ocultos</w:t>
      </w:r>
      <w:r>
        <w:t>:</w:t>
      </w:r>
    </w:p>
    <w:p w14:paraId="324A0EE1" w14:textId="687B5836" w:rsidR="0028262C" w:rsidRPr="0028262C" w:rsidRDefault="0028262C" w:rsidP="00890190">
      <w:r w:rsidRPr="0028262C">
        <w:t>Los enlaces visitados pueden ser coloreados usando la pseudo-clase:visited de CSS.</w:t>
      </w:r>
      <w:r w:rsidR="00FD4E67">
        <w:t xml:space="preserve"> </w:t>
      </w:r>
      <w:r w:rsidR="00FD4E67" w:rsidRPr="00FD4E67">
        <w:t>Pero getComputedStyle</w:t>
      </w:r>
      <w:r w:rsidR="001E6834">
        <w:t xml:space="preserve"> (es decir, </w:t>
      </w:r>
      <w:r w:rsidR="001E6834" w:rsidRPr="001E6834">
        <w:rPr>
          <w:b/>
          <w:bCs/>
        </w:rPr>
        <w:t>JavaScript</w:t>
      </w:r>
      <w:r w:rsidR="001E6834">
        <w:t>)</w:t>
      </w:r>
      <w:r w:rsidR="00FD4E67" w:rsidRPr="00FD4E67">
        <w:t> </w:t>
      </w:r>
      <w:r w:rsidR="00FD4E67" w:rsidRPr="001E6834">
        <w:rPr>
          <w:b/>
          <w:bCs/>
        </w:rPr>
        <w:t xml:space="preserve">no </w:t>
      </w:r>
      <w:r w:rsidR="001E6834" w:rsidRPr="001E6834">
        <w:rPr>
          <w:b/>
          <w:bCs/>
        </w:rPr>
        <w:t xml:space="preserve">proporciona </w:t>
      </w:r>
      <w:r w:rsidR="00FD4E67" w:rsidRPr="001E6834">
        <w:rPr>
          <w:b/>
          <w:bCs/>
        </w:rPr>
        <w:t>acceso a ese color</w:t>
      </w:r>
      <w:r w:rsidR="00FD4E67" w:rsidRPr="00FD4E67">
        <w:t xml:space="preserve">, porque de lo contrario </w:t>
      </w:r>
      <w:r w:rsidR="00FD4E67" w:rsidRPr="001E6834">
        <w:rPr>
          <w:b/>
          <w:bCs/>
        </w:rPr>
        <w:t>una página cualquiera podría averiguar si el usuario visitó un enlace creándolo en la página y verificar los estilos</w:t>
      </w:r>
      <w:r w:rsidR="00FD4E67" w:rsidRPr="00FD4E67">
        <w:t>.</w:t>
      </w:r>
    </w:p>
    <w:p w14:paraId="0EBF672F" w14:textId="6CE767DD" w:rsidR="00C04273" w:rsidRPr="002456A9" w:rsidRDefault="00C04273" w:rsidP="00890190">
      <w:r w:rsidRPr="00C04273">
        <w:t>También hay una lim</w:t>
      </w:r>
      <w:r w:rsidRPr="00C04273">
        <w:rPr>
          <w:b/>
          <w:bCs/>
        </w:rPr>
        <w:t>itación en CSS que prohíbe la aplicación de estilos de cambio de geometría en :visited</w:t>
      </w:r>
      <w:r w:rsidRPr="00C04273">
        <w:t xml:space="preserve">. Eso es </w:t>
      </w:r>
      <w:r w:rsidRPr="00C04273">
        <w:rPr>
          <w:b/>
          <w:bCs/>
        </w:rPr>
        <w:t>para</w:t>
      </w:r>
      <w:r w:rsidRPr="00C04273">
        <w:t xml:space="preserve"> garantizar </w:t>
      </w:r>
      <w:r w:rsidRPr="00C04273">
        <w:rPr>
          <w:b/>
          <w:bCs/>
        </w:rPr>
        <w:t>que no haya forma para que una página maligna pruebe si un enlace fue visitado y vulnere la privacidad</w:t>
      </w:r>
      <w:r w:rsidRPr="00C04273">
        <w:t>.</w:t>
      </w:r>
    </w:p>
    <w:p w14:paraId="1E9C6833" w14:textId="43E251E3" w:rsidR="008F6A4F" w:rsidRDefault="008F6A4F" w:rsidP="008F6A4F">
      <w:pPr>
        <w:pStyle w:val="Ttulo2"/>
      </w:pPr>
      <w:bookmarkStart w:id="45" w:name="_8.6.-_Resumen_rápido"/>
      <w:bookmarkStart w:id="46" w:name="_Toc120740384"/>
      <w:bookmarkEnd w:id="45"/>
      <w:r>
        <w:lastRenderedPageBreak/>
        <w:t>8.6.-</w:t>
      </w:r>
      <w:r w:rsidR="002C3F9B">
        <w:t xml:space="preserve"> </w:t>
      </w:r>
      <w:r>
        <w:t>Resumen</w:t>
      </w:r>
      <w:r w:rsidR="002C3F9B">
        <w:t xml:space="preserve"> </w:t>
      </w:r>
      <w:r>
        <w:t>rápido</w:t>
      </w:r>
      <w:r w:rsidR="002C3F9B">
        <w:t xml:space="preserve"> </w:t>
      </w:r>
      <w:r>
        <w:t>del</w:t>
      </w:r>
      <w:r w:rsidR="002C3F9B">
        <w:t xml:space="preserve"> </w:t>
      </w:r>
      <w:r>
        <w:t>apartado</w:t>
      </w:r>
      <w:r w:rsidR="002C3F9B">
        <w:t xml:space="preserve"> </w:t>
      </w:r>
      <w:r>
        <w:t>8.</w:t>
      </w:r>
      <w:bookmarkEnd w:id="46"/>
    </w:p>
    <w:p w14:paraId="25BCF064" w14:textId="77777777" w:rsidR="00A26FD0" w:rsidRPr="00A26FD0" w:rsidRDefault="00A26FD0" w:rsidP="00A26FD0">
      <w:r w:rsidRPr="00A26FD0">
        <w:rPr>
          <w:b/>
          <w:bCs/>
          <w:u w:val="single"/>
        </w:rPr>
        <w:t>Para manejar clases, hay dos propiedades del DOM</w:t>
      </w:r>
      <w:r w:rsidRPr="00A26FD0">
        <w:t>:</w:t>
      </w:r>
    </w:p>
    <w:p w14:paraId="5C5EFFDF" w14:textId="2DD08B35" w:rsidR="00A26FD0" w:rsidRPr="00A26FD0" w:rsidRDefault="00A26FD0" w:rsidP="00A26FD0">
      <w:pPr>
        <w:numPr>
          <w:ilvl w:val="0"/>
          <w:numId w:val="38"/>
        </w:numPr>
        <w:spacing w:after="0"/>
      </w:pPr>
      <w:r w:rsidRPr="00A26FD0">
        <w:rPr>
          <w:b/>
          <w:bCs/>
        </w:rPr>
        <w:t>className</w:t>
      </w:r>
      <w:r>
        <w:t>:</w:t>
      </w:r>
      <w:r w:rsidRPr="00A26FD0">
        <w:t xml:space="preserve"> el valor de la cadena, perfecto para manejar todo el conjunto de clases.</w:t>
      </w:r>
    </w:p>
    <w:p w14:paraId="438AFC28" w14:textId="1A397D7F" w:rsidR="00A26FD0" w:rsidRPr="00A26FD0" w:rsidRDefault="00A26FD0" w:rsidP="00A26FD0">
      <w:pPr>
        <w:numPr>
          <w:ilvl w:val="0"/>
          <w:numId w:val="38"/>
        </w:numPr>
      </w:pPr>
      <w:r w:rsidRPr="00A26FD0">
        <w:rPr>
          <w:b/>
          <w:bCs/>
        </w:rPr>
        <w:t>classList</w:t>
      </w:r>
      <w:r>
        <w:t>:</w:t>
      </w:r>
      <w:r w:rsidRPr="00A26FD0">
        <w:t xml:space="preserve"> el objeto con los </w:t>
      </w:r>
      <w:r w:rsidRPr="00A26FD0">
        <w:rPr>
          <w:b/>
          <w:bCs/>
        </w:rPr>
        <w:t>métodos</w:t>
      </w:r>
      <w:r w:rsidRPr="00A26FD0">
        <w:t>:</w:t>
      </w:r>
      <w:r>
        <w:t xml:space="preserve"> </w:t>
      </w:r>
      <w:r w:rsidRPr="00A26FD0">
        <w:t>add/remove/toggle/contains, perfecto para clases individuales.</w:t>
      </w:r>
    </w:p>
    <w:p w14:paraId="45F864D2" w14:textId="77777777" w:rsidR="00A26FD0" w:rsidRPr="00A26FD0" w:rsidRDefault="00A26FD0" w:rsidP="00A26FD0">
      <w:r w:rsidRPr="00A26FD0">
        <w:rPr>
          <w:b/>
          <w:bCs/>
          <w:u w:val="single"/>
        </w:rPr>
        <w:t>Para cambiar los estilos</w:t>
      </w:r>
      <w:r w:rsidRPr="00A26FD0">
        <w:t>:</w:t>
      </w:r>
    </w:p>
    <w:p w14:paraId="6540A168" w14:textId="77777777" w:rsidR="00A26FD0" w:rsidRPr="00A26FD0" w:rsidRDefault="00A26FD0" w:rsidP="00A26FD0">
      <w:pPr>
        <w:numPr>
          <w:ilvl w:val="0"/>
          <w:numId w:val="39"/>
        </w:numPr>
        <w:spacing w:after="0"/>
      </w:pPr>
      <w:r w:rsidRPr="00A26FD0">
        <w:rPr>
          <w:b/>
          <w:bCs/>
        </w:rPr>
        <w:t>La propiedad </w:t>
      </w:r>
      <w:r w:rsidRPr="00A26FD0">
        <w:rPr>
          <w:b/>
          <w:bCs/>
          <w:u w:val="single"/>
        </w:rPr>
        <w:t>style</w:t>
      </w:r>
      <w:r w:rsidRPr="00A26FD0">
        <w:rPr>
          <w:b/>
          <w:bCs/>
        </w:rPr>
        <w:t> es un objeto con los estilos en camelcase</w:t>
      </w:r>
      <w:r w:rsidRPr="00A26FD0">
        <w:t xml:space="preserve">. Leer y escribir tiene el mismo significado que modificar propiedades individuales en el atributo "style". Para ver </w:t>
      </w:r>
      <w:r w:rsidRPr="00A26FD0">
        <w:rPr>
          <w:b/>
          <w:bCs/>
        </w:rPr>
        <w:t>cómo aplicar</w:t>
      </w:r>
      <w:r w:rsidRPr="00A26FD0">
        <w:t> </w:t>
      </w:r>
      <w:r w:rsidRPr="00A26FD0">
        <w:rPr>
          <w:b/>
          <w:bCs/>
        </w:rPr>
        <w:t>important</w:t>
      </w:r>
      <w:r w:rsidRPr="00A26FD0">
        <w:t> y otras cosas raras, hay una lista de métodos en </w:t>
      </w:r>
      <w:hyperlink r:id="rId35" w:history="1">
        <w:r w:rsidRPr="00A26FD0">
          <w:rPr>
            <w:rStyle w:val="Hipervnculo"/>
          </w:rPr>
          <w:t>MDN</w:t>
        </w:r>
      </w:hyperlink>
      <w:r w:rsidRPr="00A26FD0">
        <w:t>.</w:t>
      </w:r>
    </w:p>
    <w:p w14:paraId="7B7CF9CE" w14:textId="77777777" w:rsidR="00A26FD0" w:rsidRPr="00A26FD0" w:rsidRDefault="00A26FD0" w:rsidP="00A26FD0">
      <w:pPr>
        <w:numPr>
          <w:ilvl w:val="0"/>
          <w:numId w:val="39"/>
        </w:numPr>
      </w:pPr>
      <w:r w:rsidRPr="00A26FD0">
        <w:rPr>
          <w:b/>
          <w:bCs/>
        </w:rPr>
        <w:t>La propiedad </w:t>
      </w:r>
      <w:r w:rsidRPr="00A26FD0">
        <w:rPr>
          <w:b/>
          <w:bCs/>
          <w:u w:val="single"/>
        </w:rPr>
        <w:t>style.cssText</w:t>
      </w:r>
      <w:r w:rsidRPr="00A26FD0">
        <w:t xml:space="preserve"> corresponde a </w:t>
      </w:r>
      <w:r w:rsidRPr="00A26FD0">
        <w:rPr>
          <w:b/>
          <w:bCs/>
        </w:rPr>
        <w:t>todo el atributo "style"</w:t>
      </w:r>
      <w:r w:rsidRPr="00A26FD0">
        <w:t>, la cadena completa de estilos.</w:t>
      </w:r>
    </w:p>
    <w:p w14:paraId="04884AAD" w14:textId="3013C0BE" w:rsidR="00A26FD0" w:rsidRPr="00A26FD0" w:rsidRDefault="00A26FD0" w:rsidP="00A26FD0">
      <w:r w:rsidRPr="00A26FD0">
        <w:rPr>
          <w:b/>
          <w:bCs/>
        </w:rPr>
        <w:t>Para leer los estilos resueltos</w:t>
      </w:r>
      <w:r w:rsidRPr="00A26FD0">
        <w:t xml:space="preserve"> (con respecto a todas las clases, después de que se aplica todo el </w:t>
      </w:r>
      <w:r w:rsidR="00FF0252">
        <w:t>CSS</w:t>
      </w:r>
      <w:r w:rsidRPr="00A26FD0">
        <w:t> y se calculan los valores finales):</w:t>
      </w:r>
    </w:p>
    <w:p w14:paraId="6D8F0584" w14:textId="264393AC" w:rsidR="00FF2850" w:rsidRPr="00FF2850" w:rsidRDefault="00A26FD0" w:rsidP="00FF2850">
      <w:pPr>
        <w:numPr>
          <w:ilvl w:val="0"/>
          <w:numId w:val="40"/>
        </w:numPr>
      </w:pPr>
      <w:r w:rsidRPr="00A26FD0">
        <w:rPr>
          <w:b/>
          <w:bCs/>
        </w:rPr>
        <w:t>El método getComputedStyle</w:t>
      </w:r>
      <w:r w:rsidRPr="00A26FD0">
        <w:t>(elem, [pseudo]) retorna el objeto de estilo con ellos (solo lectura).</w:t>
      </w:r>
    </w:p>
    <w:sectPr w:rsidR="00FF2850" w:rsidRPr="00FF2850" w:rsidSect="007D526A">
      <w:headerReference w:type="firs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SAN PABLO RAPOSO, SANTIAGO FRANCISCO" w:date="2022-11-29T20:07:00Z" w:initials="SPRSF">
    <w:p w14:paraId="4EF45BB2" w14:textId="77777777" w:rsidR="00270058" w:rsidRDefault="00270058" w:rsidP="00B951C4">
      <w:pPr>
        <w:pStyle w:val="Textocomentario"/>
        <w:jc w:val="left"/>
      </w:pPr>
      <w:r>
        <w:rPr>
          <w:rStyle w:val="Refdecomentario"/>
        </w:rPr>
        <w:annotationRef/>
      </w:r>
      <w:r>
        <w:t>¿Esto lo tenemos que saber?</w:t>
      </w:r>
    </w:p>
  </w:comment>
  <w:comment w:id="20" w:author="SAN PABLO RAPOSO, SANTIAGO FRANCISCO" w:date="2022-11-30T00:53:00Z" w:initials="SPRSF">
    <w:p w14:paraId="23EF5FAE" w14:textId="77777777" w:rsidR="00996B14" w:rsidRDefault="00996B14" w:rsidP="00990499">
      <w:pPr>
        <w:pStyle w:val="Textocomentario"/>
        <w:jc w:val="left"/>
      </w:pPr>
      <w:r>
        <w:rPr>
          <w:rStyle w:val="Refdecomentario"/>
        </w:rPr>
        <w:annotationRef/>
      </w:r>
      <w:r>
        <w:t>¿Entonces se mostraría por pantalla? O como no afecta al código HTML, no se mostraría?</w:t>
      </w:r>
    </w:p>
  </w:comment>
  <w:comment w:id="22" w:author="SAN PABLO RAPOSO, SANTIAGO FRANCISCO" w:date="2022-12-02T00:30:00Z" w:initials="SPRSF">
    <w:p w14:paraId="3F6471F4" w14:textId="77777777" w:rsidR="002C213C" w:rsidRDefault="002C213C" w:rsidP="0000113F">
      <w:pPr>
        <w:pStyle w:val="Textocomentario"/>
        <w:jc w:val="left"/>
      </w:pPr>
      <w:r>
        <w:rPr>
          <w:rStyle w:val="Refdecomentario"/>
        </w:rPr>
        <w:annotationRef/>
      </w:r>
      <w:r>
        <w:t>Pregunta</w:t>
      </w:r>
    </w:p>
  </w:comment>
  <w:comment w:id="23" w:author="SAN PABLO RAPOSO, SANTIAGO FRANCISCO" w:date="2022-11-29T22:33:00Z" w:initials="SPRSF">
    <w:p w14:paraId="128B0932" w14:textId="5984844C" w:rsidR="00B859E7" w:rsidRDefault="00B859E7" w:rsidP="002A243D">
      <w:pPr>
        <w:pStyle w:val="Textocomentario"/>
        <w:jc w:val="left"/>
      </w:pPr>
      <w:r>
        <w:rPr>
          <w:rStyle w:val="Refdecomentario"/>
        </w:rPr>
        <w:annotationRef/>
      </w:r>
      <w:r>
        <w:t>Sigo sin entender la finalidad… ¿Para qué necesito cambiar un comentario de HTML desde Javascript?</w:t>
      </w:r>
    </w:p>
  </w:comment>
  <w:comment w:id="31" w:author="SAN PABLO RAPOSO, SANTIAGO FRANCISCO" w:date="2022-11-29T23:35:00Z" w:initials="SPRSF">
    <w:p w14:paraId="354A9273" w14:textId="77777777" w:rsidR="001D11DA" w:rsidRDefault="001D11DA" w:rsidP="00B275F2">
      <w:pPr>
        <w:pStyle w:val="Textocomentario"/>
        <w:jc w:val="left"/>
      </w:pPr>
      <w:r>
        <w:rPr>
          <w:rStyle w:val="Refdecomentario"/>
        </w:rPr>
        <w:annotationRef/>
      </w:r>
      <w:r>
        <w:t>¿Y eso donde es?</w:t>
      </w:r>
    </w:p>
  </w:comment>
  <w:comment w:id="38" w:author="SAN PABLO RAPOSO, SANTIAGO FRANCISCO" w:date="2022-11-30T01:10:00Z" w:initials="SPRSF">
    <w:p w14:paraId="0D3BD25C" w14:textId="77777777" w:rsidR="00936C96" w:rsidRDefault="00936C96" w:rsidP="000860D9">
      <w:pPr>
        <w:pStyle w:val="Textocomentario"/>
        <w:jc w:val="left"/>
      </w:pPr>
      <w:r>
        <w:rPr>
          <w:rStyle w:val="Refdecomentario"/>
        </w:rPr>
        <w:annotationRef/>
      </w:r>
      <w:r>
        <w:t>¿Cuándo?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F45BB2" w15:done="0"/>
  <w15:commentEx w15:paraId="23EF5FAE" w15:done="0"/>
  <w15:commentEx w15:paraId="3F6471F4" w15:done="0"/>
  <w15:commentEx w15:paraId="128B0932" w15:done="0"/>
  <w15:commentEx w15:paraId="354A9273" w15:done="0"/>
  <w15:commentEx w15:paraId="0D3BD2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0E4FD" w16cex:dateUtc="2022-11-29T19:07:00Z"/>
  <w16cex:commentExtensible w16cex:durableId="273127F6" w16cex:dateUtc="2022-11-29T23:53:00Z"/>
  <w16cex:commentExtensible w16cex:durableId="2733C589" w16cex:dateUtc="2022-12-01T23:30:00Z"/>
  <w16cex:commentExtensible w16cex:durableId="2731072A" w16cex:dateUtc="2022-11-29T21:33:00Z"/>
  <w16cex:commentExtensible w16cex:durableId="273115D1" w16cex:dateUtc="2022-11-29T22:35:00Z"/>
  <w16cex:commentExtensible w16cex:durableId="27312C0F" w16cex:dateUtc="2022-11-30T00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F45BB2" w16cid:durableId="2730E4FD"/>
  <w16cid:commentId w16cid:paraId="23EF5FAE" w16cid:durableId="273127F6"/>
  <w16cid:commentId w16cid:paraId="3F6471F4" w16cid:durableId="2733C589"/>
  <w16cid:commentId w16cid:paraId="128B0932" w16cid:durableId="2731072A"/>
  <w16cid:commentId w16cid:paraId="354A9273" w16cid:durableId="273115D1"/>
  <w16cid:commentId w16cid:paraId="0D3BD25C" w16cid:durableId="27312C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85C7E" w14:textId="77777777" w:rsidR="00EA129C" w:rsidRDefault="00EA129C" w:rsidP="00D05700">
      <w:pPr>
        <w:spacing w:after="0" w:line="240" w:lineRule="auto"/>
      </w:pPr>
      <w:r>
        <w:separator/>
      </w:r>
    </w:p>
  </w:endnote>
  <w:endnote w:type="continuationSeparator" w:id="0">
    <w:p w14:paraId="5681E741" w14:textId="77777777" w:rsidR="00EA129C" w:rsidRDefault="00EA129C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66E08FD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9F6E5DE" w14:textId="75545D8F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</w:t>
              </w:r>
              <w:r w:rsidR="002C3F9B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Francisco</w:t>
              </w:r>
              <w:r w:rsidR="002C3F9B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San</w:t>
              </w:r>
              <w:r w:rsidR="002C3F9B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Pablo</w:t>
              </w:r>
              <w:r w:rsidR="002C3F9B">
                <w:rPr>
                  <w:caps/>
                  <w:color w:val="000000" w:themeColor="text1"/>
                </w:rPr>
                <w:t xml:space="preserve"> </w:t>
              </w:r>
              <w:r>
                <w:rPr>
                  <w:caps/>
                  <w:color w:val="000000" w:themeColor="text1"/>
                </w:rPr>
                <w:t>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FDD4658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FFBC85B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1FE95" w14:textId="77777777" w:rsidR="00EA129C" w:rsidRDefault="00EA129C" w:rsidP="00D05700">
      <w:pPr>
        <w:spacing w:after="0" w:line="240" w:lineRule="auto"/>
      </w:pPr>
      <w:r>
        <w:separator/>
      </w:r>
    </w:p>
  </w:footnote>
  <w:footnote w:type="continuationSeparator" w:id="0">
    <w:p w14:paraId="2FE301E1" w14:textId="77777777" w:rsidR="00EA129C" w:rsidRDefault="00EA129C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64CC6CD8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B519646" w14:textId="7B2DC7EB" w:rsidR="00D05700" w:rsidRDefault="003A401C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</w:t>
              </w:r>
              <w:r w:rsidR="002C3F9B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web</w:t>
              </w:r>
              <w:r w:rsidR="002C3F9B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en</w:t>
              </w:r>
              <w:r w:rsidR="002C3F9B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Entorno</w:t>
              </w:r>
              <w:r w:rsidR="002C3F9B">
                <w:rPr>
                  <w:caps/>
                  <w:color w:val="FFFFFF" w:themeColor="background1"/>
                  <w:sz w:val="18"/>
                  <w:szCs w:val="18"/>
                </w:rPr>
                <w:t xml:space="preserve"> 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Cliente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28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03FEE60F" w14:textId="6FB2CA48" w:rsidR="00D05700" w:rsidRDefault="003A401C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28-11-2022</w:t>
              </w:r>
            </w:p>
          </w:tc>
        </w:sdtContent>
      </w:sdt>
    </w:tr>
    <w:tr w:rsidR="00D05700" w14:paraId="7E57F1E2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1178786F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55B0E542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EE7744C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DBBB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8C776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E55D58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12C28F4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D73402"/>
    <w:multiLevelType w:val="multilevel"/>
    <w:tmpl w:val="BD001D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634027"/>
    <w:multiLevelType w:val="hybridMultilevel"/>
    <w:tmpl w:val="048E03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40C7204"/>
    <w:multiLevelType w:val="multilevel"/>
    <w:tmpl w:val="82CE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2E7473"/>
    <w:multiLevelType w:val="hybridMultilevel"/>
    <w:tmpl w:val="5C3002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26CB2"/>
    <w:multiLevelType w:val="hybridMultilevel"/>
    <w:tmpl w:val="5476B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156C0B"/>
    <w:multiLevelType w:val="multilevel"/>
    <w:tmpl w:val="3D02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6C4B2B"/>
    <w:multiLevelType w:val="multilevel"/>
    <w:tmpl w:val="D77C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9E64B3"/>
    <w:multiLevelType w:val="hybridMultilevel"/>
    <w:tmpl w:val="022829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D12"/>
    <w:multiLevelType w:val="hybridMultilevel"/>
    <w:tmpl w:val="31D66D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D7493"/>
    <w:multiLevelType w:val="hybridMultilevel"/>
    <w:tmpl w:val="0924FE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5E07B0"/>
    <w:multiLevelType w:val="multilevel"/>
    <w:tmpl w:val="4E62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A52F3"/>
    <w:multiLevelType w:val="hybridMultilevel"/>
    <w:tmpl w:val="150257E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9710D9"/>
    <w:multiLevelType w:val="hybridMultilevel"/>
    <w:tmpl w:val="2A64A9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3A38"/>
    <w:multiLevelType w:val="multilevel"/>
    <w:tmpl w:val="5B48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6E7720"/>
    <w:multiLevelType w:val="hybridMultilevel"/>
    <w:tmpl w:val="DC788A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24CA7"/>
    <w:multiLevelType w:val="multilevel"/>
    <w:tmpl w:val="CEB4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39572F"/>
    <w:multiLevelType w:val="multilevel"/>
    <w:tmpl w:val="CC5A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0A0F5C"/>
    <w:multiLevelType w:val="hybridMultilevel"/>
    <w:tmpl w:val="F9828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E1983"/>
    <w:multiLevelType w:val="multilevel"/>
    <w:tmpl w:val="FA4A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B35F14"/>
    <w:multiLevelType w:val="hybridMultilevel"/>
    <w:tmpl w:val="A52051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85A9E"/>
    <w:multiLevelType w:val="hybridMultilevel"/>
    <w:tmpl w:val="670EE9A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08E18BD"/>
    <w:multiLevelType w:val="hybridMultilevel"/>
    <w:tmpl w:val="628AE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30DCD"/>
    <w:multiLevelType w:val="hybridMultilevel"/>
    <w:tmpl w:val="5510B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221D51"/>
    <w:multiLevelType w:val="hybridMultilevel"/>
    <w:tmpl w:val="CB3AF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C62284"/>
    <w:multiLevelType w:val="multilevel"/>
    <w:tmpl w:val="9064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960AC"/>
    <w:multiLevelType w:val="hybridMultilevel"/>
    <w:tmpl w:val="DE5022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B200A1"/>
    <w:multiLevelType w:val="hybridMultilevel"/>
    <w:tmpl w:val="AA16C3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344D00"/>
    <w:multiLevelType w:val="hybridMultilevel"/>
    <w:tmpl w:val="B49C3D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842BCA"/>
    <w:multiLevelType w:val="multilevel"/>
    <w:tmpl w:val="3DCC3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D019F1"/>
    <w:multiLevelType w:val="hybridMultilevel"/>
    <w:tmpl w:val="B6520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15584F"/>
    <w:multiLevelType w:val="hybridMultilevel"/>
    <w:tmpl w:val="35D69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656E8"/>
    <w:multiLevelType w:val="hybridMultilevel"/>
    <w:tmpl w:val="86804B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483631"/>
    <w:multiLevelType w:val="multilevel"/>
    <w:tmpl w:val="47E0C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53452"/>
    <w:multiLevelType w:val="hybridMultilevel"/>
    <w:tmpl w:val="FD983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0F6405"/>
    <w:multiLevelType w:val="hybridMultilevel"/>
    <w:tmpl w:val="D214E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B43187"/>
    <w:multiLevelType w:val="multilevel"/>
    <w:tmpl w:val="91E6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D57DA0"/>
    <w:multiLevelType w:val="hybridMultilevel"/>
    <w:tmpl w:val="483A6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716792">
    <w:abstractNumId w:val="30"/>
  </w:num>
  <w:num w:numId="2" w16cid:durableId="465662183">
    <w:abstractNumId w:val="12"/>
  </w:num>
  <w:num w:numId="3" w16cid:durableId="626590609">
    <w:abstractNumId w:val="11"/>
  </w:num>
  <w:num w:numId="4" w16cid:durableId="968782721">
    <w:abstractNumId w:val="0"/>
  </w:num>
  <w:num w:numId="5" w16cid:durableId="181668432">
    <w:abstractNumId w:val="25"/>
  </w:num>
  <w:num w:numId="6" w16cid:durableId="1834025923">
    <w:abstractNumId w:val="1"/>
  </w:num>
  <w:num w:numId="7" w16cid:durableId="1090732008">
    <w:abstractNumId w:val="36"/>
  </w:num>
  <w:num w:numId="8" w16cid:durableId="1384528058">
    <w:abstractNumId w:val="39"/>
  </w:num>
  <w:num w:numId="9" w16cid:durableId="1443720133">
    <w:abstractNumId w:val="2"/>
  </w:num>
  <w:num w:numId="10" w16cid:durableId="85737905">
    <w:abstractNumId w:val="34"/>
  </w:num>
  <w:num w:numId="11" w16cid:durableId="1647079929">
    <w:abstractNumId w:val="15"/>
  </w:num>
  <w:num w:numId="12" w16cid:durableId="1678727582">
    <w:abstractNumId w:val="23"/>
  </w:num>
  <w:num w:numId="13" w16cid:durableId="2072923544">
    <w:abstractNumId w:val="4"/>
  </w:num>
  <w:num w:numId="14" w16cid:durableId="471289614">
    <w:abstractNumId w:val="10"/>
  </w:num>
  <w:num w:numId="15" w16cid:durableId="1850176185">
    <w:abstractNumId w:val="6"/>
  </w:num>
  <w:num w:numId="16" w16cid:durableId="1113743784">
    <w:abstractNumId w:val="17"/>
  </w:num>
  <w:num w:numId="17" w16cid:durableId="1133524413">
    <w:abstractNumId w:val="29"/>
  </w:num>
  <w:num w:numId="18" w16cid:durableId="587738241">
    <w:abstractNumId w:val="14"/>
  </w:num>
  <w:num w:numId="19" w16cid:durableId="2053846087">
    <w:abstractNumId w:val="24"/>
  </w:num>
  <w:num w:numId="20" w16cid:durableId="2005040708">
    <w:abstractNumId w:val="28"/>
  </w:num>
  <w:num w:numId="21" w16cid:durableId="966623162">
    <w:abstractNumId w:val="32"/>
  </w:num>
  <w:num w:numId="22" w16cid:durableId="462383276">
    <w:abstractNumId w:val="33"/>
  </w:num>
  <w:num w:numId="23" w16cid:durableId="178593661">
    <w:abstractNumId w:val="16"/>
  </w:num>
  <w:num w:numId="24" w16cid:durableId="1429886316">
    <w:abstractNumId w:val="22"/>
  </w:num>
  <w:num w:numId="25" w16cid:durableId="449786388">
    <w:abstractNumId w:val="8"/>
  </w:num>
  <w:num w:numId="26" w16cid:durableId="1789812503">
    <w:abstractNumId w:val="21"/>
  </w:num>
  <w:num w:numId="27" w16cid:durableId="1946620888">
    <w:abstractNumId w:val="37"/>
  </w:num>
  <w:num w:numId="28" w16cid:durableId="1005979435">
    <w:abstractNumId w:val="13"/>
  </w:num>
  <w:num w:numId="29" w16cid:durableId="1133327508">
    <w:abstractNumId w:val="19"/>
  </w:num>
  <w:num w:numId="30" w16cid:durableId="1166938486">
    <w:abstractNumId w:val="5"/>
  </w:num>
  <w:num w:numId="31" w16cid:durableId="1592808657">
    <w:abstractNumId w:val="9"/>
  </w:num>
  <w:num w:numId="32" w16cid:durableId="511796314">
    <w:abstractNumId w:val="38"/>
  </w:num>
  <w:num w:numId="33" w16cid:durableId="299461762">
    <w:abstractNumId w:val="3"/>
  </w:num>
  <w:num w:numId="34" w16cid:durableId="1259829562">
    <w:abstractNumId w:val="31"/>
  </w:num>
  <w:num w:numId="35" w16cid:durableId="956764762">
    <w:abstractNumId w:val="20"/>
  </w:num>
  <w:num w:numId="36" w16cid:durableId="1880701027">
    <w:abstractNumId w:val="26"/>
  </w:num>
  <w:num w:numId="37" w16cid:durableId="1527674891">
    <w:abstractNumId w:val="7"/>
  </w:num>
  <w:num w:numId="38" w16cid:durableId="692657543">
    <w:abstractNumId w:val="27"/>
  </w:num>
  <w:num w:numId="39" w16cid:durableId="1823697202">
    <w:abstractNumId w:val="18"/>
  </w:num>
  <w:num w:numId="40" w16cid:durableId="1932738311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29C"/>
    <w:rsid w:val="00005BB7"/>
    <w:rsid w:val="00025893"/>
    <w:rsid w:val="00026362"/>
    <w:rsid w:val="00044D39"/>
    <w:rsid w:val="00052D1E"/>
    <w:rsid w:val="00056DF8"/>
    <w:rsid w:val="00056F0D"/>
    <w:rsid w:val="00057E68"/>
    <w:rsid w:val="00060D23"/>
    <w:rsid w:val="00063F64"/>
    <w:rsid w:val="0006759D"/>
    <w:rsid w:val="00084205"/>
    <w:rsid w:val="000929DA"/>
    <w:rsid w:val="0009340E"/>
    <w:rsid w:val="00094681"/>
    <w:rsid w:val="00096DA3"/>
    <w:rsid w:val="000B294B"/>
    <w:rsid w:val="000B7C09"/>
    <w:rsid w:val="000C391A"/>
    <w:rsid w:val="000C73E4"/>
    <w:rsid w:val="000D6FD9"/>
    <w:rsid w:val="000E481F"/>
    <w:rsid w:val="000E6546"/>
    <w:rsid w:val="000F767E"/>
    <w:rsid w:val="00103D88"/>
    <w:rsid w:val="0010554E"/>
    <w:rsid w:val="00106528"/>
    <w:rsid w:val="00126A5D"/>
    <w:rsid w:val="0013278B"/>
    <w:rsid w:val="0013725E"/>
    <w:rsid w:val="001406CB"/>
    <w:rsid w:val="00146806"/>
    <w:rsid w:val="00152893"/>
    <w:rsid w:val="00167861"/>
    <w:rsid w:val="0017112B"/>
    <w:rsid w:val="00173E71"/>
    <w:rsid w:val="00176AC4"/>
    <w:rsid w:val="00183A13"/>
    <w:rsid w:val="0019646D"/>
    <w:rsid w:val="001976AB"/>
    <w:rsid w:val="001A1292"/>
    <w:rsid w:val="001A2C5E"/>
    <w:rsid w:val="001A76E1"/>
    <w:rsid w:val="001B4C54"/>
    <w:rsid w:val="001C5D2D"/>
    <w:rsid w:val="001D11DA"/>
    <w:rsid w:val="001D2588"/>
    <w:rsid w:val="001E5D4C"/>
    <w:rsid w:val="001E5EB8"/>
    <w:rsid w:val="001E6834"/>
    <w:rsid w:val="001E71D7"/>
    <w:rsid w:val="001E7856"/>
    <w:rsid w:val="001F0974"/>
    <w:rsid w:val="001F10D8"/>
    <w:rsid w:val="00206EA5"/>
    <w:rsid w:val="002071AC"/>
    <w:rsid w:val="00207C8F"/>
    <w:rsid w:val="00224731"/>
    <w:rsid w:val="00224C62"/>
    <w:rsid w:val="00233C6A"/>
    <w:rsid w:val="00233DF4"/>
    <w:rsid w:val="00235878"/>
    <w:rsid w:val="00237013"/>
    <w:rsid w:val="00237519"/>
    <w:rsid w:val="002405B7"/>
    <w:rsid w:val="002417DD"/>
    <w:rsid w:val="00243517"/>
    <w:rsid w:val="00244417"/>
    <w:rsid w:val="002456A9"/>
    <w:rsid w:val="00246466"/>
    <w:rsid w:val="002475E9"/>
    <w:rsid w:val="00247ECA"/>
    <w:rsid w:val="00261205"/>
    <w:rsid w:val="00262504"/>
    <w:rsid w:val="0026512B"/>
    <w:rsid w:val="00265ED4"/>
    <w:rsid w:val="00266B83"/>
    <w:rsid w:val="00266DE0"/>
    <w:rsid w:val="00270058"/>
    <w:rsid w:val="0028146C"/>
    <w:rsid w:val="0028262C"/>
    <w:rsid w:val="002852AE"/>
    <w:rsid w:val="002876F1"/>
    <w:rsid w:val="00292FFB"/>
    <w:rsid w:val="002938DD"/>
    <w:rsid w:val="00294244"/>
    <w:rsid w:val="002A03F9"/>
    <w:rsid w:val="002A3B91"/>
    <w:rsid w:val="002B22F7"/>
    <w:rsid w:val="002B26B2"/>
    <w:rsid w:val="002B27C5"/>
    <w:rsid w:val="002C213C"/>
    <w:rsid w:val="002C3F9B"/>
    <w:rsid w:val="002D09CF"/>
    <w:rsid w:val="002E0D0C"/>
    <w:rsid w:val="002E219D"/>
    <w:rsid w:val="002E4C77"/>
    <w:rsid w:val="002E7B36"/>
    <w:rsid w:val="002F47D6"/>
    <w:rsid w:val="002F5114"/>
    <w:rsid w:val="002F61EF"/>
    <w:rsid w:val="003014F8"/>
    <w:rsid w:val="0030358A"/>
    <w:rsid w:val="00310B3F"/>
    <w:rsid w:val="00314C69"/>
    <w:rsid w:val="0032192A"/>
    <w:rsid w:val="00327F57"/>
    <w:rsid w:val="00330D3F"/>
    <w:rsid w:val="00346A31"/>
    <w:rsid w:val="003529BA"/>
    <w:rsid w:val="003533E9"/>
    <w:rsid w:val="00353D43"/>
    <w:rsid w:val="003560F9"/>
    <w:rsid w:val="00357E1A"/>
    <w:rsid w:val="00357EB9"/>
    <w:rsid w:val="00361A31"/>
    <w:rsid w:val="00361F4A"/>
    <w:rsid w:val="0038076C"/>
    <w:rsid w:val="00394058"/>
    <w:rsid w:val="00394B3A"/>
    <w:rsid w:val="003A23AB"/>
    <w:rsid w:val="003A401C"/>
    <w:rsid w:val="003A49BA"/>
    <w:rsid w:val="003A4A56"/>
    <w:rsid w:val="003A6369"/>
    <w:rsid w:val="003A75D1"/>
    <w:rsid w:val="003B1C37"/>
    <w:rsid w:val="003B3E61"/>
    <w:rsid w:val="003C0D27"/>
    <w:rsid w:val="003E7B36"/>
    <w:rsid w:val="003F0C3E"/>
    <w:rsid w:val="003F1CDB"/>
    <w:rsid w:val="003F1D68"/>
    <w:rsid w:val="003F4F90"/>
    <w:rsid w:val="003F5662"/>
    <w:rsid w:val="003F62BF"/>
    <w:rsid w:val="003F67A7"/>
    <w:rsid w:val="00400CA6"/>
    <w:rsid w:val="00400FE6"/>
    <w:rsid w:val="004019CA"/>
    <w:rsid w:val="004036DB"/>
    <w:rsid w:val="00410FEF"/>
    <w:rsid w:val="00416CC3"/>
    <w:rsid w:val="0042020F"/>
    <w:rsid w:val="00420DED"/>
    <w:rsid w:val="00433CF8"/>
    <w:rsid w:val="00434746"/>
    <w:rsid w:val="00434C3C"/>
    <w:rsid w:val="004366EF"/>
    <w:rsid w:val="004377EA"/>
    <w:rsid w:val="00437BC3"/>
    <w:rsid w:val="004416E2"/>
    <w:rsid w:val="00442604"/>
    <w:rsid w:val="00442CE2"/>
    <w:rsid w:val="00446BCE"/>
    <w:rsid w:val="00452F82"/>
    <w:rsid w:val="0046576F"/>
    <w:rsid w:val="00471AE8"/>
    <w:rsid w:val="004870C5"/>
    <w:rsid w:val="0049728D"/>
    <w:rsid w:val="004A1751"/>
    <w:rsid w:val="004B10D7"/>
    <w:rsid w:val="004B300B"/>
    <w:rsid w:val="004B46DC"/>
    <w:rsid w:val="004B5D43"/>
    <w:rsid w:val="004C5071"/>
    <w:rsid w:val="004E1F84"/>
    <w:rsid w:val="004E4EEA"/>
    <w:rsid w:val="004E5DC2"/>
    <w:rsid w:val="00503815"/>
    <w:rsid w:val="00516580"/>
    <w:rsid w:val="00523AFA"/>
    <w:rsid w:val="005242B1"/>
    <w:rsid w:val="00524586"/>
    <w:rsid w:val="00524A08"/>
    <w:rsid w:val="0052757A"/>
    <w:rsid w:val="00535208"/>
    <w:rsid w:val="00536642"/>
    <w:rsid w:val="00553962"/>
    <w:rsid w:val="00567BAE"/>
    <w:rsid w:val="0057153F"/>
    <w:rsid w:val="005725EE"/>
    <w:rsid w:val="00573DFF"/>
    <w:rsid w:val="00592739"/>
    <w:rsid w:val="00593DF4"/>
    <w:rsid w:val="00594889"/>
    <w:rsid w:val="005A75B0"/>
    <w:rsid w:val="005B0175"/>
    <w:rsid w:val="005B4521"/>
    <w:rsid w:val="005C0081"/>
    <w:rsid w:val="005C22D8"/>
    <w:rsid w:val="005D2069"/>
    <w:rsid w:val="005D24B9"/>
    <w:rsid w:val="005D3C5B"/>
    <w:rsid w:val="005D4564"/>
    <w:rsid w:val="005D7E24"/>
    <w:rsid w:val="005E569E"/>
    <w:rsid w:val="005E5C11"/>
    <w:rsid w:val="005F5687"/>
    <w:rsid w:val="005F666D"/>
    <w:rsid w:val="00600F46"/>
    <w:rsid w:val="00604EDE"/>
    <w:rsid w:val="00625F80"/>
    <w:rsid w:val="0062609A"/>
    <w:rsid w:val="00635796"/>
    <w:rsid w:val="00635E77"/>
    <w:rsid w:val="00640472"/>
    <w:rsid w:val="00644827"/>
    <w:rsid w:val="00661A69"/>
    <w:rsid w:val="0066207F"/>
    <w:rsid w:val="0066345E"/>
    <w:rsid w:val="00672860"/>
    <w:rsid w:val="00673C78"/>
    <w:rsid w:val="0068008D"/>
    <w:rsid w:val="00696535"/>
    <w:rsid w:val="00696647"/>
    <w:rsid w:val="006A4844"/>
    <w:rsid w:val="006B2CA6"/>
    <w:rsid w:val="006C48B4"/>
    <w:rsid w:val="006D2603"/>
    <w:rsid w:val="006E4DE7"/>
    <w:rsid w:val="00700C36"/>
    <w:rsid w:val="00703C80"/>
    <w:rsid w:val="00711069"/>
    <w:rsid w:val="00726E1A"/>
    <w:rsid w:val="00727B5C"/>
    <w:rsid w:val="00730024"/>
    <w:rsid w:val="0073070A"/>
    <w:rsid w:val="00732F71"/>
    <w:rsid w:val="0073318A"/>
    <w:rsid w:val="00733D73"/>
    <w:rsid w:val="00737389"/>
    <w:rsid w:val="007443A0"/>
    <w:rsid w:val="00745C86"/>
    <w:rsid w:val="00755B81"/>
    <w:rsid w:val="00755C1B"/>
    <w:rsid w:val="00764D49"/>
    <w:rsid w:val="007715DF"/>
    <w:rsid w:val="007804F2"/>
    <w:rsid w:val="00790603"/>
    <w:rsid w:val="007907A2"/>
    <w:rsid w:val="00794548"/>
    <w:rsid w:val="007954AC"/>
    <w:rsid w:val="007A36B0"/>
    <w:rsid w:val="007B7674"/>
    <w:rsid w:val="007C492D"/>
    <w:rsid w:val="007D2A38"/>
    <w:rsid w:val="007D3DE2"/>
    <w:rsid w:val="007D526A"/>
    <w:rsid w:val="007E25C3"/>
    <w:rsid w:val="007E6F74"/>
    <w:rsid w:val="007F0385"/>
    <w:rsid w:val="007F30E7"/>
    <w:rsid w:val="007F3FDF"/>
    <w:rsid w:val="007F5AEB"/>
    <w:rsid w:val="007F5E4B"/>
    <w:rsid w:val="007F6253"/>
    <w:rsid w:val="0080751E"/>
    <w:rsid w:val="008115EB"/>
    <w:rsid w:val="008148C1"/>
    <w:rsid w:val="00814E4E"/>
    <w:rsid w:val="008206A1"/>
    <w:rsid w:val="00824676"/>
    <w:rsid w:val="0083630E"/>
    <w:rsid w:val="00840FF6"/>
    <w:rsid w:val="008439CF"/>
    <w:rsid w:val="00845F99"/>
    <w:rsid w:val="00852F37"/>
    <w:rsid w:val="008571EA"/>
    <w:rsid w:val="008617A3"/>
    <w:rsid w:val="00865548"/>
    <w:rsid w:val="00870EAD"/>
    <w:rsid w:val="00871B53"/>
    <w:rsid w:val="008720C7"/>
    <w:rsid w:val="00874C90"/>
    <w:rsid w:val="00876062"/>
    <w:rsid w:val="008822F2"/>
    <w:rsid w:val="00890190"/>
    <w:rsid w:val="00890559"/>
    <w:rsid w:val="008951C8"/>
    <w:rsid w:val="0089763F"/>
    <w:rsid w:val="008A3575"/>
    <w:rsid w:val="008A7C31"/>
    <w:rsid w:val="008C36EA"/>
    <w:rsid w:val="008C4701"/>
    <w:rsid w:val="008D2D25"/>
    <w:rsid w:val="008D5B6B"/>
    <w:rsid w:val="008D5F07"/>
    <w:rsid w:val="008E03B1"/>
    <w:rsid w:val="008E2E08"/>
    <w:rsid w:val="008F30C8"/>
    <w:rsid w:val="008F52C3"/>
    <w:rsid w:val="008F6A4F"/>
    <w:rsid w:val="008F73C3"/>
    <w:rsid w:val="00902488"/>
    <w:rsid w:val="009050F1"/>
    <w:rsid w:val="00910116"/>
    <w:rsid w:val="009104AA"/>
    <w:rsid w:val="00913779"/>
    <w:rsid w:val="0091686A"/>
    <w:rsid w:val="00916FBC"/>
    <w:rsid w:val="00917563"/>
    <w:rsid w:val="0092409D"/>
    <w:rsid w:val="00924F4A"/>
    <w:rsid w:val="00930FA4"/>
    <w:rsid w:val="00933330"/>
    <w:rsid w:val="00933B70"/>
    <w:rsid w:val="00934866"/>
    <w:rsid w:val="00936C96"/>
    <w:rsid w:val="00947B62"/>
    <w:rsid w:val="00996B14"/>
    <w:rsid w:val="009A2EE5"/>
    <w:rsid w:val="009A7ED6"/>
    <w:rsid w:val="009B0C1C"/>
    <w:rsid w:val="009B5554"/>
    <w:rsid w:val="009D76A4"/>
    <w:rsid w:val="009E1FC4"/>
    <w:rsid w:val="009E2628"/>
    <w:rsid w:val="009F4693"/>
    <w:rsid w:val="009F594D"/>
    <w:rsid w:val="00A03041"/>
    <w:rsid w:val="00A0496E"/>
    <w:rsid w:val="00A14A65"/>
    <w:rsid w:val="00A17C80"/>
    <w:rsid w:val="00A26FD0"/>
    <w:rsid w:val="00A4161B"/>
    <w:rsid w:val="00A42891"/>
    <w:rsid w:val="00A500C1"/>
    <w:rsid w:val="00A54544"/>
    <w:rsid w:val="00A575F3"/>
    <w:rsid w:val="00A64AE2"/>
    <w:rsid w:val="00A67B96"/>
    <w:rsid w:val="00A70D17"/>
    <w:rsid w:val="00A71A02"/>
    <w:rsid w:val="00A76D4E"/>
    <w:rsid w:val="00A81C83"/>
    <w:rsid w:val="00A837FC"/>
    <w:rsid w:val="00A97F3E"/>
    <w:rsid w:val="00AB1A64"/>
    <w:rsid w:val="00AB613A"/>
    <w:rsid w:val="00AC01E9"/>
    <w:rsid w:val="00AC2D78"/>
    <w:rsid w:val="00AC4F35"/>
    <w:rsid w:val="00AD3DEC"/>
    <w:rsid w:val="00AF109C"/>
    <w:rsid w:val="00AF23C6"/>
    <w:rsid w:val="00AF24B6"/>
    <w:rsid w:val="00AF278B"/>
    <w:rsid w:val="00AF3072"/>
    <w:rsid w:val="00AF477D"/>
    <w:rsid w:val="00B04F27"/>
    <w:rsid w:val="00B12A67"/>
    <w:rsid w:val="00B1327F"/>
    <w:rsid w:val="00B15306"/>
    <w:rsid w:val="00B2354D"/>
    <w:rsid w:val="00B239D1"/>
    <w:rsid w:val="00B42E48"/>
    <w:rsid w:val="00B613DE"/>
    <w:rsid w:val="00B70039"/>
    <w:rsid w:val="00B7659A"/>
    <w:rsid w:val="00B81365"/>
    <w:rsid w:val="00B8488E"/>
    <w:rsid w:val="00B859E7"/>
    <w:rsid w:val="00B87091"/>
    <w:rsid w:val="00B91A4E"/>
    <w:rsid w:val="00B96F28"/>
    <w:rsid w:val="00BA0B86"/>
    <w:rsid w:val="00BA63EB"/>
    <w:rsid w:val="00BB0349"/>
    <w:rsid w:val="00BC3FCF"/>
    <w:rsid w:val="00BE5A3A"/>
    <w:rsid w:val="00BE715F"/>
    <w:rsid w:val="00BF0338"/>
    <w:rsid w:val="00BF12D1"/>
    <w:rsid w:val="00BF3419"/>
    <w:rsid w:val="00BF50E2"/>
    <w:rsid w:val="00C04273"/>
    <w:rsid w:val="00C076FA"/>
    <w:rsid w:val="00C10EAE"/>
    <w:rsid w:val="00C167CE"/>
    <w:rsid w:val="00C248B4"/>
    <w:rsid w:val="00C2716C"/>
    <w:rsid w:val="00C31DA5"/>
    <w:rsid w:val="00C32946"/>
    <w:rsid w:val="00C3789D"/>
    <w:rsid w:val="00C4092F"/>
    <w:rsid w:val="00C45398"/>
    <w:rsid w:val="00C537B0"/>
    <w:rsid w:val="00C60153"/>
    <w:rsid w:val="00C62F67"/>
    <w:rsid w:val="00C73A67"/>
    <w:rsid w:val="00C81443"/>
    <w:rsid w:val="00C832C4"/>
    <w:rsid w:val="00CA409A"/>
    <w:rsid w:val="00CB36E8"/>
    <w:rsid w:val="00CB4B6D"/>
    <w:rsid w:val="00CD7800"/>
    <w:rsid w:val="00CE087E"/>
    <w:rsid w:val="00CE626F"/>
    <w:rsid w:val="00CE6A03"/>
    <w:rsid w:val="00CF0A56"/>
    <w:rsid w:val="00CF7AF7"/>
    <w:rsid w:val="00D0033A"/>
    <w:rsid w:val="00D05700"/>
    <w:rsid w:val="00D07181"/>
    <w:rsid w:val="00D0724E"/>
    <w:rsid w:val="00D07992"/>
    <w:rsid w:val="00D101C6"/>
    <w:rsid w:val="00D15219"/>
    <w:rsid w:val="00D15B1A"/>
    <w:rsid w:val="00D222ED"/>
    <w:rsid w:val="00D31EF0"/>
    <w:rsid w:val="00D46EAE"/>
    <w:rsid w:val="00D50C92"/>
    <w:rsid w:val="00D63774"/>
    <w:rsid w:val="00D67BE0"/>
    <w:rsid w:val="00D71E7C"/>
    <w:rsid w:val="00D770B6"/>
    <w:rsid w:val="00D849CF"/>
    <w:rsid w:val="00D86725"/>
    <w:rsid w:val="00D94F95"/>
    <w:rsid w:val="00D95D9B"/>
    <w:rsid w:val="00DA16F9"/>
    <w:rsid w:val="00DC56CE"/>
    <w:rsid w:val="00DC66B2"/>
    <w:rsid w:val="00DE2A7E"/>
    <w:rsid w:val="00DE71B2"/>
    <w:rsid w:val="00DF2EBF"/>
    <w:rsid w:val="00DF504E"/>
    <w:rsid w:val="00DF7F27"/>
    <w:rsid w:val="00E01D97"/>
    <w:rsid w:val="00E06BB9"/>
    <w:rsid w:val="00E149D6"/>
    <w:rsid w:val="00E2122E"/>
    <w:rsid w:val="00E22A22"/>
    <w:rsid w:val="00E23DC7"/>
    <w:rsid w:val="00E2738E"/>
    <w:rsid w:val="00E30198"/>
    <w:rsid w:val="00E36378"/>
    <w:rsid w:val="00E36C0A"/>
    <w:rsid w:val="00E37E28"/>
    <w:rsid w:val="00E42833"/>
    <w:rsid w:val="00E447F0"/>
    <w:rsid w:val="00E45A1C"/>
    <w:rsid w:val="00E46F8B"/>
    <w:rsid w:val="00E478F8"/>
    <w:rsid w:val="00E51591"/>
    <w:rsid w:val="00E5715F"/>
    <w:rsid w:val="00E65BD4"/>
    <w:rsid w:val="00E82C71"/>
    <w:rsid w:val="00E8573F"/>
    <w:rsid w:val="00E87859"/>
    <w:rsid w:val="00E9607A"/>
    <w:rsid w:val="00EA129C"/>
    <w:rsid w:val="00EA33F6"/>
    <w:rsid w:val="00EA3E01"/>
    <w:rsid w:val="00EA4512"/>
    <w:rsid w:val="00EA4BE9"/>
    <w:rsid w:val="00EB0F70"/>
    <w:rsid w:val="00EC06B5"/>
    <w:rsid w:val="00EC18CB"/>
    <w:rsid w:val="00EC3293"/>
    <w:rsid w:val="00EC37B4"/>
    <w:rsid w:val="00ED2D71"/>
    <w:rsid w:val="00EE219C"/>
    <w:rsid w:val="00EE580B"/>
    <w:rsid w:val="00F0174D"/>
    <w:rsid w:val="00F07F94"/>
    <w:rsid w:val="00F14121"/>
    <w:rsid w:val="00F26A46"/>
    <w:rsid w:val="00F271F3"/>
    <w:rsid w:val="00F31007"/>
    <w:rsid w:val="00F406B3"/>
    <w:rsid w:val="00F41837"/>
    <w:rsid w:val="00F5053C"/>
    <w:rsid w:val="00F540E9"/>
    <w:rsid w:val="00F638CB"/>
    <w:rsid w:val="00F66B57"/>
    <w:rsid w:val="00F722B5"/>
    <w:rsid w:val="00F74FF3"/>
    <w:rsid w:val="00F764E6"/>
    <w:rsid w:val="00F76649"/>
    <w:rsid w:val="00F868CE"/>
    <w:rsid w:val="00F8794C"/>
    <w:rsid w:val="00F96E5F"/>
    <w:rsid w:val="00FA1FE8"/>
    <w:rsid w:val="00FA46C5"/>
    <w:rsid w:val="00FA5C5E"/>
    <w:rsid w:val="00FC2708"/>
    <w:rsid w:val="00FD4E67"/>
    <w:rsid w:val="00FE12C3"/>
    <w:rsid w:val="00FF0252"/>
    <w:rsid w:val="00FF2850"/>
    <w:rsid w:val="00FF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1357F1D"/>
  <w15:chartTrackingRefBased/>
  <w15:docId w15:val="{E78C3F02-530F-4B16-A555-3F0CC6BBA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D25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EA129C"/>
    <w:pPr>
      <w:spacing w:after="160"/>
      <w:ind w:left="720"/>
      <w:contextualSpacing/>
      <w:jc w:val="left"/>
    </w:pPr>
    <w:rPr>
      <w:rFonts w:asciiTheme="minorHAnsi" w:hAnsiTheme="minorHAnsi"/>
    </w:rPr>
  </w:style>
  <w:style w:type="paragraph" w:styleId="NormalWeb">
    <w:name w:val="Normal (Web)"/>
    <w:basedOn w:val="Normal"/>
    <w:uiPriority w:val="99"/>
    <w:unhideWhenUsed/>
    <w:rsid w:val="00EA129C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customStyle="1" w:styleId="Default">
    <w:name w:val="Default"/>
    <w:rsid w:val="00EA129C"/>
    <w:pPr>
      <w:autoSpaceDE w:val="0"/>
      <w:autoSpaceDN w:val="0"/>
      <w:adjustRightInd w:val="0"/>
      <w:spacing w:after="0" w:line="240" w:lineRule="auto"/>
      <w:jc w:val="left"/>
    </w:pPr>
    <w:rPr>
      <w:rFonts w:ascii="Consolas" w:hAnsi="Consolas" w:cs="Consolas"/>
      <w:color w:val="000000"/>
      <w:sz w:val="24"/>
      <w:szCs w:val="24"/>
    </w:rPr>
  </w:style>
  <w:style w:type="character" w:customStyle="1" w:styleId="token">
    <w:name w:val="token"/>
    <w:basedOn w:val="Fuentedeprrafopredeter"/>
    <w:rsid w:val="00AF477D"/>
  </w:style>
  <w:style w:type="paragraph" w:styleId="Citadestacada">
    <w:name w:val="Intense Quote"/>
    <w:basedOn w:val="Normal"/>
    <w:next w:val="Normal"/>
    <w:link w:val="CitadestacadaCar"/>
    <w:uiPriority w:val="30"/>
    <w:qFormat/>
    <w:rsid w:val="00BF12D1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12D1"/>
    <w:rPr>
      <w:i/>
      <w:iCs/>
      <w:color w:val="0F6FC6" w:themeColor="accent1"/>
    </w:rPr>
  </w:style>
  <w:style w:type="character" w:styleId="Hipervnculo">
    <w:name w:val="Hyperlink"/>
    <w:basedOn w:val="Fuentedeprrafopredeter"/>
    <w:uiPriority w:val="99"/>
    <w:unhideWhenUsed/>
    <w:rsid w:val="000C73E4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73E4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406C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406CB"/>
    <w:pPr>
      <w:spacing w:after="100"/>
      <w:ind w:left="220"/>
    </w:pPr>
  </w:style>
  <w:style w:type="character" w:styleId="nfasis">
    <w:name w:val="Emphasis"/>
    <w:basedOn w:val="Fuentedeprrafopredeter"/>
    <w:uiPriority w:val="20"/>
    <w:qFormat/>
    <w:rsid w:val="00096DA3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27005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7005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7005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7005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70058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48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6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2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comments" Target="comments.xml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emf"/><Relationship Id="rId34" Type="http://schemas.openxmlformats.org/officeDocument/2006/relationships/hyperlink" Target="https://es.javascript.info/template-elemen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html.spec.whatwg.org/" TargetMode="External"/><Relationship Id="rId38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13.png"/><Relationship Id="rId32" Type="http://schemas.openxmlformats.org/officeDocument/2006/relationships/hyperlink" Target="https://html.spec.whatwg.org/" TargetMode="External"/><Relationship Id="rId37" Type="http://schemas.openxmlformats.org/officeDocument/2006/relationships/fontTable" Target="fontTable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16/09/relationships/commentsIds" Target="commentsIds.xml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uniwebsidad.com/libros/javascript/capitulo-5/tipos-de-nodos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microsoft.com/office/2011/relationships/commentsExtended" Target="commentsExtended.xml"/><Relationship Id="rId30" Type="http://schemas.openxmlformats.org/officeDocument/2006/relationships/hyperlink" Target="https://dom.spec.whatwg.org/" TargetMode="External"/><Relationship Id="rId35" Type="http://schemas.openxmlformats.org/officeDocument/2006/relationships/hyperlink" Target="https://developer.mozilla.org/es/docs/Web/API/CSSStyleDeclaration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391E850CCA4CBBAA52C37DDC209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8B64F6-355C-4321-90D7-B6A9BD038D50}"/>
      </w:docPartPr>
      <w:docPartBody>
        <w:p w:rsidR="00C12203" w:rsidRDefault="00C12203">
          <w:pPr>
            <w:pStyle w:val="ED391E850CCA4CBBAA52C37DDC2094E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1B5E75283A346149F0ED402C5B31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F9DAD5-8544-4F4B-B1E2-8210575990FE}"/>
      </w:docPartPr>
      <w:docPartBody>
        <w:p w:rsidR="00C12203" w:rsidRDefault="00C12203">
          <w:pPr>
            <w:pStyle w:val="91B5E75283A346149F0ED402C5B313A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03"/>
    <w:rsid w:val="00C1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D391E850CCA4CBBAA52C37DDC2094E2">
    <w:name w:val="ED391E850CCA4CBBAA52C37DDC2094E2"/>
  </w:style>
  <w:style w:type="paragraph" w:customStyle="1" w:styleId="91B5E75283A346149F0ED402C5B313AF">
    <w:name w:val="91B5E75283A346149F0ED402C5B31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BF7575B-B34C-4256-A082-D7578F69C668}">
  <we:reference id="wa104382008" version="1.1.0.0" store="es-E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891</TotalTime>
  <Pages>34</Pages>
  <Words>8412</Words>
  <Characters>46267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54570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Tema 5 – DOM en JavaScript</dc:title>
  <dc:subject>Desarrollo web en Entorno Cliente</dc:subject>
  <dc:creator>Santiago Francisco San Pablo Raposo</dc:creator>
  <cp:keywords/>
  <dc:description/>
  <cp:lastModifiedBy>Santiago Francisco San Pablo Raposo</cp:lastModifiedBy>
  <cp:revision>464</cp:revision>
  <dcterms:created xsi:type="dcterms:W3CDTF">2022-11-28T10:57:00Z</dcterms:created>
  <dcterms:modified xsi:type="dcterms:W3CDTF">2023-03-08T14:52:00Z</dcterms:modified>
</cp:coreProperties>
</file>