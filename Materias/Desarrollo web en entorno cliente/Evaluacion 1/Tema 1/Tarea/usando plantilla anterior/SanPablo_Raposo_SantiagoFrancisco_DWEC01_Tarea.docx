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2153623" w14:textId="5A48AF39" w:rsidR="00D05700" w:rsidRDefault="00A12F9B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292EC9D5" wp14:editId="4E65E59D">
                <wp:simplePos x="0" y="0"/>
                <wp:positionH relativeFrom="page">
                  <wp:posOffset>0</wp:posOffset>
                </wp:positionH>
                <wp:positionV relativeFrom="paragraph">
                  <wp:posOffset>-654135</wp:posOffset>
                </wp:positionV>
                <wp:extent cx="7543799" cy="10421854"/>
                <wp:effectExtent l="0" t="0" r="635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799" cy="10421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58239" behindDoc="1" locked="0" layoutInCell="1" allowOverlap="1" wp14:anchorId="71C3FC8C" wp14:editId="3176FAC5">
                <wp:simplePos x="0" y="0"/>
                <wp:positionH relativeFrom="page">
                  <wp:align>left</wp:align>
                </wp:positionH>
                <wp:positionV relativeFrom="paragraph">
                  <wp:posOffset>-2490470</wp:posOffset>
                </wp:positionV>
                <wp:extent cx="7572375" cy="7143750"/>
                <wp:effectExtent l="0" t="0" r="9525" b="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96DAC541-7B7A-43D3-8B79-37D633B846F1}">
                              <asvg:svgBlip xmlns:asvg="http://schemas.microsoft.com/office/drawing/2016/SVG/main" r:embed="rId1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72375" cy="714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05700"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81C5A9C" wp14:editId="42CCCBE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574675</wp:posOffset>
                    </wp:positionV>
                    <wp:extent cx="6038850" cy="2971800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38850" cy="2971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2666313DAB214FDE922E28D0124AAE54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80"/>
                                    <w:szCs w:val="80"/>
                                  </w:rPr>
                                </w:sdtEndPr>
                                <w:sdtContent>
                                  <w:p w14:paraId="31DB29A3" w14:textId="34F1C009" w:rsidR="00D05700" w:rsidRPr="005015FD" w:rsidRDefault="00D05700" w:rsidP="005015FD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sz w:val="80"/>
                                        <w:szCs w:val="80"/>
                                      </w:rPr>
                                    </w:pPr>
                                    <w:r w:rsidRPr="005015FD">
                                      <w:rPr>
                                        <w:rFonts w:ascii="Segoe UI Light" w:eastAsiaTheme="majorEastAsia" w:hAnsi="Segoe UI Light" w:cs="Segoe UI Light"/>
                                        <w:sz w:val="72"/>
                                        <w:szCs w:val="72"/>
                                      </w:rPr>
                                      <w:t xml:space="preserve">Tarea </w:t>
                                    </w:r>
                                    <w:proofErr w:type="spellStart"/>
                                    <w:r w:rsidRPr="005015FD">
                                      <w:rPr>
                                        <w:rFonts w:ascii="Segoe UI Light" w:eastAsiaTheme="majorEastAsia" w:hAnsi="Segoe UI Light" w:cs="Segoe UI Light"/>
                                        <w:sz w:val="72"/>
                                        <w:szCs w:val="72"/>
                                      </w:rPr>
                                      <w:t>nº</w:t>
                                    </w:r>
                                    <w:proofErr w:type="spellEnd"/>
                                    <w:r w:rsidR="00627C49" w:rsidRPr="005015FD">
                                      <w:rPr>
                                        <w:rFonts w:ascii="Segoe UI Light" w:eastAsiaTheme="majorEastAsia" w:hAnsi="Segoe UI Light" w:cs="Segoe UI Light"/>
                                        <w:sz w:val="72"/>
                                        <w:szCs w:val="72"/>
                                      </w:rPr>
                                      <w:t xml:space="preserve"> 1</w:t>
                                    </w:r>
                                    <w:r w:rsidRPr="005015FD">
                                      <w:rPr>
                                        <w:rFonts w:ascii="Segoe UI Light" w:eastAsiaTheme="majorEastAsia" w:hAnsi="Segoe UI Light" w:cs="Segoe UI Light"/>
                                        <w:sz w:val="72"/>
                                        <w:szCs w:val="72"/>
                                      </w:rPr>
                                      <w:t xml:space="preserve"> – </w:t>
                                    </w:r>
                                    <w:r w:rsidR="00627C49" w:rsidRPr="005015FD">
                                      <w:rPr>
                                        <w:rFonts w:ascii="Segoe UI Light" w:eastAsiaTheme="majorEastAsia" w:hAnsi="Segoe UI Light" w:cs="Segoe UI Light"/>
                                        <w:sz w:val="72"/>
                                        <w:szCs w:val="72"/>
                                      </w:rPr>
                                      <w:t>Arquitecturas y lenguajes de programación web</w:t>
                                    </w:r>
                                  </w:p>
                                </w:sdtContent>
                              </w:sdt>
                              <w:p w14:paraId="05725597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55B7A970EC1045C6AE1CB684E23F260C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4A449F" w14:textId="315B2EE8" w:rsidR="00D05700" w:rsidRDefault="00627C49" w:rsidP="00D05700">
                                    <w:pPr>
                                      <w:jc w:val="center"/>
                                    </w:pPr>
                                    <w:r w:rsidRPr="00F215E0">
                                      <w:rPr>
                                        <w:rFonts w:ascii="Segoe UI Light" w:hAnsi="Segoe UI Light" w:cs="Segoe UI Light"/>
                                        <w:sz w:val="36"/>
                                        <w:szCs w:val="36"/>
                                      </w:rPr>
                                      <w:t>Desarrollo Web en Entorno Cliente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1C5A9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0;margin-top:45.25pt;width:475.5pt;height:234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2666313DAB214FDE922E28D0124AAE54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80"/>
                              <w:szCs w:val="80"/>
                            </w:rPr>
                          </w:sdtEndPr>
                          <w:sdtContent>
                            <w:p w14:paraId="31DB29A3" w14:textId="34F1C009" w:rsidR="00D05700" w:rsidRPr="005015FD" w:rsidRDefault="00D05700" w:rsidP="005015FD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sz w:val="80"/>
                                  <w:szCs w:val="80"/>
                                </w:rPr>
                              </w:pPr>
                              <w:r w:rsidRPr="005015FD">
                                <w:rPr>
                                  <w:rFonts w:ascii="Segoe UI Light" w:eastAsiaTheme="majorEastAsia" w:hAnsi="Segoe UI Light" w:cs="Segoe UI Light"/>
                                  <w:sz w:val="72"/>
                                  <w:szCs w:val="72"/>
                                </w:rPr>
                                <w:t xml:space="preserve">Tarea </w:t>
                              </w:r>
                              <w:proofErr w:type="spellStart"/>
                              <w:r w:rsidRPr="005015FD">
                                <w:rPr>
                                  <w:rFonts w:ascii="Segoe UI Light" w:eastAsiaTheme="majorEastAsia" w:hAnsi="Segoe UI Light" w:cs="Segoe UI Light"/>
                                  <w:sz w:val="72"/>
                                  <w:szCs w:val="72"/>
                                </w:rPr>
                                <w:t>nº</w:t>
                              </w:r>
                              <w:proofErr w:type="spellEnd"/>
                              <w:r w:rsidR="00627C49" w:rsidRPr="005015FD">
                                <w:rPr>
                                  <w:rFonts w:ascii="Segoe UI Light" w:eastAsiaTheme="majorEastAsia" w:hAnsi="Segoe UI Light" w:cs="Segoe UI Light"/>
                                  <w:sz w:val="72"/>
                                  <w:szCs w:val="72"/>
                                </w:rPr>
                                <w:t xml:space="preserve"> 1</w:t>
                              </w:r>
                              <w:r w:rsidRPr="005015FD">
                                <w:rPr>
                                  <w:rFonts w:ascii="Segoe UI Light" w:eastAsiaTheme="majorEastAsia" w:hAnsi="Segoe UI Light" w:cs="Segoe UI Light"/>
                                  <w:sz w:val="72"/>
                                  <w:szCs w:val="72"/>
                                </w:rPr>
                                <w:t xml:space="preserve"> – </w:t>
                              </w:r>
                              <w:r w:rsidR="00627C49" w:rsidRPr="005015FD">
                                <w:rPr>
                                  <w:rFonts w:ascii="Segoe UI Light" w:eastAsiaTheme="majorEastAsia" w:hAnsi="Segoe UI Light" w:cs="Segoe UI Light"/>
                                  <w:sz w:val="72"/>
                                  <w:szCs w:val="72"/>
                                </w:rPr>
                                <w:t>Arquitecturas y lenguajes de programación web</w:t>
                              </w:r>
                            </w:p>
                          </w:sdtContent>
                        </w:sdt>
                        <w:p w14:paraId="05725597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55B7A970EC1045C6AE1CB684E23F260C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E4A449F" w14:textId="315B2EE8" w:rsidR="00D05700" w:rsidRDefault="00627C49" w:rsidP="00D05700">
                              <w:pPr>
                                <w:jc w:val="center"/>
                              </w:pPr>
                              <w:r w:rsidRPr="00F215E0">
                                <w:rPr>
                                  <w:rFonts w:ascii="Segoe UI Light" w:hAnsi="Segoe UI Light" w:cs="Segoe UI Light"/>
                                  <w:sz w:val="36"/>
                                  <w:szCs w:val="36"/>
                                </w:rPr>
                                <w:t>Desarrollo Web en Entorno Cliente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32CAD773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2AB81EA3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747C0E1B" w14:textId="77777777" w:rsidR="00D05700" w:rsidRDefault="00D0570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5B7C785" wp14:editId="366E084B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9-26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AFF8F4F" w14:textId="34A6EE23" w:rsidR="00D05700" w:rsidRPr="00D05700" w:rsidRDefault="00627C49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26 de septiembre de 2022</w:t>
                                    </w:r>
                                  </w:p>
                                </w:sdtContent>
                              </w:sdt>
                              <w:p w14:paraId="292997A0" w14:textId="77777777" w:rsidR="00D05700" w:rsidRPr="00D05700" w:rsidRDefault="009C1276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 Carlos III - 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BAAAB5E" w14:textId="77777777" w:rsidR="00D05700" w:rsidRPr="00D05700" w:rsidRDefault="00D05700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 Francisco San Pablo Raposo</w:t>
                                    </w:r>
                                  </w:p>
                                </w:sdtContent>
                              </w:sdt>
                              <w:p w14:paraId="1D7D119D" w14:textId="77777777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curso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B7C785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9-2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AFF8F4F" w14:textId="34A6EE23" w:rsidR="00D05700" w:rsidRPr="00D05700" w:rsidRDefault="00627C49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26 de septiembre de 2022</w:t>
                              </w:r>
                            </w:p>
                          </w:sdtContent>
                        </w:sdt>
                        <w:p w14:paraId="292997A0" w14:textId="77777777" w:rsidR="00D05700" w:rsidRPr="00D05700" w:rsidRDefault="009C1276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 Carlos III - 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BAAAB5E" w14:textId="77777777" w:rsidR="00D05700" w:rsidRPr="00D05700" w:rsidRDefault="00D05700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 Francisco San Pablo Raposo</w:t>
                              </w:r>
                            </w:p>
                          </w:sdtContent>
                        </w:sdt>
                        <w:p w14:paraId="1D7D119D" w14:textId="77777777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curso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5636192B" w14:textId="77777777" w:rsidR="00D05700" w:rsidRDefault="00D05700">
          <w:pPr>
            <w:sectPr w:rsidR="00D05700" w:rsidSect="00D05700">
              <w:headerReference w:type="default" r:id="rId11"/>
              <w:footerReference w:type="default" r:id="rId12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74706E18" w14:textId="77777777" w:rsidR="00D05700" w:rsidRDefault="009C1276"/>
      </w:sdtContent>
    </w:sdt>
    <w:p w14:paraId="183C8901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60AF9F" w14:textId="77777777" w:rsidR="00A71A02" w:rsidRDefault="00A71A02">
          <w:pPr>
            <w:pStyle w:val="TtuloTDC"/>
          </w:pPr>
          <w:r>
            <w:t>Contenido</w:t>
          </w:r>
        </w:p>
        <w:p w14:paraId="493E52CF" w14:textId="77777777" w:rsidR="00A71A02" w:rsidRDefault="006D0F9D">
          <w:fldSimple w:instr=" TOC \o &quot;1-3&quot; \h \z \u ">
            <w:r w:rsidR="00A71A02">
              <w:rPr>
                <w:b/>
                <w:bCs/>
                <w:noProof/>
              </w:rPr>
              <w:t>No se encontraron entradas de tabla de contenido.</w:t>
            </w:r>
          </w:fldSimple>
        </w:p>
      </w:sdtContent>
    </w:sdt>
    <w:p w14:paraId="76FBA630" w14:textId="77777777" w:rsidR="00FA1FE8" w:rsidRDefault="00FA1FE8" w:rsidP="00FA1FE8">
      <w:pPr>
        <w:pStyle w:val="Ttulo1"/>
      </w:pPr>
      <w:r>
        <w:t>Índice de ilustraciones.</w:t>
      </w:r>
    </w:p>
    <w:p w14:paraId="2F237B38" w14:textId="77777777" w:rsidR="00FA1FE8" w:rsidRDefault="009C1276" w:rsidP="00FA1FE8">
      <w:r>
        <w:fldChar w:fldCharType="begin"/>
      </w:r>
      <w:r>
        <w:instrText xml:space="preserve"> TOC \h \z \c "Ilustración" </w:instrText>
      </w:r>
      <w:r>
        <w:fldChar w:fldCharType="separate"/>
      </w:r>
      <w:r w:rsidR="00FA1FE8">
        <w:rPr>
          <w:b/>
          <w:bCs/>
          <w:noProof/>
        </w:rPr>
        <w:t>No se encuentran elementos de tabla de ilustraciones.</w:t>
      </w:r>
      <w:r>
        <w:rPr>
          <w:b/>
          <w:bCs/>
          <w:noProof/>
        </w:rPr>
        <w:fldChar w:fldCharType="end"/>
      </w:r>
    </w:p>
    <w:p w14:paraId="7F3AEFE0" w14:textId="77777777" w:rsidR="00FA1FE8" w:rsidRDefault="00FA1FE8" w:rsidP="00FA1FE8">
      <w:pPr>
        <w:pStyle w:val="Ttulo1"/>
      </w:pPr>
      <w:r>
        <w:t>Índice de tablas.</w:t>
      </w:r>
    </w:p>
    <w:p w14:paraId="13117118" w14:textId="77777777" w:rsidR="00FA1FE8" w:rsidRPr="00FA1FE8" w:rsidRDefault="009C1276" w:rsidP="00FA1FE8">
      <w:r>
        <w:fldChar w:fldCharType="begin"/>
      </w:r>
      <w:r>
        <w:instrText xml:space="preserve"> TOC \h \z \c "Tabla" </w:instrText>
      </w:r>
      <w:r>
        <w:fldChar w:fldCharType="separate"/>
      </w:r>
      <w:r w:rsidR="00FA1FE8">
        <w:rPr>
          <w:b/>
          <w:bCs/>
          <w:noProof/>
        </w:rPr>
        <w:t>No se encuentran elementos de tabla de ilustraciones.</w:t>
      </w:r>
      <w:r>
        <w:rPr>
          <w:b/>
          <w:bCs/>
          <w:noProof/>
        </w:rPr>
        <w:fldChar w:fldCharType="end"/>
      </w:r>
    </w:p>
    <w:p w14:paraId="1F2C5DFE" w14:textId="77777777" w:rsidR="00E37E28" w:rsidRDefault="00E37E2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41E9C90" w14:textId="77777777" w:rsidR="00183A13" w:rsidRDefault="00183A13" w:rsidP="00183A13">
      <w:pPr>
        <w:pStyle w:val="Ttulo"/>
        <w:spacing w:after="240"/>
      </w:pPr>
      <w:r>
        <w:lastRenderedPageBreak/>
        <w:t>Título (opcional)</w:t>
      </w:r>
    </w:p>
    <w:p w14:paraId="2568F823" w14:textId="1060A8E5" w:rsidR="00183A13" w:rsidRDefault="00183A13" w:rsidP="00E87859">
      <w:pPr>
        <w:pStyle w:val="Ttulo1"/>
        <w:spacing w:before="0"/>
      </w:pPr>
      <w:r>
        <w:t xml:space="preserve">1.- </w:t>
      </w:r>
      <w:r w:rsidR="00192338">
        <w:t>Instalación de un editor.</w:t>
      </w:r>
    </w:p>
    <w:p w14:paraId="4704168E" w14:textId="0F7B40CC" w:rsidR="00183A13" w:rsidRDefault="00192338" w:rsidP="00E87859">
      <w:r>
        <w:t xml:space="preserve">Realizar la instalación de uno de los siguientes editores: </w:t>
      </w:r>
      <w:proofErr w:type="spellStart"/>
      <w:r>
        <w:t>SublieText</w:t>
      </w:r>
      <w:proofErr w:type="spellEnd"/>
      <w:r>
        <w:t xml:space="preserve">, Brackets, </w:t>
      </w:r>
      <w:proofErr w:type="spellStart"/>
      <w:r>
        <w:t>Atom</w:t>
      </w:r>
      <w:proofErr w:type="spellEnd"/>
      <w:r>
        <w:t xml:space="preserve"> o Visual Studio </w:t>
      </w:r>
      <w:proofErr w:type="spellStart"/>
      <w:r>
        <w:t>Code</w:t>
      </w:r>
      <w:proofErr w:type="spellEnd"/>
      <w:r>
        <w:t>.</w:t>
      </w:r>
    </w:p>
    <w:p w14:paraId="02E21623" w14:textId="6B9BB74C" w:rsidR="00183A13" w:rsidRDefault="00183A13" w:rsidP="00E87859">
      <w:pPr>
        <w:pStyle w:val="Ttulo2"/>
        <w:spacing w:before="0"/>
      </w:pPr>
      <w:r>
        <w:t xml:space="preserve">1.1.- </w:t>
      </w:r>
      <w:r w:rsidR="00192338">
        <w:t>Solución propuesta al ejercicio 1.</w:t>
      </w:r>
    </w:p>
    <w:p w14:paraId="3677FA4F" w14:textId="77777777" w:rsidR="00183A13" w:rsidRDefault="00183A13" w:rsidP="00E87859"/>
    <w:p w14:paraId="33CA6804" w14:textId="65F11CC6" w:rsidR="00183A13" w:rsidRDefault="00183A13" w:rsidP="00E87859">
      <w:pPr>
        <w:pStyle w:val="Ttulo1"/>
        <w:spacing w:before="0"/>
      </w:pPr>
      <w:r>
        <w:t xml:space="preserve">2.- </w:t>
      </w:r>
      <w:r w:rsidR="00192338">
        <w:t>Instalación de una extensión ejemplo de su uso.</w:t>
      </w:r>
    </w:p>
    <w:p w14:paraId="77053E96" w14:textId="540492E0" w:rsidR="00183A13" w:rsidRDefault="00192338" w:rsidP="00E87859">
      <w:r w:rsidRPr="00192338">
        <w:t>Una vez realizada la instalación busca cómo se gestionan las extensiones, instala una extensión que te parezca interesante y pon un ejemplo de uso.</w:t>
      </w:r>
    </w:p>
    <w:p w14:paraId="1F3EF83B" w14:textId="3D34C84A" w:rsidR="00183A13" w:rsidRDefault="00183A13" w:rsidP="00E87859">
      <w:pPr>
        <w:pStyle w:val="Ttulo2"/>
        <w:spacing w:before="0"/>
      </w:pPr>
      <w:r>
        <w:t xml:space="preserve">2.1.- </w:t>
      </w:r>
      <w:r w:rsidR="00192338">
        <w:t>Solución propuesta al ejercicio 2.</w:t>
      </w:r>
    </w:p>
    <w:p w14:paraId="4DC5AD19" w14:textId="77777777" w:rsidR="00183A13" w:rsidRDefault="00183A13" w:rsidP="00E87859"/>
    <w:p w14:paraId="338E84BB" w14:textId="77777777" w:rsidR="00183A13" w:rsidRDefault="00183A13" w:rsidP="00E87859">
      <w:pPr>
        <w:pStyle w:val="Ttulo1"/>
        <w:spacing w:before="0"/>
      </w:pPr>
      <w:r>
        <w:t xml:space="preserve">3.- </w:t>
      </w:r>
    </w:p>
    <w:p w14:paraId="7D86BBF1" w14:textId="77777777" w:rsidR="00183A13" w:rsidRDefault="00183A13" w:rsidP="00E87859"/>
    <w:p w14:paraId="34E50DBA" w14:textId="2FA0886A" w:rsidR="00183A13" w:rsidRDefault="00183A13" w:rsidP="00E87859">
      <w:pPr>
        <w:pStyle w:val="Ttulo2"/>
        <w:spacing w:before="0"/>
      </w:pPr>
      <w:r>
        <w:t xml:space="preserve">3.1.- </w:t>
      </w:r>
      <w:r w:rsidR="00192338">
        <w:t>Solución propuesta al ejercicio 3.</w:t>
      </w:r>
    </w:p>
    <w:p w14:paraId="524C781A" w14:textId="77777777" w:rsidR="00183A13" w:rsidRDefault="00183A13" w:rsidP="00E87859"/>
    <w:p w14:paraId="5AA86DFC" w14:textId="77777777" w:rsidR="00183A13" w:rsidRDefault="00183A13" w:rsidP="00E87859">
      <w:pPr>
        <w:pStyle w:val="Ttulo1"/>
        <w:spacing w:before="0"/>
      </w:pPr>
      <w:r>
        <w:t xml:space="preserve">4.- </w:t>
      </w:r>
    </w:p>
    <w:p w14:paraId="0A905602" w14:textId="77777777" w:rsidR="00183A13" w:rsidRDefault="00183A13" w:rsidP="00E87859"/>
    <w:p w14:paraId="5E404F0F" w14:textId="64BD5CAE" w:rsidR="00183A13" w:rsidRDefault="00183A13" w:rsidP="00E87859">
      <w:pPr>
        <w:pStyle w:val="Ttulo2"/>
        <w:spacing w:before="0"/>
      </w:pPr>
      <w:r>
        <w:t xml:space="preserve">4.1.- </w:t>
      </w:r>
      <w:r w:rsidR="00192338">
        <w:t>Solución propuesta al ejercicio 4.</w:t>
      </w:r>
    </w:p>
    <w:p w14:paraId="6425E576" w14:textId="77777777" w:rsidR="00183A13" w:rsidRDefault="00183A13" w:rsidP="00E87859"/>
    <w:p w14:paraId="1CE0D91B" w14:textId="77777777" w:rsidR="00183A13" w:rsidRDefault="00183A13" w:rsidP="00E87859">
      <w:pPr>
        <w:pStyle w:val="Ttulo1"/>
        <w:spacing w:before="0"/>
      </w:pPr>
      <w:r>
        <w:t xml:space="preserve">5.- </w:t>
      </w:r>
    </w:p>
    <w:p w14:paraId="78F5903C" w14:textId="77777777" w:rsidR="00183A13" w:rsidRDefault="00183A13" w:rsidP="00E87859"/>
    <w:p w14:paraId="7FAB4D2C" w14:textId="77777777" w:rsidR="00183A13" w:rsidRDefault="00183A13" w:rsidP="00E87859">
      <w:pPr>
        <w:pStyle w:val="Ttulo2"/>
        <w:spacing w:before="0"/>
      </w:pPr>
      <w:r>
        <w:t xml:space="preserve">5.1.- </w:t>
      </w:r>
    </w:p>
    <w:p w14:paraId="69BC8918" w14:textId="77777777" w:rsidR="00183A13" w:rsidRDefault="00183A13" w:rsidP="00E87859"/>
    <w:p w14:paraId="00E43E28" w14:textId="77777777" w:rsidR="00183A13" w:rsidRDefault="00183A13" w:rsidP="00E87859">
      <w:pPr>
        <w:pStyle w:val="Ttulo1"/>
        <w:spacing w:before="0"/>
      </w:pPr>
      <w:r>
        <w:t xml:space="preserve">6.- </w:t>
      </w:r>
    </w:p>
    <w:p w14:paraId="4F312F3D" w14:textId="77777777" w:rsidR="00183A13" w:rsidRDefault="00183A13" w:rsidP="00E87859"/>
    <w:p w14:paraId="2CEE2588" w14:textId="77777777" w:rsidR="00183A13" w:rsidRDefault="00183A13" w:rsidP="00E87859">
      <w:pPr>
        <w:pStyle w:val="Ttulo2"/>
        <w:spacing w:before="0"/>
      </w:pPr>
      <w:r>
        <w:t xml:space="preserve">6.1.- </w:t>
      </w:r>
    </w:p>
    <w:p w14:paraId="4722A6B3" w14:textId="77777777" w:rsidR="00183A13" w:rsidRDefault="00183A13" w:rsidP="00E87859"/>
    <w:p w14:paraId="17620822" w14:textId="77777777" w:rsidR="00183A13" w:rsidRDefault="00183A13" w:rsidP="00E87859">
      <w:pPr>
        <w:pStyle w:val="Ttulo1"/>
        <w:spacing w:before="0"/>
      </w:pPr>
      <w:r>
        <w:t xml:space="preserve">7.- </w:t>
      </w:r>
    </w:p>
    <w:p w14:paraId="26DEB16E" w14:textId="77777777" w:rsidR="00183A13" w:rsidRDefault="00183A13" w:rsidP="00E87859"/>
    <w:p w14:paraId="4849A1D3" w14:textId="77777777" w:rsidR="00183A13" w:rsidRDefault="00183A13" w:rsidP="00E87859">
      <w:pPr>
        <w:pStyle w:val="Ttulo2"/>
        <w:spacing w:before="0"/>
      </w:pPr>
      <w:r>
        <w:lastRenderedPageBreak/>
        <w:t xml:space="preserve">7.1.- </w:t>
      </w:r>
    </w:p>
    <w:p w14:paraId="4BD205D3" w14:textId="77777777" w:rsidR="00183A13" w:rsidRDefault="00183A13" w:rsidP="00E87859"/>
    <w:p w14:paraId="53365840" w14:textId="77777777" w:rsidR="00183A13" w:rsidRDefault="00183A13" w:rsidP="00E87859">
      <w:pPr>
        <w:pStyle w:val="Ttulo1"/>
        <w:spacing w:before="0"/>
      </w:pPr>
      <w:r>
        <w:t xml:space="preserve">8.- </w:t>
      </w:r>
    </w:p>
    <w:p w14:paraId="66E47EF7" w14:textId="77777777" w:rsidR="00183A13" w:rsidRDefault="00183A13" w:rsidP="00E87859"/>
    <w:p w14:paraId="66E7C343" w14:textId="77777777" w:rsidR="00183A13" w:rsidRDefault="00183A13" w:rsidP="00E87859">
      <w:pPr>
        <w:pStyle w:val="Ttulo2"/>
        <w:spacing w:before="0"/>
      </w:pPr>
      <w:r>
        <w:t xml:space="preserve">8.1.-  </w:t>
      </w:r>
    </w:p>
    <w:p w14:paraId="643AD301" w14:textId="77777777" w:rsidR="00183A13" w:rsidRDefault="00183A13" w:rsidP="00E87859"/>
    <w:p w14:paraId="3FBDBC42" w14:textId="77777777" w:rsidR="00183A13" w:rsidRDefault="00183A13" w:rsidP="00E87859">
      <w:pPr>
        <w:pStyle w:val="Ttulo1"/>
        <w:spacing w:before="0"/>
      </w:pPr>
      <w:r>
        <w:t xml:space="preserve">9.- </w:t>
      </w:r>
    </w:p>
    <w:p w14:paraId="6CEC0338" w14:textId="77777777" w:rsidR="00183A13" w:rsidRDefault="00183A13" w:rsidP="00E87859"/>
    <w:p w14:paraId="354473FB" w14:textId="77777777" w:rsidR="00183A13" w:rsidRDefault="00183A13" w:rsidP="00E87859">
      <w:pPr>
        <w:pStyle w:val="Ttulo2"/>
        <w:spacing w:before="0"/>
      </w:pPr>
      <w:r>
        <w:t xml:space="preserve">9.1.- </w:t>
      </w:r>
    </w:p>
    <w:p w14:paraId="1E2228BF" w14:textId="77777777" w:rsidR="00183A13" w:rsidRDefault="00183A13" w:rsidP="00E87859"/>
    <w:p w14:paraId="1F81E295" w14:textId="77777777" w:rsidR="00183A13" w:rsidRDefault="00183A13" w:rsidP="00E87859">
      <w:pPr>
        <w:pStyle w:val="Ttulo1"/>
        <w:spacing w:before="0"/>
      </w:pPr>
      <w:r>
        <w:t xml:space="preserve">10.- </w:t>
      </w:r>
    </w:p>
    <w:p w14:paraId="54DE34A3" w14:textId="77777777" w:rsidR="00183A13" w:rsidRDefault="00183A13" w:rsidP="00E87859"/>
    <w:p w14:paraId="6B962821" w14:textId="77777777" w:rsidR="00183A13" w:rsidRDefault="00183A13" w:rsidP="00E87859">
      <w:pPr>
        <w:pStyle w:val="Ttulo2"/>
        <w:spacing w:before="0"/>
      </w:pPr>
      <w:r>
        <w:t xml:space="preserve">10.1.- </w:t>
      </w:r>
    </w:p>
    <w:p w14:paraId="7A8E6ECC" w14:textId="77777777" w:rsidR="00FF2850" w:rsidRDefault="00FF2850" w:rsidP="00FF2850"/>
    <w:p w14:paraId="453D8F35" w14:textId="77777777" w:rsidR="00FF2850" w:rsidRDefault="00FF2850">
      <w:r>
        <w:br w:type="page"/>
      </w:r>
    </w:p>
    <w:p w14:paraId="65ABAAE9" w14:textId="77777777" w:rsidR="00FF2850" w:rsidRDefault="00FF2850" w:rsidP="00FF2850">
      <w:pPr>
        <w:pStyle w:val="Ttulo1"/>
      </w:pPr>
      <w:r>
        <w:lastRenderedPageBreak/>
        <w:t>Bibliografía.</w:t>
      </w:r>
    </w:p>
    <w:p w14:paraId="05C89180" w14:textId="77777777" w:rsidR="00FF2850" w:rsidRDefault="00BC3FCF" w:rsidP="00FF2850">
      <w:r>
        <w:t>A continuación, presento</w:t>
      </w:r>
      <w:r w:rsidR="00FF2850">
        <w:t xml:space="preserve"> la relación bibliográfica que he consultado para la realización de este trabajo.</w:t>
      </w:r>
    </w:p>
    <w:p w14:paraId="7A82A1B4" w14:textId="77777777" w:rsidR="00FF2850" w:rsidRDefault="00FF2850" w:rsidP="00FF2850">
      <w:r>
        <w:fldChar w:fldCharType="begin"/>
      </w:r>
      <w:r>
        <w:instrText xml:space="preserve"> BIBLIOGRAPHY  \l 3082 </w:instrText>
      </w:r>
      <w:r>
        <w:fldChar w:fldCharType="separate"/>
      </w:r>
      <w:r>
        <w:rPr>
          <w:b/>
          <w:bCs/>
          <w:noProof/>
        </w:rPr>
        <w:t>No hay ninguna fuente en el documento actual.</w:t>
      </w:r>
      <w:r>
        <w:fldChar w:fldCharType="end"/>
      </w:r>
    </w:p>
    <w:p w14:paraId="00827E2A" w14:textId="77777777" w:rsidR="00FF2850" w:rsidRPr="00FF2850" w:rsidRDefault="00FF2850" w:rsidP="00FF2850"/>
    <w:sectPr w:rsidR="00FF2850" w:rsidRPr="00FF2850" w:rsidSect="007D526A">
      <w:headerReference w:type="first" r:id="rId1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9F428" w14:textId="77777777" w:rsidR="009C1276" w:rsidRDefault="009C1276" w:rsidP="00D05700">
      <w:pPr>
        <w:spacing w:after="0" w:line="240" w:lineRule="auto"/>
      </w:pPr>
      <w:r>
        <w:separator/>
      </w:r>
    </w:p>
  </w:endnote>
  <w:endnote w:type="continuationSeparator" w:id="0">
    <w:p w14:paraId="636ABAD6" w14:textId="77777777" w:rsidR="009C1276" w:rsidRDefault="009C1276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74CC235A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7422BE17" w14:textId="77777777" w:rsidR="00E37E28" w:rsidRDefault="00E37E2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 Francisco San Pablo 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73E35F4E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67522D0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1489E" w14:textId="77777777" w:rsidR="009C1276" w:rsidRDefault="009C1276" w:rsidP="00D05700">
      <w:pPr>
        <w:spacing w:after="0" w:line="240" w:lineRule="auto"/>
      </w:pPr>
      <w:r>
        <w:separator/>
      </w:r>
    </w:p>
  </w:footnote>
  <w:footnote w:type="continuationSeparator" w:id="0">
    <w:p w14:paraId="3146BACC" w14:textId="77777777" w:rsidR="009C1276" w:rsidRDefault="009C1276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2"/>
      <w:gridCol w:w="4212"/>
    </w:tblGrid>
    <w:tr w:rsidR="00D05700" w14:paraId="1AFD6E0E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EDCE12E" w14:textId="6F6AA5EC" w:rsidR="00D05700" w:rsidRDefault="00627C49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Desarrollo Web en Entorno Cliente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 w:fullDate="2022-09-26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6AB77481" w14:textId="4778EA58" w:rsidR="00D05700" w:rsidRDefault="00627C49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26-9-2022</w:t>
              </w:r>
            </w:p>
          </w:tc>
        </w:sdtContent>
      </w:sdt>
    </w:tr>
    <w:tr w:rsidR="00D05700" w14:paraId="13E6D321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0773C5DD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7F7A5A4A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193E5169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1AB42" w14:textId="77777777" w:rsidR="00243517" w:rsidRDefault="0024351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4EF"/>
    <w:rsid w:val="00183A13"/>
    <w:rsid w:val="00192338"/>
    <w:rsid w:val="00224731"/>
    <w:rsid w:val="00233C6A"/>
    <w:rsid w:val="00243517"/>
    <w:rsid w:val="00353D43"/>
    <w:rsid w:val="003A6369"/>
    <w:rsid w:val="00435A09"/>
    <w:rsid w:val="00437BC3"/>
    <w:rsid w:val="005015FD"/>
    <w:rsid w:val="00553962"/>
    <w:rsid w:val="00627C49"/>
    <w:rsid w:val="006D0F9D"/>
    <w:rsid w:val="007D526A"/>
    <w:rsid w:val="00871B53"/>
    <w:rsid w:val="008951C8"/>
    <w:rsid w:val="009504EF"/>
    <w:rsid w:val="009B0C1C"/>
    <w:rsid w:val="009C1276"/>
    <w:rsid w:val="00A12F9B"/>
    <w:rsid w:val="00A71A02"/>
    <w:rsid w:val="00A91115"/>
    <w:rsid w:val="00AC01E9"/>
    <w:rsid w:val="00AF24B6"/>
    <w:rsid w:val="00AF3072"/>
    <w:rsid w:val="00B70039"/>
    <w:rsid w:val="00BC3FCF"/>
    <w:rsid w:val="00D05700"/>
    <w:rsid w:val="00E37E28"/>
    <w:rsid w:val="00E87859"/>
    <w:rsid w:val="00EC06B5"/>
    <w:rsid w:val="00F215E0"/>
    <w:rsid w:val="00F66B57"/>
    <w:rsid w:val="00F722B5"/>
    <w:rsid w:val="00FA1FE8"/>
    <w:rsid w:val="00FF2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92C82B"/>
  <w15:chartTrackingRefBased/>
  <w15:docId w15:val="{92C6B3B8-50A9-49CB-860C-5F6EDC90E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B53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183A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3A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Aprendizaje\FP\Plantillas%202022%20Word\Plantilla%202022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666313DAB214FDE922E28D0124AAE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4D7E00-EA2C-48D8-839C-59AE050B3025}"/>
      </w:docPartPr>
      <w:docPartBody>
        <w:p w:rsidR="00624B61" w:rsidRDefault="00994889">
          <w:pPr>
            <w:pStyle w:val="2666313DAB214FDE922E28D0124AAE5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55B7A970EC1045C6AE1CB684E23F26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B6E4F7-0293-4EC5-A5B4-FC3591084B58}"/>
      </w:docPartPr>
      <w:docPartBody>
        <w:p w:rsidR="00624B61" w:rsidRDefault="00994889">
          <w:pPr>
            <w:pStyle w:val="55B7A970EC1045C6AE1CB684E23F260C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889"/>
    <w:rsid w:val="00624B61"/>
    <w:rsid w:val="00732707"/>
    <w:rsid w:val="0099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666313DAB214FDE922E28D0124AAE54">
    <w:name w:val="2666313DAB214FDE922E28D0124AAE54"/>
  </w:style>
  <w:style w:type="paragraph" w:customStyle="1" w:styleId="55B7A970EC1045C6AE1CB684E23F260C">
    <w:name w:val="55B7A970EC1045C6AE1CB684E23F26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2022 renovada.dotx</Template>
  <TotalTime>65</TotalTime>
  <Pages>6</Pages>
  <Words>173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nº 1 – Arquitecturas y lenguajes de programación web</dc:title>
  <dc:subject>Desarrollo Web en Entorno Cliente</dc:subject>
  <dc:creator>Santiago Francisco San Pablo Raposo</dc:creator>
  <cp:keywords/>
  <dc:description/>
  <cp:lastModifiedBy>Santiago San Pablo</cp:lastModifiedBy>
  <cp:revision>4</cp:revision>
  <dcterms:created xsi:type="dcterms:W3CDTF">2022-09-26T17:30:00Z</dcterms:created>
  <dcterms:modified xsi:type="dcterms:W3CDTF">2022-09-26T18:35:00Z</dcterms:modified>
</cp:coreProperties>
</file>