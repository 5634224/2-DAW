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0F6FC6" w:themeColor="accent1"/>
          <w:lang w:eastAsia="en-US"/>
        </w:rPr>
        <w:id w:val="390162841"/>
        <w:docPartObj>
          <w:docPartGallery w:val="Cover Pages"/>
          <w:docPartUnique/>
        </w:docPartObj>
      </w:sdtPr>
      <w:sdtEndPr>
        <w:rPr>
          <w:color w:val="333333"/>
        </w:rPr>
      </w:sdtEndPr>
      <w:sdtContent>
        <w:p w14:paraId="1899C0DC" w14:textId="77777777" w:rsidR="00D05700" w:rsidRDefault="00AF3072" w:rsidP="00D05700">
          <w:pPr>
            <w:pStyle w:val="Sinespaciado"/>
            <w:spacing w:before="1540" w:after="240"/>
            <w:rPr>
              <w:color w:val="0F6FC6" w:themeColor="accent1"/>
            </w:rPr>
          </w:pPr>
          <w:r>
            <w:rPr>
              <w:noProof/>
              <w:color w:val="0F6FC6" w:themeColor="accent1"/>
            </w:rPr>
            <w:drawing>
              <wp:anchor distT="0" distB="0" distL="114300" distR="114300" simplePos="0" relativeHeight="251660288" behindDoc="1" locked="0" layoutInCell="1" allowOverlap="1" wp14:anchorId="2B23C4CC" wp14:editId="16418102">
                <wp:simplePos x="0" y="0"/>
                <wp:positionH relativeFrom="page">
                  <wp:posOffset>13648</wp:posOffset>
                </wp:positionH>
                <wp:positionV relativeFrom="paragraph">
                  <wp:posOffset>-886147</wp:posOffset>
                </wp:positionV>
                <wp:extent cx="7548000" cy="10655999"/>
                <wp:effectExtent l="0" t="0" r="0" b="0"/>
                <wp:wrapNone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1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48000" cy="106559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5D886C38" w14:textId="77777777" w:rsidR="00D05700" w:rsidRDefault="00D05700">
          <w:pPr>
            <w:pStyle w:val="Sinespaciado"/>
            <w:jc w:val="center"/>
            <w:rPr>
              <w:color w:val="0F6FC6" w:themeColor="accent1"/>
              <w:sz w:val="28"/>
              <w:szCs w:val="28"/>
            </w:rPr>
          </w:pPr>
        </w:p>
        <w:p w14:paraId="55AC984E" w14:textId="77777777" w:rsidR="00D05700" w:rsidRDefault="00D05700">
          <w:pPr>
            <w:pStyle w:val="Sinespaciado"/>
            <w:spacing w:before="480"/>
            <w:jc w:val="center"/>
            <w:rPr>
              <w:color w:val="0F6FC6" w:themeColor="accent1"/>
            </w:rPr>
          </w:pPr>
        </w:p>
        <w:p w14:paraId="595BBAC1" w14:textId="77777777" w:rsidR="00D05700" w:rsidRDefault="005B4521">
          <w:r>
            <w:rPr>
              <w:noProof/>
              <w:color w:val="0F6FC6" w:themeColor="accent1"/>
            </w:rPr>
            <mc:AlternateContent>
              <mc:Choice Requires="wps">
                <w:drawing>
                  <wp:anchor distT="0" distB="0" distL="114300" distR="114300" simplePos="0" relativeHeight="251657213" behindDoc="0" locked="0" layoutInCell="1" allowOverlap="1" wp14:anchorId="69FED45C" wp14:editId="7025B4D2">
                    <wp:simplePos x="0" y="0"/>
                    <wp:positionH relativeFrom="column">
                      <wp:posOffset>-231748</wp:posOffset>
                    </wp:positionH>
                    <wp:positionV relativeFrom="paragraph">
                      <wp:posOffset>189984</wp:posOffset>
                    </wp:positionV>
                    <wp:extent cx="5873115" cy="3708705"/>
                    <wp:effectExtent l="0" t="0" r="0" b="6350"/>
                    <wp:wrapNone/>
                    <wp:docPr id="8" name="Rectángulo 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873115" cy="3708705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alpha val="50196"/>
                              </a:srgb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4B5F262B" id="Rectángulo 8" o:spid="_x0000_s1026" style="position:absolute;margin-left:-18.25pt;margin-top:14.95pt;width:462.45pt;height:292pt;z-index:25165721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" stroked="f" strokeweight="1pt">
                    <v:fill opacity="32896f"/>
                  </v:rect>
                </w:pict>
              </mc:Fallback>
            </mc:AlternateContent>
          </w:r>
          <w:r>
            <w:rPr>
              <w:noProof/>
              <w:color w:val="0F6FC6" w:themeColor="accent1"/>
            </w:rPr>
            <mc:AlternateContent>
              <mc:Choice Requires="wps">
                <w:drawing>
                  <wp:anchor distT="0" distB="0" distL="114300" distR="114300" simplePos="0" relativeHeight="251658238" behindDoc="0" locked="0" layoutInCell="1" allowOverlap="1" wp14:anchorId="7196CF9A" wp14:editId="41A735C4">
                    <wp:simplePos x="0" y="0"/>
                    <wp:positionH relativeFrom="margin">
                      <wp:posOffset>-118438</wp:posOffset>
                    </wp:positionH>
                    <wp:positionV relativeFrom="paragraph">
                      <wp:posOffset>985257</wp:posOffset>
                    </wp:positionV>
                    <wp:extent cx="5649595" cy="2924504"/>
                    <wp:effectExtent l="0" t="0" r="0" b="0"/>
                    <wp:wrapNone/>
                    <wp:docPr id="2" name="Cuadro de texto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649595" cy="29245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Segoe UI Light" w:eastAsiaTheme="majorEastAsia" w:hAnsi="Segoe UI Light" w:cs="Segoe UI Light"/>
                                    <w:sz w:val="60"/>
                                    <w:szCs w:val="60"/>
                                  </w:rPr>
                                  <w:alias w:val="Título"/>
                                  <w:tag w:val=""/>
                                  <w:id w:val="1735040861"/>
                                  <w:placeholder>
                                    <w:docPart w:val="278276A8E1B0456091750291836158AA"/>
                                  </w:placeholder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1194CB4" w14:textId="4A04EFA8" w:rsidR="00D05700" w:rsidRPr="001F0974" w:rsidRDefault="008C777C" w:rsidP="00D05700">
                                    <w:pPr>
                                      <w:pStyle w:val="Sinespaciado"/>
                                      <w:pBdr>
                                        <w:top w:val="single" w:sz="6" w:space="6" w:color="auto"/>
                                        <w:bottom w:val="single" w:sz="6" w:space="6" w:color="auto"/>
                                      </w:pBdr>
                                      <w:spacing w:after="240"/>
                                      <w:jc w:val="center"/>
                                      <w:rPr>
                                        <w:rFonts w:ascii="Segoe UI Light" w:eastAsiaTheme="majorEastAsia" w:hAnsi="Segoe UI Light" w:cs="Segoe UI Light"/>
                                        <w:color w:val="0F6FC6" w:themeColor="accent1"/>
                                        <w:sz w:val="60"/>
                                        <w:szCs w:val="60"/>
                                      </w:rPr>
                                    </w:pPr>
                                    <w:r>
                                      <w:rPr>
                                        <w:rFonts w:ascii="Segoe UI Light" w:eastAsiaTheme="majorEastAsia" w:hAnsi="Segoe UI Light" w:cs="Segoe UI Light"/>
                                        <w:sz w:val="60"/>
                                        <w:szCs w:val="60"/>
                                      </w:rPr>
                                      <w:t>Tema 4: Estructuras definidas por el usuario en JavaScript</w:t>
                                    </w:r>
                                  </w:p>
                                </w:sdtContent>
                              </w:sdt>
                              <w:p w14:paraId="51E7CE6D" w14:textId="77777777" w:rsidR="00D05700" w:rsidRDefault="00D05700" w:rsidP="00D05700">
                                <w:pPr>
                                  <w:rPr>
                                    <w:color w:val="0F6FC6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44E70E34" w14:textId="77777777" w:rsidR="00D05700" w:rsidRDefault="00D05700" w:rsidP="00D05700">
                                <w:pPr>
                                  <w:rPr>
                                    <w:color w:val="0F6FC6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rFonts w:ascii="Segoe UI Light" w:hAnsi="Segoe UI Light" w:cs="Segoe UI Light"/>
                                    <w:color w:val="auto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328029620"/>
                                  <w:placeholder>
                                    <w:docPart w:val="D84252358D42441AAD29C6BE7067A987"/>
                                  </w:placeholder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F18BC3A" w14:textId="5CCC09C2" w:rsidR="00D05700" w:rsidRDefault="008C777C" w:rsidP="00D05700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ascii="Segoe UI Light" w:hAnsi="Segoe UI Light" w:cs="Segoe UI Light"/>
                                        <w:color w:val="auto"/>
                                        <w:sz w:val="36"/>
                                        <w:szCs w:val="36"/>
                                      </w:rPr>
                                      <w:t>Desarrollo Web en Entorno Cliente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196CF9A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" o:spid="_x0000_s1026" type="#_x0000_t202" style="position:absolute;left:0;text-align:left;margin-left:-9.35pt;margin-top:77.6pt;width:444.85pt;height:230.3pt;z-index:25165823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" filled="f" stroked="f" strokeweight=".5pt">
                    <v:textbox>
                      <w:txbxContent>
                        <w:sdt>
                          <w:sdtPr>
                            <w:rPr>
                              <w:rFonts w:ascii="Segoe UI Light" w:eastAsiaTheme="majorEastAsia" w:hAnsi="Segoe UI Light" w:cs="Segoe UI Light"/>
                              <w:sz w:val="60"/>
                              <w:szCs w:val="60"/>
                            </w:rPr>
                            <w:alias w:val="Título"/>
                            <w:tag w:val=""/>
                            <w:id w:val="1735040861"/>
                            <w:placeholder>
                              <w:docPart w:val="278276A8E1B0456091750291836158AA"/>
                            </w:placeholder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11194CB4" w14:textId="4A04EFA8" w:rsidR="00D05700" w:rsidRPr="001F0974" w:rsidRDefault="008C777C" w:rsidP="00D05700">
                              <w:pPr>
                                <w:pStyle w:val="Sinespaciado"/>
                                <w:pBdr>
                                  <w:top w:val="single" w:sz="6" w:space="6" w:color="auto"/>
                                  <w:bottom w:val="single" w:sz="6" w:space="6" w:color="auto"/>
                                </w:pBdr>
                                <w:spacing w:after="240"/>
                                <w:jc w:val="center"/>
                                <w:rPr>
                                  <w:rFonts w:ascii="Segoe UI Light" w:eastAsiaTheme="majorEastAsia" w:hAnsi="Segoe UI Light" w:cs="Segoe UI Light"/>
                                  <w:color w:val="0F6FC6" w:themeColor="accent1"/>
                                  <w:sz w:val="60"/>
                                  <w:szCs w:val="60"/>
                                </w:rPr>
                              </w:pPr>
                              <w:r>
                                <w:rPr>
                                  <w:rFonts w:ascii="Segoe UI Light" w:eastAsiaTheme="majorEastAsia" w:hAnsi="Segoe UI Light" w:cs="Segoe UI Light"/>
                                  <w:sz w:val="60"/>
                                  <w:szCs w:val="60"/>
                                </w:rPr>
                                <w:t>Tema 4: Estructuras definidas por el usuario en JavaScript</w:t>
                              </w:r>
                            </w:p>
                          </w:sdtContent>
                        </w:sdt>
                        <w:p w14:paraId="51E7CE6D" w14:textId="77777777" w:rsidR="00D05700" w:rsidRDefault="00D05700" w:rsidP="00D05700">
                          <w:pPr>
                            <w:rPr>
                              <w:color w:val="0F6FC6" w:themeColor="accent1"/>
                              <w:sz w:val="28"/>
                              <w:szCs w:val="28"/>
                            </w:rPr>
                          </w:pPr>
                        </w:p>
                        <w:p w14:paraId="44E70E34" w14:textId="77777777" w:rsidR="00D05700" w:rsidRDefault="00D05700" w:rsidP="00D05700">
                          <w:pPr>
                            <w:rPr>
                              <w:color w:val="0F6FC6" w:themeColor="accent1"/>
                              <w:sz w:val="28"/>
                              <w:szCs w:val="28"/>
                            </w:rPr>
                          </w:pPr>
                        </w:p>
                        <w:sdt>
                          <w:sdtPr>
                            <w:rPr>
                              <w:rFonts w:ascii="Segoe UI Light" w:hAnsi="Segoe UI Light" w:cs="Segoe UI Light"/>
                              <w:color w:val="auto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328029620"/>
                            <w:placeholder>
                              <w:docPart w:val="D84252358D42441AAD29C6BE7067A987"/>
                            </w:placeholder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6F18BC3A" w14:textId="5CCC09C2" w:rsidR="00D05700" w:rsidRDefault="008C777C" w:rsidP="00D05700">
                              <w:pPr>
                                <w:jc w:val="center"/>
                              </w:pPr>
                              <w:r>
                                <w:rPr>
                                  <w:rFonts w:ascii="Segoe UI Light" w:hAnsi="Segoe UI Light" w:cs="Segoe UI Light"/>
                                  <w:color w:val="auto"/>
                                  <w:sz w:val="36"/>
                                  <w:szCs w:val="36"/>
                                </w:rPr>
                                <w:t>Desarrollo Web en Entorno Cliente</w:t>
                              </w:r>
                            </w:p>
                          </w:sdtContent>
                        </w:sdt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D101C6">
            <w:rPr>
              <w:noProof/>
              <w:color w:val="0F6FC6" w:themeColor="accent1"/>
            </w:rPr>
            <w:drawing>
              <wp:anchor distT="0" distB="0" distL="114300" distR="114300" simplePos="0" relativeHeight="251656188" behindDoc="0" locked="0" layoutInCell="1" allowOverlap="1" wp14:anchorId="46C66C8E" wp14:editId="453F60F2">
                <wp:simplePos x="0" y="0"/>
                <wp:positionH relativeFrom="column">
                  <wp:posOffset>-231775</wp:posOffset>
                </wp:positionH>
                <wp:positionV relativeFrom="paragraph">
                  <wp:posOffset>186055</wp:posOffset>
                </wp:positionV>
                <wp:extent cx="5873115" cy="3716020"/>
                <wp:effectExtent l="0" t="0" r="0" b="0"/>
                <wp:wrapSquare wrapText="bothSides"/>
                <wp:docPr id="5" name="Gráfico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Gráfico 5"/>
                        <pic:cNvPicPr/>
                      </pic:nvPicPr>
                      <pic:blipFill>
                        <a:blip r:embed="rId10">
                          <a:extLst>
                            <a:ext uri="{96DAC541-7B7A-43D3-8B79-37D633B846F1}">
                              <asvg:svgBlip xmlns:asvg="http://schemas.microsoft.com/office/drawing/2016/SVG/main" r:embed="rId11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73115" cy="37160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D101C6">
            <w:rPr>
              <w:noProof/>
            </w:rPr>
            <w:drawing>
              <wp:anchor distT="0" distB="0" distL="114300" distR="114300" simplePos="0" relativeHeight="251663360" behindDoc="0" locked="0" layoutInCell="1" allowOverlap="1" wp14:anchorId="2B770A31" wp14:editId="10CED152">
                <wp:simplePos x="0" y="0"/>
                <wp:positionH relativeFrom="margin">
                  <wp:posOffset>1083945</wp:posOffset>
                </wp:positionH>
                <wp:positionV relativeFrom="paragraph">
                  <wp:posOffset>308305</wp:posOffset>
                </wp:positionV>
                <wp:extent cx="3188335" cy="558800"/>
                <wp:effectExtent l="0" t="0" r="0" b="0"/>
                <wp:wrapSquare wrapText="bothSides"/>
                <wp:docPr id="7" name="Imagen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188335" cy="5588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  <w:r w:rsidR="00D0570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6940F042" wp14:editId="7B4DFA07">
                    <wp:simplePos x="0" y="0"/>
                    <wp:positionH relativeFrom="page">
                      <wp:posOffset>4295775</wp:posOffset>
                    </wp:positionH>
                    <wp:positionV relativeFrom="paragraph">
                      <wp:posOffset>6612255</wp:posOffset>
                    </wp:positionV>
                    <wp:extent cx="3057525" cy="942975"/>
                    <wp:effectExtent l="0" t="0" r="0" b="0"/>
                    <wp:wrapNone/>
                    <wp:docPr id="4" name="Cuadro de texto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057525" cy="9429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Segoe UI" w:hAnsi="Segoe UI" w:cs="Segoe UI"/>
                                    <w:caps/>
                                    <w:color w:val="0F6FC6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11-01T00:00:00Z"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68207EA9" w14:textId="316E464D" w:rsidR="00D05700" w:rsidRPr="00D05700" w:rsidRDefault="008C777C" w:rsidP="00D05700">
                                    <w:pPr>
                                      <w:pStyle w:val="Sinespaciado"/>
                                      <w:spacing w:after="40"/>
                                      <w:jc w:val="right"/>
                                      <w:rPr>
                                        <w:rFonts w:ascii="Segoe UI" w:hAnsi="Segoe UI" w:cs="Segoe UI"/>
                                        <w:caps/>
                                        <w:color w:val="0F6FC6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="Segoe UI" w:hAnsi="Segoe UI" w:cs="Segoe UI"/>
                                        <w:caps/>
                                        <w:color w:val="0F6FC6" w:themeColor="accent1"/>
                                        <w:sz w:val="28"/>
                                        <w:szCs w:val="28"/>
                                      </w:rPr>
                                      <w:t>1 de noviembre de 2022</w:t>
                                    </w:r>
                                  </w:p>
                                </w:sdtContent>
                              </w:sdt>
                              <w:p w14:paraId="41A7FD0D" w14:textId="77777777" w:rsidR="00D05700" w:rsidRPr="00D05700" w:rsidRDefault="00894405" w:rsidP="00D05700">
                                <w:pPr>
                                  <w:pStyle w:val="Sinespaciado"/>
                                  <w:jc w:val="right"/>
                                  <w:rPr>
                                    <w:rFonts w:ascii="Segoe UI" w:hAnsi="Segoe UI" w:cs="Segoe UI"/>
                                    <w:color w:val="0F6FC6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rFonts w:ascii="Segoe UI" w:hAnsi="Segoe UI" w:cs="Segoe UI"/>
                                      <w:caps/>
                                      <w:color w:val="0F6FC6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D05700" w:rsidRPr="00D05700">
                                      <w:rPr>
                                        <w:rFonts w:ascii="Segoe UI" w:hAnsi="Segoe UI" w:cs="Segoe UI"/>
                                        <w:caps/>
                                        <w:color w:val="0F6FC6" w:themeColor="accent1"/>
                                      </w:rPr>
                                      <w:t>CIFP Carlos III - Cartagena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ascii="Segoe UI" w:eastAsiaTheme="minorEastAsia" w:hAnsi="Segoe UI" w:cs="Segoe UI"/>
                                    <w:caps/>
                                    <w:color w:val="0F6FC6" w:themeColor="accent1"/>
                                    <w:lang w:eastAsia="es-ES"/>
                                  </w:rPr>
                                  <w:alias w:val="Autor"/>
                                  <w:tag w:val=""/>
                                  <w:id w:val="1998609971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4A3A586" w14:textId="77777777" w:rsidR="00D05700" w:rsidRPr="00D05700" w:rsidRDefault="00D05700" w:rsidP="00D05700">
                                    <w:pPr>
                                      <w:spacing w:after="0"/>
                                      <w:jc w:val="right"/>
                                      <w:rPr>
                                        <w:rFonts w:ascii="Segoe UI" w:eastAsiaTheme="minorEastAsia" w:hAnsi="Segoe UI" w:cs="Segoe UI"/>
                                        <w:caps/>
                                        <w:color w:val="0F6FC6" w:themeColor="accent1"/>
                                        <w:lang w:eastAsia="es-ES"/>
                                      </w:rPr>
                                    </w:pPr>
                                    <w:r w:rsidRPr="00D05700">
                                      <w:rPr>
                                        <w:rFonts w:ascii="Segoe UI" w:eastAsiaTheme="minorEastAsia" w:hAnsi="Segoe UI" w:cs="Segoe UI"/>
                                        <w:caps/>
                                        <w:color w:val="0F6FC6" w:themeColor="accent1"/>
                                        <w:lang w:eastAsia="es-ES"/>
                                      </w:rPr>
                                      <w:t>Santiago Francisco San Pablo Raposo</w:t>
                                    </w:r>
                                  </w:p>
                                </w:sdtContent>
                              </w:sdt>
                              <w:p w14:paraId="751202A8" w14:textId="77777777" w:rsidR="00D05700" w:rsidRPr="00D05700" w:rsidRDefault="00B70039" w:rsidP="00D05700">
                                <w:pPr>
                                  <w:spacing w:after="0"/>
                                  <w:jc w:val="right"/>
                                  <w:rPr>
                                    <w:rFonts w:ascii="Segoe UI" w:eastAsiaTheme="minorEastAsia" w:hAnsi="Segoe UI" w:cs="Segoe UI"/>
                                    <w:caps/>
                                    <w:color w:val="0F6FC6" w:themeColor="accent1"/>
                                    <w:lang w:eastAsia="es-ES"/>
                                  </w:rPr>
                                </w:pPr>
                                <w:r>
                                  <w:rPr>
                                    <w:rFonts w:ascii="Segoe UI" w:eastAsiaTheme="minorEastAsia" w:hAnsi="Segoe UI" w:cs="Segoe UI"/>
                                    <w:caps/>
                                    <w:color w:val="0F6FC6" w:themeColor="accent1"/>
                                    <w:lang w:eastAsia="es-ES"/>
                                  </w:rPr>
                                  <w:t>2º</w:t>
                                </w:r>
                                <w:r w:rsidR="00D05700" w:rsidRPr="00D05700">
                                  <w:rPr>
                                    <w:rFonts w:ascii="Segoe UI" w:eastAsiaTheme="minorEastAsia" w:hAnsi="Segoe UI" w:cs="Segoe UI"/>
                                    <w:caps/>
                                    <w:color w:val="0F6FC6" w:themeColor="accent1"/>
                                    <w:lang w:eastAsia="es-ES"/>
                                  </w:rPr>
                                  <w:t xml:space="preserve"> curso</w:t>
                                </w:r>
                                <w:r w:rsidR="00224731">
                                  <w:rPr>
                                    <w:rFonts w:ascii="Segoe UI" w:eastAsiaTheme="minorEastAsia" w:hAnsi="Segoe UI" w:cs="Segoe UI"/>
                                    <w:caps/>
                                    <w:color w:val="0F6FC6" w:themeColor="accent1"/>
                                    <w:lang w:eastAsia="es-ES"/>
                                  </w:rPr>
                                  <w:t xml:space="preserve"> DAW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940F042" id="Cuadro de texto 4" o:spid="_x0000_s1027" type="#_x0000_t202" style="position:absolute;left:0;text-align:left;margin-left:338.25pt;margin-top:520.65pt;width:240.75pt;height:74.2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" filled="f" stroked="f" strokeweight=".5pt">
                    <v:textbox>
                      <w:txbxContent>
                        <w:sdt>
                          <w:sdtPr>
                            <w:rPr>
                              <w:rFonts w:ascii="Segoe UI" w:hAnsi="Segoe UI" w:cs="Segoe UI"/>
                              <w:caps/>
                              <w:color w:val="0F6FC6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11-01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68207EA9" w14:textId="316E464D" w:rsidR="00D05700" w:rsidRPr="00D05700" w:rsidRDefault="008C777C" w:rsidP="00D05700">
                              <w:pPr>
                                <w:pStyle w:val="Sinespaciado"/>
                                <w:spacing w:after="40"/>
                                <w:jc w:val="right"/>
                                <w:rPr>
                                  <w:rFonts w:ascii="Segoe UI" w:hAnsi="Segoe UI" w:cs="Segoe UI"/>
                                  <w:caps/>
                                  <w:color w:val="0F6FC6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Segoe UI" w:hAnsi="Segoe UI" w:cs="Segoe UI"/>
                                  <w:caps/>
                                  <w:color w:val="0F6FC6" w:themeColor="accent1"/>
                                  <w:sz w:val="28"/>
                                  <w:szCs w:val="28"/>
                                </w:rPr>
                                <w:t>1 de noviembre de 2022</w:t>
                              </w:r>
                            </w:p>
                          </w:sdtContent>
                        </w:sdt>
                        <w:p w14:paraId="41A7FD0D" w14:textId="77777777" w:rsidR="00D05700" w:rsidRPr="00D05700" w:rsidRDefault="00865F59" w:rsidP="00D05700">
                          <w:pPr>
                            <w:pStyle w:val="Sinespaciado"/>
                            <w:jc w:val="right"/>
                            <w:rPr>
                              <w:rFonts w:ascii="Segoe UI" w:hAnsi="Segoe UI" w:cs="Segoe UI"/>
                              <w:color w:val="0F6FC6" w:themeColor="accent1"/>
                            </w:rPr>
                          </w:pPr>
                          <w:sdt>
                            <w:sdtPr>
                              <w:rPr>
                                <w:rFonts w:ascii="Segoe UI" w:hAnsi="Segoe UI" w:cs="Segoe UI"/>
                                <w:caps/>
                                <w:color w:val="0F6FC6" w:themeColor="accent1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D05700" w:rsidRPr="00D05700">
                                <w:rPr>
                                  <w:rFonts w:ascii="Segoe UI" w:hAnsi="Segoe UI" w:cs="Segoe UI"/>
                                  <w:caps/>
                                  <w:color w:val="0F6FC6" w:themeColor="accent1"/>
                                </w:rPr>
                                <w:t>CIFP Carlos III - Cartagena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ascii="Segoe UI" w:eastAsiaTheme="minorEastAsia" w:hAnsi="Segoe UI" w:cs="Segoe UI"/>
                              <w:caps/>
                              <w:color w:val="0F6FC6" w:themeColor="accent1"/>
                              <w:lang w:eastAsia="es-ES"/>
                            </w:rPr>
                            <w:alias w:val="Autor"/>
                            <w:tag w:val=""/>
                            <w:id w:val="1998609971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64A3A586" w14:textId="77777777" w:rsidR="00D05700" w:rsidRPr="00D05700" w:rsidRDefault="00D05700" w:rsidP="00D05700">
                              <w:pPr>
                                <w:spacing w:after="0"/>
                                <w:jc w:val="right"/>
                                <w:rPr>
                                  <w:rFonts w:ascii="Segoe UI" w:eastAsiaTheme="minorEastAsia" w:hAnsi="Segoe UI" w:cs="Segoe UI"/>
                                  <w:caps/>
                                  <w:color w:val="0F6FC6" w:themeColor="accent1"/>
                                  <w:lang w:eastAsia="es-ES"/>
                                </w:rPr>
                              </w:pPr>
                              <w:r w:rsidRPr="00D05700">
                                <w:rPr>
                                  <w:rFonts w:ascii="Segoe UI" w:eastAsiaTheme="minorEastAsia" w:hAnsi="Segoe UI" w:cs="Segoe UI"/>
                                  <w:caps/>
                                  <w:color w:val="0F6FC6" w:themeColor="accent1"/>
                                  <w:lang w:eastAsia="es-ES"/>
                                </w:rPr>
                                <w:t>Santiago Francisco San Pablo Raposo</w:t>
                              </w:r>
                            </w:p>
                          </w:sdtContent>
                        </w:sdt>
                        <w:p w14:paraId="751202A8" w14:textId="77777777" w:rsidR="00D05700" w:rsidRPr="00D05700" w:rsidRDefault="00B70039" w:rsidP="00D05700">
                          <w:pPr>
                            <w:spacing w:after="0"/>
                            <w:jc w:val="right"/>
                            <w:rPr>
                              <w:rFonts w:ascii="Segoe UI" w:eastAsiaTheme="minorEastAsia" w:hAnsi="Segoe UI" w:cs="Segoe UI"/>
                              <w:caps/>
                              <w:color w:val="0F6FC6" w:themeColor="accent1"/>
                              <w:lang w:eastAsia="es-ES"/>
                            </w:rPr>
                          </w:pPr>
                          <w:r>
                            <w:rPr>
                              <w:rFonts w:ascii="Segoe UI" w:eastAsiaTheme="minorEastAsia" w:hAnsi="Segoe UI" w:cs="Segoe UI"/>
                              <w:caps/>
                              <w:color w:val="0F6FC6" w:themeColor="accent1"/>
                              <w:lang w:eastAsia="es-ES"/>
                            </w:rPr>
                            <w:t>2º</w:t>
                          </w:r>
                          <w:r w:rsidR="00D05700" w:rsidRPr="00D05700">
                            <w:rPr>
                              <w:rFonts w:ascii="Segoe UI" w:eastAsiaTheme="minorEastAsia" w:hAnsi="Segoe UI" w:cs="Segoe UI"/>
                              <w:caps/>
                              <w:color w:val="0F6FC6" w:themeColor="accent1"/>
                              <w:lang w:eastAsia="es-ES"/>
                            </w:rPr>
                            <w:t xml:space="preserve"> curso</w:t>
                          </w:r>
                          <w:r w:rsidR="00224731">
                            <w:rPr>
                              <w:rFonts w:ascii="Segoe UI" w:eastAsiaTheme="minorEastAsia" w:hAnsi="Segoe UI" w:cs="Segoe UI"/>
                              <w:caps/>
                              <w:color w:val="0F6FC6" w:themeColor="accent1"/>
                              <w:lang w:eastAsia="es-ES"/>
                            </w:rPr>
                            <w:t xml:space="preserve"> DAW</w:t>
                          </w:r>
                        </w:p>
                      </w:txbxContent>
                    </v:textbox>
                    <w10:wrap anchorx="page"/>
                  </v:shape>
                </w:pict>
              </mc:Fallback>
            </mc:AlternateContent>
          </w:r>
        </w:p>
        <w:p w14:paraId="2F1876D3" w14:textId="77777777" w:rsidR="00D05700" w:rsidRDefault="00D05700">
          <w:pPr>
            <w:sectPr w:rsidR="00D05700" w:rsidSect="00D05700">
              <w:headerReference w:type="default" r:id="rId13"/>
              <w:footerReference w:type="default" r:id="rId14"/>
              <w:pgSz w:w="11906" w:h="16838"/>
              <w:pgMar w:top="1417" w:right="1701" w:bottom="1417" w:left="1701" w:header="708" w:footer="708" w:gutter="0"/>
              <w:pgNumType w:start="0"/>
              <w:cols w:space="708"/>
              <w:titlePg/>
              <w:docGrid w:linePitch="360"/>
            </w:sectPr>
          </w:pPr>
        </w:p>
        <w:p w14:paraId="58934807" w14:textId="77777777" w:rsidR="00D05700" w:rsidRDefault="00894405"/>
      </w:sdtContent>
    </w:sdt>
    <w:p w14:paraId="253F2A68" w14:textId="77777777" w:rsidR="00D05700" w:rsidRDefault="00D05700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376855181"/>
        <w:docPartObj>
          <w:docPartGallery w:val="Table of Contents"/>
          <w:docPartUnique/>
        </w:docPartObj>
      </w:sdtPr>
      <w:sdtEndPr>
        <w:rPr>
          <w:rFonts w:ascii="Source Sans Pro" w:hAnsi="Source Sans Pro"/>
          <w:b/>
          <w:bCs/>
          <w:color w:val="333333"/>
        </w:rPr>
      </w:sdtEndPr>
      <w:sdtContent>
        <w:p w14:paraId="034AA6E9" w14:textId="77777777" w:rsidR="00A71A02" w:rsidRDefault="00A71A02">
          <w:pPr>
            <w:pStyle w:val="TtuloTDC"/>
          </w:pPr>
          <w:r>
            <w:t>Contenido</w:t>
          </w:r>
        </w:p>
        <w:p w14:paraId="52155C57" w14:textId="011729A4" w:rsidR="00233293" w:rsidRDefault="001E668A">
          <w:pPr>
            <w:pStyle w:val="TDC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8374100" w:history="1">
            <w:r w:rsidR="00233293" w:rsidRPr="006371B2">
              <w:rPr>
                <w:rStyle w:val="Hipervnculo"/>
                <w:noProof/>
              </w:rPr>
              <w:t>Índice de ilustraciones.</w:t>
            </w:r>
            <w:r w:rsidR="00233293">
              <w:rPr>
                <w:noProof/>
                <w:webHidden/>
              </w:rPr>
              <w:tab/>
            </w:r>
            <w:r w:rsidR="00233293">
              <w:rPr>
                <w:noProof/>
                <w:webHidden/>
              </w:rPr>
              <w:fldChar w:fldCharType="begin"/>
            </w:r>
            <w:r w:rsidR="00233293">
              <w:rPr>
                <w:noProof/>
                <w:webHidden/>
              </w:rPr>
              <w:instrText xml:space="preserve"> PAGEREF _Toc118374100 \h </w:instrText>
            </w:r>
            <w:r w:rsidR="00233293">
              <w:rPr>
                <w:noProof/>
                <w:webHidden/>
              </w:rPr>
            </w:r>
            <w:r w:rsidR="00233293">
              <w:rPr>
                <w:noProof/>
                <w:webHidden/>
              </w:rPr>
              <w:fldChar w:fldCharType="separate"/>
            </w:r>
            <w:r w:rsidR="00233293">
              <w:rPr>
                <w:noProof/>
                <w:webHidden/>
              </w:rPr>
              <w:t>1</w:t>
            </w:r>
            <w:r w:rsidR="00233293">
              <w:rPr>
                <w:noProof/>
                <w:webHidden/>
              </w:rPr>
              <w:fldChar w:fldCharType="end"/>
            </w:r>
          </w:hyperlink>
        </w:p>
        <w:p w14:paraId="188462C7" w14:textId="37E43AE9" w:rsidR="00233293" w:rsidRDefault="00894405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18374101" w:history="1">
            <w:r w:rsidR="00233293" w:rsidRPr="006371B2">
              <w:rPr>
                <w:rStyle w:val="Hipervnculo"/>
                <w:noProof/>
              </w:rPr>
              <w:t>Índice de tablas.</w:t>
            </w:r>
            <w:r w:rsidR="00233293">
              <w:rPr>
                <w:noProof/>
                <w:webHidden/>
              </w:rPr>
              <w:tab/>
            </w:r>
            <w:r w:rsidR="00233293">
              <w:rPr>
                <w:noProof/>
                <w:webHidden/>
              </w:rPr>
              <w:fldChar w:fldCharType="begin"/>
            </w:r>
            <w:r w:rsidR="00233293">
              <w:rPr>
                <w:noProof/>
                <w:webHidden/>
              </w:rPr>
              <w:instrText xml:space="preserve"> PAGEREF _Toc118374101 \h </w:instrText>
            </w:r>
            <w:r w:rsidR="00233293">
              <w:rPr>
                <w:noProof/>
                <w:webHidden/>
              </w:rPr>
            </w:r>
            <w:r w:rsidR="00233293">
              <w:rPr>
                <w:noProof/>
                <w:webHidden/>
              </w:rPr>
              <w:fldChar w:fldCharType="separate"/>
            </w:r>
            <w:r w:rsidR="00233293">
              <w:rPr>
                <w:noProof/>
                <w:webHidden/>
              </w:rPr>
              <w:t>1</w:t>
            </w:r>
            <w:r w:rsidR="00233293">
              <w:rPr>
                <w:noProof/>
                <w:webHidden/>
              </w:rPr>
              <w:fldChar w:fldCharType="end"/>
            </w:r>
          </w:hyperlink>
        </w:p>
        <w:p w14:paraId="29CE38B9" w14:textId="14655C37" w:rsidR="00233293" w:rsidRDefault="00894405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18374102" w:history="1">
            <w:r w:rsidR="00233293" w:rsidRPr="006371B2">
              <w:rPr>
                <w:rStyle w:val="Hipervnculo"/>
                <w:noProof/>
              </w:rPr>
              <w:t>1.- Estructuras de datos.</w:t>
            </w:r>
            <w:r w:rsidR="00233293">
              <w:rPr>
                <w:noProof/>
                <w:webHidden/>
              </w:rPr>
              <w:tab/>
            </w:r>
            <w:r w:rsidR="00233293">
              <w:rPr>
                <w:noProof/>
                <w:webHidden/>
              </w:rPr>
              <w:fldChar w:fldCharType="begin"/>
            </w:r>
            <w:r w:rsidR="00233293">
              <w:rPr>
                <w:noProof/>
                <w:webHidden/>
              </w:rPr>
              <w:instrText xml:space="preserve"> PAGEREF _Toc118374102 \h </w:instrText>
            </w:r>
            <w:r w:rsidR="00233293">
              <w:rPr>
                <w:noProof/>
                <w:webHidden/>
              </w:rPr>
            </w:r>
            <w:r w:rsidR="00233293">
              <w:rPr>
                <w:noProof/>
                <w:webHidden/>
              </w:rPr>
              <w:fldChar w:fldCharType="separate"/>
            </w:r>
            <w:r w:rsidR="00233293">
              <w:rPr>
                <w:noProof/>
                <w:webHidden/>
              </w:rPr>
              <w:t>2</w:t>
            </w:r>
            <w:r w:rsidR="00233293">
              <w:rPr>
                <w:noProof/>
                <w:webHidden/>
              </w:rPr>
              <w:fldChar w:fldCharType="end"/>
            </w:r>
          </w:hyperlink>
        </w:p>
        <w:p w14:paraId="6762CF2C" w14:textId="53470D9B" w:rsidR="00233293" w:rsidRDefault="00894405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18374103" w:history="1">
            <w:r w:rsidR="00233293" w:rsidRPr="006371B2">
              <w:rPr>
                <w:rStyle w:val="Hipervnculo"/>
                <w:noProof/>
              </w:rPr>
              <w:t>1.1.- Objeto Array.</w:t>
            </w:r>
            <w:r w:rsidR="00233293">
              <w:rPr>
                <w:noProof/>
                <w:webHidden/>
              </w:rPr>
              <w:tab/>
            </w:r>
            <w:r w:rsidR="00233293">
              <w:rPr>
                <w:noProof/>
                <w:webHidden/>
              </w:rPr>
              <w:fldChar w:fldCharType="begin"/>
            </w:r>
            <w:r w:rsidR="00233293">
              <w:rPr>
                <w:noProof/>
                <w:webHidden/>
              </w:rPr>
              <w:instrText xml:space="preserve"> PAGEREF _Toc118374103 \h </w:instrText>
            </w:r>
            <w:r w:rsidR="00233293">
              <w:rPr>
                <w:noProof/>
                <w:webHidden/>
              </w:rPr>
            </w:r>
            <w:r w:rsidR="00233293">
              <w:rPr>
                <w:noProof/>
                <w:webHidden/>
              </w:rPr>
              <w:fldChar w:fldCharType="separate"/>
            </w:r>
            <w:r w:rsidR="00233293">
              <w:rPr>
                <w:noProof/>
                <w:webHidden/>
              </w:rPr>
              <w:t>3</w:t>
            </w:r>
            <w:r w:rsidR="00233293">
              <w:rPr>
                <w:noProof/>
                <w:webHidden/>
              </w:rPr>
              <w:fldChar w:fldCharType="end"/>
            </w:r>
          </w:hyperlink>
        </w:p>
        <w:p w14:paraId="54B2AD24" w14:textId="51E9DB0B" w:rsidR="00233293" w:rsidRDefault="00894405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18374104" w:history="1">
            <w:r w:rsidR="00233293" w:rsidRPr="006371B2">
              <w:rPr>
                <w:rStyle w:val="Hipervnculo"/>
                <w:noProof/>
              </w:rPr>
              <w:t>1.1.1.- Propiedades y métodos</w:t>
            </w:r>
            <w:r w:rsidR="00233293">
              <w:rPr>
                <w:noProof/>
                <w:webHidden/>
              </w:rPr>
              <w:tab/>
            </w:r>
            <w:r w:rsidR="00233293">
              <w:rPr>
                <w:noProof/>
                <w:webHidden/>
              </w:rPr>
              <w:fldChar w:fldCharType="begin"/>
            </w:r>
            <w:r w:rsidR="00233293">
              <w:rPr>
                <w:noProof/>
                <w:webHidden/>
              </w:rPr>
              <w:instrText xml:space="preserve"> PAGEREF _Toc118374104 \h </w:instrText>
            </w:r>
            <w:r w:rsidR="00233293">
              <w:rPr>
                <w:noProof/>
                <w:webHidden/>
              </w:rPr>
            </w:r>
            <w:r w:rsidR="00233293">
              <w:rPr>
                <w:noProof/>
                <w:webHidden/>
              </w:rPr>
              <w:fldChar w:fldCharType="separate"/>
            </w:r>
            <w:r w:rsidR="00233293">
              <w:rPr>
                <w:noProof/>
                <w:webHidden/>
              </w:rPr>
              <w:t>4</w:t>
            </w:r>
            <w:r w:rsidR="00233293">
              <w:rPr>
                <w:noProof/>
                <w:webHidden/>
              </w:rPr>
              <w:fldChar w:fldCharType="end"/>
            </w:r>
          </w:hyperlink>
        </w:p>
        <w:p w14:paraId="65A915F8" w14:textId="65622E80" w:rsidR="00233293" w:rsidRDefault="00894405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18374105" w:history="1">
            <w:r w:rsidR="00233293" w:rsidRPr="006371B2">
              <w:rPr>
                <w:rStyle w:val="Hipervnculo"/>
                <w:noProof/>
              </w:rPr>
              <w:t>1.2.- Arrays paralelos.</w:t>
            </w:r>
            <w:r w:rsidR="00233293">
              <w:rPr>
                <w:noProof/>
                <w:webHidden/>
              </w:rPr>
              <w:tab/>
            </w:r>
            <w:r w:rsidR="00233293">
              <w:rPr>
                <w:noProof/>
                <w:webHidden/>
              </w:rPr>
              <w:fldChar w:fldCharType="begin"/>
            </w:r>
            <w:r w:rsidR="00233293">
              <w:rPr>
                <w:noProof/>
                <w:webHidden/>
              </w:rPr>
              <w:instrText xml:space="preserve"> PAGEREF _Toc118374105 \h </w:instrText>
            </w:r>
            <w:r w:rsidR="00233293">
              <w:rPr>
                <w:noProof/>
                <w:webHidden/>
              </w:rPr>
            </w:r>
            <w:r w:rsidR="00233293">
              <w:rPr>
                <w:noProof/>
                <w:webHidden/>
              </w:rPr>
              <w:fldChar w:fldCharType="separate"/>
            </w:r>
            <w:r w:rsidR="00233293">
              <w:rPr>
                <w:noProof/>
                <w:webHidden/>
              </w:rPr>
              <w:t>5</w:t>
            </w:r>
            <w:r w:rsidR="00233293">
              <w:rPr>
                <w:noProof/>
                <w:webHidden/>
              </w:rPr>
              <w:fldChar w:fldCharType="end"/>
            </w:r>
          </w:hyperlink>
        </w:p>
        <w:p w14:paraId="22BCA768" w14:textId="1F36EB02" w:rsidR="00233293" w:rsidRDefault="00894405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18374106" w:history="1">
            <w:r w:rsidR="00233293" w:rsidRPr="006371B2">
              <w:rPr>
                <w:rStyle w:val="Hipervnculo"/>
                <w:noProof/>
              </w:rPr>
              <w:t>1.3.- Arrays multidimensionales.</w:t>
            </w:r>
            <w:r w:rsidR="00233293">
              <w:rPr>
                <w:noProof/>
                <w:webHidden/>
              </w:rPr>
              <w:tab/>
            </w:r>
            <w:r w:rsidR="00233293">
              <w:rPr>
                <w:noProof/>
                <w:webHidden/>
              </w:rPr>
              <w:fldChar w:fldCharType="begin"/>
            </w:r>
            <w:r w:rsidR="00233293">
              <w:rPr>
                <w:noProof/>
                <w:webHidden/>
              </w:rPr>
              <w:instrText xml:space="preserve"> PAGEREF _Toc118374106 \h </w:instrText>
            </w:r>
            <w:r w:rsidR="00233293">
              <w:rPr>
                <w:noProof/>
                <w:webHidden/>
              </w:rPr>
            </w:r>
            <w:r w:rsidR="00233293">
              <w:rPr>
                <w:noProof/>
                <w:webHidden/>
              </w:rPr>
              <w:fldChar w:fldCharType="separate"/>
            </w:r>
            <w:r w:rsidR="00233293">
              <w:rPr>
                <w:noProof/>
                <w:webHidden/>
              </w:rPr>
              <w:t>6</w:t>
            </w:r>
            <w:r w:rsidR="00233293">
              <w:rPr>
                <w:noProof/>
                <w:webHidden/>
              </w:rPr>
              <w:fldChar w:fldCharType="end"/>
            </w:r>
          </w:hyperlink>
        </w:p>
        <w:p w14:paraId="3A6F123B" w14:textId="075C7427" w:rsidR="00233293" w:rsidRDefault="00894405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18374107" w:history="1">
            <w:r w:rsidR="00233293" w:rsidRPr="006371B2">
              <w:rPr>
                <w:rStyle w:val="Hipervnculo"/>
                <w:noProof/>
              </w:rPr>
              <w:t>2.- Creación de funciones.</w:t>
            </w:r>
            <w:r w:rsidR="00233293">
              <w:rPr>
                <w:noProof/>
                <w:webHidden/>
              </w:rPr>
              <w:tab/>
            </w:r>
            <w:r w:rsidR="00233293">
              <w:rPr>
                <w:noProof/>
                <w:webHidden/>
              </w:rPr>
              <w:fldChar w:fldCharType="begin"/>
            </w:r>
            <w:r w:rsidR="00233293">
              <w:rPr>
                <w:noProof/>
                <w:webHidden/>
              </w:rPr>
              <w:instrText xml:space="preserve"> PAGEREF _Toc118374107 \h </w:instrText>
            </w:r>
            <w:r w:rsidR="00233293">
              <w:rPr>
                <w:noProof/>
                <w:webHidden/>
              </w:rPr>
            </w:r>
            <w:r w:rsidR="00233293">
              <w:rPr>
                <w:noProof/>
                <w:webHidden/>
              </w:rPr>
              <w:fldChar w:fldCharType="separate"/>
            </w:r>
            <w:r w:rsidR="00233293">
              <w:rPr>
                <w:noProof/>
                <w:webHidden/>
              </w:rPr>
              <w:t>6</w:t>
            </w:r>
            <w:r w:rsidR="00233293">
              <w:rPr>
                <w:noProof/>
                <w:webHidden/>
              </w:rPr>
              <w:fldChar w:fldCharType="end"/>
            </w:r>
          </w:hyperlink>
        </w:p>
        <w:p w14:paraId="521B25EB" w14:textId="39496A8F" w:rsidR="00233293" w:rsidRDefault="00894405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18374108" w:history="1">
            <w:r w:rsidR="00233293" w:rsidRPr="006371B2">
              <w:rPr>
                <w:rStyle w:val="Hipervnculo"/>
                <w:noProof/>
              </w:rPr>
              <w:t>2.1.- Parámetros</w:t>
            </w:r>
            <w:r w:rsidR="00233293">
              <w:rPr>
                <w:noProof/>
                <w:webHidden/>
              </w:rPr>
              <w:tab/>
            </w:r>
            <w:r w:rsidR="00233293">
              <w:rPr>
                <w:noProof/>
                <w:webHidden/>
              </w:rPr>
              <w:fldChar w:fldCharType="begin"/>
            </w:r>
            <w:r w:rsidR="00233293">
              <w:rPr>
                <w:noProof/>
                <w:webHidden/>
              </w:rPr>
              <w:instrText xml:space="preserve"> PAGEREF _Toc118374108 \h </w:instrText>
            </w:r>
            <w:r w:rsidR="00233293">
              <w:rPr>
                <w:noProof/>
                <w:webHidden/>
              </w:rPr>
            </w:r>
            <w:r w:rsidR="00233293">
              <w:rPr>
                <w:noProof/>
                <w:webHidden/>
              </w:rPr>
              <w:fldChar w:fldCharType="separate"/>
            </w:r>
            <w:r w:rsidR="00233293">
              <w:rPr>
                <w:noProof/>
                <w:webHidden/>
              </w:rPr>
              <w:t>7</w:t>
            </w:r>
            <w:r w:rsidR="00233293">
              <w:rPr>
                <w:noProof/>
                <w:webHidden/>
              </w:rPr>
              <w:fldChar w:fldCharType="end"/>
            </w:r>
          </w:hyperlink>
        </w:p>
        <w:p w14:paraId="768A82F5" w14:textId="461E8F64" w:rsidR="00233293" w:rsidRDefault="00894405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18374109" w:history="1">
            <w:r w:rsidR="00233293" w:rsidRPr="006371B2">
              <w:rPr>
                <w:rStyle w:val="Hipervnculo"/>
                <w:noProof/>
              </w:rPr>
              <w:t>2.2.- Ámbito de las variables.</w:t>
            </w:r>
            <w:r w:rsidR="00233293">
              <w:rPr>
                <w:noProof/>
                <w:webHidden/>
              </w:rPr>
              <w:tab/>
            </w:r>
            <w:r w:rsidR="00233293">
              <w:rPr>
                <w:noProof/>
                <w:webHidden/>
              </w:rPr>
              <w:fldChar w:fldCharType="begin"/>
            </w:r>
            <w:r w:rsidR="00233293">
              <w:rPr>
                <w:noProof/>
                <w:webHidden/>
              </w:rPr>
              <w:instrText xml:space="preserve"> PAGEREF _Toc118374109 \h </w:instrText>
            </w:r>
            <w:r w:rsidR="00233293">
              <w:rPr>
                <w:noProof/>
                <w:webHidden/>
              </w:rPr>
            </w:r>
            <w:r w:rsidR="00233293">
              <w:rPr>
                <w:noProof/>
                <w:webHidden/>
              </w:rPr>
              <w:fldChar w:fldCharType="separate"/>
            </w:r>
            <w:r w:rsidR="00233293">
              <w:rPr>
                <w:noProof/>
                <w:webHidden/>
              </w:rPr>
              <w:t>8</w:t>
            </w:r>
            <w:r w:rsidR="00233293">
              <w:rPr>
                <w:noProof/>
                <w:webHidden/>
              </w:rPr>
              <w:fldChar w:fldCharType="end"/>
            </w:r>
          </w:hyperlink>
        </w:p>
        <w:p w14:paraId="3ACEE1FF" w14:textId="214CE633" w:rsidR="00233293" w:rsidRDefault="00894405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18374110" w:history="1">
            <w:r w:rsidR="00233293" w:rsidRPr="006371B2">
              <w:rPr>
                <w:rStyle w:val="Hipervnculo"/>
                <w:noProof/>
              </w:rPr>
              <w:t>2.3.- Funciones anidadas.</w:t>
            </w:r>
            <w:r w:rsidR="00233293">
              <w:rPr>
                <w:noProof/>
                <w:webHidden/>
              </w:rPr>
              <w:tab/>
            </w:r>
            <w:r w:rsidR="00233293">
              <w:rPr>
                <w:noProof/>
                <w:webHidden/>
              </w:rPr>
              <w:fldChar w:fldCharType="begin"/>
            </w:r>
            <w:r w:rsidR="00233293">
              <w:rPr>
                <w:noProof/>
                <w:webHidden/>
              </w:rPr>
              <w:instrText xml:space="preserve"> PAGEREF _Toc118374110 \h </w:instrText>
            </w:r>
            <w:r w:rsidR="00233293">
              <w:rPr>
                <w:noProof/>
                <w:webHidden/>
              </w:rPr>
            </w:r>
            <w:r w:rsidR="00233293">
              <w:rPr>
                <w:noProof/>
                <w:webHidden/>
              </w:rPr>
              <w:fldChar w:fldCharType="separate"/>
            </w:r>
            <w:r w:rsidR="00233293">
              <w:rPr>
                <w:noProof/>
                <w:webHidden/>
              </w:rPr>
              <w:t>9</w:t>
            </w:r>
            <w:r w:rsidR="00233293">
              <w:rPr>
                <w:noProof/>
                <w:webHidden/>
              </w:rPr>
              <w:fldChar w:fldCharType="end"/>
            </w:r>
          </w:hyperlink>
        </w:p>
        <w:p w14:paraId="2DC0CA2E" w14:textId="7D67D170" w:rsidR="00233293" w:rsidRDefault="00894405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18374111" w:history="1">
            <w:r w:rsidR="00233293" w:rsidRPr="006371B2">
              <w:rPr>
                <w:rStyle w:val="Hipervnculo"/>
                <w:noProof/>
              </w:rPr>
              <w:t>2.4.- Funciones predefinidas del lenguaje.</w:t>
            </w:r>
            <w:r w:rsidR="00233293">
              <w:rPr>
                <w:noProof/>
                <w:webHidden/>
              </w:rPr>
              <w:tab/>
            </w:r>
            <w:r w:rsidR="00233293">
              <w:rPr>
                <w:noProof/>
                <w:webHidden/>
              </w:rPr>
              <w:fldChar w:fldCharType="begin"/>
            </w:r>
            <w:r w:rsidR="00233293">
              <w:rPr>
                <w:noProof/>
                <w:webHidden/>
              </w:rPr>
              <w:instrText xml:space="preserve"> PAGEREF _Toc118374111 \h </w:instrText>
            </w:r>
            <w:r w:rsidR="00233293">
              <w:rPr>
                <w:noProof/>
                <w:webHidden/>
              </w:rPr>
            </w:r>
            <w:r w:rsidR="00233293">
              <w:rPr>
                <w:noProof/>
                <w:webHidden/>
              </w:rPr>
              <w:fldChar w:fldCharType="separate"/>
            </w:r>
            <w:r w:rsidR="00233293">
              <w:rPr>
                <w:noProof/>
                <w:webHidden/>
              </w:rPr>
              <w:t>10</w:t>
            </w:r>
            <w:r w:rsidR="00233293">
              <w:rPr>
                <w:noProof/>
                <w:webHidden/>
              </w:rPr>
              <w:fldChar w:fldCharType="end"/>
            </w:r>
          </w:hyperlink>
        </w:p>
        <w:p w14:paraId="581918AE" w14:textId="260ADB50" w:rsidR="00233293" w:rsidRDefault="00894405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18374112" w:history="1">
            <w:r w:rsidR="00233293" w:rsidRPr="006371B2">
              <w:rPr>
                <w:rStyle w:val="Hipervnculo"/>
                <w:noProof/>
              </w:rPr>
              <w:t>3.- Creación de objetos a medida.</w:t>
            </w:r>
            <w:r w:rsidR="00233293">
              <w:rPr>
                <w:noProof/>
                <w:webHidden/>
              </w:rPr>
              <w:tab/>
            </w:r>
            <w:r w:rsidR="00233293">
              <w:rPr>
                <w:noProof/>
                <w:webHidden/>
              </w:rPr>
              <w:fldChar w:fldCharType="begin"/>
            </w:r>
            <w:r w:rsidR="00233293">
              <w:rPr>
                <w:noProof/>
                <w:webHidden/>
              </w:rPr>
              <w:instrText xml:space="preserve"> PAGEREF _Toc118374112 \h </w:instrText>
            </w:r>
            <w:r w:rsidR="00233293">
              <w:rPr>
                <w:noProof/>
                <w:webHidden/>
              </w:rPr>
            </w:r>
            <w:r w:rsidR="00233293">
              <w:rPr>
                <w:noProof/>
                <w:webHidden/>
              </w:rPr>
              <w:fldChar w:fldCharType="separate"/>
            </w:r>
            <w:r w:rsidR="00233293">
              <w:rPr>
                <w:noProof/>
                <w:webHidden/>
              </w:rPr>
              <w:t>11</w:t>
            </w:r>
            <w:r w:rsidR="00233293">
              <w:rPr>
                <w:noProof/>
                <w:webHidden/>
              </w:rPr>
              <w:fldChar w:fldCharType="end"/>
            </w:r>
          </w:hyperlink>
        </w:p>
        <w:p w14:paraId="55D4C079" w14:textId="1CC80A05" w:rsidR="00233293" w:rsidRDefault="00894405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18374113" w:history="1">
            <w:r w:rsidR="00233293" w:rsidRPr="006371B2">
              <w:rPr>
                <w:rStyle w:val="Hipervnculo"/>
                <w:noProof/>
              </w:rPr>
              <w:t>3.1.- Definición de propiedades.</w:t>
            </w:r>
            <w:r w:rsidR="00233293">
              <w:rPr>
                <w:noProof/>
                <w:webHidden/>
              </w:rPr>
              <w:tab/>
            </w:r>
            <w:r w:rsidR="00233293">
              <w:rPr>
                <w:noProof/>
                <w:webHidden/>
              </w:rPr>
              <w:fldChar w:fldCharType="begin"/>
            </w:r>
            <w:r w:rsidR="00233293">
              <w:rPr>
                <w:noProof/>
                <w:webHidden/>
              </w:rPr>
              <w:instrText xml:space="preserve"> PAGEREF _Toc118374113 \h </w:instrText>
            </w:r>
            <w:r w:rsidR="00233293">
              <w:rPr>
                <w:noProof/>
                <w:webHidden/>
              </w:rPr>
            </w:r>
            <w:r w:rsidR="00233293">
              <w:rPr>
                <w:noProof/>
                <w:webHidden/>
              </w:rPr>
              <w:fldChar w:fldCharType="separate"/>
            </w:r>
            <w:r w:rsidR="00233293">
              <w:rPr>
                <w:noProof/>
                <w:webHidden/>
              </w:rPr>
              <w:t>12</w:t>
            </w:r>
            <w:r w:rsidR="00233293">
              <w:rPr>
                <w:noProof/>
                <w:webHidden/>
              </w:rPr>
              <w:fldChar w:fldCharType="end"/>
            </w:r>
          </w:hyperlink>
        </w:p>
        <w:p w14:paraId="5DE8C60F" w14:textId="63B78D9F" w:rsidR="00233293" w:rsidRDefault="00894405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18374114" w:history="1">
            <w:r w:rsidR="00233293" w:rsidRPr="006371B2">
              <w:rPr>
                <w:rStyle w:val="Hipervnculo"/>
                <w:noProof/>
              </w:rPr>
              <w:t>3.2.- Definición de métodos.</w:t>
            </w:r>
            <w:r w:rsidR="00233293">
              <w:rPr>
                <w:noProof/>
                <w:webHidden/>
              </w:rPr>
              <w:tab/>
            </w:r>
            <w:r w:rsidR="00233293">
              <w:rPr>
                <w:noProof/>
                <w:webHidden/>
              </w:rPr>
              <w:fldChar w:fldCharType="begin"/>
            </w:r>
            <w:r w:rsidR="00233293">
              <w:rPr>
                <w:noProof/>
                <w:webHidden/>
              </w:rPr>
              <w:instrText xml:space="preserve"> PAGEREF _Toc118374114 \h </w:instrText>
            </w:r>
            <w:r w:rsidR="00233293">
              <w:rPr>
                <w:noProof/>
                <w:webHidden/>
              </w:rPr>
            </w:r>
            <w:r w:rsidR="00233293">
              <w:rPr>
                <w:noProof/>
                <w:webHidden/>
              </w:rPr>
              <w:fldChar w:fldCharType="separate"/>
            </w:r>
            <w:r w:rsidR="00233293">
              <w:rPr>
                <w:noProof/>
                <w:webHidden/>
              </w:rPr>
              <w:t>12</w:t>
            </w:r>
            <w:r w:rsidR="00233293">
              <w:rPr>
                <w:noProof/>
                <w:webHidden/>
              </w:rPr>
              <w:fldChar w:fldCharType="end"/>
            </w:r>
          </w:hyperlink>
        </w:p>
        <w:p w14:paraId="46032110" w14:textId="1F74C20E" w:rsidR="00233293" w:rsidRDefault="00894405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18374115" w:history="1">
            <w:r w:rsidR="00233293" w:rsidRPr="006371B2">
              <w:rPr>
                <w:rStyle w:val="Hipervnculo"/>
                <w:noProof/>
              </w:rPr>
              <w:t>3.3.- Definición de objetos literales.</w:t>
            </w:r>
            <w:r w:rsidR="00233293">
              <w:rPr>
                <w:noProof/>
                <w:webHidden/>
              </w:rPr>
              <w:tab/>
            </w:r>
            <w:r w:rsidR="00233293">
              <w:rPr>
                <w:noProof/>
                <w:webHidden/>
              </w:rPr>
              <w:fldChar w:fldCharType="begin"/>
            </w:r>
            <w:r w:rsidR="00233293">
              <w:rPr>
                <w:noProof/>
                <w:webHidden/>
              </w:rPr>
              <w:instrText xml:space="preserve"> PAGEREF _Toc118374115 \h </w:instrText>
            </w:r>
            <w:r w:rsidR="00233293">
              <w:rPr>
                <w:noProof/>
                <w:webHidden/>
              </w:rPr>
            </w:r>
            <w:r w:rsidR="00233293">
              <w:rPr>
                <w:noProof/>
                <w:webHidden/>
              </w:rPr>
              <w:fldChar w:fldCharType="separate"/>
            </w:r>
            <w:r w:rsidR="00233293">
              <w:rPr>
                <w:noProof/>
                <w:webHidden/>
              </w:rPr>
              <w:t>13</w:t>
            </w:r>
            <w:r w:rsidR="00233293">
              <w:rPr>
                <w:noProof/>
                <w:webHidden/>
              </w:rPr>
              <w:fldChar w:fldCharType="end"/>
            </w:r>
          </w:hyperlink>
        </w:p>
        <w:p w14:paraId="01184712" w14:textId="35057E0B" w:rsidR="00233293" w:rsidRDefault="00894405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18374116" w:history="1">
            <w:r w:rsidR="00233293" w:rsidRPr="006371B2">
              <w:rPr>
                <w:rStyle w:val="Hipervnculo"/>
                <w:noProof/>
              </w:rPr>
              <w:t>3.4.- Definición de clases con ES6.</w:t>
            </w:r>
            <w:r w:rsidR="00233293">
              <w:rPr>
                <w:noProof/>
                <w:webHidden/>
              </w:rPr>
              <w:tab/>
            </w:r>
            <w:r w:rsidR="00233293">
              <w:rPr>
                <w:noProof/>
                <w:webHidden/>
              </w:rPr>
              <w:fldChar w:fldCharType="begin"/>
            </w:r>
            <w:r w:rsidR="00233293">
              <w:rPr>
                <w:noProof/>
                <w:webHidden/>
              </w:rPr>
              <w:instrText xml:space="preserve"> PAGEREF _Toc118374116 \h </w:instrText>
            </w:r>
            <w:r w:rsidR="00233293">
              <w:rPr>
                <w:noProof/>
                <w:webHidden/>
              </w:rPr>
            </w:r>
            <w:r w:rsidR="00233293">
              <w:rPr>
                <w:noProof/>
                <w:webHidden/>
              </w:rPr>
              <w:fldChar w:fldCharType="separate"/>
            </w:r>
            <w:r w:rsidR="00233293">
              <w:rPr>
                <w:noProof/>
                <w:webHidden/>
              </w:rPr>
              <w:t>14</w:t>
            </w:r>
            <w:r w:rsidR="00233293">
              <w:rPr>
                <w:noProof/>
                <w:webHidden/>
              </w:rPr>
              <w:fldChar w:fldCharType="end"/>
            </w:r>
          </w:hyperlink>
        </w:p>
        <w:p w14:paraId="1B6B325E" w14:textId="48050D50" w:rsidR="00233293" w:rsidRDefault="00894405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18374117" w:history="1">
            <w:r w:rsidR="00233293" w:rsidRPr="006371B2">
              <w:rPr>
                <w:rStyle w:val="Hipervnculo"/>
                <w:noProof/>
              </w:rPr>
              <w:t>Bibliografía.</w:t>
            </w:r>
            <w:r w:rsidR="00233293">
              <w:rPr>
                <w:noProof/>
                <w:webHidden/>
              </w:rPr>
              <w:tab/>
            </w:r>
            <w:r w:rsidR="00233293">
              <w:rPr>
                <w:noProof/>
                <w:webHidden/>
              </w:rPr>
              <w:fldChar w:fldCharType="begin"/>
            </w:r>
            <w:r w:rsidR="00233293">
              <w:rPr>
                <w:noProof/>
                <w:webHidden/>
              </w:rPr>
              <w:instrText xml:space="preserve"> PAGEREF _Toc118374117 \h </w:instrText>
            </w:r>
            <w:r w:rsidR="00233293">
              <w:rPr>
                <w:noProof/>
                <w:webHidden/>
              </w:rPr>
            </w:r>
            <w:r w:rsidR="00233293">
              <w:rPr>
                <w:noProof/>
                <w:webHidden/>
              </w:rPr>
              <w:fldChar w:fldCharType="separate"/>
            </w:r>
            <w:r w:rsidR="00233293">
              <w:rPr>
                <w:noProof/>
                <w:webHidden/>
              </w:rPr>
              <w:t>16</w:t>
            </w:r>
            <w:r w:rsidR="00233293">
              <w:rPr>
                <w:noProof/>
                <w:webHidden/>
              </w:rPr>
              <w:fldChar w:fldCharType="end"/>
            </w:r>
          </w:hyperlink>
        </w:p>
        <w:p w14:paraId="61F1E4ED" w14:textId="7A77F5CC" w:rsidR="00A71A02" w:rsidRDefault="001E668A">
          <w:r>
            <w:rPr>
              <w:b/>
              <w:bCs/>
              <w:noProof/>
            </w:rPr>
            <w:fldChar w:fldCharType="end"/>
          </w:r>
        </w:p>
      </w:sdtContent>
    </w:sdt>
    <w:p w14:paraId="17E83F5B" w14:textId="77777777" w:rsidR="00FA1FE8" w:rsidRDefault="00FA1FE8" w:rsidP="00FA1FE8">
      <w:pPr>
        <w:pStyle w:val="Ttulo1"/>
      </w:pPr>
      <w:bookmarkStart w:id="0" w:name="_Toc118374100"/>
      <w:r>
        <w:t>Índice de ilustraciones.</w:t>
      </w:r>
      <w:bookmarkEnd w:id="0"/>
    </w:p>
    <w:p w14:paraId="43D335B7" w14:textId="77777777" w:rsidR="00FA1FE8" w:rsidRDefault="00894405" w:rsidP="00FA1FE8">
      <w:r>
        <w:fldChar w:fldCharType="begin"/>
      </w:r>
      <w:r>
        <w:instrText xml:space="preserve"> TOC \h \z \c "Ilustración" </w:instrText>
      </w:r>
      <w:r>
        <w:fldChar w:fldCharType="separate"/>
      </w:r>
      <w:r w:rsidR="00FA1FE8">
        <w:rPr>
          <w:b/>
          <w:bCs/>
          <w:noProof/>
        </w:rPr>
        <w:t>No se encuentran elementos de tabla de ilustraciones.</w:t>
      </w:r>
      <w:r>
        <w:rPr>
          <w:b/>
          <w:bCs/>
          <w:noProof/>
        </w:rPr>
        <w:fldChar w:fldCharType="end"/>
      </w:r>
    </w:p>
    <w:p w14:paraId="18C0750A" w14:textId="77777777" w:rsidR="00FA1FE8" w:rsidRDefault="00FA1FE8" w:rsidP="00FA1FE8">
      <w:pPr>
        <w:pStyle w:val="Ttulo1"/>
      </w:pPr>
      <w:bookmarkStart w:id="1" w:name="_Toc118374101"/>
      <w:r>
        <w:t>Índice de tablas.</w:t>
      </w:r>
      <w:bookmarkEnd w:id="1"/>
    </w:p>
    <w:p w14:paraId="2A56C605" w14:textId="77777777" w:rsidR="00FA1FE8" w:rsidRPr="00FA1FE8" w:rsidRDefault="00894405" w:rsidP="00FA1FE8">
      <w:r>
        <w:fldChar w:fldCharType="begin"/>
      </w:r>
      <w:r>
        <w:instrText xml:space="preserve"> TOC \h \z \c "Tabla" </w:instrText>
      </w:r>
      <w:r>
        <w:fldChar w:fldCharType="separate"/>
      </w:r>
      <w:r w:rsidR="00FA1FE8">
        <w:rPr>
          <w:b/>
          <w:bCs/>
          <w:noProof/>
        </w:rPr>
        <w:t>No se encuentran elementos de tabla de ilustraciones.</w:t>
      </w:r>
      <w:r>
        <w:rPr>
          <w:b/>
          <w:bCs/>
          <w:noProof/>
        </w:rPr>
        <w:fldChar w:fldCharType="end"/>
      </w:r>
    </w:p>
    <w:p w14:paraId="5DF768EF" w14:textId="77777777" w:rsidR="00E37E28" w:rsidRDefault="00E37E28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77817EB9" w14:textId="4EDC6BDA" w:rsidR="00183A13" w:rsidRDefault="00DC2B4C" w:rsidP="00183A13">
      <w:pPr>
        <w:pStyle w:val="Ttulo"/>
        <w:spacing w:after="240"/>
      </w:pPr>
      <w:r>
        <w:lastRenderedPageBreak/>
        <w:t>Resumen tema 4.</w:t>
      </w:r>
    </w:p>
    <w:p w14:paraId="3DE7809C" w14:textId="789DA4D8" w:rsidR="00183A13" w:rsidRDefault="00183A13" w:rsidP="00E87859">
      <w:pPr>
        <w:pStyle w:val="Ttulo1"/>
        <w:spacing w:before="0"/>
      </w:pPr>
      <w:bookmarkStart w:id="2" w:name="_Toc118374102"/>
      <w:r>
        <w:t xml:space="preserve">1.- </w:t>
      </w:r>
      <w:r w:rsidR="00DC2B4C">
        <w:t>Estructuras de datos.</w:t>
      </w:r>
      <w:bookmarkEnd w:id="2"/>
    </w:p>
    <w:p w14:paraId="753DAED2" w14:textId="3CDFD8CA" w:rsidR="00183A13" w:rsidRDefault="0069413C" w:rsidP="006941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9FBED" w:themeFill="accent4" w:themeFillTint="33"/>
      </w:pPr>
      <w:r w:rsidRPr="0069413C">
        <w:rPr>
          <w:b/>
          <w:bCs/>
          <w:u w:val="single"/>
        </w:rPr>
        <w:t>Caso práctico</w:t>
      </w:r>
      <w:r>
        <w:t xml:space="preserve">: </w:t>
      </w:r>
      <w:r w:rsidR="005F0E4F">
        <w:t>Veremos cómo crear los Arrays, recorrerlos, borrar sus elementos, veremos sus propiedades y métodos, y terminaremos por explicar lo que son los arrays paralelos y multidimensionales.</w:t>
      </w:r>
    </w:p>
    <w:p w14:paraId="570A6183" w14:textId="3AAC6C4B" w:rsidR="0069413C" w:rsidRDefault="0069413C" w:rsidP="00E87859">
      <w:r w:rsidRPr="0069413C">
        <w:t>En los lenguajes de programación existen estructuras de datos especiales, que nos sirven para guardar información más compleja que una variable simple</w:t>
      </w:r>
      <w:r>
        <w:t>.</w:t>
      </w:r>
    </w:p>
    <w:p w14:paraId="12311CCC" w14:textId="59678C0C" w:rsidR="005747BB" w:rsidRDefault="005747BB" w:rsidP="00E87859">
      <w:r w:rsidRPr="005747BB">
        <w:t>Hay un montón de tipos de estructuras de datos (listas, pilas, colas, árboles, conjuntos,…)</w:t>
      </w:r>
      <w:r w:rsidR="001B26BF">
        <w:t xml:space="preserve"> </w:t>
      </w:r>
      <w:r w:rsidR="001B26BF" w:rsidRPr="001B26BF">
        <w:t xml:space="preserve">pero una estructura de las más utilizadas en todos los lenguajes es el array. </w:t>
      </w:r>
      <w:r w:rsidR="001B26BF" w:rsidRPr="00187EEA">
        <w:rPr>
          <w:b/>
          <w:bCs/>
        </w:rPr>
        <w:t>El array, es como zona de almacenamiento continuo</w:t>
      </w:r>
      <w:r w:rsidR="001B26BF" w:rsidRPr="001B26BF">
        <w:t>, donde podemos introducir varios valores en lugar de solamente uno</w:t>
      </w:r>
      <w:r w:rsidR="001B26BF">
        <w:t>.</w:t>
      </w:r>
    </w:p>
    <w:p w14:paraId="374312B7" w14:textId="583C741B" w:rsidR="001B26BF" w:rsidRDefault="001B26BF" w:rsidP="00E87859">
      <w:r>
        <w:t xml:space="preserve">Los arrays se suelen denominar </w:t>
      </w:r>
      <w:r>
        <w:rPr>
          <w:b/>
          <w:bCs/>
        </w:rPr>
        <w:t>matrices</w:t>
      </w:r>
      <w:r>
        <w:t xml:space="preserve"> o </w:t>
      </w:r>
      <w:r>
        <w:rPr>
          <w:b/>
          <w:bCs/>
        </w:rPr>
        <w:t>vectores</w:t>
      </w:r>
      <w:r>
        <w:t>.</w:t>
      </w:r>
      <w:r w:rsidR="00E30C74">
        <w:t xml:space="preserve"> Una matriz se puede ver como </w:t>
      </w:r>
      <w:r w:rsidR="00E30C74">
        <w:rPr>
          <w:b/>
          <w:bCs/>
        </w:rPr>
        <w:t>un conjunto de elementos ordenados en fila</w:t>
      </w:r>
      <w:r w:rsidR="00E30C74">
        <w:t xml:space="preserve"> (o filas y columnas si tuviera dos o más dimensiones).</w:t>
      </w:r>
    </w:p>
    <w:p w14:paraId="458DBA7B" w14:textId="56FE29D4" w:rsidR="003B6543" w:rsidRDefault="003B6543" w:rsidP="00E87859">
      <w:r w:rsidRPr="00187EEA">
        <w:rPr>
          <w:b/>
          <w:bCs/>
        </w:rPr>
        <w:t>Se puede considerar que todos los arrays son de una dimensión</w:t>
      </w:r>
      <w:r>
        <w:t xml:space="preserve">, la dimensión principal, </w:t>
      </w:r>
      <w:r w:rsidRPr="00187EEA">
        <w:rPr>
          <w:b/>
          <w:bCs/>
        </w:rPr>
        <w:t>pero</w:t>
      </w:r>
      <w:r>
        <w:t xml:space="preserve"> los elementos de dicha fila, </w:t>
      </w:r>
      <w:r w:rsidRPr="00187EEA">
        <w:rPr>
          <w:b/>
          <w:bCs/>
        </w:rPr>
        <w:t>pueden contener a su vez otros arrays</w:t>
      </w:r>
      <w:r>
        <w:t xml:space="preserve"> o matrices. </w:t>
      </w:r>
      <w:r>
        <w:rPr>
          <w:b/>
          <w:bCs/>
        </w:rPr>
        <w:t>Esto abre la puerta a los arrays multidimensionales</w:t>
      </w:r>
      <w:r w:rsidR="00187EEA">
        <w:rPr>
          <w:b/>
          <w:bCs/>
        </w:rPr>
        <w:t xml:space="preserve"> </w:t>
      </w:r>
      <w:r w:rsidR="00187EEA">
        <w:t>(</w:t>
      </w:r>
      <w:r w:rsidR="00187EEA" w:rsidRPr="00187EEA">
        <w:t>los más fáciles de imaginar son los de una, dos y tres dimensiones)</w:t>
      </w:r>
      <w:r>
        <w:t>.</w:t>
      </w:r>
    </w:p>
    <w:p w14:paraId="2A97B122" w14:textId="52C87B5F" w:rsidR="00B74881" w:rsidRPr="0070283C" w:rsidRDefault="00B74881" w:rsidP="0070283C">
      <w:pPr>
        <w:rPr>
          <w:b/>
          <w:bCs/>
          <w:u w:val="single"/>
        </w:rPr>
      </w:pPr>
      <w:r w:rsidRPr="0070283C">
        <w:rPr>
          <w:b/>
          <w:bCs/>
          <w:u w:val="single"/>
        </w:rPr>
        <w:t>¿Cúando usar un array y cuando una lista?</w:t>
      </w:r>
    </w:p>
    <w:p w14:paraId="41DCCED0" w14:textId="5FB7972A" w:rsidR="00B74881" w:rsidRDefault="00B74881" w:rsidP="00B74881">
      <w:pPr>
        <w:pStyle w:val="Prrafodelista"/>
        <w:numPr>
          <w:ilvl w:val="0"/>
          <w:numId w:val="2"/>
        </w:numPr>
      </w:pPr>
      <w:r>
        <w:t>Acceso de forma aleatoria e impredecible = array.</w:t>
      </w:r>
    </w:p>
    <w:p w14:paraId="2670AABC" w14:textId="4338B0F1" w:rsidR="00B74881" w:rsidRDefault="00B74881" w:rsidP="00B74881">
      <w:pPr>
        <w:pStyle w:val="Prrafodelista"/>
        <w:numPr>
          <w:ilvl w:val="0"/>
          <w:numId w:val="2"/>
        </w:numPr>
      </w:pPr>
      <w:r>
        <w:t>Elementos ordenados</w:t>
      </w:r>
      <w:r w:rsidR="000F0C92">
        <w:t xml:space="preserve"> y acceso secuencial = lista. Ya que la lista puede cambiar de tamaño fácilmente durante la ejecución de un programa.</w:t>
      </w:r>
    </w:p>
    <w:p w14:paraId="14030C3E" w14:textId="0C6DC0BB" w:rsidR="000F0C92" w:rsidRDefault="00472237" w:rsidP="000F0C92">
      <w:r>
        <w:rPr>
          <w:b/>
          <w:bCs/>
          <w:u w:val="single"/>
        </w:rPr>
        <w:t>Posiciones del Array</w:t>
      </w:r>
      <w:r>
        <w:t>:</w:t>
      </w:r>
    </w:p>
    <w:p w14:paraId="0BE7F2BA" w14:textId="30A78111" w:rsidR="00472237" w:rsidRDefault="00472237" w:rsidP="000F0C92">
      <w:r>
        <w:t xml:space="preserve">Cada elemento es referenciado por la posición que ocupa dentro del array. Dichas posiciones se llaman </w:t>
      </w:r>
      <w:r>
        <w:rPr>
          <w:b/>
          <w:bCs/>
        </w:rPr>
        <w:t>índices</w:t>
      </w:r>
      <w:r>
        <w:t xml:space="preserve"> y siempre son correlativos. Existen </w:t>
      </w:r>
      <w:r w:rsidRPr="00472237">
        <w:rPr>
          <w:b/>
          <w:bCs/>
        </w:rPr>
        <w:t>tres formas de indexar los elementos de un array</w:t>
      </w:r>
      <w:r>
        <w:t>:</w:t>
      </w:r>
    </w:p>
    <w:p w14:paraId="545CEFB4" w14:textId="14736504" w:rsidR="00472237" w:rsidRDefault="00AF7929" w:rsidP="00B8707C">
      <w:pPr>
        <w:pStyle w:val="Prrafodelista"/>
        <w:numPr>
          <w:ilvl w:val="0"/>
          <w:numId w:val="3"/>
        </w:numPr>
      </w:pPr>
      <w:r>
        <w:t>Indexación base-cero (0): el primer elemento del array será la componente 0.</w:t>
      </w:r>
    </w:p>
    <w:p w14:paraId="4D7B78BF" w14:textId="1ED53939" w:rsidR="00AF7929" w:rsidRDefault="00AF7929" w:rsidP="00B8707C">
      <w:pPr>
        <w:pStyle w:val="Prrafodelista"/>
        <w:numPr>
          <w:ilvl w:val="0"/>
          <w:numId w:val="3"/>
        </w:numPr>
      </w:pPr>
      <w:r>
        <w:t>Indexación base-uno (1): el primer elemento tiene el índice 1.</w:t>
      </w:r>
    </w:p>
    <w:p w14:paraId="41167CE4" w14:textId="79690E6F" w:rsidR="00AF7929" w:rsidRDefault="00AF7929" w:rsidP="00B8707C">
      <w:pPr>
        <w:pStyle w:val="Prrafodelista"/>
        <w:numPr>
          <w:ilvl w:val="0"/>
          <w:numId w:val="3"/>
        </w:numPr>
      </w:pPr>
      <w:r>
        <w:t>Indexación base-n (n): el índice del primer elemento puede ser elegido libremente.</w:t>
      </w:r>
    </w:p>
    <w:p w14:paraId="54C7B3B2" w14:textId="2C52C1A9" w:rsidR="00E834DF" w:rsidRDefault="00E834DF" w:rsidP="00E834DF">
      <w:r w:rsidRPr="00E834DF">
        <w:t>En JavaScript cuando trabajamos con índices numéricos utilizaremos la indexación base-cero(0).</w:t>
      </w:r>
    </w:p>
    <w:p w14:paraId="30A5943A" w14:textId="4582EC7D" w:rsidR="00260A37" w:rsidRPr="00472237" w:rsidRDefault="00260A37" w:rsidP="00B308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9FBED" w:themeFill="accent4" w:themeFillTint="33"/>
      </w:pPr>
      <w:r w:rsidRPr="00260A37">
        <w:rPr>
          <w:b/>
          <w:bCs/>
          <w:u w:val="single"/>
        </w:rPr>
        <w:t>Para saber más</w:t>
      </w:r>
      <w:r>
        <w:t xml:space="preserve">: </w:t>
      </w:r>
      <w:hyperlink r:id="rId15" w:history="1">
        <w:r w:rsidRPr="00260A37">
          <w:rPr>
            <w:rStyle w:val="Hipervnculo"/>
          </w:rPr>
          <w:t>sobre los tipos de estructuras de datos (generales, no para JavaScript en concreto)</w:t>
        </w:r>
      </w:hyperlink>
      <w:r>
        <w:t>.</w:t>
      </w:r>
    </w:p>
    <w:p w14:paraId="5A68996F" w14:textId="056FC5E0" w:rsidR="00183A13" w:rsidRDefault="00183A13" w:rsidP="00E87859">
      <w:pPr>
        <w:pStyle w:val="Ttulo2"/>
        <w:spacing w:before="0"/>
      </w:pPr>
      <w:bookmarkStart w:id="3" w:name="_Toc118374103"/>
      <w:r>
        <w:lastRenderedPageBreak/>
        <w:t xml:space="preserve">1.1.- </w:t>
      </w:r>
      <w:r w:rsidR="002B4DA9">
        <w:t>Objeto Array.</w:t>
      </w:r>
      <w:bookmarkEnd w:id="3"/>
    </w:p>
    <w:p w14:paraId="51E71C1D" w14:textId="6351C13E" w:rsidR="00486590" w:rsidRDefault="001C230C" w:rsidP="00B308BA">
      <w:r>
        <w:t>L</w:t>
      </w:r>
      <w:r w:rsidR="00973548" w:rsidRPr="00973548">
        <w:t>os arrays en JavaScript son muy versátiles</w:t>
      </w:r>
      <w:r w:rsidR="00973548">
        <w:t>, ya que podemos almacenar diferentes tipos de datos en cada posición del Array.</w:t>
      </w:r>
      <w:r w:rsidR="00A6763C">
        <w:t xml:space="preserve"> </w:t>
      </w:r>
      <w:r w:rsidR="00486590">
        <w:rPr>
          <w:b/>
          <w:bCs/>
        </w:rPr>
        <w:t>U</w:t>
      </w:r>
      <w:r w:rsidR="00486590" w:rsidRPr="00486590">
        <w:rPr>
          <w:b/>
          <w:bCs/>
        </w:rPr>
        <w:t>n array se define como una colección ordenada de datos</w:t>
      </w:r>
      <w:r w:rsidR="00486590" w:rsidRPr="00486590">
        <w:t>. Lo mejor es que pienses en un array </w:t>
      </w:r>
      <w:r w:rsidR="00486590" w:rsidRPr="005E33E4">
        <w:rPr>
          <w:b/>
          <w:bCs/>
        </w:rPr>
        <w:t>como si fuera una tabla que contiene datos</w:t>
      </w:r>
      <w:r w:rsidR="00486590" w:rsidRPr="00486590">
        <w:t>, o también como si fuera una hoja de cálculo.</w:t>
      </w:r>
    </w:p>
    <w:p w14:paraId="288D5A70" w14:textId="548B8DC3" w:rsidR="00B15EFF" w:rsidRDefault="005E33E4" w:rsidP="00B308BA">
      <w:r w:rsidRPr="00B15EFF">
        <w:rPr>
          <w:b/>
          <w:bCs/>
        </w:rPr>
        <w:t>Ya vimos que JavaScript usa internamente algunos arrays para gestionar los objetos HTML en el documento</w:t>
      </w:r>
      <w:r>
        <w:t xml:space="preserve">, propiedades del navegador, etc. </w:t>
      </w:r>
      <w:r w:rsidR="00E92FD7" w:rsidRPr="00895EBF">
        <w:rPr>
          <w:b/>
          <w:bCs/>
        </w:rPr>
        <w:t>Las colecciones anchors[], forms[], links[] e images[] son arrays internos de JavaScript</w:t>
      </w:r>
      <w:r w:rsidR="00E92FD7">
        <w:t xml:space="preserve"> en el navegador</w:t>
      </w:r>
      <w:r w:rsidR="000460CB">
        <w:t xml:space="preserve"> que te permiten acceder a todas las anclas (hiperenlaces), formularios, enlaces e imágenes del documento.</w:t>
      </w:r>
    </w:p>
    <w:p w14:paraId="52F16D74" w14:textId="047DA4A5" w:rsidR="00A6763C" w:rsidRDefault="005B3C1E" w:rsidP="00B308BA">
      <w:r>
        <w:t>T</w:t>
      </w:r>
      <w:r w:rsidRPr="005B3C1E">
        <w:t>endrás que identificar las pistas que te permitan utilizar arrays para almacenar datos. Por ejemplo, imagínate que tienes que almacenar un montón de coordenadas geográficas de una ruta a caballo</w:t>
      </w:r>
      <w:r>
        <w:t>. Este caso es un buen candidato para almacenar los datos en un array.</w:t>
      </w:r>
    </w:p>
    <w:p w14:paraId="6484B6B1" w14:textId="19DD52FC" w:rsidR="00107FB2" w:rsidRPr="00B308BA" w:rsidRDefault="00107FB2" w:rsidP="00B308BA">
      <w:r w:rsidRPr="00107FB2">
        <w:rPr>
          <w:noProof/>
        </w:rPr>
        <w:drawing>
          <wp:inline distT="0" distB="0" distL="0" distR="0" wp14:anchorId="5AC55DB8" wp14:editId="36EA04EC">
            <wp:extent cx="5400040" cy="1487805"/>
            <wp:effectExtent l="0" t="0" r="0" b="0"/>
            <wp:docPr id="3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Estiloprofesional"/>
        <w:tblW w:w="0" w:type="auto"/>
        <w:tblInd w:w="5" w:type="dxa"/>
        <w:tblLook w:val="0680" w:firstRow="0" w:lastRow="0" w:firstColumn="1" w:lastColumn="0" w:noHBand="1" w:noVBand="1"/>
      </w:tblPr>
      <w:tblGrid>
        <w:gridCol w:w="1980"/>
        <w:gridCol w:w="6514"/>
      </w:tblGrid>
      <w:tr w:rsidR="00066258" w14:paraId="7CB27CCF" w14:textId="77777777" w:rsidTr="00066258">
        <w:trPr>
          <w:trHeight w:val="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 w:val="restart"/>
          </w:tcPr>
          <w:p w14:paraId="4D944AE1" w14:textId="32767E05" w:rsidR="00066258" w:rsidRDefault="00066258" w:rsidP="002B4DA9">
            <w:r>
              <w:t>Creación de un Array</w:t>
            </w:r>
          </w:p>
        </w:tc>
        <w:tc>
          <w:tcPr>
            <w:tcW w:w="6514" w:type="dxa"/>
          </w:tcPr>
          <w:p w14:paraId="1CE017BB" w14:textId="77777777" w:rsidR="00066258" w:rsidRDefault="0006625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797872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FF"/>
                <w:sz w:val="17"/>
                <w:szCs w:val="17"/>
              </w:rPr>
              <w:t>var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misCoches=</w:t>
            </w:r>
            <w:r>
              <w:rPr>
                <w:rFonts w:ascii="Consolas" w:hAnsi="Consolas" w:cs="Courier New"/>
                <w:color w:val="0000FF"/>
                <w:sz w:val="17"/>
                <w:szCs w:val="17"/>
              </w:rPr>
              <w:t>new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Consolas" w:hAnsi="Consolas" w:cs="Courier New"/>
                <w:color w:val="2B91AF"/>
                <w:sz w:val="17"/>
                <w:szCs w:val="17"/>
              </w:rPr>
              <w:t>Array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();</w:t>
            </w:r>
          </w:p>
          <w:p w14:paraId="5BFB1C20" w14:textId="77777777" w:rsidR="00066258" w:rsidRDefault="0006625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797872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misCoches[</w:t>
            </w:r>
            <w:r>
              <w:rPr>
                <w:rFonts w:ascii="Consolas" w:hAnsi="Consolas" w:cs="Courier New"/>
                <w:color w:val="006666"/>
                <w:sz w:val="17"/>
                <w:szCs w:val="17"/>
              </w:rPr>
              <w:t>0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]=</w:t>
            </w:r>
            <w:r>
              <w:rPr>
                <w:rFonts w:ascii="Consolas" w:hAnsi="Consolas" w:cs="Courier New"/>
                <w:color w:val="A31515"/>
                <w:sz w:val="17"/>
                <w:szCs w:val="17"/>
              </w:rPr>
              <w:t>"Seat"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;</w:t>
            </w:r>
          </w:p>
          <w:p w14:paraId="4B72E47F" w14:textId="77777777" w:rsidR="00066258" w:rsidRDefault="0006625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797872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misCoches[</w:t>
            </w:r>
            <w:r>
              <w:rPr>
                <w:rFonts w:ascii="Consolas" w:hAnsi="Consolas" w:cs="Courier New"/>
                <w:color w:val="006666"/>
                <w:sz w:val="17"/>
                <w:szCs w:val="17"/>
              </w:rPr>
              <w:t>1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]=</w:t>
            </w:r>
            <w:r>
              <w:rPr>
                <w:rFonts w:ascii="Consolas" w:hAnsi="Consolas" w:cs="Courier New"/>
                <w:color w:val="A31515"/>
                <w:sz w:val="17"/>
                <w:szCs w:val="17"/>
              </w:rPr>
              <w:t>"BMW"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; </w:t>
            </w:r>
          </w:p>
          <w:p w14:paraId="11B4B30F" w14:textId="77777777" w:rsidR="00066258" w:rsidRDefault="0006625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797872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misCoches[</w:t>
            </w:r>
            <w:r>
              <w:rPr>
                <w:rFonts w:ascii="Consolas" w:hAnsi="Consolas" w:cs="Courier New"/>
                <w:color w:val="006666"/>
                <w:sz w:val="17"/>
                <w:szCs w:val="17"/>
              </w:rPr>
              <w:t>2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]=</w:t>
            </w:r>
            <w:r>
              <w:rPr>
                <w:rFonts w:ascii="Consolas" w:hAnsi="Consolas" w:cs="Courier New"/>
                <w:color w:val="A31515"/>
                <w:sz w:val="17"/>
                <w:szCs w:val="17"/>
              </w:rPr>
              <w:t>"Audi"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; </w:t>
            </w:r>
          </w:p>
          <w:p w14:paraId="4D09669D" w14:textId="2D2813D1" w:rsidR="00066258" w:rsidRPr="00BB44CB" w:rsidRDefault="00066258" w:rsidP="00BB44CB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797872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misCoches[</w:t>
            </w:r>
            <w:r>
              <w:rPr>
                <w:rFonts w:ascii="Consolas" w:hAnsi="Consolas" w:cs="Courier New"/>
                <w:color w:val="006666"/>
                <w:sz w:val="17"/>
                <w:szCs w:val="17"/>
              </w:rPr>
              <w:t>3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]=</w:t>
            </w:r>
            <w:r>
              <w:rPr>
                <w:rFonts w:ascii="Consolas" w:hAnsi="Consolas" w:cs="Courier New"/>
                <w:color w:val="A31515"/>
                <w:sz w:val="17"/>
                <w:szCs w:val="17"/>
              </w:rPr>
              <w:t>"Toyota"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;</w:t>
            </w:r>
          </w:p>
        </w:tc>
      </w:tr>
      <w:tr w:rsidR="00066258" w14:paraId="6B1F87FB" w14:textId="77777777" w:rsidTr="00066258">
        <w:trPr>
          <w:trHeight w:val="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</w:tcPr>
          <w:p w14:paraId="0D2A0DB3" w14:textId="77777777" w:rsidR="00066258" w:rsidRDefault="00066258" w:rsidP="002B4DA9"/>
        </w:tc>
        <w:tc>
          <w:tcPr>
            <w:tcW w:w="6514" w:type="dxa"/>
          </w:tcPr>
          <w:p w14:paraId="53C62984" w14:textId="77777777" w:rsidR="00066258" w:rsidRDefault="00066258" w:rsidP="0006625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FF"/>
                <w:sz w:val="17"/>
                <w:szCs w:val="17"/>
              </w:rPr>
              <w:t>var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datos = [</w:t>
            </w:r>
          </w:p>
          <w:p w14:paraId="743385E4" w14:textId="77777777" w:rsidR="00066258" w:rsidRDefault="00066258" w:rsidP="0006625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        [</w:t>
            </w:r>
            <w:r>
              <w:rPr>
                <w:rFonts w:ascii="Consolas" w:hAnsi="Consolas" w:cs="Courier New"/>
                <w:color w:val="A31515"/>
                <w:sz w:val="17"/>
                <w:szCs w:val="17"/>
              </w:rPr>
              <w:t>"Cristina"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,</w:t>
            </w:r>
            <w:r>
              <w:rPr>
                <w:rFonts w:ascii="Consolas" w:hAnsi="Consolas" w:cs="Courier New"/>
                <w:color w:val="A31515"/>
                <w:sz w:val="17"/>
                <w:szCs w:val="17"/>
              </w:rPr>
              <w:t>"Seguridad"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,</w:t>
            </w:r>
            <w:r>
              <w:rPr>
                <w:rFonts w:ascii="Consolas" w:hAnsi="Consolas" w:cs="Courier New"/>
                <w:color w:val="006666"/>
                <w:sz w:val="17"/>
                <w:szCs w:val="17"/>
              </w:rPr>
              <w:t>24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],</w:t>
            </w:r>
          </w:p>
          <w:p w14:paraId="77A46CF7" w14:textId="77777777" w:rsidR="00066258" w:rsidRDefault="00066258" w:rsidP="0006625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        [</w:t>
            </w:r>
            <w:r>
              <w:rPr>
                <w:rFonts w:ascii="Consolas" w:hAnsi="Consolas" w:cs="Courier New"/>
                <w:color w:val="A31515"/>
                <w:sz w:val="17"/>
                <w:szCs w:val="17"/>
              </w:rPr>
              <w:t>"Catalina"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,</w:t>
            </w:r>
            <w:r>
              <w:rPr>
                <w:rFonts w:ascii="Consolas" w:hAnsi="Consolas" w:cs="Courier New"/>
                <w:color w:val="A31515"/>
                <w:sz w:val="17"/>
                <w:szCs w:val="17"/>
              </w:rPr>
              <w:t>"Bases de Datos"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,</w:t>
            </w:r>
            <w:r>
              <w:rPr>
                <w:rFonts w:ascii="Consolas" w:hAnsi="Consolas" w:cs="Courier New"/>
                <w:color w:val="006666"/>
                <w:sz w:val="17"/>
                <w:szCs w:val="17"/>
              </w:rPr>
              <w:t>17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],</w:t>
            </w:r>
          </w:p>
          <w:p w14:paraId="79F54AB8" w14:textId="77777777" w:rsidR="00066258" w:rsidRDefault="00066258" w:rsidP="0006625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        [</w:t>
            </w:r>
            <w:r>
              <w:rPr>
                <w:rFonts w:ascii="Consolas" w:hAnsi="Consolas" w:cs="Courier New"/>
                <w:color w:val="A31515"/>
                <w:sz w:val="17"/>
                <w:szCs w:val="17"/>
              </w:rPr>
              <w:t>"Vieites"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,</w:t>
            </w:r>
            <w:r>
              <w:rPr>
                <w:rFonts w:ascii="Consolas" w:hAnsi="Consolas" w:cs="Courier New"/>
                <w:color w:val="A31515"/>
                <w:sz w:val="17"/>
                <w:szCs w:val="17"/>
              </w:rPr>
              <w:t>"Sistemas Informáticos"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,</w:t>
            </w:r>
            <w:r>
              <w:rPr>
                <w:rFonts w:ascii="Consolas" w:hAnsi="Consolas" w:cs="Courier New"/>
                <w:color w:val="006666"/>
                <w:sz w:val="17"/>
                <w:szCs w:val="17"/>
              </w:rPr>
              <w:t>28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],</w:t>
            </w:r>
          </w:p>
          <w:p w14:paraId="524072F3" w14:textId="77777777" w:rsidR="00066258" w:rsidRDefault="00066258" w:rsidP="0006625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        [</w:t>
            </w:r>
            <w:r>
              <w:rPr>
                <w:rFonts w:ascii="Consolas" w:hAnsi="Consolas" w:cs="Courier New"/>
                <w:color w:val="A31515"/>
                <w:sz w:val="17"/>
                <w:szCs w:val="17"/>
              </w:rPr>
              <w:t>"Benjamin"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,</w:t>
            </w:r>
            <w:r>
              <w:rPr>
                <w:rFonts w:ascii="Consolas" w:hAnsi="Consolas" w:cs="Courier New"/>
                <w:color w:val="A31515"/>
                <w:sz w:val="17"/>
                <w:szCs w:val="17"/>
              </w:rPr>
              <w:t>"Redes"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,</w:t>
            </w:r>
            <w:r>
              <w:rPr>
                <w:rFonts w:ascii="Consolas" w:hAnsi="Consolas" w:cs="Courier New"/>
                <w:color w:val="006666"/>
                <w:sz w:val="17"/>
                <w:szCs w:val="17"/>
              </w:rPr>
              <w:t>26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]</w:t>
            </w:r>
          </w:p>
          <w:p w14:paraId="215C4068" w14:textId="3470D502" w:rsidR="00066258" w:rsidRPr="00066258" w:rsidRDefault="00066258" w:rsidP="0006625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    ];</w:t>
            </w:r>
          </w:p>
        </w:tc>
      </w:tr>
      <w:tr w:rsidR="00BB6A8F" w14:paraId="745AABB0" w14:textId="77777777" w:rsidTr="00066258">
        <w:trPr>
          <w:trHeight w:val="1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 w:val="restart"/>
          </w:tcPr>
          <w:p w14:paraId="666B00FD" w14:textId="61FC8C21" w:rsidR="00BB6A8F" w:rsidRDefault="00BB6A8F" w:rsidP="002B4DA9">
            <w:r>
              <w:t>Recorrido de elementos</w:t>
            </w:r>
          </w:p>
        </w:tc>
        <w:tc>
          <w:tcPr>
            <w:tcW w:w="6514" w:type="dxa"/>
          </w:tcPr>
          <w:p w14:paraId="19ABCC40" w14:textId="77777777" w:rsidR="00BB6A8F" w:rsidRPr="000502BE" w:rsidRDefault="00BB6A8F" w:rsidP="002B4D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0502BE">
              <w:rPr>
                <w:b/>
                <w:bCs/>
              </w:rPr>
              <w:t>Utilizando un bucle for</w:t>
            </w:r>
            <w:r w:rsidRPr="00275B1B">
              <w:t>:</w:t>
            </w:r>
          </w:p>
          <w:p w14:paraId="477729ED" w14:textId="77777777" w:rsidR="00BB6A8F" w:rsidRPr="00894405" w:rsidRDefault="00BB6A8F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81625956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</w:rPr>
            </w:pPr>
            <w:r w:rsidRPr="00894405">
              <w:rPr>
                <w:rFonts w:ascii="Consolas" w:hAnsi="Consolas" w:cs="Courier New"/>
                <w:color w:val="0000FF"/>
                <w:sz w:val="17"/>
                <w:szCs w:val="17"/>
              </w:rPr>
              <w:t>for</w:t>
            </w:r>
            <w:r w:rsidRPr="00894405"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(i=</w:t>
            </w:r>
            <w:r w:rsidRPr="00894405">
              <w:rPr>
                <w:rFonts w:ascii="Consolas" w:hAnsi="Consolas" w:cs="Courier New"/>
                <w:color w:val="006666"/>
                <w:sz w:val="17"/>
                <w:szCs w:val="17"/>
              </w:rPr>
              <w:t>0</w:t>
            </w:r>
            <w:r w:rsidRPr="00894405">
              <w:rPr>
                <w:rFonts w:ascii="Consolas" w:hAnsi="Consolas" w:cs="Courier New"/>
                <w:color w:val="000000"/>
                <w:sz w:val="17"/>
                <w:szCs w:val="17"/>
              </w:rPr>
              <w:t>;i&lt;sistemaSolar.length;i++)</w:t>
            </w:r>
          </w:p>
          <w:p w14:paraId="3211EA6A" w14:textId="7EBE05B1" w:rsidR="00BB6A8F" w:rsidRPr="00275B1B" w:rsidRDefault="00BB6A8F" w:rsidP="00275B1B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81625956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</w:rPr>
            </w:pPr>
            <w:r w:rsidRPr="00894405"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   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document.write(sistemaSolar[i] + </w:t>
            </w:r>
            <w:r>
              <w:rPr>
                <w:rFonts w:ascii="Consolas" w:hAnsi="Consolas" w:cs="Courier New"/>
                <w:color w:val="A31515"/>
                <w:sz w:val="17"/>
                <w:szCs w:val="17"/>
              </w:rPr>
              <w:t>"&lt;br/&gt;"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);</w:t>
            </w:r>
          </w:p>
        </w:tc>
      </w:tr>
      <w:tr w:rsidR="00BB6A8F" w14:paraId="15F36ED4" w14:textId="77777777" w:rsidTr="00066258">
        <w:trPr>
          <w:trHeight w:val="1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</w:tcPr>
          <w:p w14:paraId="2D2E59B9" w14:textId="77777777" w:rsidR="00BB6A8F" w:rsidRDefault="00BB6A8F" w:rsidP="002B4DA9"/>
        </w:tc>
        <w:tc>
          <w:tcPr>
            <w:tcW w:w="6514" w:type="dxa"/>
          </w:tcPr>
          <w:p w14:paraId="6D37352F" w14:textId="77777777" w:rsidR="00BB6A8F" w:rsidRDefault="00BB6A8F" w:rsidP="002B4D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  <w:bCs/>
              </w:rPr>
              <w:t>Utilizando un bucle while</w:t>
            </w:r>
            <w:r>
              <w:t>:</w:t>
            </w:r>
          </w:p>
          <w:p w14:paraId="5EC0141F" w14:textId="77777777" w:rsidR="00BB6A8F" w:rsidRPr="00B73C01" w:rsidRDefault="00BB6A8F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1096343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</w:rPr>
            </w:pPr>
            <w:r w:rsidRPr="00B73C01">
              <w:rPr>
                <w:rFonts w:ascii="Consolas" w:hAnsi="Consolas" w:cs="Courier New"/>
                <w:color w:val="0000FF"/>
                <w:sz w:val="17"/>
                <w:szCs w:val="17"/>
              </w:rPr>
              <w:t>var</w:t>
            </w:r>
            <w:r w:rsidRPr="00B73C01"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i=</w:t>
            </w:r>
            <w:r w:rsidRPr="00B73C01">
              <w:rPr>
                <w:rFonts w:ascii="Consolas" w:hAnsi="Consolas" w:cs="Courier New"/>
                <w:color w:val="006666"/>
                <w:sz w:val="17"/>
                <w:szCs w:val="17"/>
              </w:rPr>
              <w:t>0</w:t>
            </w:r>
            <w:r w:rsidRPr="00B73C01">
              <w:rPr>
                <w:rFonts w:ascii="Consolas" w:hAnsi="Consolas" w:cs="Courier New"/>
                <w:color w:val="000000"/>
                <w:sz w:val="17"/>
                <w:szCs w:val="17"/>
              </w:rPr>
              <w:t>;</w:t>
            </w:r>
          </w:p>
          <w:p w14:paraId="09D0D04B" w14:textId="77777777" w:rsidR="00BB6A8F" w:rsidRPr="00E16BFD" w:rsidRDefault="00BB6A8F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1096343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  <w:lang w:val="en-US"/>
              </w:rPr>
            </w:pPr>
            <w:r w:rsidRPr="00E16BFD">
              <w:rPr>
                <w:rFonts w:ascii="Consolas" w:hAnsi="Consolas" w:cs="Courier New"/>
                <w:color w:val="0000FF"/>
                <w:sz w:val="17"/>
                <w:szCs w:val="17"/>
                <w:lang w:val="en-US"/>
              </w:rPr>
              <w:t>while</w:t>
            </w:r>
            <w:r w:rsidRPr="00E16BFD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(i &lt; sistemaSolar.length)</w:t>
            </w:r>
          </w:p>
          <w:p w14:paraId="2AD3775B" w14:textId="77777777" w:rsidR="00BB6A8F" w:rsidRDefault="00BB6A8F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1096343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{</w:t>
            </w:r>
          </w:p>
          <w:p w14:paraId="0D96BB0C" w14:textId="77777777" w:rsidR="00BB6A8F" w:rsidRDefault="00BB6A8F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1096343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   document.write(sistemaSolar[i] + </w:t>
            </w:r>
            <w:r>
              <w:rPr>
                <w:rFonts w:ascii="Consolas" w:hAnsi="Consolas" w:cs="Courier New"/>
                <w:color w:val="A31515"/>
                <w:sz w:val="17"/>
                <w:szCs w:val="17"/>
              </w:rPr>
              <w:t>"&lt;br/&gt;"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);</w:t>
            </w:r>
          </w:p>
          <w:p w14:paraId="6A927ECB" w14:textId="77777777" w:rsidR="00BB6A8F" w:rsidRDefault="00BB6A8F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1096343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   i++;</w:t>
            </w:r>
          </w:p>
          <w:p w14:paraId="6634E2F3" w14:textId="641EBE30" w:rsidR="00BB6A8F" w:rsidRPr="00275B1B" w:rsidRDefault="00BB6A8F" w:rsidP="00E16BFD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1096343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}</w:t>
            </w:r>
          </w:p>
        </w:tc>
      </w:tr>
      <w:tr w:rsidR="00BB6A8F" w:rsidRPr="00453DDF" w14:paraId="3FA95F67" w14:textId="77777777" w:rsidTr="00BB6A8F">
        <w:trPr>
          <w:trHeight w:val="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</w:tcPr>
          <w:p w14:paraId="36EF79BB" w14:textId="77777777" w:rsidR="00BB6A8F" w:rsidRDefault="00BB6A8F" w:rsidP="002B4DA9"/>
        </w:tc>
        <w:tc>
          <w:tcPr>
            <w:tcW w:w="6514" w:type="dxa"/>
          </w:tcPr>
          <w:p w14:paraId="28392AB5" w14:textId="3F21EAA8" w:rsidR="00BB6A8F" w:rsidRPr="00B73C01" w:rsidRDefault="00BB6A8F" w:rsidP="002B4D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3C01">
              <w:rPr>
                <w:b/>
                <w:bCs/>
              </w:rPr>
              <w:t>Empleando for each in (disponible en JavaScript 1.6 o superiores)</w:t>
            </w:r>
            <w:r w:rsidRPr="00B73C01">
              <w:t>:</w:t>
            </w:r>
          </w:p>
          <w:p w14:paraId="33ABEBA5" w14:textId="77777777" w:rsidR="00BB6A8F" w:rsidRDefault="00BB6A8F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36570935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FF"/>
                <w:sz w:val="17"/>
                <w:szCs w:val="17"/>
              </w:rPr>
              <w:t>for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each (</w:t>
            </w:r>
            <w:r>
              <w:rPr>
                <w:rFonts w:ascii="Consolas" w:hAnsi="Consolas" w:cs="Courier New"/>
                <w:color w:val="0000FF"/>
                <w:sz w:val="17"/>
                <w:szCs w:val="17"/>
              </w:rPr>
              <w:t>var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planeta </w:t>
            </w:r>
            <w:r>
              <w:rPr>
                <w:rFonts w:ascii="Consolas" w:hAnsi="Consolas" w:cs="Courier New"/>
                <w:color w:val="0000FF"/>
                <w:sz w:val="17"/>
                <w:szCs w:val="17"/>
              </w:rPr>
              <w:t>in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sistemaSolar) </w:t>
            </w:r>
          </w:p>
          <w:p w14:paraId="5BDEF9B4" w14:textId="0164DEEB" w:rsidR="00BB6A8F" w:rsidRDefault="00BB6A8F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36570935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   document.write(planeta+</w:t>
            </w:r>
            <w:r>
              <w:rPr>
                <w:rFonts w:ascii="Consolas" w:hAnsi="Consolas" w:cs="Courier New"/>
                <w:color w:val="A31515"/>
                <w:sz w:val="17"/>
                <w:szCs w:val="17"/>
              </w:rPr>
              <w:t>"&lt;br/&gt;"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);</w:t>
            </w:r>
          </w:p>
          <w:p w14:paraId="7AE1A924" w14:textId="52803F78" w:rsidR="00BB6A8F" w:rsidRDefault="00BB6A8F" w:rsidP="002B4D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53DDF">
              <w:rPr>
                <w:b/>
                <w:bCs/>
              </w:rPr>
              <w:t>Otro ejemplo</w:t>
            </w:r>
            <w:r>
              <w:t>:</w:t>
            </w:r>
          </w:p>
          <w:p w14:paraId="1C1DD60D" w14:textId="0A5A9CE3" w:rsidR="00BB6A8F" w:rsidRPr="00453DDF" w:rsidRDefault="00BB6A8F" w:rsidP="008E37CF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33333447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lastRenderedPageBreak/>
              <w:t>[document.write(planeta +</w:t>
            </w:r>
            <w:r>
              <w:rPr>
                <w:rFonts w:ascii="Consolas" w:hAnsi="Consolas" w:cs="Courier New"/>
                <w:color w:val="A31515"/>
                <w:sz w:val="17"/>
                <w:szCs w:val="17"/>
              </w:rPr>
              <w:t>"&lt;br/&gt;"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) </w:t>
            </w:r>
            <w:r>
              <w:rPr>
                <w:rFonts w:ascii="Consolas" w:hAnsi="Consolas" w:cs="Courier New"/>
                <w:color w:val="0000FF"/>
                <w:sz w:val="17"/>
                <w:szCs w:val="17"/>
              </w:rPr>
              <w:t>for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each (planeta </w:t>
            </w:r>
            <w:r>
              <w:rPr>
                <w:rFonts w:ascii="Consolas" w:hAnsi="Consolas" w:cs="Courier New"/>
                <w:color w:val="0000FF"/>
                <w:sz w:val="17"/>
                <w:szCs w:val="17"/>
              </w:rPr>
              <w:t>in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sistemaSolar)];</w:t>
            </w:r>
          </w:p>
        </w:tc>
      </w:tr>
      <w:tr w:rsidR="00BB6A8F" w:rsidRPr="00453DDF" w14:paraId="695B20C4" w14:textId="77777777" w:rsidTr="007113A8">
        <w:trPr>
          <w:trHeight w:val="7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</w:tcPr>
          <w:p w14:paraId="1B600B6E" w14:textId="77777777" w:rsidR="00BB6A8F" w:rsidRDefault="00BB6A8F" w:rsidP="002B4DA9"/>
        </w:tc>
        <w:tc>
          <w:tcPr>
            <w:tcW w:w="6514" w:type="dxa"/>
          </w:tcPr>
          <w:p w14:paraId="4D0D52D8" w14:textId="6109D23C" w:rsidR="00865F59" w:rsidRPr="00865F59" w:rsidRDefault="00865F59" w:rsidP="00865F59">
            <w:pPr>
              <w:divId w:val="76326432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865F59">
              <w:rPr>
                <w:b/>
                <w:bCs/>
                <w:u w:val="single"/>
                <w:lang w:val="en-US"/>
              </w:rPr>
              <w:t>For of (recorre valores) y for in (recorre índices)</w:t>
            </w:r>
            <w:r>
              <w:rPr>
                <w:lang w:val="en-US"/>
              </w:rPr>
              <w:t>:</w:t>
            </w:r>
          </w:p>
          <w:p w14:paraId="79F09DD0" w14:textId="5663C870" w:rsidR="004F65D8" w:rsidRPr="004F65D8" w:rsidRDefault="004F65D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6326432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  <w:lang w:val="en-US"/>
              </w:rPr>
            </w:pPr>
            <w:r w:rsidRPr="004F65D8">
              <w:rPr>
                <w:rFonts w:ascii="Consolas" w:hAnsi="Consolas" w:cs="Courier New"/>
                <w:color w:val="008000"/>
                <w:sz w:val="17"/>
                <w:szCs w:val="17"/>
                <w:lang w:val="en-US"/>
              </w:rPr>
              <w:t>//for of recorre los valores</w:t>
            </w:r>
          </w:p>
          <w:p w14:paraId="1EE337C4" w14:textId="057AB8B6" w:rsidR="004F65D8" w:rsidRPr="004F65D8" w:rsidRDefault="004F65D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6326432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  <w:lang w:val="en-US"/>
              </w:rPr>
            </w:pPr>
            <w:r w:rsidRPr="004F65D8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>document.write(</w:t>
            </w:r>
            <w:r w:rsidRPr="004F65D8">
              <w:rPr>
                <w:rFonts w:ascii="Consolas" w:hAnsi="Consolas" w:cs="Courier New"/>
                <w:color w:val="A31515"/>
                <w:sz w:val="17"/>
                <w:szCs w:val="17"/>
                <w:lang w:val="en-US"/>
              </w:rPr>
              <w:t>'&lt;h2&gt;Bucle for of&lt;/h2&gt;'</w:t>
            </w:r>
            <w:r w:rsidRPr="004F65D8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>)</w:t>
            </w:r>
          </w:p>
          <w:p w14:paraId="0DDF0FC8" w14:textId="69A21416" w:rsidR="004F65D8" w:rsidRPr="004F65D8" w:rsidRDefault="004F65D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6326432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  <w:lang w:val="en-US"/>
              </w:rPr>
            </w:pPr>
            <w:r w:rsidRPr="004F65D8">
              <w:rPr>
                <w:rFonts w:ascii="Consolas" w:hAnsi="Consolas" w:cs="Courier New"/>
                <w:color w:val="0000FF"/>
                <w:sz w:val="17"/>
                <w:szCs w:val="17"/>
                <w:lang w:val="en-US"/>
              </w:rPr>
              <w:t>for</w:t>
            </w:r>
            <w:r w:rsidRPr="004F65D8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( </w:t>
            </w:r>
            <w:r w:rsidRPr="004F65D8">
              <w:rPr>
                <w:rFonts w:ascii="Consolas" w:hAnsi="Consolas" w:cs="Courier New"/>
                <w:color w:val="0000FF"/>
                <w:sz w:val="17"/>
                <w:szCs w:val="17"/>
                <w:lang w:val="en-US"/>
              </w:rPr>
              <w:t>let</w:t>
            </w:r>
            <w:r w:rsidRPr="004F65D8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i </w:t>
            </w:r>
            <w:r w:rsidRPr="004F65D8">
              <w:rPr>
                <w:rFonts w:ascii="Consolas" w:hAnsi="Consolas" w:cs="Courier New"/>
                <w:color w:val="0000FF"/>
                <w:sz w:val="17"/>
                <w:szCs w:val="17"/>
                <w:lang w:val="en-US"/>
              </w:rPr>
              <w:t>of</w:t>
            </w:r>
            <w:r w:rsidRPr="004F65D8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arr){</w:t>
            </w:r>
          </w:p>
          <w:p w14:paraId="416D1A43" w14:textId="4DDCB521" w:rsidR="004F65D8" w:rsidRPr="004F65D8" w:rsidRDefault="004F65D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6326432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  <w:lang w:val="en-US"/>
              </w:rPr>
            </w:pPr>
            <w:r w:rsidRPr="004F65D8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   document.write(i)</w:t>
            </w:r>
          </w:p>
          <w:p w14:paraId="28FB35AE" w14:textId="271D91A0" w:rsidR="004F65D8" w:rsidRPr="004F65D8" w:rsidRDefault="004F65D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6326432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  <w:lang w:val="en-US"/>
              </w:rPr>
            </w:pPr>
            <w:r w:rsidRPr="004F65D8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>}</w:t>
            </w:r>
          </w:p>
          <w:p w14:paraId="48470A16" w14:textId="34686A69" w:rsidR="004F65D8" w:rsidRPr="004F65D8" w:rsidRDefault="004F65D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6326432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  <w:lang w:val="en-US"/>
              </w:rPr>
            </w:pPr>
            <w:r w:rsidRPr="004F65D8">
              <w:rPr>
                <w:rFonts w:ascii="Consolas" w:hAnsi="Consolas" w:cs="Courier New"/>
                <w:color w:val="008000"/>
                <w:sz w:val="17"/>
                <w:szCs w:val="17"/>
                <w:lang w:val="en-US"/>
              </w:rPr>
              <w:t>//for in recorre los indices</w:t>
            </w:r>
          </w:p>
          <w:p w14:paraId="685AB878" w14:textId="24C71C55" w:rsidR="004F65D8" w:rsidRPr="004F65D8" w:rsidRDefault="004F65D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6326432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  <w:lang w:val="en-US"/>
              </w:rPr>
            </w:pPr>
            <w:r w:rsidRPr="004F65D8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>document.write(</w:t>
            </w:r>
            <w:r w:rsidRPr="004F65D8">
              <w:rPr>
                <w:rFonts w:ascii="Consolas" w:hAnsi="Consolas" w:cs="Courier New"/>
                <w:color w:val="A31515"/>
                <w:sz w:val="17"/>
                <w:szCs w:val="17"/>
                <w:lang w:val="en-US"/>
              </w:rPr>
              <w:t>'&lt;h2&gt;Bucle for in&lt;/h2&gt;'</w:t>
            </w:r>
            <w:r w:rsidRPr="004F65D8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>)</w:t>
            </w:r>
          </w:p>
          <w:p w14:paraId="7B63C28F" w14:textId="0596A8B9" w:rsidR="004F65D8" w:rsidRPr="004F65D8" w:rsidRDefault="004F65D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6326432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  <w:lang w:val="en-US"/>
              </w:rPr>
            </w:pPr>
            <w:r w:rsidRPr="004F65D8">
              <w:rPr>
                <w:rFonts w:ascii="Consolas" w:hAnsi="Consolas" w:cs="Courier New"/>
                <w:color w:val="0000FF"/>
                <w:sz w:val="17"/>
                <w:szCs w:val="17"/>
                <w:lang w:val="en-US"/>
              </w:rPr>
              <w:t>for</w:t>
            </w:r>
            <w:r w:rsidRPr="004F65D8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( </w:t>
            </w:r>
            <w:r w:rsidRPr="004F65D8">
              <w:rPr>
                <w:rFonts w:ascii="Consolas" w:hAnsi="Consolas" w:cs="Courier New"/>
                <w:color w:val="0000FF"/>
                <w:sz w:val="17"/>
                <w:szCs w:val="17"/>
                <w:lang w:val="en-US"/>
              </w:rPr>
              <w:t>let</w:t>
            </w:r>
            <w:r w:rsidRPr="004F65D8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i </w:t>
            </w:r>
            <w:r w:rsidRPr="004F65D8">
              <w:rPr>
                <w:rFonts w:ascii="Consolas" w:hAnsi="Consolas" w:cs="Courier New"/>
                <w:color w:val="0000FF"/>
                <w:sz w:val="17"/>
                <w:szCs w:val="17"/>
                <w:lang w:val="en-US"/>
              </w:rPr>
              <w:t>in</w:t>
            </w:r>
            <w:r w:rsidRPr="004F65D8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arr){</w:t>
            </w:r>
          </w:p>
          <w:p w14:paraId="3D2BE887" w14:textId="7FD36B63" w:rsidR="004F65D8" w:rsidRDefault="004F65D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6326432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</w:rPr>
            </w:pPr>
            <w:r w:rsidRPr="004F65D8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   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document.write(arr[i])</w:t>
            </w:r>
          </w:p>
          <w:p w14:paraId="4EA34A02" w14:textId="5DB07ACC" w:rsidR="00BB6A8F" w:rsidRPr="00865F59" w:rsidRDefault="004F65D8" w:rsidP="00865F59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6326432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}</w:t>
            </w:r>
          </w:p>
        </w:tc>
      </w:tr>
      <w:tr w:rsidR="006E0E35" w14:paraId="6F5AC30A" w14:textId="77777777" w:rsidTr="000662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 w:val="restart"/>
          </w:tcPr>
          <w:p w14:paraId="3C76A56C" w14:textId="4A0D8407" w:rsidR="006E0E35" w:rsidRDefault="006E0E35" w:rsidP="002B4DA9">
            <w:r>
              <w:t>Borrado de elementos</w:t>
            </w:r>
          </w:p>
        </w:tc>
        <w:tc>
          <w:tcPr>
            <w:tcW w:w="6514" w:type="dxa"/>
          </w:tcPr>
          <w:p w14:paraId="2EB4F654" w14:textId="690606A1" w:rsidR="006E0E35" w:rsidRPr="0000134B" w:rsidRDefault="006E0E35" w:rsidP="00001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134B">
              <w:t xml:space="preserve">Al borrar un elemento del array, se </w:t>
            </w:r>
            <w:r w:rsidRPr="00070EBC">
              <w:rPr>
                <w:b/>
                <w:bCs/>
              </w:rPr>
              <w:t>eliminará su índice en la lista de índices del array, pero no se reducirá la longitud del array</w:t>
            </w:r>
            <w:r>
              <w:t>. Tampoco se liberará la memoria ocupada.</w:t>
            </w:r>
          </w:p>
        </w:tc>
      </w:tr>
      <w:tr w:rsidR="006E0E35" w14:paraId="5ACC58B8" w14:textId="77777777" w:rsidTr="000662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</w:tcPr>
          <w:p w14:paraId="55796E34" w14:textId="69BED1BF" w:rsidR="006E0E35" w:rsidRDefault="006E0E35" w:rsidP="002B4DA9"/>
        </w:tc>
        <w:tc>
          <w:tcPr>
            <w:tcW w:w="6514" w:type="dxa"/>
          </w:tcPr>
          <w:p w14:paraId="204B1CF2" w14:textId="77777777" w:rsidR="006E0E35" w:rsidRDefault="006E0E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59620780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elarray.length;          </w:t>
            </w:r>
            <w:r>
              <w:rPr>
                <w:rFonts w:ascii="Consolas" w:hAnsi="Consolas" w:cs="Courier New"/>
                <w:color w:val="008000"/>
                <w:sz w:val="17"/>
                <w:szCs w:val="17"/>
              </w:rPr>
              <w:t>//  resultado: 8</w:t>
            </w:r>
          </w:p>
          <w:p w14:paraId="7CA232AC" w14:textId="77777777" w:rsidR="006E0E35" w:rsidRDefault="006E0E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59620780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FF"/>
                <w:sz w:val="17"/>
                <w:szCs w:val="17"/>
              </w:rPr>
              <w:t>delete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elarray[</w:t>
            </w:r>
            <w:r>
              <w:rPr>
                <w:rFonts w:ascii="Consolas" w:hAnsi="Consolas" w:cs="Courier New"/>
                <w:color w:val="006666"/>
                <w:sz w:val="17"/>
                <w:szCs w:val="17"/>
              </w:rPr>
              <w:t>5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];</w:t>
            </w:r>
          </w:p>
          <w:p w14:paraId="757EEA9D" w14:textId="77777777" w:rsidR="006E0E35" w:rsidRDefault="006E0E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59620780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elarray.length;          </w:t>
            </w:r>
            <w:r>
              <w:rPr>
                <w:rFonts w:ascii="Consolas" w:hAnsi="Consolas" w:cs="Courier New"/>
                <w:color w:val="008000"/>
                <w:sz w:val="17"/>
                <w:szCs w:val="17"/>
              </w:rPr>
              <w:t>//  resultado: 8</w:t>
            </w:r>
          </w:p>
          <w:p w14:paraId="2E85B70E" w14:textId="07A4C35F" w:rsidR="006E0E35" w:rsidRPr="002F2AA4" w:rsidRDefault="006E0E35" w:rsidP="002F2AA4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59620780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elarray[</w:t>
            </w:r>
            <w:r>
              <w:rPr>
                <w:rFonts w:ascii="Consolas" w:hAnsi="Consolas" w:cs="Courier New"/>
                <w:color w:val="006666"/>
                <w:sz w:val="17"/>
                <w:szCs w:val="17"/>
              </w:rPr>
              <w:t>5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];</w:t>
            </w:r>
          </w:p>
        </w:tc>
      </w:tr>
      <w:tr w:rsidR="006E0E35" w14:paraId="21FAF934" w14:textId="77777777" w:rsidTr="000662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</w:tcPr>
          <w:p w14:paraId="29C7BF87" w14:textId="77777777" w:rsidR="006E0E35" w:rsidRDefault="006E0E35" w:rsidP="002B4DA9"/>
        </w:tc>
        <w:tc>
          <w:tcPr>
            <w:tcW w:w="6514" w:type="dxa"/>
          </w:tcPr>
          <w:p w14:paraId="6F0B5CFB" w14:textId="2F546F68" w:rsidR="006E0E35" w:rsidRPr="00EF4CD9" w:rsidRDefault="006E0E35" w:rsidP="00EF4C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F4CD9">
              <w:rPr>
                <w:b/>
                <w:bCs/>
                <w:u w:val="single"/>
              </w:rPr>
              <w:t>Operador delete</w:t>
            </w:r>
            <w:r>
              <w:t xml:space="preserve">: compatible a partir de: </w:t>
            </w:r>
            <w:r w:rsidRPr="00EF4CD9">
              <w:t>WinIE4 + , MacIE4 + , NN4 + , Moz + , Safari + , Opera + , Chrome +.</w:t>
            </w:r>
          </w:p>
        </w:tc>
      </w:tr>
      <w:tr w:rsidR="006E0E35" w14:paraId="224ABD3D" w14:textId="77777777" w:rsidTr="000662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</w:tcPr>
          <w:p w14:paraId="25E580A1" w14:textId="77777777" w:rsidR="006E0E35" w:rsidRDefault="006E0E35" w:rsidP="002B4DA9"/>
        </w:tc>
        <w:tc>
          <w:tcPr>
            <w:tcW w:w="6514" w:type="dxa"/>
          </w:tcPr>
          <w:p w14:paraId="725A191A" w14:textId="77777777" w:rsidR="006E0E35" w:rsidRDefault="006E0E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55314903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8000"/>
                <w:sz w:val="17"/>
                <w:szCs w:val="17"/>
              </w:rPr>
              <w:t>// Con este método, length no disminuirá.</w:t>
            </w:r>
          </w:p>
          <w:p w14:paraId="0581EF56" w14:textId="77777777" w:rsidR="006E0E35" w:rsidRDefault="006E0E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55314903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FF"/>
                <w:sz w:val="17"/>
                <w:szCs w:val="17"/>
              </w:rPr>
              <w:t>var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oceanos = </w:t>
            </w:r>
            <w:r>
              <w:rPr>
                <w:rFonts w:ascii="Consolas" w:hAnsi="Consolas" w:cs="Courier New"/>
                <w:color w:val="0000FF"/>
                <w:sz w:val="17"/>
                <w:szCs w:val="17"/>
              </w:rPr>
              <w:t>new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array(</w:t>
            </w:r>
            <w:r>
              <w:rPr>
                <w:rFonts w:ascii="Consolas" w:hAnsi="Consolas" w:cs="Courier New"/>
                <w:color w:val="A31515"/>
                <w:sz w:val="17"/>
                <w:szCs w:val="17"/>
              </w:rPr>
              <w:t>"Atlantico"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,</w:t>
            </w:r>
            <w:r>
              <w:rPr>
                <w:rFonts w:ascii="Consolas" w:hAnsi="Consolas" w:cs="Courier New"/>
                <w:color w:val="A31515"/>
                <w:sz w:val="17"/>
                <w:szCs w:val="17"/>
              </w:rPr>
              <w:t>"Pacifico"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,</w:t>
            </w:r>
            <w:r>
              <w:rPr>
                <w:rFonts w:ascii="Consolas" w:hAnsi="Consolas" w:cs="Courier New"/>
                <w:color w:val="A31515"/>
                <w:sz w:val="17"/>
                <w:szCs w:val="17"/>
              </w:rPr>
              <w:t>"Artico"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,</w:t>
            </w:r>
            <w:r>
              <w:rPr>
                <w:rFonts w:ascii="Consolas" w:hAnsi="Consolas" w:cs="Courier New"/>
                <w:color w:val="A31515"/>
                <w:sz w:val="17"/>
                <w:szCs w:val="17"/>
              </w:rPr>
              <w:t>"Indico"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);</w:t>
            </w:r>
          </w:p>
          <w:p w14:paraId="70846605" w14:textId="2CA541F9" w:rsidR="006E0E35" w:rsidRPr="003F047E" w:rsidRDefault="006E0E35" w:rsidP="003F047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55314903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FF"/>
                <w:sz w:val="17"/>
                <w:szCs w:val="17"/>
              </w:rPr>
              <w:t>delete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oceanos[</w:t>
            </w:r>
            <w:r>
              <w:rPr>
                <w:rFonts w:ascii="Consolas" w:hAnsi="Consolas" w:cs="Courier New"/>
                <w:color w:val="006666"/>
                <w:sz w:val="17"/>
                <w:szCs w:val="17"/>
              </w:rPr>
              <w:t>2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];</w:t>
            </w:r>
          </w:p>
        </w:tc>
      </w:tr>
      <w:tr w:rsidR="006E0E35" w14:paraId="6C6727F0" w14:textId="77777777" w:rsidTr="006E0E35">
        <w:trPr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</w:tcPr>
          <w:p w14:paraId="2A5C922F" w14:textId="77777777" w:rsidR="006E0E35" w:rsidRDefault="006E0E35" w:rsidP="002B4DA9"/>
        </w:tc>
        <w:tc>
          <w:tcPr>
            <w:tcW w:w="6514" w:type="dxa"/>
          </w:tcPr>
          <w:p w14:paraId="555DB292" w14:textId="77777777" w:rsidR="006E0E35" w:rsidRDefault="006E0E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52466117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8000"/>
                <w:sz w:val="17"/>
                <w:szCs w:val="17"/>
              </w:rPr>
              <w:t>// Con el método splice si cambia su tamaño dinámicamente</w:t>
            </w:r>
          </w:p>
          <w:p w14:paraId="3C60E612" w14:textId="32650B9F" w:rsidR="006E0E35" w:rsidRPr="006E0E35" w:rsidRDefault="006E0E35" w:rsidP="006E0E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52466117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oceanos.splice(</w:t>
            </w:r>
            <w:r>
              <w:rPr>
                <w:rFonts w:ascii="Consolas" w:hAnsi="Consolas" w:cs="Courier New"/>
                <w:color w:val="006666"/>
                <w:sz w:val="17"/>
                <w:szCs w:val="17"/>
              </w:rPr>
              <w:t>2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,</w:t>
            </w:r>
            <w:r>
              <w:rPr>
                <w:rFonts w:ascii="Consolas" w:hAnsi="Consolas" w:cs="Courier New"/>
                <w:color w:val="006666"/>
                <w:sz w:val="17"/>
                <w:szCs w:val="17"/>
              </w:rPr>
              <w:t>1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); </w:t>
            </w:r>
            <w:r>
              <w:rPr>
                <w:rFonts w:ascii="Consolas" w:hAnsi="Consolas" w:cs="Courier New"/>
                <w:color w:val="008000"/>
                <w:sz w:val="17"/>
                <w:szCs w:val="17"/>
              </w:rPr>
              <w:t>// las posiciones del array resultante serán 0, 1 y 2.</w:t>
            </w:r>
          </w:p>
        </w:tc>
      </w:tr>
      <w:tr w:rsidR="006E0E35" w14:paraId="5C335800" w14:textId="77777777" w:rsidTr="00244480">
        <w:trPr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</w:tcPr>
          <w:p w14:paraId="72DE3084" w14:textId="77777777" w:rsidR="006E0E35" w:rsidRDefault="006E0E35" w:rsidP="002B4DA9"/>
        </w:tc>
        <w:tc>
          <w:tcPr>
            <w:tcW w:w="6514" w:type="dxa"/>
          </w:tcPr>
          <w:p w14:paraId="50F82F17" w14:textId="3DE4088F" w:rsidR="006E0E35" w:rsidRPr="006E0E35" w:rsidRDefault="006E0E35" w:rsidP="006E0E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operador </w:t>
            </w:r>
            <w:r>
              <w:rPr>
                <w:b/>
                <w:bCs/>
              </w:rPr>
              <w:t>delete se recomienda para arrays asociativos</w:t>
            </w:r>
            <w:r>
              <w:t xml:space="preserve">. Ya que se </w:t>
            </w:r>
            <w:r w:rsidR="005E284F">
              <w:t>producirá</w:t>
            </w:r>
            <w:r>
              <w:t xml:space="preserve"> menos confusiones a la hora de borrar elementos.</w:t>
            </w:r>
          </w:p>
        </w:tc>
      </w:tr>
    </w:tbl>
    <w:p w14:paraId="1A94FCE8" w14:textId="77777777" w:rsidR="002B4DA9" w:rsidRDefault="002B4DA9" w:rsidP="00044815">
      <w:pPr>
        <w:spacing w:after="0"/>
      </w:pPr>
    </w:p>
    <w:p w14:paraId="49C147DD" w14:textId="2E63CDCC" w:rsidR="00BA73E9" w:rsidRDefault="00BA73E9" w:rsidP="00044815">
      <w:pPr>
        <w:spacing w:after="0"/>
      </w:pPr>
      <w:r w:rsidRPr="00BA73E9">
        <w:rPr>
          <w:noProof/>
        </w:rPr>
        <w:drawing>
          <wp:inline distT="0" distB="0" distL="0" distR="0" wp14:anchorId="45DACBC6" wp14:editId="792AA7BF">
            <wp:extent cx="4076700" cy="1998383"/>
            <wp:effectExtent l="0" t="0" r="0" b="1905"/>
            <wp:docPr id="6" name="Imagen 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86417" cy="200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48831" w14:textId="4F11E23C" w:rsidR="002B4DA9" w:rsidRPr="002B4DA9" w:rsidRDefault="00044815" w:rsidP="00044815">
      <w:pPr>
        <w:pStyle w:val="Ttulo3"/>
      </w:pPr>
      <w:bookmarkStart w:id="4" w:name="_Toc118374104"/>
      <w:r>
        <w:t>1.1.1.- Propiedades y métodos</w:t>
      </w:r>
      <w:bookmarkEnd w:id="4"/>
    </w:p>
    <w:p w14:paraId="79D32DEF" w14:textId="403F493E" w:rsidR="00183A13" w:rsidRDefault="002F2C99" w:rsidP="002F2C99">
      <w:pPr>
        <w:pStyle w:val="Citadestacada"/>
      </w:pPr>
      <w:r>
        <w:t>Propiedades del objeto Array</w:t>
      </w:r>
    </w:p>
    <w:tbl>
      <w:tblPr>
        <w:tblStyle w:val="Estiloprofesional"/>
        <w:tblW w:w="0" w:type="auto"/>
        <w:tblLook w:val="06A0" w:firstRow="1" w:lastRow="0" w:firstColumn="1" w:lastColumn="0" w:noHBand="1" w:noVBand="1"/>
      </w:tblPr>
      <w:tblGrid>
        <w:gridCol w:w="1696"/>
        <w:gridCol w:w="6798"/>
      </w:tblGrid>
      <w:tr w:rsidR="002F2C99" w14:paraId="6127EC95" w14:textId="77777777" w:rsidTr="00AD3D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BA130CF" w14:textId="70DEF82A" w:rsidR="002F2C99" w:rsidRDefault="00890DEA" w:rsidP="002F2C99">
            <w:r>
              <w:t>Propiedad</w:t>
            </w:r>
          </w:p>
        </w:tc>
        <w:tc>
          <w:tcPr>
            <w:tcW w:w="6798" w:type="dxa"/>
          </w:tcPr>
          <w:p w14:paraId="71DA5CD3" w14:textId="7B15404C" w:rsidR="002F2C99" w:rsidRDefault="00890DEA" w:rsidP="002F2C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Descripción</w:t>
            </w:r>
          </w:p>
        </w:tc>
      </w:tr>
      <w:tr w:rsidR="002F2C99" w14:paraId="74C961D9" w14:textId="77777777" w:rsidTr="00890D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3ABF98D" w14:textId="68F67CCC" w:rsidR="002F2C99" w:rsidRDefault="0019627E" w:rsidP="002F2C99">
            <w:r>
              <w:lastRenderedPageBreak/>
              <w:t>constructor</w:t>
            </w:r>
          </w:p>
        </w:tc>
        <w:tc>
          <w:tcPr>
            <w:tcW w:w="6798" w:type="dxa"/>
          </w:tcPr>
          <w:p w14:paraId="079185DF" w14:textId="65AA986A" w:rsidR="002F2C99" w:rsidRDefault="0019627E" w:rsidP="002F2C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Devuelve la función que creó el prototipo del objeto array.</w:t>
            </w:r>
          </w:p>
        </w:tc>
      </w:tr>
      <w:tr w:rsidR="002F2C99" w14:paraId="64FC0C36" w14:textId="77777777" w:rsidTr="00890D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CBBB79E" w14:textId="17C2DBFF" w:rsidR="002F2C99" w:rsidRDefault="0019627E" w:rsidP="002F2C99">
            <w:r>
              <w:t>length</w:t>
            </w:r>
          </w:p>
        </w:tc>
        <w:tc>
          <w:tcPr>
            <w:tcW w:w="6798" w:type="dxa"/>
          </w:tcPr>
          <w:p w14:paraId="788016EA" w14:textId="37D2DEE3" w:rsidR="002F2C99" w:rsidRDefault="0019627E" w:rsidP="002F2C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Ajusta o devuelve el nº de elementos en un array.</w:t>
            </w:r>
          </w:p>
        </w:tc>
      </w:tr>
      <w:tr w:rsidR="002F2C99" w14:paraId="36D79970" w14:textId="77777777" w:rsidTr="00890D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46D618A" w14:textId="732188E7" w:rsidR="002F2C99" w:rsidRDefault="0019627E" w:rsidP="002F2C99">
            <w:r>
              <w:t>prototype</w:t>
            </w:r>
          </w:p>
        </w:tc>
        <w:tc>
          <w:tcPr>
            <w:tcW w:w="6798" w:type="dxa"/>
          </w:tcPr>
          <w:p w14:paraId="6343B084" w14:textId="249F52F8" w:rsidR="002F2C99" w:rsidRDefault="0019627E" w:rsidP="002F2C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 permite añadir propiedades y métodos a un objeto</w:t>
            </w:r>
            <w:r w:rsidR="00AD3DE1">
              <w:t>.</w:t>
            </w:r>
          </w:p>
        </w:tc>
      </w:tr>
    </w:tbl>
    <w:p w14:paraId="5B920ECA" w14:textId="77777777" w:rsidR="002F2C99" w:rsidRDefault="002F2C99" w:rsidP="00AD3DE1">
      <w:pPr>
        <w:spacing w:after="0"/>
      </w:pPr>
    </w:p>
    <w:p w14:paraId="4C8D7A5A" w14:textId="0843D18C" w:rsidR="00EB63D3" w:rsidRDefault="00AD3DE1" w:rsidP="00BC4EBA">
      <w:pPr>
        <w:pStyle w:val="Citadestacada"/>
      </w:pPr>
      <w:r>
        <w:t>Métodos del objeto Array</w:t>
      </w:r>
    </w:p>
    <w:tbl>
      <w:tblPr>
        <w:tblStyle w:val="Estiloprofesional"/>
        <w:tblW w:w="0" w:type="auto"/>
        <w:tblLook w:val="06A0" w:firstRow="1" w:lastRow="0" w:firstColumn="1" w:lastColumn="0" w:noHBand="1" w:noVBand="1"/>
        <w:tblDescription w:val=" Esta tabla muestra todos los métodos y sus descripciones, que pueden ser utilizados con el objeto Array."/>
      </w:tblPr>
      <w:tblGrid>
        <w:gridCol w:w="2089"/>
        <w:gridCol w:w="6405"/>
      </w:tblGrid>
      <w:tr w:rsidR="004B6D71" w:rsidRPr="00926BE8" w14:paraId="1B10CA4E" w14:textId="77777777" w:rsidTr="00582B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3" w:type="dxa"/>
            <w:hideMark/>
          </w:tcPr>
          <w:p w14:paraId="76AAA837" w14:textId="77777777" w:rsidR="00926BE8" w:rsidRPr="00926BE8" w:rsidRDefault="00926BE8" w:rsidP="00926BE8">
            <w:r w:rsidRPr="00926BE8">
              <w:t>Métodos</w:t>
            </w:r>
          </w:p>
        </w:tc>
        <w:tc>
          <w:tcPr>
            <w:tcW w:w="6481" w:type="dxa"/>
            <w:hideMark/>
          </w:tcPr>
          <w:p w14:paraId="0C04467C" w14:textId="77777777" w:rsidR="00926BE8" w:rsidRPr="00926BE8" w:rsidRDefault="00926BE8" w:rsidP="00926BE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26BE8">
              <w:t>Descripción</w:t>
            </w:r>
          </w:p>
        </w:tc>
      </w:tr>
      <w:tr w:rsidR="00915D72" w:rsidRPr="00926BE8" w14:paraId="0B3E31D3" w14:textId="77777777" w:rsidTr="00582B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3" w:type="dxa"/>
            <w:hideMark/>
          </w:tcPr>
          <w:p w14:paraId="6E2DE235" w14:textId="5309958A" w:rsidR="00926BE8" w:rsidRPr="00926BE8" w:rsidRDefault="00926BE8" w:rsidP="00926BE8">
            <w:r w:rsidRPr="00926BE8">
              <w:t>concat(</w:t>
            </w:r>
            <w:r w:rsidR="00915D72">
              <w:t>array1, array2…</w:t>
            </w:r>
            <w:r w:rsidRPr="00926BE8">
              <w:t>)</w:t>
            </w:r>
          </w:p>
        </w:tc>
        <w:tc>
          <w:tcPr>
            <w:tcW w:w="6481" w:type="dxa"/>
            <w:hideMark/>
          </w:tcPr>
          <w:p w14:paraId="714BFD38" w14:textId="77777777" w:rsidR="00926BE8" w:rsidRPr="00926BE8" w:rsidRDefault="00926BE8" w:rsidP="00926B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26BE8">
              <w:t>Une dos o más arrays, y devuelve una copia de los arrays unidos.</w:t>
            </w:r>
          </w:p>
        </w:tc>
      </w:tr>
      <w:tr w:rsidR="00915D72" w:rsidRPr="00926BE8" w14:paraId="5F589E33" w14:textId="77777777" w:rsidTr="00582B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3" w:type="dxa"/>
            <w:hideMark/>
          </w:tcPr>
          <w:p w14:paraId="6C0A3574" w14:textId="77777777" w:rsidR="00926BE8" w:rsidRPr="00926BE8" w:rsidRDefault="00926BE8" w:rsidP="00926BE8">
            <w:r w:rsidRPr="00926BE8">
              <w:t>join()</w:t>
            </w:r>
          </w:p>
        </w:tc>
        <w:tc>
          <w:tcPr>
            <w:tcW w:w="6481" w:type="dxa"/>
            <w:hideMark/>
          </w:tcPr>
          <w:p w14:paraId="5EB1A01F" w14:textId="77777777" w:rsidR="00926BE8" w:rsidRPr="00926BE8" w:rsidRDefault="00926BE8" w:rsidP="00926B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26BE8">
              <w:t>Une todos los elementos de un array en una cadena de texto.</w:t>
            </w:r>
          </w:p>
        </w:tc>
      </w:tr>
      <w:tr w:rsidR="001D42B4" w:rsidRPr="00926BE8" w14:paraId="5D6EF7C4" w14:textId="77777777" w:rsidTr="00582B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3" w:type="dxa"/>
          </w:tcPr>
          <w:p w14:paraId="1ED84C6C" w14:textId="3B6DF56E" w:rsidR="001D42B4" w:rsidRPr="00926BE8" w:rsidRDefault="001D42B4" w:rsidP="001D42B4">
            <w:r w:rsidRPr="00926BE8">
              <w:t>shift()</w:t>
            </w:r>
          </w:p>
        </w:tc>
        <w:tc>
          <w:tcPr>
            <w:tcW w:w="6481" w:type="dxa"/>
          </w:tcPr>
          <w:p w14:paraId="6AF894BD" w14:textId="046D53BB" w:rsidR="001D42B4" w:rsidRPr="00926BE8" w:rsidRDefault="001D42B4" w:rsidP="001D42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26BE8">
              <w:t>Elimina el primer elemento de un array, y devuelve ese elemento.</w:t>
            </w:r>
          </w:p>
        </w:tc>
      </w:tr>
      <w:tr w:rsidR="00915D72" w:rsidRPr="00926BE8" w14:paraId="220EE4AD" w14:textId="77777777" w:rsidTr="00582B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3" w:type="dxa"/>
            <w:hideMark/>
          </w:tcPr>
          <w:p w14:paraId="65B9FBAB" w14:textId="77777777" w:rsidR="00926BE8" w:rsidRPr="00926BE8" w:rsidRDefault="00926BE8" w:rsidP="00926BE8">
            <w:r w:rsidRPr="00926BE8">
              <w:t>pop()</w:t>
            </w:r>
          </w:p>
        </w:tc>
        <w:tc>
          <w:tcPr>
            <w:tcW w:w="6481" w:type="dxa"/>
            <w:hideMark/>
          </w:tcPr>
          <w:p w14:paraId="2AF8B39A" w14:textId="77777777" w:rsidR="00926BE8" w:rsidRPr="00926BE8" w:rsidRDefault="00926BE8" w:rsidP="00926B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26BE8">
              <w:t>Elimina el último elemento de un array y devuelve ese elemento.</w:t>
            </w:r>
          </w:p>
        </w:tc>
      </w:tr>
      <w:tr w:rsidR="00915D72" w:rsidRPr="00926BE8" w14:paraId="1848AFEF" w14:textId="77777777" w:rsidTr="00582B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3" w:type="dxa"/>
            <w:hideMark/>
          </w:tcPr>
          <w:p w14:paraId="3067907F" w14:textId="001E5595" w:rsidR="00926BE8" w:rsidRPr="00926BE8" w:rsidRDefault="00926BE8" w:rsidP="00926BE8">
            <w:r w:rsidRPr="00926BE8">
              <w:t>push(</w:t>
            </w:r>
            <w:r w:rsidR="00896CEC">
              <w:t>item</w:t>
            </w:r>
            <w:r w:rsidRPr="00926BE8">
              <w:t>)</w:t>
            </w:r>
          </w:p>
        </w:tc>
        <w:tc>
          <w:tcPr>
            <w:tcW w:w="6481" w:type="dxa"/>
            <w:hideMark/>
          </w:tcPr>
          <w:p w14:paraId="101F3533" w14:textId="77777777" w:rsidR="00926BE8" w:rsidRPr="00926BE8" w:rsidRDefault="00926BE8" w:rsidP="00926B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26BE8">
              <w:t>Añade nuevos elementos al final de un array, y devuelve la nueva longitud.</w:t>
            </w:r>
          </w:p>
        </w:tc>
      </w:tr>
      <w:tr w:rsidR="005E284F" w:rsidRPr="00926BE8" w14:paraId="1206D822" w14:textId="77777777" w:rsidTr="00582B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3" w:type="dxa"/>
          </w:tcPr>
          <w:p w14:paraId="493E3C17" w14:textId="732F4CC5" w:rsidR="005E284F" w:rsidRPr="00926BE8" w:rsidRDefault="005A79A9" w:rsidP="00926BE8">
            <w:r>
              <w:t>d</w:t>
            </w:r>
            <w:r w:rsidR="005E284F">
              <w:t>elete</w:t>
            </w:r>
            <w:r>
              <w:t xml:space="preserve"> array[pos]</w:t>
            </w:r>
          </w:p>
        </w:tc>
        <w:tc>
          <w:tcPr>
            <w:tcW w:w="6481" w:type="dxa"/>
          </w:tcPr>
          <w:p w14:paraId="73940EC0" w14:textId="1A9E37D0" w:rsidR="005E284F" w:rsidRPr="00926BE8" w:rsidRDefault="005A79A9" w:rsidP="00926B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Elimina el elemento especificado por índice. No es un método como tal. No disminuye el length. Para ello, mejor usar splice. Delete solo se </w:t>
            </w:r>
            <w:r w:rsidR="000D7D9F">
              <w:t>recomienda</w:t>
            </w:r>
            <w:r>
              <w:t xml:space="preserve"> para arrays asociativos.</w:t>
            </w:r>
          </w:p>
        </w:tc>
      </w:tr>
      <w:tr w:rsidR="00D46E44" w:rsidRPr="00926BE8" w14:paraId="202BDEAB" w14:textId="77777777" w:rsidTr="00D46E44">
        <w:trPr>
          <w:trHeight w:val="1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3" w:type="dxa"/>
            <w:vMerge w:val="restart"/>
            <w:hideMark/>
          </w:tcPr>
          <w:p w14:paraId="37922576" w14:textId="77777777" w:rsidR="00D46E44" w:rsidRPr="00926BE8" w:rsidRDefault="00D46E44" w:rsidP="00926BE8">
            <w:r w:rsidRPr="00926BE8">
              <w:t>reverse()</w:t>
            </w:r>
          </w:p>
        </w:tc>
        <w:tc>
          <w:tcPr>
            <w:tcW w:w="6481" w:type="dxa"/>
            <w:hideMark/>
          </w:tcPr>
          <w:p w14:paraId="7CB3FE33" w14:textId="77777777" w:rsidR="00D46E44" w:rsidRPr="00926BE8" w:rsidRDefault="00D46E44" w:rsidP="00926B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26BE8">
              <w:t>Invierte el orden de los elementos en un array.</w:t>
            </w:r>
          </w:p>
        </w:tc>
      </w:tr>
      <w:tr w:rsidR="00D46E44" w:rsidRPr="00926BE8" w14:paraId="521E878A" w14:textId="77777777" w:rsidTr="00A2608B">
        <w:trPr>
          <w:trHeight w:val="1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3" w:type="dxa"/>
            <w:vMerge/>
          </w:tcPr>
          <w:p w14:paraId="5DB35252" w14:textId="77777777" w:rsidR="00D46E44" w:rsidRPr="00926BE8" w:rsidRDefault="00D46E44" w:rsidP="00926BE8"/>
        </w:tc>
        <w:tc>
          <w:tcPr>
            <w:tcW w:w="6481" w:type="dxa"/>
          </w:tcPr>
          <w:p w14:paraId="30ABF7E3" w14:textId="77777777" w:rsidR="00D46E44" w:rsidRDefault="00D46E44" w:rsidP="00926B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  <w:bCs/>
              </w:rPr>
              <w:t>Por ejemplo</w:t>
            </w:r>
            <w:r>
              <w:t>:</w:t>
            </w:r>
          </w:p>
          <w:p w14:paraId="313DC4A9" w14:textId="77777777" w:rsidR="008A7F19" w:rsidRDefault="008A7F19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47148193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2B91AF"/>
                <w:sz w:val="17"/>
                <w:szCs w:val="17"/>
              </w:rPr>
              <w:t>&lt;script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Consolas" w:hAnsi="Consolas" w:cs="Courier New"/>
                <w:sz w:val="17"/>
                <w:szCs w:val="17"/>
              </w:rPr>
              <w:t>type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=</w:t>
            </w:r>
            <w:r>
              <w:rPr>
                <w:rFonts w:ascii="Consolas" w:hAnsi="Consolas" w:cs="Courier New"/>
                <w:sz w:val="17"/>
                <w:szCs w:val="17"/>
              </w:rPr>
              <w:t>"text/javascript"</w:t>
            </w:r>
            <w:r>
              <w:rPr>
                <w:rFonts w:ascii="Consolas" w:hAnsi="Consolas" w:cs="Courier New"/>
                <w:color w:val="2B91AF"/>
                <w:sz w:val="17"/>
                <w:szCs w:val="17"/>
              </w:rPr>
              <w:t>&gt;</w:t>
            </w:r>
          </w:p>
          <w:p w14:paraId="29AE57DF" w14:textId="77777777" w:rsidR="008A7F19" w:rsidRDefault="008A7F19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47148193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   </w:t>
            </w:r>
            <w:r>
              <w:rPr>
                <w:rFonts w:ascii="Consolas" w:hAnsi="Consolas" w:cs="Courier New"/>
                <w:color w:val="0000FF"/>
                <w:sz w:val="17"/>
                <w:szCs w:val="17"/>
              </w:rPr>
              <w:t>var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frutas = [</w:t>
            </w:r>
            <w:r>
              <w:rPr>
                <w:rFonts w:ascii="Consolas" w:hAnsi="Consolas" w:cs="Courier New"/>
                <w:color w:val="A31515"/>
                <w:sz w:val="17"/>
                <w:szCs w:val="17"/>
              </w:rPr>
              <w:t>"Plátano"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, </w:t>
            </w:r>
            <w:r>
              <w:rPr>
                <w:rFonts w:ascii="Consolas" w:hAnsi="Consolas" w:cs="Courier New"/>
                <w:color w:val="A31515"/>
                <w:sz w:val="17"/>
                <w:szCs w:val="17"/>
              </w:rPr>
              <w:t>"Naranja"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, </w:t>
            </w:r>
            <w:r>
              <w:rPr>
                <w:rFonts w:ascii="Consolas" w:hAnsi="Consolas" w:cs="Courier New"/>
                <w:color w:val="A31515"/>
                <w:sz w:val="17"/>
                <w:szCs w:val="17"/>
              </w:rPr>
              <w:t>"Manzana"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, </w:t>
            </w:r>
            <w:r>
              <w:rPr>
                <w:rFonts w:ascii="Consolas" w:hAnsi="Consolas" w:cs="Courier New"/>
                <w:color w:val="A31515"/>
                <w:sz w:val="17"/>
                <w:szCs w:val="17"/>
              </w:rPr>
              <w:t>"Melocotón"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];</w:t>
            </w:r>
          </w:p>
          <w:p w14:paraId="206DBCA3" w14:textId="77777777" w:rsidR="008A7F19" w:rsidRDefault="008A7F19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47148193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   document.write(frutas.reverse());          </w:t>
            </w:r>
            <w:r>
              <w:rPr>
                <w:rFonts w:ascii="Consolas" w:hAnsi="Consolas" w:cs="Courier New"/>
                <w:color w:val="008000"/>
                <w:sz w:val="17"/>
                <w:szCs w:val="17"/>
              </w:rPr>
              <w:t xml:space="preserve">// Imprimirá:  Melocotón,Manzana,Naranja,Plátano </w:t>
            </w:r>
          </w:p>
          <w:p w14:paraId="4369EFBA" w14:textId="75B594CF" w:rsidR="00D46E44" w:rsidRPr="008A7F19" w:rsidRDefault="008A7F19" w:rsidP="008A7F19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47148193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2B91AF"/>
                <w:sz w:val="17"/>
                <w:szCs w:val="17"/>
              </w:rPr>
              <w:t>&lt;/script&gt;</w:t>
            </w:r>
          </w:p>
        </w:tc>
      </w:tr>
      <w:tr w:rsidR="008A7F19" w:rsidRPr="00926BE8" w14:paraId="0D01FB59" w14:textId="77777777" w:rsidTr="008A7F19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3" w:type="dxa"/>
            <w:vMerge w:val="restart"/>
            <w:hideMark/>
          </w:tcPr>
          <w:p w14:paraId="27F15C71" w14:textId="05225DF1" w:rsidR="008A7F19" w:rsidRPr="00926BE8" w:rsidRDefault="008A7F19" w:rsidP="00926BE8">
            <w:r w:rsidRPr="00926BE8">
              <w:t>slice(</w:t>
            </w:r>
            <w:r>
              <w:t>posicion1, posicion2…</w:t>
            </w:r>
            <w:r w:rsidRPr="00926BE8">
              <w:t>)</w:t>
            </w:r>
          </w:p>
        </w:tc>
        <w:tc>
          <w:tcPr>
            <w:tcW w:w="6481" w:type="dxa"/>
            <w:hideMark/>
          </w:tcPr>
          <w:p w14:paraId="69BE70E1" w14:textId="77777777" w:rsidR="008A7F19" w:rsidRDefault="008A7F19" w:rsidP="00926B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26BE8">
              <w:t>Selecciona una parte de un array y devuelve el nuevo array.</w:t>
            </w:r>
          </w:p>
          <w:p w14:paraId="717412CB" w14:textId="521AD085" w:rsidR="008A7F19" w:rsidRPr="00926BE8" w:rsidRDefault="008A7F19" w:rsidP="00926B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A7F19" w:rsidRPr="00926BE8" w14:paraId="72533129" w14:textId="77777777" w:rsidTr="00CC4BBD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3" w:type="dxa"/>
            <w:vMerge/>
          </w:tcPr>
          <w:p w14:paraId="651B974B" w14:textId="77777777" w:rsidR="008A7F19" w:rsidRPr="00926BE8" w:rsidRDefault="008A7F19" w:rsidP="00926BE8"/>
        </w:tc>
        <w:tc>
          <w:tcPr>
            <w:tcW w:w="6481" w:type="dxa"/>
          </w:tcPr>
          <w:p w14:paraId="6CCC826D" w14:textId="77777777" w:rsidR="008A7F19" w:rsidRDefault="008A7F19" w:rsidP="00926B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  <w:bCs/>
              </w:rPr>
              <w:t>Por ejemplo</w:t>
            </w:r>
            <w:r>
              <w:t>:</w:t>
            </w:r>
          </w:p>
          <w:p w14:paraId="55E9161F" w14:textId="77777777" w:rsidR="008A7F19" w:rsidRDefault="008A7F19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29151820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2B91AF"/>
                <w:sz w:val="17"/>
                <w:szCs w:val="17"/>
              </w:rPr>
              <w:t>&lt;script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Consolas" w:hAnsi="Consolas" w:cs="Courier New"/>
                <w:sz w:val="17"/>
                <w:szCs w:val="17"/>
              </w:rPr>
              <w:t>type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=</w:t>
            </w:r>
            <w:r>
              <w:rPr>
                <w:rFonts w:ascii="Consolas" w:hAnsi="Consolas" w:cs="Courier New"/>
                <w:sz w:val="17"/>
                <w:szCs w:val="17"/>
              </w:rPr>
              <w:t>"text/javascript"</w:t>
            </w:r>
            <w:r>
              <w:rPr>
                <w:rFonts w:ascii="Consolas" w:hAnsi="Consolas" w:cs="Courier New"/>
                <w:color w:val="2B91AF"/>
                <w:sz w:val="17"/>
                <w:szCs w:val="17"/>
              </w:rPr>
              <w:t>&gt;</w:t>
            </w:r>
          </w:p>
          <w:p w14:paraId="6A0281BE" w14:textId="77777777" w:rsidR="008A7F19" w:rsidRDefault="008A7F19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29151820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FF"/>
                <w:sz w:val="17"/>
                <w:szCs w:val="17"/>
              </w:rPr>
              <w:t>var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frutas = [</w:t>
            </w:r>
            <w:r>
              <w:rPr>
                <w:rFonts w:ascii="Consolas" w:hAnsi="Consolas" w:cs="Courier New"/>
                <w:color w:val="A31515"/>
                <w:sz w:val="17"/>
                <w:szCs w:val="17"/>
              </w:rPr>
              <w:t>"Plátano"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, </w:t>
            </w:r>
            <w:r>
              <w:rPr>
                <w:rFonts w:ascii="Consolas" w:hAnsi="Consolas" w:cs="Courier New"/>
                <w:color w:val="A31515"/>
                <w:sz w:val="17"/>
                <w:szCs w:val="17"/>
              </w:rPr>
              <w:t>"Naranja"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, </w:t>
            </w:r>
            <w:r>
              <w:rPr>
                <w:rFonts w:ascii="Consolas" w:hAnsi="Consolas" w:cs="Courier New"/>
                <w:color w:val="A31515"/>
                <w:sz w:val="17"/>
                <w:szCs w:val="17"/>
              </w:rPr>
              <w:t>"Manzana"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, </w:t>
            </w:r>
            <w:r>
              <w:rPr>
                <w:rFonts w:ascii="Consolas" w:hAnsi="Consolas" w:cs="Courier New"/>
                <w:color w:val="A31515"/>
                <w:sz w:val="17"/>
                <w:szCs w:val="17"/>
              </w:rPr>
              <w:t>"Melocotón"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];</w:t>
            </w:r>
          </w:p>
          <w:p w14:paraId="7D385818" w14:textId="77777777" w:rsidR="008A7F19" w:rsidRDefault="008A7F19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29151820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document.write(frutas .slice(</w:t>
            </w:r>
            <w:r>
              <w:rPr>
                <w:rFonts w:ascii="Consolas" w:hAnsi="Consolas" w:cs="Courier New"/>
                <w:color w:val="006666"/>
                <w:sz w:val="17"/>
                <w:szCs w:val="17"/>
              </w:rPr>
              <w:t>0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,</w:t>
            </w:r>
            <w:r>
              <w:rPr>
                <w:rFonts w:ascii="Consolas" w:hAnsi="Consolas" w:cs="Courier New"/>
                <w:color w:val="006666"/>
                <w:sz w:val="17"/>
                <w:szCs w:val="17"/>
              </w:rPr>
              <w:t>1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) + </w:t>
            </w:r>
            <w:r>
              <w:rPr>
                <w:rFonts w:ascii="Consolas" w:hAnsi="Consolas" w:cs="Courier New"/>
                <w:color w:val="A31515"/>
                <w:sz w:val="17"/>
                <w:szCs w:val="17"/>
              </w:rPr>
              <w:t>"&lt;br /&gt;"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);     </w:t>
            </w:r>
            <w:r>
              <w:rPr>
                <w:rFonts w:ascii="Consolas" w:hAnsi="Consolas" w:cs="Courier New"/>
                <w:color w:val="008000"/>
                <w:sz w:val="17"/>
                <w:szCs w:val="17"/>
              </w:rPr>
              <w:t>// imprimirá: Plátano</w:t>
            </w:r>
          </w:p>
          <w:p w14:paraId="75989D82" w14:textId="77777777" w:rsidR="008A7F19" w:rsidRDefault="008A7F19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29151820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document.write(frutas .slice(</w:t>
            </w:r>
            <w:r>
              <w:rPr>
                <w:rFonts w:ascii="Consolas" w:hAnsi="Consolas" w:cs="Courier New"/>
                <w:color w:val="006666"/>
                <w:sz w:val="17"/>
                <w:szCs w:val="17"/>
              </w:rPr>
              <w:t>1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) + </w:t>
            </w:r>
            <w:r>
              <w:rPr>
                <w:rFonts w:ascii="Consolas" w:hAnsi="Consolas" w:cs="Courier New"/>
                <w:color w:val="A31515"/>
                <w:sz w:val="17"/>
                <w:szCs w:val="17"/>
              </w:rPr>
              <w:t>"&lt;br /&gt;"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);          </w:t>
            </w:r>
            <w:r>
              <w:rPr>
                <w:rFonts w:ascii="Consolas" w:hAnsi="Consolas" w:cs="Courier New"/>
                <w:color w:val="008000"/>
                <w:sz w:val="17"/>
                <w:szCs w:val="17"/>
              </w:rPr>
              <w:t>// imprimirá: Naranja,Manzana,Melocotón</w:t>
            </w:r>
          </w:p>
          <w:p w14:paraId="7ADF69C0" w14:textId="77777777" w:rsidR="008A7F19" w:rsidRDefault="008A7F19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29151820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document.write(frutas .slice(-</w:t>
            </w:r>
            <w:r>
              <w:rPr>
                <w:rFonts w:ascii="Consolas" w:hAnsi="Consolas" w:cs="Courier New"/>
                <w:color w:val="006666"/>
                <w:sz w:val="17"/>
                <w:szCs w:val="17"/>
              </w:rPr>
              <w:t>2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) + </w:t>
            </w:r>
            <w:r>
              <w:rPr>
                <w:rFonts w:ascii="Consolas" w:hAnsi="Consolas" w:cs="Courier New"/>
                <w:color w:val="A31515"/>
                <w:sz w:val="17"/>
                <w:szCs w:val="17"/>
              </w:rPr>
              <w:t>"&lt;br /&gt;"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);          </w:t>
            </w:r>
            <w:r>
              <w:rPr>
                <w:rFonts w:ascii="Consolas" w:hAnsi="Consolas" w:cs="Courier New"/>
                <w:color w:val="008000"/>
                <w:sz w:val="17"/>
                <w:szCs w:val="17"/>
              </w:rPr>
              <w:t>// imprimirá: Manzana, Melocotón</w:t>
            </w:r>
          </w:p>
          <w:p w14:paraId="67E8EFBF" w14:textId="77777777" w:rsidR="008A7F19" w:rsidRDefault="008A7F19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29151820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document.write(frutas + </w:t>
            </w:r>
            <w:r>
              <w:rPr>
                <w:rFonts w:ascii="Consolas" w:hAnsi="Consolas" w:cs="Courier New"/>
                <w:color w:val="A31515"/>
                <w:sz w:val="17"/>
                <w:szCs w:val="17"/>
              </w:rPr>
              <w:t>"&lt;br /&gt;"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);               </w:t>
            </w:r>
            <w:r>
              <w:rPr>
                <w:rFonts w:ascii="Consolas" w:hAnsi="Consolas" w:cs="Courier New"/>
                <w:color w:val="008000"/>
                <w:sz w:val="17"/>
                <w:szCs w:val="17"/>
              </w:rPr>
              <w:t xml:space="preserve">// imprimirá: Plátano,Naranja,Manzana,Melocotón </w:t>
            </w:r>
          </w:p>
          <w:p w14:paraId="6E87FF1F" w14:textId="6779539A" w:rsidR="008A7F19" w:rsidRPr="008A7F19" w:rsidRDefault="008A7F19" w:rsidP="008A7F19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29151820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2B91AF"/>
                <w:sz w:val="17"/>
                <w:szCs w:val="17"/>
              </w:rPr>
              <w:t>&lt;/script&gt;</w:t>
            </w:r>
          </w:p>
        </w:tc>
      </w:tr>
      <w:tr w:rsidR="00915D72" w:rsidRPr="00926BE8" w14:paraId="1662D9D7" w14:textId="77777777" w:rsidTr="00582B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3" w:type="dxa"/>
            <w:hideMark/>
          </w:tcPr>
          <w:p w14:paraId="201433B7" w14:textId="77777777" w:rsidR="00926BE8" w:rsidRPr="00926BE8" w:rsidRDefault="00926BE8" w:rsidP="00926BE8">
            <w:r w:rsidRPr="00926BE8">
              <w:t>sort()</w:t>
            </w:r>
          </w:p>
        </w:tc>
        <w:tc>
          <w:tcPr>
            <w:tcW w:w="6481" w:type="dxa"/>
            <w:hideMark/>
          </w:tcPr>
          <w:p w14:paraId="4210B7AA" w14:textId="77777777" w:rsidR="00926BE8" w:rsidRPr="00926BE8" w:rsidRDefault="00926BE8" w:rsidP="00926B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26BE8">
              <w:t>Ordena los elementos de un array.</w:t>
            </w:r>
          </w:p>
        </w:tc>
      </w:tr>
      <w:tr w:rsidR="00915D72" w:rsidRPr="00926BE8" w14:paraId="5A54CB01" w14:textId="77777777" w:rsidTr="00582B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3" w:type="dxa"/>
            <w:hideMark/>
          </w:tcPr>
          <w:p w14:paraId="694BC1DA" w14:textId="041C882C" w:rsidR="00926BE8" w:rsidRPr="00926BE8" w:rsidRDefault="00926BE8" w:rsidP="00926BE8">
            <w:pPr>
              <w:rPr>
                <w:lang w:val="en-US"/>
              </w:rPr>
            </w:pPr>
            <w:r w:rsidRPr="00926BE8">
              <w:rPr>
                <w:lang w:val="en-US"/>
              </w:rPr>
              <w:t>splice(</w:t>
            </w:r>
            <w:r w:rsidR="00896CEC" w:rsidRPr="00896CEC">
              <w:rPr>
                <w:lang w:val="en-US"/>
              </w:rPr>
              <w:t>index, howManyRemove</w:t>
            </w:r>
            <w:r w:rsidR="0076225D">
              <w:rPr>
                <w:lang w:val="en-US"/>
              </w:rPr>
              <w:t>[</w:t>
            </w:r>
            <w:r w:rsidR="00896CEC" w:rsidRPr="00896CEC">
              <w:rPr>
                <w:lang w:val="en-US"/>
              </w:rPr>
              <w:t>, item1, …, itemX</w:t>
            </w:r>
            <w:r w:rsidR="00FF0E1D">
              <w:rPr>
                <w:lang w:val="en-US"/>
              </w:rPr>
              <w:t>]</w:t>
            </w:r>
            <w:r w:rsidRPr="00926BE8">
              <w:rPr>
                <w:lang w:val="en-US"/>
              </w:rPr>
              <w:t>)</w:t>
            </w:r>
          </w:p>
        </w:tc>
        <w:tc>
          <w:tcPr>
            <w:tcW w:w="6481" w:type="dxa"/>
            <w:hideMark/>
          </w:tcPr>
          <w:p w14:paraId="46434ECC" w14:textId="77777777" w:rsidR="00926BE8" w:rsidRDefault="00926BE8" w:rsidP="00926B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26BE8">
              <w:t>Añade/elimina elementos a un array.</w:t>
            </w:r>
          </w:p>
          <w:p w14:paraId="1A58C39B" w14:textId="66E15151" w:rsidR="00045CC0" w:rsidRPr="00926BE8" w:rsidRDefault="00045CC0" w:rsidP="00926B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Los item1,… itemX son los ítems nuevos a añadir</w:t>
            </w:r>
          </w:p>
        </w:tc>
      </w:tr>
      <w:tr w:rsidR="00915D72" w:rsidRPr="00926BE8" w14:paraId="02FB1C5D" w14:textId="77777777" w:rsidTr="00582B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3" w:type="dxa"/>
            <w:hideMark/>
          </w:tcPr>
          <w:p w14:paraId="01FCB9F6" w14:textId="77777777" w:rsidR="00926BE8" w:rsidRPr="00926BE8" w:rsidRDefault="00926BE8" w:rsidP="00926BE8">
            <w:r w:rsidRPr="00926BE8">
              <w:t>toString()</w:t>
            </w:r>
          </w:p>
        </w:tc>
        <w:tc>
          <w:tcPr>
            <w:tcW w:w="6481" w:type="dxa"/>
            <w:hideMark/>
          </w:tcPr>
          <w:p w14:paraId="5776C89D" w14:textId="77777777" w:rsidR="00926BE8" w:rsidRPr="00926BE8" w:rsidRDefault="00926BE8" w:rsidP="00926B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26BE8">
              <w:t>Convierte un array a una cadena y devuelve el resultado.</w:t>
            </w:r>
          </w:p>
        </w:tc>
      </w:tr>
      <w:tr w:rsidR="00915D72" w:rsidRPr="00926BE8" w14:paraId="6C95F034" w14:textId="77777777" w:rsidTr="00582B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3" w:type="dxa"/>
            <w:hideMark/>
          </w:tcPr>
          <w:p w14:paraId="767BC06C" w14:textId="77A34C7F" w:rsidR="00926BE8" w:rsidRPr="00926BE8" w:rsidRDefault="00926BE8" w:rsidP="00926BE8">
            <w:r w:rsidRPr="00926BE8">
              <w:t>unshift(</w:t>
            </w:r>
            <w:r w:rsidR="00896CEC">
              <w:t>item</w:t>
            </w:r>
            <w:r w:rsidR="0061230D">
              <w:t>1, …, itemX</w:t>
            </w:r>
            <w:r w:rsidRPr="00926BE8">
              <w:t>)</w:t>
            </w:r>
          </w:p>
        </w:tc>
        <w:tc>
          <w:tcPr>
            <w:tcW w:w="6481" w:type="dxa"/>
            <w:hideMark/>
          </w:tcPr>
          <w:p w14:paraId="0491E8A0" w14:textId="54C7B0CF" w:rsidR="00926BE8" w:rsidRPr="00926BE8" w:rsidRDefault="00926BE8" w:rsidP="00926B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26BE8">
              <w:t>Añade nuevos elementos al comienzo de un array, y devuelve la nueva longitud.</w:t>
            </w:r>
            <w:r w:rsidR="00240654">
              <w:t xml:space="preserve"> </w:t>
            </w:r>
            <w:commentRangeStart w:id="5"/>
            <w:r w:rsidR="00240654">
              <w:t>Sirve para eliminar espacios en blanco generados por la eliminación de elementos con delete</w:t>
            </w:r>
            <w:commentRangeEnd w:id="5"/>
            <w:r w:rsidR="00240654">
              <w:rPr>
                <w:rStyle w:val="Refdecomentario"/>
              </w:rPr>
              <w:commentReference w:id="5"/>
            </w:r>
            <w:r w:rsidR="00240654">
              <w:t>.</w:t>
            </w:r>
          </w:p>
        </w:tc>
      </w:tr>
      <w:tr w:rsidR="00582BD2" w:rsidRPr="00886F5C" w14:paraId="557888C0" w14:textId="77777777" w:rsidTr="00582BD2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3" w:type="dxa"/>
            <w:vMerge w:val="restart"/>
            <w:hideMark/>
          </w:tcPr>
          <w:p w14:paraId="4F2CEFEE" w14:textId="77777777" w:rsidR="00582BD2" w:rsidRPr="00926BE8" w:rsidRDefault="00582BD2" w:rsidP="00926BE8">
            <w:r w:rsidRPr="00926BE8">
              <w:lastRenderedPageBreak/>
              <w:t>valueOf()</w:t>
            </w:r>
          </w:p>
        </w:tc>
        <w:tc>
          <w:tcPr>
            <w:tcW w:w="6481" w:type="dxa"/>
            <w:hideMark/>
          </w:tcPr>
          <w:p w14:paraId="1A38D091" w14:textId="77777777" w:rsidR="00582BD2" w:rsidRDefault="00582BD2" w:rsidP="00926B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26BE8">
              <w:t>Devuelve el valor primitivo de un array.</w:t>
            </w:r>
          </w:p>
          <w:p w14:paraId="09FD4CD0" w14:textId="6D168347" w:rsidR="00582BD2" w:rsidRPr="00926BE8" w:rsidRDefault="00582BD2" w:rsidP="00582B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Array.valueOf() es equivalente a array.</w:t>
            </w:r>
          </w:p>
        </w:tc>
      </w:tr>
      <w:tr w:rsidR="00582BD2" w:rsidRPr="00894405" w14:paraId="25D87516" w14:textId="77777777" w:rsidTr="00582BD2">
        <w:trPr>
          <w:trHeight w:val="6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3" w:type="dxa"/>
            <w:vMerge/>
          </w:tcPr>
          <w:p w14:paraId="12F5117E" w14:textId="77777777" w:rsidR="00582BD2" w:rsidRPr="00926BE8" w:rsidRDefault="00582BD2" w:rsidP="00926BE8"/>
        </w:tc>
        <w:tc>
          <w:tcPr>
            <w:tcW w:w="6481" w:type="dxa"/>
          </w:tcPr>
          <w:p w14:paraId="73703C70" w14:textId="77777777" w:rsidR="00582BD2" w:rsidRDefault="00582BD2" w:rsidP="00582B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82BD2">
              <w:rPr>
                <w:b/>
                <w:bCs/>
              </w:rPr>
              <w:t>Por ejemplo</w:t>
            </w:r>
            <w:r>
              <w:t>:</w:t>
            </w:r>
          </w:p>
          <w:p w14:paraId="33CB8CF3" w14:textId="77777777" w:rsidR="00582BD2" w:rsidRPr="00B73C01" w:rsidRDefault="00582BD2" w:rsidP="00582BD2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</w:rPr>
            </w:pPr>
            <w:r w:rsidRPr="00B73C01">
              <w:rPr>
                <w:rFonts w:ascii="Consolas" w:hAnsi="Consolas" w:cs="Courier New"/>
                <w:color w:val="0000FF"/>
                <w:sz w:val="17"/>
                <w:szCs w:val="17"/>
              </w:rPr>
              <w:t>const</w:t>
            </w:r>
            <w:r w:rsidRPr="00B73C01"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fruits = [</w:t>
            </w:r>
            <w:r w:rsidRPr="00B73C01">
              <w:rPr>
                <w:rFonts w:ascii="Consolas" w:hAnsi="Consolas" w:cs="Courier New"/>
                <w:color w:val="A31515"/>
                <w:sz w:val="17"/>
                <w:szCs w:val="17"/>
              </w:rPr>
              <w:t>"Banana"</w:t>
            </w:r>
            <w:r w:rsidRPr="00B73C01"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, </w:t>
            </w:r>
            <w:r w:rsidRPr="00B73C01">
              <w:rPr>
                <w:rFonts w:ascii="Consolas" w:hAnsi="Consolas" w:cs="Courier New"/>
                <w:color w:val="A31515"/>
                <w:sz w:val="17"/>
                <w:szCs w:val="17"/>
              </w:rPr>
              <w:t>"Orange"</w:t>
            </w:r>
            <w:r w:rsidRPr="00B73C01"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, </w:t>
            </w:r>
            <w:r w:rsidRPr="00B73C01">
              <w:rPr>
                <w:rFonts w:ascii="Consolas" w:hAnsi="Consolas" w:cs="Courier New"/>
                <w:color w:val="A31515"/>
                <w:sz w:val="17"/>
                <w:szCs w:val="17"/>
              </w:rPr>
              <w:t>"Apple"</w:t>
            </w:r>
            <w:r w:rsidRPr="00B73C01"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, </w:t>
            </w:r>
            <w:r w:rsidRPr="00B73C01">
              <w:rPr>
                <w:rFonts w:ascii="Consolas" w:hAnsi="Consolas" w:cs="Courier New"/>
                <w:color w:val="A31515"/>
                <w:sz w:val="17"/>
                <w:szCs w:val="17"/>
              </w:rPr>
              <w:t>"Mango"</w:t>
            </w:r>
            <w:r w:rsidRPr="00B73C01">
              <w:rPr>
                <w:rFonts w:ascii="Consolas" w:hAnsi="Consolas" w:cs="Courier New"/>
                <w:color w:val="000000"/>
                <w:sz w:val="17"/>
                <w:szCs w:val="17"/>
              </w:rPr>
              <w:t>];</w:t>
            </w:r>
          </w:p>
          <w:p w14:paraId="5EACCA44" w14:textId="7B9CD7AF" w:rsidR="00582BD2" w:rsidRPr="00582BD2" w:rsidRDefault="00582BD2" w:rsidP="00582BD2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  <w:lang w:val="en-US"/>
              </w:rPr>
            </w:pPr>
            <w:r w:rsidRPr="00886F5C">
              <w:rPr>
                <w:rFonts w:ascii="Consolas" w:hAnsi="Consolas" w:cs="Courier New"/>
                <w:color w:val="0000FF"/>
                <w:sz w:val="17"/>
                <w:szCs w:val="17"/>
                <w:lang w:val="en-US"/>
              </w:rPr>
              <w:t>const</w:t>
            </w:r>
            <w:r w:rsidRPr="00886F5C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myArray = fruits; //= myArray = f</w:t>
            </w:r>
            <w:r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>ruits.valueOf();</w:t>
            </w:r>
          </w:p>
        </w:tc>
      </w:tr>
      <w:tr w:rsidR="004705E3" w:rsidRPr="006B3517" w14:paraId="79600A27" w14:textId="77777777" w:rsidTr="00582BD2">
        <w:trPr>
          <w:trHeight w:val="6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3" w:type="dxa"/>
          </w:tcPr>
          <w:p w14:paraId="2402EB80" w14:textId="316DC30E" w:rsidR="004705E3" w:rsidRPr="00926BE8" w:rsidRDefault="004705E3" w:rsidP="00926BE8">
            <w:r>
              <w:t>indexOf</w:t>
            </w:r>
            <w:r w:rsidR="0013737C">
              <w:t xml:space="preserve"> </w:t>
            </w:r>
            <w:r w:rsidR="006B3517">
              <w:t>(</w:t>
            </w:r>
            <w:r w:rsidR="0013737C">
              <w:t>elemento)</w:t>
            </w:r>
          </w:p>
        </w:tc>
        <w:tc>
          <w:tcPr>
            <w:tcW w:w="6481" w:type="dxa"/>
          </w:tcPr>
          <w:p w14:paraId="1F116518" w14:textId="2F872F80" w:rsidR="004705E3" w:rsidRPr="006B3517" w:rsidRDefault="006B3517" w:rsidP="00582B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  <w:bCs/>
              </w:rPr>
              <w:t xml:space="preserve">Devuelve el índice en el que se encuentra </w:t>
            </w:r>
            <w:r w:rsidRPr="0013737C">
              <w:t>o -1 si no se encuentra</w:t>
            </w:r>
            <w:r>
              <w:t>.</w:t>
            </w:r>
          </w:p>
        </w:tc>
      </w:tr>
      <w:tr w:rsidR="0013737C" w:rsidRPr="006B3517" w14:paraId="041011C8" w14:textId="77777777" w:rsidTr="00582BD2">
        <w:trPr>
          <w:trHeight w:val="6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3" w:type="dxa"/>
          </w:tcPr>
          <w:p w14:paraId="13F17890" w14:textId="73B2E427" w:rsidR="0013737C" w:rsidRDefault="0013737C" w:rsidP="00926BE8">
            <w:r>
              <w:t>includes (elemento)</w:t>
            </w:r>
          </w:p>
        </w:tc>
        <w:tc>
          <w:tcPr>
            <w:tcW w:w="6481" w:type="dxa"/>
          </w:tcPr>
          <w:p w14:paraId="31AAE496" w14:textId="17CDE03D" w:rsidR="0013737C" w:rsidRPr="00E35688" w:rsidRDefault="00E35688" w:rsidP="00582B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  <w:bCs/>
              </w:rPr>
              <w:t>Devuelve si se encuentra el elemento (true) o no (false)</w:t>
            </w:r>
            <w:r>
              <w:t>.</w:t>
            </w:r>
          </w:p>
        </w:tc>
      </w:tr>
    </w:tbl>
    <w:p w14:paraId="7163B884" w14:textId="77777777" w:rsidR="00EB63D3" w:rsidRPr="006B3517" w:rsidRDefault="00EB63D3" w:rsidP="00D46E44">
      <w:pPr>
        <w:spacing w:after="0"/>
      </w:pPr>
    </w:p>
    <w:p w14:paraId="5258B431" w14:textId="11C22CD8" w:rsidR="00D46E44" w:rsidRPr="00B73C01" w:rsidRDefault="00D46E44" w:rsidP="00D46E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C5"/>
        <w:rPr>
          <w:lang w:val="en-US"/>
        </w:rPr>
      </w:pPr>
      <w:r w:rsidRPr="00D46E44">
        <w:rPr>
          <w:b/>
          <w:bCs/>
          <w:u w:val="single"/>
          <w:lang w:val="en-US"/>
        </w:rPr>
        <w:t>Debes conocer</w:t>
      </w:r>
      <w:r w:rsidRPr="00D46E44">
        <w:rPr>
          <w:lang w:val="en-US"/>
        </w:rPr>
        <w:t xml:space="preserve">: </w:t>
      </w:r>
      <w:hyperlink r:id="rId22" w:history="1">
        <w:r w:rsidRPr="00D46E44">
          <w:rPr>
            <w:rStyle w:val="Hipervnculo"/>
            <w:lang w:val="en-US"/>
          </w:rPr>
          <w:t>JavaScript Array Reference (w3schools.com)</w:t>
        </w:r>
      </w:hyperlink>
    </w:p>
    <w:p w14:paraId="34468BB7" w14:textId="54F8DF64" w:rsidR="007D2D4F" w:rsidRDefault="007D2D4F" w:rsidP="007D2D4F">
      <w:pPr>
        <w:pStyle w:val="Ttulo2"/>
      </w:pPr>
      <w:bookmarkStart w:id="6" w:name="_Toc118374105"/>
      <w:r w:rsidRPr="007D2D4F">
        <w:t>1.2.- Arrays para</w:t>
      </w:r>
      <w:r>
        <w:t>lelos.</w:t>
      </w:r>
      <w:bookmarkEnd w:id="6"/>
    </w:p>
    <w:p w14:paraId="69B946E8" w14:textId="1B05C5E4" w:rsidR="007D2D4F" w:rsidRDefault="006218E2" w:rsidP="007D2D4F">
      <w:r>
        <w:t xml:space="preserve">En algunos casos, </w:t>
      </w:r>
      <w:r w:rsidR="00B73207" w:rsidRPr="00B73207">
        <w:t xml:space="preserve">podría ser muy útil hacer las búsquedas en varios arrays a la vez, de tal forma que podamos </w:t>
      </w:r>
      <w:r w:rsidR="00B73207" w:rsidRPr="00B73207">
        <w:rPr>
          <w:b/>
          <w:bCs/>
        </w:rPr>
        <w:t>almacenar diferentes tipos de información, en arrays que estén sincronizados</w:t>
      </w:r>
      <w:r w:rsidR="00B73207" w:rsidRPr="00B73207">
        <w:t>.</w:t>
      </w:r>
      <w:r w:rsidR="00F803B4">
        <w:t xml:space="preserve"> Por ejemplo:</w:t>
      </w:r>
    </w:p>
    <w:p w14:paraId="2AEBE0D1" w14:textId="77777777" w:rsidR="00F1274B" w:rsidRDefault="00F1274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6734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FF"/>
          <w:sz w:val="17"/>
          <w:szCs w:val="17"/>
        </w:rPr>
        <w:t>var</w:t>
      </w:r>
      <w:r>
        <w:rPr>
          <w:rFonts w:ascii="Consolas" w:hAnsi="Consolas" w:cs="Courier New"/>
          <w:color w:val="000000"/>
          <w:sz w:val="17"/>
          <w:szCs w:val="17"/>
        </w:rPr>
        <w:t xml:space="preserve"> profesores = [</w:t>
      </w:r>
      <w:r>
        <w:rPr>
          <w:rFonts w:ascii="Consolas" w:hAnsi="Consolas" w:cs="Courier New"/>
          <w:color w:val="A31515"/>
          <w:sz w:val="17"/>
          <w:szCs w:val="17"/>
        </w:rPr>
        <w:t>"Cristina"</w:t>
      </w:r>
      <w:r>
        <w:rPr>
          <w:rFonts w:ascii="Consolas" w:hAnsi="Consolas" w:cs="Courier New"/>
          <w:color w:val="000000"/>
          <w:sz w:val="17"/>
          <w:szCs w:val="17"/>
        </w:rPr>
        <w:t>,</w:t>
      </w:r>
      <w:r>
        <w:rPr>
          <w:rFonts w:ascii="Consolas" w:hAnsi="Consolas" w:cs="Courier New"/>
          <w:color w:val="A31515"/>
          <w:sz w:val="17"/>
          <w:szCs w:val="17"/>
        </w:rPr>
        <w:t>"Catalina"</w:t>
      </w:r>
      <w:r>
        <w:rPr>
          <w:rFonts w:ascii="Consolas" w:hAnsi="Consolas" w:cs="Courier New"/>
          <w:color w:val="000000"/>
          <w:sz w:val="17"/>
          <w:szCs w:val="17"/>
        </w:rPr>
        <w:t>,</w:t>
      </w:r>
      <w:r>
        <w:rPr>
          <w:rFonts w:ascii="Consolas" w:hAnsi="Consolas" w:cs="Courier New"/>
          <w:color w:val="A31515"/>
          <w:sz w:val="17"/>
          <w:szCs w:val="17"/>
        </w:rPr>
        <w:t>"Vieites"</w:t>
      </w:r>
      <w:r>
        <w:rPr>
          <w:rFonts w:ascii="Consolas" w:hAnsi="Consolas" w:cs="Courier New"/>
          <w:color w:val="000000"/>
          <w:sz w:val="17"/>
          <w:szCs w:val="17"/>
        </w:rPr>
        <w:t>,</w:t>
      </w:r>
      <w:r>
        <w:rPr>
          <w:rFonts w:ascii="Consolas" w:hAnsi="Consolas" w:cs="Courier New"/>
          <w:color w:val="A31515"/>
          <w:sz w:val="17"/>
          <w:szCs w:val="17"/>
        </w:rPr>
        <w:t>"Benjamin"</w:t>
      </w:r>
      <w:r>
        <w:rPr>
          <w:rFonts w:ascii="Consolas" w:hAnsi="Consolas" w:cs="Courier New"/>
          <w:color w:val="000000"/>
          <w:sz w:val="17"/>
          <w:szCs w:val="17"/>
        </w:rPr>
        <w:t>];</w:t>
      </w:r>
    </w:p>
    <w:p w14:paraId="361C73A4" w14:textId="77777777" w:rsidR="00F1274B" w:rsidRDefault="00F1274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6734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FF"/>
          <w:sz w:val="17"/>
          <w:szCs w:val="17"/>
        </w:rPr>
        <w:t>var</w:t>
      </w:r>
      <w:r>
        <w:rPr>
          <w:rFonts w:ascii="Consolas" w:hAnsi="Consolas" w:cs="Courier New"/>
          <w:color w:val="000000"/>
          <w:sz w:val="17"/>
          <w:szCs w:val="17"/>
        </w:rPr>
        <w:t xml:space="preserve"> asignaturas=[</w:t>
      </w:r>
      <w:r>
        <w:rPr>
          <w:rFonts w:ascii="Consolas" w:hAnsi="Consolas" w:cs="Courier New"/>
          <w:color w:val="A31515"/>
          <w:sz w:val="17"/>
          <w:szCs w:val="17"/>
        </w:rPr>
        <w:t>"Seguridad"</w:t>
      </w:r>
      <w:r>
        <w:rPr>
          <w:rFonts w:ascii="Consolas" w:hAnsi="Consolas" w:cs="Courier New"/>
          <w:color w:val="000000"/>
          <w:sz w:val="17"/>
          <w:szCs w:val="17"/>
        </w:rPr>
        <w:t>,</w:t>
      </w:r>
      <w:r>
        <w:rPr>
          <w:rFonts w:ascii="Consolas" w:hAnsi="Consolas" w:cs="Courier New"/>
          <w:color w:val="A31515"/>
          <w:sz w:val="17"/>
          <w:szCs w:val="17"/>
        </w:rPr>
        <w:t>"Bases de Datos"</w:t>
      </w:r>
      <w:r>
        <w:rPr>
          <w:rFonts w:ascii="Consolas" w:hAnsi="Consolas" w:cs="Courier New"/>
          <w:color w:val="000000"/>
          <w:sz w:val="17"/>
          <w:szCs w:val="17"/>
        </w:rPr>
        <w:t>,</w:t>
      </w:r>
      <w:r>
        <w:rPr>
          <w:rFonts w:ascii="Consolas" w:hAnsi="Consolas" w:cs="Courier New"/>
          <w:color w:val="A31515"/>
          <w:sz w:val="17"/>
          <w:szCs w:val="17"/>
        </w:rPr>
        <w:t>"Sistemas Informáticos"</w:t>
      </w:r>
      <w:r>
        <w:rPr>
          <w:rFonts w:ascii="Consolas" w:hAnsi="Consolas" w:cs="Courier New"/>
          <w:color w:val="000000"/>
          <w:sz w:val="17"/>
          <w:szCs w:val="17"/>
        </w:rPr>
        <w:t>,</w:t>
      </w:r>
      <w:r>
        <w:rPr>
          <w:rFonts w:ascii="Consolas" w:hAnsi="Consolas" w:cs="Courier New"/>
          <w:color w:val="A31515"/>
          <w:sz w:val="17"/>
          <w:szCs w:val="17"/>
        </w:rPr>
        <w:t>"Redes"</w:t>
      </w:r>
      <w:r>
        <w:rPr>
          <w:rFonts w:ascii="Consolas" w:hAnsi="Consolas" w:cs="Courier New"/>
          <w:color w:val="000000"/>
          <w:sz w:val="17"/>
          <w:szCs w:val="17"/>
        </w:rPr>
        <w:t>];</w:t>
      </w:r>
    </w:p>
    <w:p w14:paraId="4C18CCF8" w14:textId="31F500F5" w:rsidR="00F1274B" w:rsidRDefault="00F1274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67348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FF"/>
          <w:sz w:val="17"/>
          <w:szCs w:val="17"/>
        </w:rPr>
        <w:t>var</w:t>
      </w:r>
      <w:r>
        <w:rPr>
          <w:rFonts w:ascii="Consolas" w:hAnsi="Consolas" w:cs="Courier New"/>
          <w:color w:val="000000"/>
          <w:sz w:val="17"/>
          <w:szCs w:val="17"/>
        </w:rPr>
        <w:t xml:space="preserve"> alumnos=[</w:t>
      </w:r>
      <w:r>
        <w:rPr>
          <w:rFonts w:ascii="Consolas" w:hAnsi="Consolas" w:cs="Courier New"/>
          <w:color w:val="006666"/>
          <w:sz w:val="17"/>
          <w:szCs w:val="17"/>
        </w:rPr>
        <w:t>24</w:t>
      </w:r>
      <w:r>
        <w:rPr>
          <w:rFonts w:ascii="Consolas" w:hAnsi="Consolas" w:cs="Courier New"/>
          <w:color w:val="0000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17</w:t>
      </w:r>
      <w:r>
        <w:rPr>
          <w:rFonts w:ascii="Consolas" w:hAnsi="Consolas" w:cs="Courier New"/>
          <w:color w:val="0000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28</w:t>
      </w:r>
      <w:r>
        <w:rPr>
          <w:rFonts w:ascii="Consolas" w:hAnsi="Consolas" w:cs="Courier New"/>
          <w:color w:val="0000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26</w:t>
      </w:r>
      <w:r>
        <w:rPr>
          <w:rFonts w:ascii="Consolas" w:hAnsi="Consolas" w:cs="Courier New"/>
          <w:color w:val="000000"/>
          <w:sz w:val="17"/>
          <w:szCs w:val="17"/>
        </w:rPr>
        <w:t>];</w:t>
      </w:r>
    </w:p>
    <w:p w14:paraId="704CDEC2" w14:textId="77777777" w:rsidR="00B73207" w:rsidRDefault="00B73207" w:rsidP="00F1274B">
      <w:pPr>
        <w:spacing w:after="0"/>
      </w:pPr>
    </w:p>
    <w:p w14:paraId="46E20645" w14:textId="430B95A0" w:rsidR="0071465D" w:rsidRDefault="00F1274B" w:rsidP="007D2D4F">
      <w:r>
        <w:t>Usando estos tres arrays de forma sincronizada, podemos decir que el índice = 3 es Benjamín, profesor de Redes, y que tiene 26 alumnos en clase.</w:t>
      </w:r>
    </w:p>
    <w:p w14:paraId="49CCC71C" w14:textId="78FEF9E1" w:rsidR="0071465D" w:rsidRDefault="0071465D" w:rsidP="007D2D4F">
      <w:pPr>
        <w:rPr>
          <w:bCs/>
        </w:rPr>
      </w:pPr>
      <w:r>
        <w:t xml:space="preserve">Para que los arrays paralelos sean homogéneos, </w:t>
      </w:r>
      <w:r>
        <w:rPr>
          <w:b/>
          <w:bCs/>
        </w:rPr>
        <w:t>han de tener la misma longitud</w:t>
      </w:r>
      <w:r>
        <w:rPr>
          <w:bCs/>
        </w:rPr>
        <w:t xml:space="preserve"> para mantener la consistencia de la estructura lógica creada. </w:t>
      </w:r>
      <w:r>
        <w:rPr>
          <w:b/>
        </w:rPr>
        <w:t>Ve</w:t>
      </w:r>
      <w:r w:rsidR="00FF2A1E">
        <w:rPr>
          <w:b/>
        </w:rPr>
        <w:t>ntajas del uso de arrays paralelos</w:t>
      </w:r>
      <w:r w:rsidR="00FF2A1E">
        <w:rPr>
          <w:bCs/>
        </w:rPr>
        <w:t>:</w:t>
      </w:r>
    </w:p>
    <w:p w14:paraId="3F66F82F" w14:textId="77777777" w:rsidR="00FF2A1E" w:rsidRPr="00FF2A1E" w:rsidRDefault="00FF2A1E" w:rsidP="00FF2A1E">
      <w:pPr>
        <w:pStyle w:val="Prrafodelista"/>
        <w:numPr>
          <w:ilvl w:val="0"/>
          <w:numId w:val="4"/>
        </w:numPr>
        <w:rPr>
          <w:bCs/>
        </w:rPr>
      </w:pPr>
      <w:r w:rsidRPr="003C3F74">
        <w:rPr>
          <w:b/>
        </w:rPr>
        <w:t>Se pueden usar en lenguajes que soporten solamente arrays</w:t>
      </w:r>
      <w:r w:rsidRPr="00FF2A1E">
        <w:rPr>
          <w:bCs/>
        </w:rPr>
        <w:t>, como tipos primitivos y no registros (como puede ser JavaScript).</w:t>
      </w:r>
    </w:p>
    <w:p w14:paraId="6C4BFA10" w14:textId="77777777" w:rsidR="00FF2A1E" w:rsidRPr="00FF2A1E" w:rsidRDefault="00FF2A1E" w:rsidP="00FF2A1E">
      <w:pPr>
        <w:pStyle w:val="Prrafodelista"/>
        <w:numPr>
          <w:ilvl w:val="0"/>
          <w:numId w:val="4"/>
        </w:numPr>
        <w:rPr>
          <w:bCs/>
        </w:rPr>
      </w:pPr>
      <w:r w:rsidRPr="00FF2A1E">
        <w:rPr>
          <w:bCs/>
        </w:rPr>
        <w:t xml:space="preserve">Son </w:t>
      </w:r>
      <w:r w:rsidRPr="00064A37">
        <w:rPr>
          <w:b/>
        </w:rPr>
        <w:t>fáciles de entender y utilizar</w:t>
      </w:r>
      <w:r w:rsidRPr="00FF2A1E">
        <w:rPr>
          <w:bCs/>
        </w:rPr>
        <w:t>.</w:t>
      </w:r>
    </w:p>
    <w:p w14:paraId="39C53398" w14:textId="77777777" w:rsidR="00FF2A1E" w:rsidRPr="00FF2A1E" w:rsidRDefault="00FF2A1E" w:rsidP="00FF2A1E">
      <w:pPr>
        <w:pStyle w:val="Prrafodelista"/>
        <w:numPr>
          <w:ilvl w:val="0"/>
          <w:numId w:val="4"/>
        </w:numPr>
        <w:rPr>
          <w:bCs/>
        </w:rPr>
      </w:pPr>
      <w:r w:rsidRPr="00FF2A1E">
        <w:rPr>
          <w:bCs/>
        </w:rPr>
        <w:t xml:space="preserve">Pueden </w:t>
      </w:r>
      <w:r w:rsidRPr="00064A37">
        <w:rPr>
          <w:b/>
        </w:rPr>
        <w:t>ahorrar una gran cantidad de espacio</w:t>
      </w:r>
      <w:r w:rsidRPr="00FF2A1E">
        <w:rPr>
          <w:bCs/>
        </w:rPr>
        <w:t xml:space="preserve">, en algunos casos </w:t>
      </w:r>
      <w:r w:rsidRPr="00064A37">
        <w:rPr>
          <w:b/>
        </w:rPr>
        <w:t>evitando complicaciones de sincronización</w:t>
      </w:r>
      <w:r w:rsidRPr="00FF2A1E">
        <w:rPr>
          <w:bCs/>
        </w:rPr>
        <w:t>.</w:t>
      </w:r>
    </w:p>
    <w:p w14:paraId="66315F0C" w14:textId="1DF7A5A8" w:rsidR="0071465D" w:rsidRPr="00894405" w:rsidRDefault="00FF2A1E" w:rsidP="007D2D4F">
      <w:pPr>
        <w:pStyle w:val="Prrafodelista"/>
        <w:numPr>
          <w:ilvl w:val="0"/>
          <w:numId w:val="4"/>
        </w:numPr>
        <w:rPr>
          <w:bCs/>
        </w:rPr>
      </w:pPr>
      <w:r w:rsidRPr="00FF2A1E">
        <w:rPr>
          <w:bCs/>
        </w:rPr>
        <w:t xml:space="preserve">El </w:t>
      </w:r>
      <w:r w:rsidRPr="000F02BD">
        <w:rPr>
          <w:b/>
        </w:rPr>
        <w:t>recorrido secuencial</w:t>
      </w:r>
      <w:r w:rsidRPr="00FF2A1E">
        <w:rPr>
          <w:bCs/>
        </w:rPr>
        <w:t xml:space="preserve"> de cada posición del array, es </w:t>
      </w:r>
      <w:r w:rsidRPr="000F02BD">
        <w:rPr>
          <w:b/>
        </w:rPr>
        <w:t>extremadamente rápido</w:t>
      </w:r>
      <w:r w:rsidRPr="00FF2A1E">
        <w:rPr>
          <w:bCs/>
        </w:rPr>
        <w:t xml:space="preserve"> en las máquinas actuales.</w:t>
      </w:r>
    </w:p>
    <w:p w14:paraId="12B2AA88" w14:textId="1E59DAC8" w:rsidR="007D2D4F" w:rsidRDefault="007D2D4F" w:rsidP="007D2D4F">
      <w:pPr>
        <w:pStyle w:val="Ttulo2"/>
      </w:pPr>
      <w:bookmarkStart w:id="7" w:name="_Toc118374106"/>
      <w:r>
        <w:t>1.3.- Arrays multidimensionales.</w:t>
      </w:r>
      <w:bookmarkEnd w:id="7"/>
    </w:p>
    <w:p w14:paraId="24753807" w14:textId="27E4DEC9" w:rsidR="007D2D4F" w:rsidRDefault="00C73EDB" w:rsidP="007D2D4F">
      <w:r w:rsidRPr="00C73EDB">
        <w:t xml:space="preserve">Si bien es cierto que en JavaScript los arrays son uni-dimensionales, </w:t>
      </w:r>
      <w:r w:rsidRPr="00C73EDB">
        <w:rPr>
          <w:b/>
          <w:bCs/>
        </w:rPr>
        <w:t>podemos crear arrays que en sus posiciones contengan otros arrays u otros objetos</w:t>
      </w:r>
      <w:r w:rsidRPr="00C73EDB">
        <w:t>.</w:t>
      </w:r>
      <w:r w:rsidR="00F311B7">
        <w:t xml:space="preserve"> </w:t>
      </w:r>
      <w:r w:rsidRPr="00C73EDB">
        <w:t>Podemos crear de esta forma arrays bidimensionales, tridimensionales, etc.</w:t>
      </w:r>
    </w:p>
    <w:p w14:paraId="0131259E" w14:textId="31A25B15" w:rsidR="00C73EDB" w:rsidRDefault="00C73EDB" w:rsidP="007D2D4F">
      <w:r w:rsidRPr="00C73EDB">
        <w:rPr>
          <w:b/>
          <w:bCs/>
        </w:rPr>
        <w:t>Por ejemplo, un array bidimensional</w:t>
      </w:r>
      <w:r w:rsidRPr="00C73EDB">
        <w:t>:</w:t>
      </w:r>
    </w:p>
    <w:p w14:paraId="64C216DB" w14:textId="77777777" w:rsidR="00066258" w:rsidRDefault="0006625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98018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FF"/>
          <w:sz w:val="17"/>
          <w:szCs w:val="17"/>
        </w:rPr>
        <w:t>var</w:t>
      </w:r>
      <w:r>
        <w:rPr>
          <w:rFonts w:ascii="Consolas" w:hAnsi="Consolas" w:cs="Courier New"/>
          <w:color w:val="000000"/>
          <w:sz w:val="17"/>
          <w:szCs w:val="17"/>
        </w:rPr>
        <w:t xml:space="preserve"> datos = </w:t>
      </w:r>
      <w:r>
        <w:rPr>
          <w:rFonts w:ascii="Consolas" w:hAnsi="Consolas" w:cs="Courier New"/>
          <w:color w:val="0000FF"/>
          <w:sz w:val="17"/>
          <w:szCs w:val="17"/>
        </w:rPr>
        <w:t>new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2B91AF"/>
          <w:sz w:val="17"/>
          <w:szCs w:val="17"/>
        </w:rPr>
        <w:t>Array</w:t>
      </w:r>
      <w:r>
        <w:rPr>
          <w:rFonts w:ascii="Consolas" w:hAnsi="Consolas" w:cs="Courier New"/>
          <w:color w:val="000000"/>
          <w:sz w:val="17"/>
          <w:szCs w:val="17"/>
        </w:rPr>
        <w:t>();</w:t>
      </w:r>
    </w:p>
    <w:p w14:paraId="04F3BA1C" w14:textId="77777777" w:rsidR="00066258" w:rsidRDefault="0006625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98018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datos[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 xml:space="preserve">] = </w:t>
      </w:r>
      <w:r>
        <w:rPr>
          <w:rFonts w:ascii="Consolas" w:hAnsi="Consolas" w:cs="Courier New"/>
          <w:color w:val="0000FF"/>
          <w:sz w:val="17"/>
          <w:szCs w:val="17"/>
        </w:rPr>
        <w:t>new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2B91AF"/>
          <w:sz w:val="17"/>
          <w:szCs w:val="17"/>
        </w:rPr>
        <w:t>Array</w:t>
      </w:r>
      <w:r>
        <w:rPr>
          <w:rFonts w:ascii="Consolas" w:hAnsi="Consolas" w:cs="Courier New"/>
          <w:color w:val="000000"/>
          <w:sz w:val="17"/>
          <w:szCs w:val="17"/>
        </w:rPr>
        <w:t>(</w:t>
      </w:r>
      <w:r>
        <w:rPr>
          <w:rFonts w:ascii="Consolas" w:hAnsi="Consolas" w:cs="Courier New"/>
          <w:color w:val="A31515"/>
          <w:sz w:val="17"/>
          <w:szCs w:val="17"/>
        </w:rPr>
        <w:t>"Cristina"</w:t>
      </w:r>
      <w:r>
        <w:rPr>
          <w:rFonts w:ascii="Consolas" w:hAnsi="Consolas" w:cs="Courier New"/>
          <w:color w:val="000000"/>
          <w:sz w:val="17"/>
          <w:szCs w:val="17"/>
        </w:rPr>
        <w:t>,</w:t>
      </w:r>
      <w:r>
        <w:rPr>
          <w:rFonts w:ascii="Consolas" w:hAnsi="Consolas" w:cs="Courier New"/>
          <w:color w:val="A31515"/>
          <w:sz w:val="17"/>
          <w:szCs w:val="17"/>
        </w:rPr>
        <w:t>"Seguridad"</w:t>
      </w:r>
      <w:r>
        <w:rPr>
          <w:rFonts w:ascii="Consolas" w:hAnsi="Consolas" w:cs="Courier New"/>
          <w:color w:val="0000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24</w:t>
      </w:r>
      <w:r>
        <w:rPr>
          <w:rFonts w:ascii="Consolas" w:hAnsi="Consolas" w:cs="Courier New"/>
          <w:color w:val="000000"/>
          <w:sz w:val="17"/>
          <w:szCs w:val="17"/>
        </w:rPr>
        <w:t>);</w:t>
      </w:r>
    </w:p>
    <w:p w14:paraId="153782E4" w14:textId="77777777" w:rsidR="00066258" w:rsidRDefault="0006625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98018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datos[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] = </w:t>
      </w:r>
      <w:r>
        <w:rPr>
          <w:rFonts w:ascii="Consolas" w:hAnsi="Consolas" w:cs="Courier New"/>
          <w:color w:val="0000FF"/>
          <w:sz w:val="17"/>
          <w:szCs w:val="17"/>
        </w:rPr>
        <w:t>new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2B91AF"/>
          <w:sz w:val="17"/>
          <w:szCs w:val="17"/>
        </w:rPr>
        <w:t>Array</w:t>
      </w:r>
      <w:r>
        <w:rPr>
          <w:rFonts w:ascii="Consolas" w:hAnsi="Consolas" w:cs="Courier New"/>
          <w:color w:val="000000"/>
          <w:sz w:val="17"/>
          <w:szCs w:val="17"/>
        </w:rPr>
        <w:t>(</w:t>
      </w:r>
      <w:r>
        <w:rPr>
          <w:rFonts w:ascii="Consolas" w:hAnsi="Consolas" w:cs="Courier New"/>
          <w:color w:val="A31515"/>
          <w:sz w:val="17"/>
          <w:szCs w:val="17"/>
        </w:rPr>
        <w:t>"Catalina"</w:t>
      </w:r>
      <w:r>
        <w:rPr>
          <w:rFonts w:ascii="Consolas" w:hAnsi="Consolas" w:cs="Courier New"/>
          <w:color w:val="000000"/>
          <w:sz w:val="17"/>
          <w:szCs w:val="17"/>
        </w:rPr>
        <w:t>,</w:t>
      </w:r>
      <w:r>
        <w:rPr>
          <w:rFonts w:ascii="Consolas" w:hAnsi="Consolas" w:cs="Courier New"/>
          <w:color w:val="A31515"/>
          <w:sz w:val="17"/>
          <w:szCs w:val="17"/>
        </w:rPr>
        <w:t>"Bases de Datos"</w:t>
      </w:r>
      <w:r>
        <w:rPr>
          <w:rFonts w:ascii="Consolas" w:hAnsi="Consolas" w:cs="Courier New"/>
          <w:color w:val="0000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17</w:t>
      </w:r>
      <w:r>
        <w:rPr>
          <w:rFonts w:ascii="Consolas" w:hAnsi="Consolas" w:cs="Courier New"/>
          <w:color w:val="000000"/>
          <w:sz w:val="17"/>
          <w:szCs w:val="17"/>
        </w:rPr>
        <w:t>);</w:t>
      </w:r>
    </w:p>
    <w:p w14:paraId="0DA51995" w14:textId="77777777" w:rsidR="00066258" w:rsidRDefault="0006625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98018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datos[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 xml:space="preserve">] = </w:t>
      </w:r>
      <w:r>
        <w:rPr>
          <w:rFonts w:ascii="Consolas" w:hAnsi="Consolas" w:cs="Courier New"/>
          <w:color w:val="0000FF"/>
          <w:sz w:val="17"/>
          <w:szCs w:val="17"/>
        </w:rPr>
        <w:t>new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2B91AF"/>
          <w:sz w:val="17"/>
          <w:szCs w:val="17"/>
        </w:rPr>
        <w:t>Array</w:t>
      </w:r>
      <w:r>
        <w:rPr>
          <w:rFonts w:ascii="Consolas" w:hAnsi="Consolas" w:cs="Courier New"/>
          <w:color w:val="000000"/>
          <w:sz w:val="17"/>
          <w:szCs w:val="17"/>
        </w:rPr>
        <w:t>(</w:t>
      </w:r>
      <w:r>
        <w:rPr>
          <w:rFonts w:ascii="Consolas" w:hAnsi="Consolas" w:cs="Courier New"/>
          <w:color w:val="A31515"/>
          <w:sz w:val="17"/>
          <w:szCs w:val="17"/>
        </w:rPr>
        <w:t>"Vieites"</w:t>
      </w:r>
      <w:r>
        <w:rPr>
          <w:rFonts w:ascii="Consolas" w:hAnsi="Consolas" w:cs="Courier New"/>
          <w:color w:val="000000"/>
          <w:sz w:val="17"/>
          <w:szCs w:val="17"/>
        </w:rPr>
        <w:t>,</w:t>
      </w:r>
      <w:r>
        <w:rPr>
          <w:rFonts w:ascii="Consolas" w:hAnsi="Consolas" w:cs="Courier New"/>
          <w:color w:val="A31515"/>
          <w:sz w:val="17"/>
          <w:szCs w:val="17"/>
        </w:rPr>
        <w:t>"Sistemas Informáticos"</w:t>
      </w:r>
      <w:r>
        <w:rPr>
          <w:rFonts w:ascii="Consolas" w:hAnsi="Consolas" w:cs="Courier New"/>
          <w:color w:val="0000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28</w:t>
      </w:r>
      <w:r>
        <w:rPr>
          <w:rFonts w:ascii="Consolas" w:hAnsi="Consolas" w:cs="Courier New"/>
          <w:color w:val="000000"/>
          <w:sz w:val="17"/>
          <w:szCs w:val="17"/>
        </w:rPr>
        <w:t>);</w:t>
      </w:r>
    </w:p>
    <w:p w14:paraId="6A454041" w14:textId="69847BE2" w:rsidR="00066258" w:rsidRPr="00066258" w:rsidRDefault="00066258" w:rsidP="0006625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1979801845"/>
        <w:rPr>
          <w:rFonts w:ascii="Consolas" w:hAnsi="Consolas" w:cs="Courier New"/>
          <w:sz w:val="17"/>
          <w:szCs w:val="17"/>
          <w:lang w:val="en-US"/>
        </w:rPr>
      </w:pPr>
      <w:r w:rsidRPr="00066258">
        <w:rPr>
          <w:rFonts w:ascii="Consolas" w:hAnsi="Consolas" w:cs="Courier New"/>
          <w:color w:val="000000"/>
          <w:sz w:val="17"/>
          <w:szCs w:val="17"/>
          <w:lang w:val="en-US"/>
        </w:rPr>
        <w:t>datos[</w:t>
      </w:r>
      <w:r w:rsidRPr="00066258">
        <w:rPr>
          <w:rFonts w:ascii="Consolas" w:hAnsi="Consolas" w:cs="Courier New"/>
          <w:color w:val="006666"/>
          <w:sz w:val="17"/>
          <w:szCs w:val="17"/>
          <w:lang w:val="en-US"/>
        </w:rPr>
        <w:t>3</w:t>
      </w:r>
      <w:r w:rsidRPr="0006625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] = </w:t>
      </w:r>
      <w:r w:rsidRPr="00066258">
        <w:rPr>
          <w:rFonts w:ascii="Consolas" w:hAnsi="Consolas" w:cs="Courier New"/>
          <w:color w:val="0000FF"/>
          <w:sz w:val="17"/>
          <w:szCs w:val="17"/>
          <w:lang w:val="en-US"/>
        </w:rPr>
        <w:t>new</w:t>
      </w:r>
      <w:r w:rsidRPr="0006625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066258">
        <w:rPr>
          <w:rFonts w:ascii="Consolas" w:hAnsi="Consolas" w:cs="Courier New"/>
          <w:color w:val="2B91AF"/>
          <w:sz w:val="17"/>
          <w:szCs w:val="17"/>
          <w:lang w:val="en-US"/>
        </w:rPr>
        <w:t>Array</w:t>
      </w:r>
      <w:r w:rsidRPr="00066258">
        <w:rPr>
          <w:rFonts w:ascii="Consolas" w:hAnsi="Consolas" w:cs="Courier New"/>
          <w:color w:val="000000"/>
          <w:sz w:val="17"/>
          <w:szCs w:val="17"/>
          <w:lang w:val="en-US"/>
        </w:rPr>
        <w:t>(</w:t>
      </w:r>
      <w:r w:rsidRPr="00066258">
        <w:rPr>
          <w:rFonts w:ascii="Consolas" w:hAnsi="Consolas" w:cs="Courier New"/>
          <w:color w:val="A31515"/>
          <w:sz w:val="17"/>
          <w:szCs w:val="17"/>
          <w:lang w:val="en-US"/>
        </w:rPr>
        <w:t>"Benjamin"</w:t>
      </w:r>
      <w:r w:rsidRPr="00066258">
        <w:rPr>
          <w:rFonts w:ascii="Consolas" w:hAnsi="Consolas" w:cs="Courier New"/>
          <w:color w:val="000000"/>
          <w:sz w:val="17"/>
          <w:szCs w:val="17"/>
          <w:lang w:val="en-US"/>
        </w:rPr>
        <w:t>,</w:t>
      </w:r>
      <w:r w:rsidRPr="00066258">
        <w:rPr>
          <w:rFonts w:ascii="Consolas" w:hAnsi="Consolas" w:cs="Courier New"/>
          <w:color w:val="A31515"/>
          <w:sz w:val="17"/>
          <w:szCs w:val="17"/>
          <w:lang w:val="en-US"/>
        </w:rPr>
        <w:t>"Redes"</w:t>
      </w:r>
      <w:r w:rsidRPr="00066258">
        <w:rPr>
          <w:rFonts w:ascii="Consolas" w:hAnsi="Consolas" w:cs="Courier New"/>
          <w:color w:val="000000"/>
          <w:sz w:val="17"/>
          <w:szCs w:val="17"/>
          <w:lang w:val="en-US"/>
        </w:rPr>
        <w:t>,</w:t>
      </w:r>
      <w:r w:rsidRPr="00066258">
        <w:rPr>
          <w:rFonts w:ascii="Consolas" w:hAnsi="Consolas" w:cs="Courier New"/>
          <w:color w:val="006666"/>
          <w:sz w:val="17"/>
          <w:szCs w:val="17"/>
          <w:lang w:val="en-US"/>
        </w:rPr>
        <w:t>26</w:t>
      </w:r>
      <w:r w:rsidRPr="00066258">
        <w:rPr>
          <w:rFonts w:ascii="Consolas" w:hAnsi="Consolas" w:cs="Courier New"/>
          <w:color w:val="000000"/>
          <w:sz w:val="17"/>
          <w:szCs w:val="17"/>
          <w:lang w:val="en-US"/>
        </w:rPr>
        <w:t>);</w:t>
      </w:r>
    </w:p>
    <w:p w14:paraId="279EEB52" w14:textId="3EAC948F" w:rsidR="00066258" w:rsidRDefault="00066258" w:rsidP="007D2D4F">
      <w:r w:rsidRPr="00066258">
        <w:rPr>
          <w:b/>
          <w:bCs/>
        </w:rPr>
        <w:lastRenderedPageBreak/>
        <w:t>O bien usando una d</w:t>
      </w:r>
      <w:r>
        <w:rPr>
          <w:b/>
          <w:bCs/>
        </w:rPr>
        <w:t>efinición más breve y literal del Array</w:t>
      </w:r>
      <w:r>
        <w:t>:</w:t>
      </w:r>
    </w:p>
    <w:p w14:paraId="6FD0EF03" w14:textId="77777777" w:rsidR="00066258" w:rsidRDefault="0006625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009747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FF"/>
          <w:sz w:val="17"/>
          <w:szCs w:val="17"/>
        </w:rPr>
        <w:t>var</w:t>
      </w:r>
      <w:r>
        <w:rPr>
          <w:rFonts w:ascii="Consolas" w:hAnsi="Consolas" w:cs="Courier New"/>
          <w:color w:val="000000"/>
          <w:sz w:val="17"/>
          <w:szCs w:val="17"/>
        </w:rPr>
        <w:t xml:space="preserve"> datos = [</w:t>
      </w:r>
    </w:p>
    <w:p w14:paraId="3D6E2C38" w14:textId="77777777" w:rsidR="00066258" w:rsidRDefault="0006625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009747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[</w:t>
      </w:r>
      <w:r>
        <w:rPr>
          <w:rFonts w:ascii="Consolas" w:hAnsi="Consolas" w:cs="Courier New"/>
          <w:color w:val="A31515"/>
          <w:sz w:val="17"/>
          <w:szCs w:val="17"/>
        </w:rPr>
        <w:t>"Cristina"</w:t>
      </w:r>
      <w:r>
        <w:rPr>
          <w:rFonts w:ascii="Consolas" w:hAnsi="Consolas" w:cs="Courier New"/>
          <w:color w:val="000000"/>
          <w:sz w:val="17"/>
          <w:szCs w:val="17"/>
        </w:rPr>
        <w:t>,</w:t>
      </w:r>
      <w:r>
        <w:rPr>
          <w:rFonts w:ascii="Consolas" w:hAnsi="Consolas" w:cs="Courier New"/>
          <w:color w:val="A31515"/>
          <w:sz w:val="17"/>
          <w:szCs w:val="17"/>
        </w:rPr>
        <w:t>"Seguridad"</w:t>
      </w:r>
      <w:r>
        <w:rPr>
          <w:rFonts w:ascii="Consolas" w:hAnsi="Consolas" w:cs="Courier New"/>
          <w:color w:val="0000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24</w:t>
      </w:r>
      <w:r>
        <w:rPr>
          <w:rFonts w:ascii="Consolas" w:hAnsi="Consolas" w:cs="Courier New"/>
          <w:color w:val="000000"/>
          <w:sz w:val="17"/>
          <w:szCs w:val="17"/>
        </w:rPr>
        <w:t>],</w:t>
      </w:r>
    </w:p>
    <w:p w14:paraId="46A32A00" w14:textId="77777777" w:rsidR="00066258" w:rsidRDefault="0006625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009747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[</w:t>
      </w:r>
      <w:r>
        <w:rPr>
          <w:rFonts w:ascii="Consolas" w:hAnsi="Consolas" w:cs="Courier New"/>
          <w:color w:val="A31515"/>
          <w:sz w:val="17"/>
          <w:szCs w:val="17"/>
        </w:rPr>
        <w:t>"Catalina"</w:t>
      </w:r>
      <w:r>
        <w:rPr>
          <w:rFonts w:ascii="Consolas" w:hAnsi="Consolas" w:cs="Courier New"/>
          <w:color w:val="000000"/>
          <w:sz w:val="17"/>
          <w:szCs w:val="17"/>
        </w:rPr>
        <w:t>,</w:t>
      </w:r>
      <w:r>
        <w:rPr>
          <w:rFonts w:ascii="Consolas" w:hAnsi="Consolas" w:cs="Courier New"/>
          <w:color w:val="A31515"/>
          <w:sz w:val="17"/>
          <w:szCs w:val="17"/>
        </w:rPr>
        <w:t>"Bases de Datos"</w:t>
      </w:r>
      <w:r>
        <w:rPr>
          <w:rFonts w:ascii="Consolas" w:hAnsi="Consolas" w:cs="Courier New"/>
          <w:color w:val="0000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17</w:t>
      </w:r>
      <w:r>
        <w:rPr>
          <w:rFonts w:ascii="Consolas" w:hAnsi="Consolas" w:cs="Courier New"/>
          <w:color w:val="000000"/>
          <w:sz w:val="17"/>
          <w:szCs w:val="17"/>
        </w:rPr>
        <w:t>],</w:t>
      </w:r>
    </w:p>
    <w:p w14:paraId="7C8F0AAD" w14:textId="77777777" w:rsidR="00066258" w:rsidRDefault="0006625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009747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[</w:t>
      </w:r>
      <w:r>
        <w:rPr>
          <w:rFonts w:ascii="Consolas" w:hAnsi="Consolas" w:cs="Courier New"/>
          <w:color w:val="A31515"/>
          <w:sz w:val="17"/>
          <w:szCs w:val="17"/>
        </w:rPr>
        <w:t>"Vieites"</w:t>
      </w:r>
      <w:r>
        <w:rPr>
          <w:rFonts w:ascii="Consolas" w:hAnsi="Consolas" w:cs="Courier New"/>
          <w:color w:val="000000"/>
          <w:sz w:val="17"/>
          <w:szCs w:val="17"/>
        </w:rPr>
        <w:t>,</w:t>
      </w:r>
      <w:r>
        <w:rPr>
          <w:rFonts w:ascii="Consolas" w:hAnsi="Consolas" w:cs="Courier New"/>
          <w:color w:val="A31515"/>
          <w:sz w:val="17"/>
          <w:szCs w:val="17"/>
        </w:rPr>
        <w:t>"Sistemas Informáticos"</w:t>
      </w:r>
      <w:r>
        <w:rPr>
          <w:rFonts w:ascii="Consolas" w:hAnsi="Consolas" w:cs="Courier New"/>
          <w:color w:val="0000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28</w:t>
      </w:r>
      <w:r>
        <w:rPr>
          <w:rFonts w:ascii="Consolas" w:hAnsi="Consolas" w:cs="Courier New"/>
          <w:color w:val="000000"/>
          <w:sz w:val="17"/>
          <w:szCs w:val="17"/>
        </w:rPr>
        <w:t>],</w:t>
      </w:r>
    </w:p>
    <w:p w14:paraId="16999665" w14:textId="77777777" w:rsidR="00066258" w:rsidRDefault="0006625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009747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[</w:t>
      </w:r>
      <w:r>
        <w:rPr>
          <w:rFonts w:ascii="Consolas" w:hAnsi="Consolas" w:cs="Courier New"/>
          <w:color w:val="A31515"/>
          <w:sz w:val="17"/>
          <w:szCs w:val="17"/>
        </w:rPr>
        <w:t>"Benjamin"</w:t>
      </w:r>
      <w:r>
        <w:rPr>
          <w:rFonts w:ascii="Consolas" w:hAnsi="Consolas" w:cs="Courier New"/>
          <w:color w:val="000000"/>
          <w:sz w:val="17"/>
          <w:szCs w:val="17"/>
        </w:rPr>
        <w:t>,</w:t>
      </w:r>
      <w:r>
        <w:rPr>
          <w:rFonts w:ascii="Consolas" w:hAnsi="Consolas" w:cs="Courier New"/>
          <w:color w:val="A31515"/>
          <w:sz w:val="17"/>
          <w:szCs w:val="17"/>
        </w:rPr>
        <w:t>"Redes"</w:t>
      </w:r>
      <w:r>
        <w:rPr>
          <w:rFonts w:ascii="Consolas" w:hAnsi="Consolas" w:cs="Courier New"/>
          <w:color w:val="0000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26</w:t>
      </w:r>
      <w:r>
        <w:rPr>
          <w:rFonts w:ascii="Consolas" w:hAnsi="Consolas" w:cs="Courier New"/>
          <w:color w:val="000000"/>
          <w:sz w:val="17"/>
          <w:szCs w:val="17"/>
        </w:rPr>
        <w:t>]</w:t>
      </w:r>
    </w:p>
    <w:p w14:paraId="25ACE03D" w14:textId="4D3F71C3" w:rsidR="00066258" w:rsidRDefault="00066258" w:rsidP="0006625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7009747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];</w:t>
      </w:r>
    </w:p>
    <w:p w14:paraId="4DFACE47" w14:textId="772EBE39" w:rsidR="00066258" w:rsidRDefault="00C3395D" w:rsidP="00066258">
      <w:r w:rsidRPr="00F311B7">
        <w:rPr>
          <w:b/>
          <w:bCs/>
          <w:u w:val="single"/>
        </w:rPr>
        <w:t>Para acceder a un dato particular</w:t>
      </w:r>
      <w:r>
        <w:t xml:space="preserve">, se requiere hacer una </w:t>
      </w:r>
      <w:r>
        <w:rPr>
          <w:b/>
          <w:bCs/>
        </w:rPr>
        <w:t>doble referencia</w:t>
      </w:r>
      <w:r>
        <w:t>.</w:t>
      </w:r>
      <w:r w:rsidR="00BA3B53">
        <w:t xml:space="preserve"> Ejemplo:</w:t>
      </w:r>
    </w:p>
    <w:p w14:paraId="1ACF226C" w14:textId="77777777" w:rsidR="00F1067F" w:rsidRDefault="00F1067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797507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document.write(</w:t>
      </w:r>
      <w:r>
        <w:rPr>
          <w:rFonts w:ascii="Consolas" w:hAnsi="Consolas" w:cs="Courier New"/>
          <w:color w:val="A31515"/>
          <w:sz w:val="17"/>
          <w:szCs w:val="17"/>
        </w:rPr>
        <w:t>"&lt;br/&gt;Quien imparte Bases de Datos? "</w:t>
      </w:r>
      <w:r>
        <w:rPr>
          <w:rFonts w:ascii="Consolas" w:hAnsi="Consolas" w:cs="Courier New"/>
          <w:color w:val="000000"/>
          <w:sz w:val="17"/>
          <w:szCs w:val="17"/>
        </w:rPr>
        <w:t>+datos[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>][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 xml:space="preserve">]);          </w:t>
      </w:r>
      <w:r>
        <w:rPr>
          <w:rFonts w:ascii="Consolas" w:hAnsi="Consolas" w:cs="Courier New"/>
          <w:color w:val="008000"/>
          <w:sz w:val="17"/>
          <w:szCs w:val="17"/>
        </w:rPr>
        <w:t>// Catalina</w:t>
      </w:r>
    </w:p>
    <w:p w14:paraId="17685331" w14:textId="77777777" w:rsidR="00F1067F" w:rsidRDefault="00F1067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797507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document.write(</w:t>
      </w:r>
      <w:r>
        <w:rPr>
          <w:rFonts w:ascii="Consolas" w:hAnsi="Consolas" w:cs="Courier New"/>
          <w:color w:val="A31515"/>
          <w:sz w:val="17"/>
          <w:szCs w:val="17"/>
        </w:rPr>
        <w:t>"&lt;br/&gt;Asignatura de Vieites: "</w:t>
      </w:r>
      <w:r>
        <w:rPr>
          <w:rFonts w:ascii="Consolas" w:hAnsi="Consolas" w:cs="Courier New"/>
          <w:color w:val="000000"/>
          <w:sz w:val="17"/>
          <w:szCs w:val="17"/>
        </w:rPr>
        <w:t>+datos[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>][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]);               </w:t>
      </w:r>
      <w:r>
        <w:rPr>
          <w:rFonts w:ascii="Consolas" w:hAnsi="Consolas" w:cs="Courier New"/>
          <w:color w:val="008000"/>
          <w:sz w:val="17"/>
          <w:szCs w:val="17"/>
        </w:rPr>
        <w:t>// Sistemas Informaticos</w:t>
      </w:r>
    </w:p>
    <w:p w14:paraId="3FCCACF9" w14:textId="2D427257" w:rsidR="00F1067F" w:rsidRDefault="00F1067F" w:rsidP="00F311B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173797507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document.write(</w:t>
      </w:r>
      <w:r>
        <w:rPr>
          <w:rFonts w:ascii="Consolas" w:hAnsi="Consolas" w:cs="Courier New"/>
          <w:color w:val="A31515"/>
          <w:sz w:val="17"/>
          <w:szCs w:val="17"/>
        </w:rPr>
        <w:t>"&lt;br/&gt;Alumnos de Benjamin: "</w:t>
      </w:r>
      <w:r>
        <w:rPr>
          <w:rFonts w:ascii="Consolas" w:hAnsi="Consolas" w:cs="Courier New"/>
          <w:color w:val="000000"/>
          <w:sz w:val="17"/>
          <w:szCs w:val="17"/>
        </w:rPr>
        <w:t>+datos[</w:t>
      </w:r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000000"/>
          <w:sz w:val="17"/>
          <w:szCs w:val="17"/>
        </w:rPr>
        <w:t>][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 xml:space="preserve">]);          </w:t>
      </w:r>
      <w:r>
        <w:rPr>
          <w:rFonts w:ascii="Consolas" w:hAnsi="Consolas" w:cs="Courier New"/>
          <w:color w:val="008000"/>
          <w:sz w:val="17"/>
          <w:szCs w:val="17"/>
        </w:rPr>
        <w:t>// 26</w:t>
      </w:r>
    </w:p>
    <w:p w14:paraId="683C2D09" w14:textId="3AFB52CF" w:rsidR="00F1067F" w:rsidRDefault="00F311B7" w:rsidP="00F1067F">
      <w:r w:rsidRPr="00F311B7">
        <w:rPr>
          <w:b/>
          <w:bCs/>
          <w:u w:val="single"/>
        </w:rPr>
        <w:t>Si queremos imprimir toda la información de un array multidimensional</w:t>
      </w:r>
      <w:r>
        <w:t>:</w:t>
      </w:r>
    </w:p>
    <w:p w14:paraId="161E8E0E" w14:textId="77777777" w:rsidR="009A73CA" w:rsidRPr="009A73CA" w:rsidRDefault="009A73C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551026"/>
        <w:rPr>
          <w:rFonts w:ascii="Consolas" w:hAnsi="Consolas" w:cs="Courier New"/>
          <w:sz w:val="17"/>
          <w:szCs w:val="17"/>
          <w:lang w:val="en-US"/>
        </w:rPr>
      </w:pPr>
      <w:r w:rsidRPr="009A73CA">
        <w:rPr>
          <w:rFonts w:ascii="Consolas" w:hAnsi="Consolas" w:cs="Courier New"/>
          <w:color w:val="000000"/>
          <w:sz w:val="17"/>
          <w:szCs w:val="17"/>
          <w:lang w:val="en-US"/>
        </w:rPr>
        <w:t>document.write(</w:t>
      </w:r>
      <w:r w:rsidRPr="009A73CA">
        <w:rPr>
          <w:rFonts w:ascii="Consolas" w:hAnsi="Consolas" w:cs="Courier New"/>
          <w:color w:val="A31515"/>
          <w:sz w:val="17"/>
          <w:szCs w:val="17"/>
          <w:lang w:val="en-US"/>
        </w:rPr>
        <w:t>"&lt;table border=1&gt;"</w:t>
      </w:r>
      <w:r w:rsidRPr="009A73CA">
        <w:rPr>
          <w:rFonts w:ascii="Consolas" w:hAnsi="Consolas" w:cs="Courier New"/>
          <w:color w:val="000000"/>
          <w:sz w:val="17"/>
          <w:szCs w:val="17"/>
          <w:lang w:val="en-US"/>
        </w:rPr>
        <w:t>);</w:t>
      </w:r>
    </w:p>
    <w:p w14:paraId="2D3C61F7" w14:textId="77777777" w:rsidR="009A73CA" w:rsidRPr="009A73CA" w:rsidRDefault="009A73C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551026"/>
        <w:rPr>
          <w:rFonts w:ascii="Consolas" w:hAnsi="Consolas" w:cs="Courier New"/>
          <w:sz w:val="17"/>
          <w:szCs w:val="17"/>
          <w:lang w:val="en-US"/>
        </w:rPr>
      </w:pPr>
      <w:r w:rsidRPr="009A73CA">
        <w:rPr>
          <w:rFonts w:ascii="Consolas" w:hAnsi="Consolas" w:cs="Courier New"/>
          <w:color w:val="0000FF"/>
          <w:sz w:val="17"/>
          <w:szCs w:val="17"/>
          <w:lang w:val="en-US"/>
        </w:rPr>
        <w:t>for</w:t>
      </w:r>
      <w:r w:rsidRPr="009A73C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(i=</w:t>
      </w:r>
      <w:r w:rsidRPr="009A73CA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9A73CA">
        <w:rPr>
          <w:rFonts w:ascii="Consolas" w:hAnsi="Consolas" w:cs="Courier New"/>
          <w:color w:val="000000"/>
          <w:sz w:val="17"/>
          <w:szCs w:val="17"/>
          <w:lang w:val="en-US"/>
        </w:rPr>
        <w:t>;i&lt;datos.length;i++)</w:t>
      </w:r>
    </w:p>
    <w:p w14:paraId="00870106" w14:textId="77777777" w:rsidR="009A73CA" w:rsidRPr="009A73CA" w:rsidRDefault="009A73C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551026"/>
        <w:rPr>
          <w:rFonts w:ascii="Consolas" w:hAnsi="Consolas" w:cs="Courier New"/>
          <w:sz w:val="17"/>
          <w:szCs w:val="17"/>
          <w:lang w:val="en-US"/>
        </w:rPr>
      </w:pPr>
      <w:r w:rsidRPr="009A73CA">
        <w:rPr>
          <w:rFonts w:ascii="Consolas" w:hAnsi="Consolas" w:cs="Courier New"/>
          <w:color w:val="000000"/>
          <w:sz w:val="17"/>
          <w:szCs w:val="17"/>
          <w:lang w:val="en-US"/>
        </w:rPr>
        <w:t>{</w:t>
      </w:r>
    </w:p>
    <w:p w14:paraId="563EF0CF" w14:textId="77777777" w:rsidR="009A73CA" w:rsidRPr="009A73CA" w:rsidRDefault="009A73C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551026"/>
        <w:rPr>
          <w:rFonts w:ascii="Consolas" w:hAnsi="Consolas" w:cs="Courier New"/>
          <w:sz w:val="17"/>
          <w:szCs w:val="17"/>
          <w:lang w:val="en-US"/>
        </w:rPr>
      </w:pPr>
      <w:r w:rsidRPr="009A73C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document.write(</w:t>
      </w:r>
      <w:r w:rsidRPr="009A73CA">
        <w:rPr>
          <w:rFonts w:ascii="Consolas" w:hAnsi="Consolas" w:cs="Courier New"/>
          <w:color w:val="A31515"/>
          <w:sz w:val="17"/>
          <w:szCs w:val="17"/>
          <w:lang w:val="en-US"/>
        </w:rPr>
        <w:t>"&lt;tr&gt;"</w:t>
      </w:r>
      <w:r w:rsidRPr="009A73CA">
        <w:rPr>
          <w:rFonts w:ascii="Consolas" w:hAnsi="Consolas" w:cs="Courier New"/>
          <w:color w:val="000000"/>
          <w:sz w:val="17"/>
          <w:szCs w:val="17"/>
          <w:lang w:val="en-US"/>
        </w:rPr>
        <w:t>);</w:t>
      </w:r>
    </w:p>
    <w:p w14:paraId="47A926CB" w14:textId="77777777" w:rsidR="009A73CA" w:rsidRPr="009A73CA" w:rsidRDefault="009A73C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551026"/>
        <w:rPr>
          <w:rFonts w:ascii="Consolas" w:hAnsi="Consolas" w:cs="Courier New"/>
          <w:sz w:val="17"/>
          <w:szCs w:val="17"/>
          <w:lang w:val="en-US"/>
        </w:rPr>
      </w:pPr>
      <w:r w:rsidRPr="009A73C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</w:t>
      </w:r>
      <w:r w:rsidRPr="009A73CA">
        <w:rPr>
          <w:rFonts w:ascii="Consolas" w:hAnsi="Consolas" w:cs="Courier New"/>
          <w:color w:val="0000FF"/>
          <w:sz w:val="17"/>
          <w:szCs w:val="17"/>
          <w:lang w:val="en-US"/>
        </w:rPr>
        <w:t>for</w:t>
      </w:r>
      <w:r w:rsidRPr="009A73C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(j=</w:t>
      </w:r>
      <w:r w:rsidRPr="009A73CA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9A73CA">
        <w:rPr>
          <w:rFonts w:ascii="Consolas" w:hAnsi="Consolas" w:cs="Courier New"/>
          <w:color w:val="000000"/>
          <w:sz w:val="17"/>
          <w:szCs w:val="17"/>
          <w:lang w:val="en-US"/>
        </w:rPr>
        <w:t>;j&lt;datos[i].length;j++)</w:t>
      </w:r>
    </w:p>
    <w:p w14:paraId="3F4206C6" w14:textId="77777777" w:rsidR="009A73CA" w:rsidRPr="009A73CA" w:rsidRDefault="009A73C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551026"/>
        <w:rPr>
          <w:rFonts w:ascii="Consolas" w:hAnsi="Consolas" w:cs="Courier New"/>
          <w:sz w:val="17"/>
          <w:szCs w:val="17"/>
          <w:lang w:val="en-US"/>
        </w:rPr>
      </w:pPr>
      <w:r w:rsidRPr="009A73C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{</w:t>
      </w:r>
    </w:p>
    <w:p w14:paraId="630AA947" w14:textId="77777777" w:rsidR="009A73CA" w:rsidRPr="00894405" w:rsidRDefault="009A73C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551026"/>
        <w:rPr>
          <w:rFonts w:ascii="Consolas" w:hAnsi="Consolas" w:cs="Courier New"/>
          <w:sz w:val="17"/>
          <w:szCs w:val="17"/>
          <w:lang w:val="en-US"/>
        </w:rPr>
      </w:pPr>
      <w:r w:rsidRPr="009A73C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  </w:t>
      </w:r>
      <w:r w:rsidRPr="00894405">
        <w:rPr>
          <w:rFonts w:ascii="Consolas" w:hAnsi="Consolas" w:cs="Courier New"/>
          <w:color w:val="000000"/>
          <w:sz w:val="17"/>
          <w:szCs w:val="17"/>
          <w:lang w:val="en-US"/>
        </w:rPr>
        <w:t>document.write(</w:t>
      </w:r>
      <w:r w:rsidRPr="00894405">
        <w:rPr>
          <w:rFonts w:ascii="Consolas" w:hAnsi="Consolas" w:cs="Courier New"/>
          <w:color w:val="A31515"/>
          <w:sz w:val="17"/>
          <w:szCs w:val="17"/>
          <w:lang w:val="en-US"/>
        </w:rPr>
        <w:t>"&lt;td&gt;"</w:t>
      </w:r>
      <w:r w:rsidRPr="00894405">
        <w:rPr>
          <w:rFonts w:ascii="Consolas" w:hAnsi="Consolas" w:cs="Courier New"/>
          <w:color w:val="000000"/>
          <w:sz w:val="17"/>
          <w:szCs w:val="17"/>
          <w:lang w:val="en-US"/>
        </w:rPr>
        <w:t>+datos[i][j]+</w:t>
      </w:r>
      <w:r w:rsidRPr="00894405">
        <w:rPr>
          <w:rFonts w:ascii="Consolas" w:hAnsi="Consolas" w:cs="Courier New"/>
          <w:color w:val="A31515"/>
          <w:sz w:val="17"/>
          <w:szCs w:val="17"/>
          <w:lang w:val="en-US"/>
        </w:rPr>
        <w:t>"&lt;/td&gt;"</w:t>
      </w:r>
      <w:r w:rsidRPr="00894405">
        <w:rPr>
          <w:rFonts w:ascii="Consolas" w:hAnsi="Consolas" w:cs="Courier New"/>
          <w:color w:val="000000"/>
          <w:sz w:val="17"/>
          <w:szCs w:val="17"/>
          <w:lang w:val="en-US"/>
        </w:rPr>
        <w:t>);</w:t>
      </w:r>
    </w:p>
    <w:p w14:paraId="2B0CF058" w14:textId="77777777" w:rsidR="009A73CA" w:rsidRPr="00894405" w:rsidRDefault="009A73C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551026"/>
        <w:rPr>
          <w:rFonts w:ascii="Consolas" w:hAnsi="Consolas" w:cs="Courier New"/>
          <w:sz w:val="17"/>
          <w:szCs w:val="17"/>
          <w:lang w:val="en-US"/>
        </w:rPr>
      </w:pPr>
      <w:r w:rsidRPr="0089440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}</w:t>
      </w:r>
    </w:p>
    <w:p w14:paraId="2A6D3ADC" w14:textId="77777777" w:rsidR="009A73CA" w:rsidRDefault="009A73C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551026"/>
        <w:rPr>
          <w:rFonts w:ascii="Consolas" w:hAnsi="Consolas" w:cs="Courier New"/>
          <w:sz w:val="17"/>
          <w:szCs w:val="17"/>
        </w:rPr>
      </w:pPr>
      <w:r w:rsidRPr="0089440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</w:t>
      </w:r>
      <w:r>
        <w:rPr>
          <w:rFonts w:ascii="Consolas" w:hAnsi="Consolas" w:cs="Courier New"/>
          <w:color w:val="000000"/>
          <w:sz w:val="17"/>
          <w:szCs w:val="17"/>
        </w:rPr>
        <w:t>document.write(</w:t>
      </w:r>
      <w:r>
        <w:rPr>
          <w:rFonts w:ascii="Consolas" w:hAnsi="Consolas" w:cs="Courier New"/>
          <w:color w:val="A31515"/>
          <w:sz w:val="17"/>
          <w:szCs w:val="17"/>
        </w:rPr>
        <w:t>"&lt;/tr&gt;"</w:t>
      </w:r>
      <w:r>
        <w:rPr>
          <w:rFonts w:ascii="Consolas" w:hAnsi="Consolas" w:cs="Courier New"/>
          <w:color w:val="000000"/>
          <w:sz w:val="17"/>
          <w:szCs w:val="17"/>
        </w:rPr>
        <w:t>);</w:t>
      </w:r>
    </w:p>
    <w:p w14:paraId="3B77CA10" w14:textId="77777777" w:rsidR="009A73CA" w:rsidRDefault="009A73C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5510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}     </w:t>
      </w:r>
    </w:p>
    <w:p w14:paraId="0742777C" w14:textId="1F5570EB" w:rsidR="009A73CA" w:rsidRDefault="009A73CA" w:rsidP="009A73C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535510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document.write(</w:t>
      </w:r>
      <w:r>
        <w:rPr>
          <w:rFonts w:ascii="Consolas" w:hAnsi="Consolas" w:cs="Courier New"/>
          <w:color w:val="A31515"/>
          <w:sz w:val="17"/>
          <w:szCs w:val="17"/>
        </w:rPr>
        <w:t>"&lt;/table&gt;"</w:t>
      </w:r>
      <w:r>
        <w:rPr>
          <w:rFonts w:ascii="Consolas" w:hAnsi="Consolas" w:cs="Courier New"/>
          <w:color w:val="000000"/>
          <w:sz w:val="17"/>
          <w:szCs w:val="17"/>
        </w:rPr>
        <w:t>);</w:t>
      </w:r>
    </w:p>
    <w:p w14:paraId="35961845" w14:textId="1A8016C4" w:rsidR="00183A13" w:rsidRDefault="00183A13" w:rsidP="00E87859">
      <w:pPr>
        <w:pStyle w:val="Ttulo1"/>
        <w:spacing w:before="0"/>
      </w:pPr>
      <w:bookmarkStart w:id="8" w:name="_Toc118374107"/>
      <w:r>
        <w:t xml:space="preserve">2.- </w:t>
      </w:r>
      <w:r w:rsidR="00B22768">
        <w:t>Creación de funciones.</w:t>
      </w:r>
      <w:bookmarkEnd w:id="8"/>
    </w:p>
    <w:p w14:paraId="5A2DDF03" w14:textId="1D8AC7AB" w:rsidR="00183A13" w:rsidRDefault="00D426B7" w:rsidP="002F1D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9F9FC" w:themeFill="accent3" w:themeFillTint="33"/>
      </w:pPr>
      <w:r w:rsidRPr="002F1D71">
        <w:rPr>
          <w:b/>
          <w:bCs/>
          <w:u w:val="single"/>
        </w:rPr>
        <w:t>Caso práctico</w:t>
      </w:r>
      <w:r>
        <w:t>: vamos a ver cómo crear funciones, cómo pasar parámetros, el ámbito de las variables dentro de las funciones, cómo anidar funciones y las funciones predefinidas de JavaScript.</w:t>
      </w:r>
    </w:p>
    <w:p w14:paraId="0D541E89" w14:textId="737A3425" w:rsidR="004D310C" w:rsidRDefault="00D8736E" w:rsidP="00D67BB9">
      <w:r w:rsidRPr="00D8736E">
        <w:rPr>
          <w:b/>
          <w:bCs/>
        </w:rPr>
        <w:t>Una función es la definición de un conjunto de acciones pre-programadas</w:t>
      </w:r>
      <w:r w:rsidRPr="00D8736E">
        <w:t>. Las funciones se llaman a través de eventos o bien mediante comandos desde nuestro script.</w:t>
      </w:r>
    </w:p>
    <w:p w14:paraId="1CD9F140" w14:textId="5717096F" w:rsidR="00D8736E" w:rsidRDefault="004D310C" w:rsidP="002F1D71">
      <w:r w:rsidRPr="004D310C">
        <w:t>En JavaScript no vamos a distinguir entre </w:t>
      </w:r>
      <w:r w:rsidRPr="004D310C">
        <w:rPr>
          <w:b/>
          <w:bCs/>
        </w:rPr>
        <w:t>procedimientos</w:t>
      </w:r>
      <w:r w:rsidRPr="004D310C">
        <w:t> (que ejecutan acciones), o </w:t>
      </w:r>
      <w:r w:rsidRPr="004D310C">
        <w:rPr>
          <w:b/>
          <w:bCs/>
        </w:rPr>
        <w:t>funciones</w:t>
      </w:r>
      <w:r w:rsidRPr="004D310C">
        <w:t> (que ejecutan acciones y devuelven valores). </w:t>
      </w:r>
      <w:r w:rsidRPr="004D310C">
        <w:rPr>
          <w:b/>
          <w:bCs/>
        </w:rPr>
        <w:t>En JavaScript siempre se llamarán funciones</w:t>
      </w:r>
      <w:r w:rsidRPr="004D310C">
        <w:t>.</w:t>
      </w:r>
    </w:p>
    <w:p w14:paraId="2942C99D" w14:textId="77777777" w:rsidR="001416FD" w:rsidRDefault="001416FD" w:rsidP="002F1D71">
      <w:r w:rsidRPr="001416FD">
        <w:rPr>
          <w:b/>
          <w:bCs/>
        </w:rPr>
        <w:t>Una función</w:t>
      </w:r>
      <w:r w:rsidRPr="001416FD">
        <w:t xml:space="preserve"> es capaz de </w:t>
      </w:r>
      <w:r w:rsidRPr="001416FD">
        <w:rPr>
          <w:b/>
          <w:bCs/>
        </w:rPr>
        <w:t>devolver un valor a la instrucción que la invocó</w:t>
      </w:r>
      <w:r w:rsidRPr="001416FD">
        <w:t xml:space="preserve">, pero esto no es un requisito obligatorio en JavaScript. </w:t>
      </w:r>
      <w:r w:rsidRPr="001416FD">
        <w:rPr>
          <w:b/>
          <w:bCs/>
        </w:rPr>
        <w:t>Cuando una función devuelve un valor</w:t>
      </w:r>
      <w:r w:rsidRPr="001416FD">
        <w:t xml:space="preserve">, la instrucción que llamó a esa función, </w:t>
      </w:r>
      <w:r w:rsidRPr="001416FD">
        <w:rPr>
          <w:b/>
          <w:bCs/>
        </w:rPr>
        <w:t>la tratará como si fuera una expresión</w:t>
      </w:r>
      <w:r w:rsidRPr="001416FD">
        <w:t>.</w:t>
      </w:r>
    </w:p>
    <w:p w14:paraId="6A7613AA" w14:textId="77777777" w:rsidR="001416FD" w:rsidRDefault="001416F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110322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FF"/>
          <w:sz w:val="17"/>
          <w:szCs w:val="17"/>
        </w:rPr>
        <w:t>function</w:t>
      </w:r>
      <w:r>
        <w:rPr>
          <w:rFonts w:ascii="Consolas" w:hAnsi="Consolas" w:cs="Courier New"/>
          <w:color w:val="000000"/>
          <w:sz w:val="17"/>
          <w:szCs w:val="17"/>
        </w:rPr>
        <w:t xml:space="preserve"> nombreFunción ( [parámetro1]....[parámetroN] )</w:t>
      </w:r>
    </w:p>
    <w:p w14:paraId="4EDD5EB6" w14:textId="77777777" w:rsidR="001416FD" w:rsidRDefault="001416F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110322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{</w:t>
      </w:r>
    </w:p>
    <w:p w14:paraId="1D8752EC" w14:textId="77777777" w:rsidR="001416FD" w:rsidRDefault="001416F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110322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r>
        <w:rPr>
          <w:rFonts w:ascii="Consolas" w:hAnsi="Consolas" w:cs="Courier New"/>
          <w:color w:val="008000"/>
          <w:sz w:val="17"/>
          <w:szCs w:val="17"/>
        </w:rPr>
        <w:t>// instrucciones</w:t>
      </w:r>
    </w:p>
    <w:p w14:paraId="6B84E34D" w14:textId="77777777" w:rsidR="001416FD" w:rsidRDefault="001416F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110322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r>
        <w:rPr>
          <w:rFonts w:ascii="Consolas" w:hAnsi="Consolas" w:cs="Courier New"/>
          <w:color w:val="0000FF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valor; </w:t>
      </w:r>
      <w:r>
        <w:rPr>
          <w:rFonts w:ascii="Consolas" w:hAnsi="Consolas" w:cs="Courier New"/>
          <w:color w:val="008000"/>
          <w:sz w:val="17"/>
          <w:szCs w:val="17"/>
        </w:rPr>
        <w:t>//Solo si deseamos que devuelva algún valor.</w:t>
      </w:r>
    </w:p>
    <w:p w14:paraId="77FA349C" w14:textId="113E0C8C" w:rsidR="001416FD" w:rsidRDefault="001416FD" w:rsidP="001416F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72110322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}</w:t>
      </w:r>
    </w:p>
    <w:tbl>
      <w:tblPr>
        <w:tblStyle w:val="Estiloprofesional"/>
        <w:tblW w:w="0" w:type="auto"/>
        <w:tblLook w:val="0620" w:firstRow="1" w:lastRow="0" w:firstColumn="0" w:lastColumn="0" w:noHBand="1" w:noVBand="1"/>
      </w:tblPr>
      <w:tblGrid>
        <w:gridCol w:w="8494"/>
      </w:tblGrid>
      <w:tr w:rsidR="00D67BB9" w14:paraId="3E1B8FE1" w14:textId="77777777" w:rsidTr="005673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tcW w:w="8494" w:type="dxa"/>
          </w:tcPr>
          <w:p w14:paraId="2CBF3330" w14:textId="77777777" w:rsidR="00D67BB9" w:rsidRDefault="00D67BB9" w:rsidP="005673DC">
            <w:pPr>
              <w:jc w:val="left"/>
            </w:pPr>
            <w:r>
              <w:t>Buenas prácticas</w:t>
            </w:r>
          </w:p>
        </w:tc>
      </w:tr>
      <w:tr w:rsidR="00D67BB9" w14:paraId="31A4951F" w14:textId="77777777" w:rsidTr="005673DC">
        <w:tc>
          <w:tcPr>
            <w:tcW w:w="8494" w:type="dxa"/>
          </w:tcPr>
          <w:p w14:paraId="32EF7411" w14:textId="77777777" w:rsidR="00D67BB9" w:rsidRDefault="00D67BB9" w:rsidP="00D67BB9">
            <w:pPr>
              <w:pStyle w:val="Prrafodelista"/>
              <w:numPr>
                <w:ilvl w:val="0"/>
                <w:numId w:val="5"/>
              </w:numPr>
            </w:pPr>
            <w:r w:rsidRPr="00D8736E">
              <w:lastRenderedPageBreak/>
              <w:t>Siempre que sea posible, tienes que diseñar funciones que puedas reutilizar en otras aplicaciones</w:t>
            </w:r>
            <w:r>
              <w:t>.</w:t>
            </w:r>
          </w:p>
          <w:p w14:paraId="179241B3" w14:textId="77777777" w:rsidR="00D67BB9" w:rsidRDefault="00D67BB9" w:rsidP="00D67BB9">
            <w:pPr>
              <w:pStyle w:val="Prrafodelista"/>
              <w:numPr>
                <w:ilvl w:val="0"/>
                <w:numId w:val="5"/>
              </w:numPr>
            </w:pPr>
            <w:r>
              <w:t>Los nombres de las funciones</w:t>
            </w:r>
            <w:r w:rsidR="00E0270A">
              <w:t xml:space="preserve"> deben ser nombres que realmente identifiquen al tipo de acción que realiza.</w:t>
            </w:r>
          </w:p>
          <w:p w14:paraId="0394C6C8" w14:textId="77777777" w:rsidR="00E0270A" w:rsidRDefault="00E0270A" w:rsidP="00E0270A">
            <w:pPr>
              <w:pStyle w:val="Prrafodelista"/>
              <w:numPr>
                <w:ilvl w:val="1"/>
                <w:numId w:val="5"/>
              </w:numPr>
            </w:pPr>
            <w:r>
              <w:t>No debe empezar por mayúscula</w:t>
            </w:r>
            <w:r w:rsidR="00DD374F">
              <w:t>.</w:t>
            </w:r>
          </w:p>
          <w:p w14:paraId="0ADD5375" w14:textId="77777777" w:rsidR="00DD374F" w:rsidRDefault="00DD374F" w:rsidP="00E0270A">
            <w:pPr>
              <w:pStyle w:val="Prrafodelista"/>
              <w:numPr>
                <w:ilvl w:val="1"/>
                <w:numId w:val="5"/>
              </w:numPr>
            </w:pPr>
            <w:r>
              <w:t xml:space="preserve">Se prefiere </w:t>
            </w:r>
            <w:r>
              <w:rPr>
                <w:i/>
                <w:iCs/>
              </w:rPr>
              <w:t>chequearMail</w:t>
            </w:r>
            <w:r>
              <w:t xml:space="preserve"> a </w:t>
            </w:r>
            <w:r>
              <w:rPr>
                <w:i/>
                <w:iCs/>
              </w:rPr>
              <w:t>chequear_mail</w:t>
            </w:r>
            <w:r>
              <w:t>.</w:t>
            </w:r>
          </w:p>
          <w:p w14:paraId="426B839A" w14:textId="7AF26D56" w:rsidR="00DD374F" w:rsidRDefault="00DD374F" w:rsidP="00DD374F">
            <w:pPr>
              <w:pStyle w:val="Prrafodelista"/>
              <w:numPr>
                <w:ilvl w:val="0"/>
                <w:numId w:val="5"/>
              </w:numPr>
            </w:pPr>
            <w:r>
              <w:t>Las funciones deben ser muy específicas, no realizar tareas adicionales a las inicialmente propuestas en esa función.</w:t>
            </w:r>
          </w:p>
        </w:tc>
      </w:tr>
    </w:tbl>
    <w:p w14:paraId="521F8334" w14:textId="77777777" w:rsidR="00622CDB" w:rsidRDefault="00622CDB" w:rsidP="00622CDB">
      <w:pPr>
        <w:spacing w:after="0"/>
        <w:rPr>
          <w:b/>
          <w:bCs/>
          <w:u w:val="single"/>
        </w:rPr>
      </w:pPr>
    </w:p>
    <w:p w14:paraId="1A30EE41" w14:textId="3A93C5FE" w:rsidR="004D310C" w:rsidRDefault="001416FD" w:rsidP="002F1D71">
      <w:r>
        <w:rPr>
          <w:b/>
          <w:bCs/>
          <w:u w:val="single"/>
        </w:rPr>
        <w:t>Ejemplos</w:t>
      </w:r>
      <w:r>
        <w:t>:</w:t>
      </w:r>
    </w:p>
    <w:p w14:paraId="6AE6172A" w14:textId="77777777" w:rsidR="008F0158" w:rsidRDefault="008F015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589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nombreFuncion( );  </w:t>
      </w:r>
      <w:r>
        <w:rPr>
          <w:rFonts w:ascii="Consolas" w:hAnsi="Consolas" w:cs="Courier New"/>
          <w:color w:val="008000"/>
          <w:sz w:val="17"/>
          <w:szCs w:val="17"/>
        </w:rPr>
        <w:t>// Esta llamada ejecutaría las instrucciones programadas dentro de la función.</w:t>
      </w:r>
    </w:p>
    <w:p w14:paraId="18139B00" w14:textId="77777777" w:rsidR="008F0158" w:rsidRDefault="008F015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589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721D3FE" w14:textId="44930E1C" w:rsidR="008F0158" w:rsidRDefault="008F015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589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variable=nombreFuncion( );  </w:t>
      </w:r>
      <w:r>
        <w:rPr>
          <w:rFonts w:ascii="Consolas" w:hAnsi="Consolas" w:cs="Courier New"/>
          <w:color w:val="008000"/>
          <w:sz w:val="17"/>
          <w:szCs w:val="17"/>
        </w:rPr>
        <w:t>// En este caso la función devolvería un valor que se asigna a la variable.</w:t>
      </w:r>
    </w:p>
    <w:p w14:paraId="66707366" w14:textId="77777777" w:rsidR="001416FD" w:rsidRDefault="001416FD" w:rsidP="00376B7F">
      <w:pPr>
        <w:spacing w:after="0"/>
      </w:pPr>
    </w:p>
    <w:p w14:paraId="7C2B483C" w14:textId="4DC5E38F" w:rsidR="00376B7F" w:rsidRPr="00376B7F" w:rsidRDefault="00376B7F" w:rsidP="002F1D71">
      <w:r w:rsidRPr="00376B7F">
        <w:rPr>
          <w:b/>
          <w:bCs/>
        </w:rPr>
        <w:t>Las funciones</w:t>
      </w:r>
      <w:r w:rsidRPr="00376B7F">
        <w:t xml:space="preserve"> en JavaScript también </w:t>
      </w:r>
      <w:r w:rsidRPr="00376B7F">
        <w:rPr>
          <w:b/>
          <w:bCs/>
        </w:rPr>
        <w:t>son objetos</w:t>
      </w:r>
      <w:r w:rsidRPr="00376B7F">
        <w:t xml:space="preserve">, </w:t>
      </w:r>
      <w:r w:rsidRPr="00376B7F">
        <w:rPr>
          <w:b/>
          <w:bCs/>
        </w:rPr>
        <w:t>y como tal tienen métodos y propiedades</w:t>
      </w:r>
      <w:r w:rsidRPr="00376B7F">
        <w:t xml:space="preserve">. </w:t>
      </w:r>
      <w:r w:rsidRPr="00376B7F">
        <w:rPr>
          <w:b/>
          <w:bCs/>
          <w:u w:val="single"/>
        </w:rPr>
        <w:t>Por ejemplo</w:t>
      </w:r>
      <w:r>
        <w:t xml:space="preserve">: </w:t>
      </w:r>
      <w:r w:rsidRPr="00376B7F">
        <w:t xml:space="preserve">Un método, aplicable a cualquier función puede ser </w:t>
      </w:r>
      <w:r w:rsidRPr="00376B7F">
        <w:rPr>
          <w:b/>
          <w:bCs/>
        </w:rPr>
        <w:t>toString</w:t>
      </w:r>
      <w:r w:rsidRPr="00376B7F">
        <w:t xml:space="preserve">(), el cuál </w:t>
      </w:r>
      <w:r w:rsidRPr="00376B7F">
        <w:rPr>
          <w:b/>
          <w:bCs/>
        </w:rPr>
        <w:t>nos devolverá el código fuente de esa función</w:t>
      </w:r>
      <w:r>
        <w:t>.</w:t>
      </w:r>
    </w:p>
    <w:p w14:paraId="2CD16F07" w14:textId="4E04C39B" w:rsidR="00183A13" w:rsidRDefault="00183A13" w:rsidP="00E87859">
      <w:pPr>
        <w:pStyle w:val="Ttulo2"/>
        <w:spacing w:before="0"/>
      </w:pPr>
      <w:bookmarkStart w:id="9" w:name="_Toc118374108"/>
      <w:r>
        <w:t xml:space="preserve">2.1.- </w:t>
      </w:r>
      <w:r w:rsidR="00B22768">
        <w:t>Parámetros</w:t>
      </w:r>
      <w:bookmarkEnd w:id="9"/>
    </w:p>
    <w:p w14:paraId="799D1976" w14:textId="71A1473B" w:rsidR="00183A13" w:rsidRDefault="00C729B2" w:rsidP="00E87859">
      <w:r>
        <w:rPr>
          <w:b/>
          <w:bCs/>
          <w:u w:val="single"/>
        </w:rPr>
        <w:t>Ejemplo 1</w:t>
      </w:r>
      <w:r w:rsidR="008C6687">
        <w:t>:</w:t>
      </w:r>
    </w:p>
    <w:tbl>
      <w:tblPr>
        <w:tblStyle w:val="Estiloprofesional"/>
        <w:tblW w:w="0" w:type="auto"/>
        <w:tblLook w:val="0680" w:firstRow="0" w:lastRow="0" w:firstColumn="1" w:lastColumn="0" w:noHBand="1" w:noVBand="1"/>
      </w:tblPr>
      <w:tblGrid>
        <w:gridCol w:w="2263"/>
        <w:gridCol w:w="6231"/>
      </w:tblGrid>
      <w:tr w:rsidR="008C6687" w14:paraId="3EE27A22" w14:textId="77777777" w:rsidTr="008C66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7D85D60" w14:textId="3EB84586" w:rsidR="008C6687" w:rsidRDefault="008C6687" w:rsidP="00E87859">
            <w:r>
              <w:t>Declaración de la función</w:t>
            </w:r>
          </w:p>
        </w:tc>
        <w:tc>
          <w:tcPr>
            <w:tcW w:w="6231" w:type="dxa"/>
          </w:tcPr>
          <w:p w14:paraId="783F1E34" w14:textId="77777777" w:rsidR="00984A60" w:rsidRDefault="00984A60" w:rsidP="00984A6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FF"/>
                <w:sz w:val="17"/>
                <w:szCs w:val="17"/>
              </w:rPr>
              <w:t>function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saludar(a,b)</w:t>
            </w:r>
          </w:p>
          <w:p w14:paraId="2876B178" w14:textId="77777777" w:rsidR="00984A60" w:rsidRDefault="00984A60" w:rsidP="00984A6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{</w:t>
            </w:r>
          </w:p>
          <w:p w14:paraId="6C8316BE" w14:textId="77777777" w:rsidR="00984A60" w:rsidRDefault="00984A60" w:rsidP="00984A6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   alert(</w:t>
            </w:r>
            <w:r>
              <w:rPr>
                <w:rFonts w:ascii="Consolas" w:hAnsi="Consolas" w:cs="Courier New"/>
                <w:color w:val="A31515"/>
                <w:sz w:val="17"/>
                <w:szCs w:val="17"/>
              </w:rPr>
              <w:t>"Hola "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+ a + </w:t>
            </w:r>
            <w:r>
              <w:rPr>
                <w:rFonts w:ascii="Consolas" w:hAnsi="Consolas" w:cs="Courier New"/>
                <w:color w:val="A31515"/>
                <w:sz w:val="17"/>
                <w:szCs w:val="17"/>
              </w:rPr>
              <w:t>" y "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+ b +</w:t>
            </w:r>
            <w:r>
              <w:rPr>
                <w:rFonts w:ascii="Consolas" w:hAnsi="Consolas" w:cs="Courier New"/>
                <w:color w:val="A31515"/>
                <w:sz w:val="17"/>
                <w:szCs w:val="17"/>
              </w:rPr>
              <w:t>"."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);</w:t>
            </w:r>
          </w:p>
          <w:p w14:paraId="42833704" w14:textId="410B3B39" w:rsidR="008C6687" w:rsidRPr="00984A60" w:rsidRDefault="00984A60" w:rsidP="00984A6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}</w:t>
            </w:r>
          </w:p>
        </w:tc>
      </w:tr>
      <w:tr w:rsidR="008C6687" w14:paraId="6BAE7B1A" w14:textId="77777777" w:rsidTr="008C66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174307D" w14:textId="66EBC562" w:rsidR="008C6687" w:rsidRDefault="008C6687" w:rsidP="00E87859">
            <w:r>
              <w:t>Uso de la función</w:t>
            </w:r>
          </w:p>
        </w:tc>
        <w:tc>
          <w:tcPr>
            <w:tcW w:w="6231" w:type="dxa"/>
          </w:tcPr>
          <w:p w14:paraId="3174DF7D" w14:textId="75D686D6" w:rsidR="008C6687" w:rsidRPr="00970340" w:rsidRDefault="00984A60" w:rsidP="0097034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3987146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saludar(</w:t>
            </w:r>
            <w:r>
              <w:rPr>
                <w:rFonts w:ascii="Consolas" w:hAnsi="Consolas" w:cs="Courier New"/>
                <w:color w:val="A31515"/>
                <w:sz w:val="17"/>
                <w:szCs w:val="17"/>
              </w:rPr>
              <w:t>"Martin"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,</w:t>
            </w:r>
            <w:r>
              <w:rPr>
                <w:rFonts w:ascii="Consolas" w:hAnsi="Consolas" w:cs="Courier New"/>
                <w:color w:val="A31515"/>
                <w:sz w:val="17"/>
                <w:szCs w:val="17"/>
              </w:rPr>
              <w:t>"Silvia"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);      </w:t>
            </w:r>
            <w:r>
              <w:rPr>
                <w:rFonts w:ascii="Consolas" w:hAnsi="Consolas" w:cs="Courier New"/>
                <w:color w:val="008000"/>
                <w:sz w:val="17"/>
                <w:szCs w:val="17"/>
              </w:rPr>
              <w:t>//Mostraría una alerta con el texto: Hola Martin y Silvia.</w:t>
            </w:r>
          </w:p>
        </w:tc>
      </w:tr>
    </w:tbl>
    <w:p w14:paraId="3831C401" w14:textId="77777777" w:rsidR="008C6687" w:rsidRDefault="008C6687" w:rsidP="00970340">
      <w:pPr>
        <w:spacing w:after="0"/>
      </w:pPr>
    </w:p>
    <w:p w14:paraId="01FBA891" w14:textId="11F534A8" w:rsidR="00F20B98" w:rsidRPr="00F20B98" w:rsidRDefault="00F20B98" w:rsidP="00F20B98">
      <w:r>
        <w:rPr>
          <w:b/>
          <w:bCs/>
          <w:u w:val="single"/>
        </w:rPr>
        <w:t>Ejemplo 2</w:t>
      </w:r>
      <w:r>
        <w:t>:</w:t>
      </w:r>
    </w:p>
    <w:tbl>
      <w:tblPr>
        <w:tblStyle w:val="Estiloprofesional"/>
        <w:tblW w:w="0" w:type="auto"/>
        <w:tblLook w:val="0680" w:firstRow="0" w:lastRow="0" w:firstColumn="1" w:lastColumn="0" w:noHBand="1" w:noVBand="1"/>
      </w:tblPr>
      <w:tblGrid>
        <w:gridCol w:w="2263"/>
        <w:gridCol w:w="6231"/>
      </w:tblGrid>
      <w:tr w:rsidR="00F20B98" w:rsidRPr="005E284F" w14:paraId="2EA51253" w14:textId="77777777" w:rsidTr="00567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80BFD26" w14:textId="77777777" w:rsidR="00F20B98" w:rsidRDefault="00F20B98" w:rsidP="005673DC">
            <w:r>
              <w:t>Declaración de la función</w:t>
            </w:r>
          </w:p>
        </w:tc>
        <w:tc>
          <w:tcPr>
            <w:tcW w:w="6231" w:type="dxa"/>
          </w:tcPr>
          <w:p w14:paraId="5AAA1AAE" w14:textId="77777777" w:rsidR="001B4D37" w:rsidRPr="001B4D37" w:rsidRDefault="001B4D37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5652745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  <w:lang w:val="en-US"/>
              </w:rPr>
            </w:pPr>
            <w:r w:rsidRPr="001B4D37">
              <w:rPr>
                <w:rFonts w:ascii="Consolas" w:hAnsi="Consolas" w:cs="Courier New"/>
                <w:color w:val="0000FF"/>
                <w:sz w:val="17"/>
                <w:szCs w:val="17"/>
                <w:lang w:val="en-US"/>
              </w:rPr>
              <w:t>function</w:t>
            </w:r>
            <w:r w:rsidRPr="001B4D37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devolverMayor(a,b)</w:t>
            </w:r>
          </w:p>
          <w:p w14:paraId="4ACE7D3F" w14:textId="77777777" w:rsidR="001B4D37" w:rsidRPr="001B4D37" w:rsidRDefault="001B4D37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5652745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  <w:lang w:val="en-US"/>
              </w:rPr>
            </w:pPr>
            <w:r w:rsidRPr="001B4D37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>{</w:t>
            </w:r>
          </w:p>
          <w:p w14:paraId="6EA7B346" w14:textId="77777777" w:rsidR="001B4D37" w:rsidRPr="001B4D37" w:rsidRDefault="001B4D37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5652745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  <w:lang w:val="en-US"/>
              </w:rPr>
            </w:pPr>
            <w:r w:rsidRPr="001B4D37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    </w:t>
            </w:r>
            <w:r w:rsidRPr="001B4D37">
              <w:rPr>
                <w:rFonts w:ascii="Consolas" w:hAnsi="Consolas" w:cs="Courier New"/>
                <w:color w:val="0000FF"/>
                <w:sz w:val="17"/>
                <w:szCs w:val="17"/>
                <w:lang w:val="en-US"/>
              </w:rPr>
              <w:t>if</w:t>
            </w:r>
            <w:r w:rsidRPr="001B4D37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(a &gt; b)</w:t>
            </w:r>
          </w:p>
          <w:p w14:paraId="32957905" w14:textId="77777777" w:rsidR="001B4D37" w:rsidRPr="001B4D37" w:rsidRDefault="001B4D37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5652745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  <w:lang w:val="en-US"/>
              </w:rPr>
            </w:pPr>
            <w:r w:rsidRPr="001B4D37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         </w:t>
            </w:r>
            <w:r w:rsidRPr="001B4D37">
              <w:rPr>
                <w:rFonts w:ascii="Consolas" w:hAnsi="Consolas" w:cs="Courier New"/>
                <w:color w:val="0000FF"/>
                <w:sz w:val="17"/>
                <w:szCs w:val="17"/>
                <w:lang w:val="en-US"/>
              </w:rPr>
              <w:t>return</w:t>
            </w:r>
            <w:r w:rsidRPr="001B4D37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a;</w:t>
            </w:r>
          </w:p>
          <w:p w14:paraId="2B508092" w14:textId="77777777" w:rsidR="001B4D37" w:rsidRPr="001B4D37" w:rsidRDefault="001B4D37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5652745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  <w:lang w:val="en-US"/>
              </w:rPr>
            </w:pPr>
            <w:r w:rsidRPr="001B4D37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    </w:t>
            </w:r>
            <w:r w:rsidRPr="001B4D37">
              <w:rPr>
                <w:rFonts w:ascii="Consolas" w:hAnsi="Consolas" w:cs="Courier New"/>
                <w:color w:val="0000FF"/>
                <w:sz w:val="17"/>
                <w:szCs w:val="17"/>
                <w:lang w:val="en-US"/>
              </w:rPr>
              <w:t>else</w:t>
            </w:r>
          </w:p>
          <w:p w14:paraId="4A612D04" w14:textId="77777777" w:rsidR="001B4D37" w:rsidRPr="001B4D37" w:rsidRDefault="001B4D37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5652745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  <w:lang w:val="en-US"/>
              </w:rPr>
            </w:pPr>
            <w:r w:rsidRPr="001B4D37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         </w:t>
            </w:r>
            <w:r w:rsidRPr="001B4D37">
              <w:rPr>
                <w:rFonts w:ascii="Consolas" w:hAnsi="Consolas" w:cs="Courier New"/>
                <w:color w:val="0000FF"/>
                <w:sz w:val="17"/>
                <w:szCs w:val="17"/>
                <w:lang w:val="en-US"/>
              </w:rPr>
              <w:t>return</w:t>
            </w:r>
            <w:r w:rsidRPr="001B4D37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b;</w:t>
            </w:r>
          </w:p>
          <w:p w14:paraId="4354FE1A" w14:textId="64C0A226" w:rsidR="00F20B98" w:rsidRPr="00E0140A" w:rsidRDefault="001B4D37" w:rsidP="001B4D37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5652745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  <w:lang w:val="en-US"/>
              </w:rPr>
            </w:pPr>
            <w:r w:rsidRPr="00E0140A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>}</w:t>
            </w:r>
          </w:p>
        </w:tc>
      </w:tr>
      <w:tr w:rsidR="00F20B98" w14:paraId="3090E14F" w14:textId="77777777" w:rsidTr="00567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DBCBCB1" w14:textId="77777777" w:rsidR="00F20B98" w:rsidRDefault="00F20B98" w:rsidP="005673DC">
            <w:r>
              <w:t>Uso de la función</w:t>
            </w:r>
          </w:p>
        </w:tc>
        <w:tc>
          <w:tcPr>
            <w:tcW w:w="6231" w:type="dxa"/>
          </w:tcPr>
          <w:p w14:paraId="1C9F912B" w14:textId="379D3C45" w:rsidR="00F20B98" w:rsidRPr="00970340" w:rsidRDefault="001B4D37" w:rsidP="001B4D37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0508544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document.write (</w:t>
            </w:r>
            <w:r>
              <w:rPr>
                <w:rFonts w:ascii="Consolas" w:hAnsi="Consolas" w:cs="Courier New"/>
                <w:color w:val="A31515"/>
                <w:sz w:val="17"/>
                <w:szCs w:val="17"/>
              </w:rPr>
              <w:t>"El número mayor entre 35 y 21 es el: "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+ devolverMayor(</w:t>
            </w:r>
            <w:r>
              <w:rPr>
                <w:rFonts w:ascii="Consolas" w:hAnsi="Consolas" w:cs="Courier New"/>
                <w:color w:val="006666"/>
                <w:sz w:val="17"/>
                <w:szCs w:val="17"/>
              </w:rPr>
              <w:t>35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,</w:t>
            </w:r>
            <w:r>
              <w:rPr>
                <w:rFonts w:ascii="Consolas" w:hAnsi="Consolas" w:cs="Courier New"/>
                <w:color w:val="006666"/>
                <w:sz w:val="17"/>
                <w:szCs w:val="17"/>
              </w:rPr>
              <w:t>21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) + </w:t>
            </w:r>
            <w:r>
              <w:rPr>
                <w:rFonts w:ascii="Consolas" w:hAnsi="Consolas" w:cs="Courier New"/>
                <w:color w:val="A31515"/>
                <w:sz w:val="17"/>
                <w:szCs w:val="17"/>
              </w:rPr>
              <w:t>"."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);</w:t>
            </w:r>
          </w:p>
        </w:tc>
      </w:tr>
    </w:tbl>
    <w:p w14:paraId="27F6B473" w14:textId="77777777" w:rsidR="00F20B98" w:rsidRDefault="00F20B98" w:rsidP="001B4D37">
      <w:pPr>
        <w:spacing w:after="0"/>
      </w:pPr>
    </w:p>
    <w:p w14:paraId="674575AB" w14:textId="77777777" w:rsidR="00C50692" w:rsidRDefault="00C50692" w:rsidP="00C50692">
      <w:r>
        <w:rPr>
          <w:b/>
          <w:bCs/>
          <w:u w:val="single"/>
        </w:rPr>
        <w:t>Reglas</w:t>
      </w:r>
      <w:r>
        <w:t>:</w:t>
      </w:r>
    </w:p>
    <w:p w14:paraId="06F43B5D" w14:textId="77777777" w:rsidR="00C50692" w:rsidRDefault="00C50692" w:rsidP="00A279C3">
      <w:pPr>
        <w:pStyle w:val="Prrafodelista"/>
        <w:numPr>
          <w:ilvl w:val="0"/>
          <w:numId w:val="6"/>
        </w:numPr>
      </w:pPr>
      <w:r w:rsidRPr="00C50692">
        <w:rPr>
          <w:b/>
          <w:bCs/>
        </w:rPr>
        <w:t>En la definición de parámetros no se usa la palabra reservada var para inicializar las variables</w:t>
      </w:r>
      <w:r>
        <w:t xml:space="preserve">. </w:t>
      </w:r>
      <w:r w:rsidRPr="00C729B2">
        <w:t>Esos parámetros a y b serán variables locales a la función</w:t>
      </w:r>
      <w:r>
        <w:t>.</w:t>
      </w:r>
    </w:p>
    <w:p w14:paraId="678D612D" w14:textId="7A256081" w:rsidR="001B4D37" w:rsidRDefault="001B4D37" w:rsidP="00A279C3">
      <w:pPr>
        <w:pStyle w:val="Prrafodelista"/>
        <w:numPr>
          <w:ilvl w:val="0"/>
          <w:numId w:val="6"/>
        </w:numPr>
      </w:pPr>
      <w:r>
        <w:t xml:space="preserve">También podemos acceder a los argumentos a través del </w:t>
      </w:r>
      <w:r w:rsidRPr="00C50692">
        <w:rPr>
          <w:b/>
          <w:bCs/>
        </w:rPr>
        <w:t>array arguments</w:t>
      </w:r>
      <w:r w:rsidR="00C50692">
        <w:t>.</w:t>
      </w:r>
    </w:p>
    <w:p w14:paraId="4E7D0E03" w14:textId="77777777" w:rsidR="00F62F68" w:rsidRPr="00F62F68" w:rsidRDefault="00D15F64" w:rsidP="00F62F68">
      <w:pPr>
        <w:pStyle w:val="Prrafodelista"/>
        <w:numPr>
          <w:ilvl w:val="0"/>
          <w:numId w:val="6"/>
        </w:numPr>
      </w:pPr>
      <w:r w:rsidRPr="00F62F68">
        <w:rPr>
          <w:b/>
          <w:bCs/>
        </w:rPr>
        <w:t>En el estándar ES6, se admiten los parámetros con valor por defecto</w:t>
      </w:r>
      <w:r>
        <w:t xml:space="preserve">, para que en caso de que no se le pase a la función ningún valor para dichos parámetros, tenga </w:t>
      </w:r>
      <w:r w:rsidR="00F62F68">
        <w:t xml:space="preserve">al menos el valor por defecto. </w:t>
      </w:r>
      <w:r w:rsidR="00F62F68">
        <w:rPr>
          <w:b/>
          <w:bCs/>
          <w:u w:val="single"/>
        </w:rPr>
        <w:t>Ejemplo</w:t>
      </w:r>
    </w:p>
    <w:p w14:paraId="570B4367" w14:textId="77777777" w:rsidR="00F62F68" w:rsidRPr="00F62F68" w:rsidRDefault="00F62F6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248804"/>
        <w:rPr>
          <w:rFonts w:ascii="Consolas" w:hAnsi="Consolas" w:cs="Courier New"/>
          <w:sz w:val="17"/>
          <w:szCs w:val="17"/>
          <w:lang w:val="en-US"/>
        </w:rPr>
      </w:pPr>
      <w:r w:rsidRPr="00F62F68">
        <w:rPr>
          <w:rFonts w:ascii="Consolas" w:hAnsi="Consolas" w:cs="Courier New"/>
          <w:color w:val="0000FF"/>
          <w:sz w:val="17"/>
          <w:szCs w:val="17"/>
          <w:lang w:val="en-US"/>
        </w:rPr>
        <w:lastRenderedPageBreak/>
        <w:t>function</w:t>
      </w:r>
      <w:r w:rsidRPr="00F62F6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devolverMayor(a=</w:t>
      </w:r>
      <w:r w:rsidRPr="00F62F68">
        <w:rPr>
          <w:rFonts w:ascii="Consolas" w:hAnsi="Consolas" w:cs="Courier New"/>
          <w:color w:val="006666"/>
          <w:sz w:val="17"/>
          <w:szCs w:val="17"/>
          <w:lang w:val="en-US"/>
        </w:rPr>
        <w:t>3</w:t>
      </w:r>
      <w:r w:rsidRPr="00F62F68">
        <w:rPr>
          <w:rFonts w:ascii="Consolas" w:hAnsi="Consolas" w:cs="Courier New"/>
          <w:color w:val="000000"/>
          <w:sz w:val="17"/>
          <w:szCs w:val="17"/>
          <w:lang w:val="en-US"/>
        </w:rPr>
        <w:t>,b=</w:t>
      </w:r>
      <w:r w:rsidRPr="00F62F68">
        <w:rPr>
          <w:rFonts w:ascii="Consolas" w:hAnsi="Consolas" w:cs="Courier New"/>
          <w:color w:val="006666"/>
          <w:sz w:val="17"/>
          <w:szCs w:val="17"/>
          <w:lang w:val="en-US"/>
        </w:rPr>
        <w:t>2</w:t>
      </w:r>
      <w:r w:rsidRPr="00F62F68">
        <w:rPr>
          <w:rFonts w:ascii="Consolas" w:hAnsi="Consolas" w:cs="Courier New"/>
          <w:color w:val="000000"/>
          <w:sz w:val="17"/>
          <w:szCs w:val="17"/>
          <w:lang w:val="en-US"/>
        </w:rPr>
        <w:t>)</w:t>
      </w:r>
    </w:p>
    <w:p w14:paraId="6625ABA5" w14:textId="77777777" w:rsidR="00F62F68" w:rsidRPr="00F62F68" w:rsidRDefault="00F62F6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248804"/>
        <w:rPr>
          <w:rFonts w:ascii="Consolas" w:hAnsi="Consolas" w:cs="Courier New"/>
          <w:sz w:val="17"/>
          <w:szCs w:val="17"/>
          <w:lang w:val="en-US"/>
        </w:rPr>
      </w:pPr>
      <w:r w:rsidRPr="00F62F6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{</w:t>
      </w:r>
    </w:p>
    <w:p w14:paraId="4E36C1FE" w14:textId="77777777" w:rsidR="00F62F68" w:rsidRPr="00F62F68" w:rsidRDefault="00F62F6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248804"/>
        <w:rPr>
          <w:rFonts w:ascii="Consolas" w:hAnsi="Consolas" w:cs="Courier New"/>
          <w:sz w:val="17"/>
          <w:szCs w:val="17"/>
          <w:lang w:val="en-US"/>
        </w:rPr>
      </w:pPr>
      <w:r w:rsidRPr="00F62F6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     </w:t>
      </w:r>
      <w:r w:rsidRPr="00F62F68">
        <w:rPr>
          <w:rFonts w:ascii="Consolas" w:hAnsi="Consolas" w:cs="Courier New"/>
          <w:color w:val="0000FF"/>
          <w:sz w:val="17"/>
          <w:szCs w:val="17"/>
          <w:lang w:val="en-US"/>
        </w:rPr>
        <w:t>if</w:t>
      </w:r>
      <w:r w:rsidRPr="00F62F6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(a &gt; b) </w:t>
      </w:r>
    </w:p>
    <w:p w14:paraId="25BCFA14" w14:textId="77777777" w:rsidR="00F62F68" w:rsidRPr="00F62F68" w:rsidRDefault="00F62F6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248804"/>
        <w:rPr>
          <w:rFonts w:ascii="Consolas" w:hAnsi="Consolas" w:cs="Courier New"/>
          <w:sz w:val="17"/>
          <w:szCs w:val="17"/>
          <w:lang w:val="en-US"/>
        </w:rPr>
      </w:pPr>
      <w:r w:rsidRPr="00F62F6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          </w:t>
      </w:r>
      <w:r w:rsidRPr="00F62F68">
        <w:rPr>
          <w:rFonts w:ascii="Consolas" w:hAnsi="Consolas" w:cs="Courier New"/>
          <w:color w:val="0000FF"/>
          <w:sz w:val="17"/>
          <w:szCs w:val="17"/>
          <w:lang w:val="en-US"/>
        </w:rPr>
        <w:t>return</w:t>
      </w:r>
      <w:r w:rsidRPr="00F62F6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a;</w:t>
      </w:r>
    </w:p>
    <w:p w14:paraId="5DD28BB5" w14:textId="77777777" w:rsidR="00F62F68" w:rsidRPr="00F62F68" w:rsidRDefault="00F62F6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248804"/>
        <w:rPr>
          <w:rFonts w:ascii="Consolas" w:hAnsi="Consolas" w:cs="Courier New"/>
          <w:sz w:val="17"/>
          <w:szCs w:val="17"/>
          <w:lang w:val="en-US"/>
        </w:rPr>
      </w:pPr>
      <w:r w:rsidRPr="00F62F6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     </w:t>
      </w:r>
      <w:r w:rsidRPr="00F62F68">
        <w:rPr>
          <w:rFonts w:ascii="Consolas" w:hAnsi="Consolas" w:cs="Courier New"/>
          <w:color w:val="0000FF"/>
          <w:sz w:val="17"/>
          <w:szCs w:val="17"/>
          <w:lang w:val="en-US"/>
        </w:rPr>
        <w:t>else</w:t>
      </w:r>
    </w:p>
    <w:p w14:paraId="714692AA" w14:textId="77777777" w:rsidR="00F62F68" w:rsidRPr="00F62F68" w:rsidRDefault="00F62F6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248804"/>
        <w:rPr>
          <w:rFonts w:ascii="Consolas" w:hAnsi="Consolas" w:cs="Courier New"/>
          <w:sz w:val="17"/>
          <w:szCs w:val="17"/>
          <w:lang w:val="en-US"/>
        </w:rPr>
      </w:pPr>
      <w:r w:rsidRPr="00F62F6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          </w:t>
      </w:r>
      <w:r w:rsidRPr="00F62F68">
        <w:rPr>
          <w:rFonts w:ascii="Consolas" w:hAnsi="Consolas" w:cs="Courier New"/>
          <w:color w:val="0000FF"/>
          <w:sz w:val="17"/>
          <w:szCs w:val="17"/>
          <w:lang w:val="en-US"/>
        </w:rPr>
        <w:t>return</w:t>
      </w:r>
      <w:r w:rsidRPr="00F62F6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b;</w:t>
      </w:r>
    </w:p>
    <w:p w14:paraId="3B7583E3" w14:textId="77777777" w:rsidR="00F62F68" w:rsidRDefault="00F62F6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248804"/>
        <w:rPr>
          <w:rFonts w:ascii="Consolas" w:hAnsi="Consolas" w:cs="Courier New"/>
          <w:sz w:val="17"/>
          <w:szCs w:val="17"/>
        </w:rPr>
      </w:pPr>
      <w:r w:rsidRPr="00F62F6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</w:t>
      </w:r>
      <w:r>
        <w:rPr>
          <w:rFonts w:ascii="Consolas" w:hAnsi="Consolas" w:cs="Courier New"/>
          <w:color w:val="000000"/>
          <w:sz w:val="17"/>
          <w:szCs w:val="17"/>
        </w:rPr>
        <w:t>}</w:t>
      </w:r>
    </w:p>
    <w:p w14:paraId="1BCF1CE0" w14:textId="18E3304F" w:rsidR="00F62F68" w:rsidRDefault="00F62F6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42488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document.write(devolverMayor())</w:t>
      </w:r>
    </w:p>
    <w:p w14:paraId="72E9B86E" w14:textId="77777777" w:rsidR="00F62F68" w:rsidRDefault="00F62F68" w:rsidP="00F62F68">
      <w:pPr>
        <w:spacing w:after="0"/>
      </w:pPr>
    </w:p>
    <w:p w14:paraId="2C0844FF" w14:textId="252654D5" w:rsidR="00F62F68" w:rsidRDefault="00255F87" w:rsidP="008A07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9F9FC" w:themeFill="accent3" w:themeFillTint="33"/>
        <w:spacing w:after="0"/>
      </w:pPr>
      <w:r w:rsidRPr="00255F87">
        <w:rPr>
          <w:b/>
          <w:bCs/>
          <w:u w:val="single"/>
        </w:rPr>
        <w:t>Citas para pensar</w:t>
      </w:r>
      <w:r>
        <w:t xml:space="preserve">: </w:t>
      </w:r>
      <w:r w:rsidRPr="00255F87">
        <w:t>"La inteligencia es la función que adapta los medios a los fines."HARTMANN, N</w:t>
      </w:r>
    </w:p>
    <w:p w14:paraId="33065B00" w14:textId="77777777" w:rsidR="00255F87" w:rsidRDefault="00255F87" w:rsidP="008A074E">
      <w:pPr>
        <w:spacing w:after="0"/>
      </w:pPr>
    </w:p>
    <w:p w14:paraId="7B51A7C2" w14:textId="67F18B0C" w:rsidR="00255F87" w:rsidRPr="00255F87" w:rsidRDefault="00255F87" w:rsidP="008A07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C5"/>
      </w:pPr>
      <w:r w:rsidRPr="00255F87">
        <w:rPr>
          <w:b/>
          <w:bCs/>
          <w:u w:val="single"/>
        </w:rPr>
        <w:t>Para saber más</w:t>
      </w:r>
      <w:r>
        <w:t xml:space="preserve">: </w:t>
      </w:r>
      <w:hyperlink r:id="rId23" w:history="1">
        <w:r w:rsidR="008A074E">
          <w:rPr>
            <w:rStyle w:val="Hipervnculo"/>
          </w:rPr>
          <w:t>Funciones - JavaScript | MDN (mozilla.org)</w:t>
        </w:r>
      </w:hyperlink>
    </w:p>
    <w:p w14:paraId="42DB1786" w14:textId="5ADB8C30" w:rsidR="00B22768" w:rsidRDefault="00B22768" w:rsidP="00B22768">
      <w:pPr>
        <w:pStyle w:val="Ttulo2"/>
        <w:spacing w:before="0"/>
      </w:pPr>
      <w:bookmarkStart w:id="10" w:name="_Toc118374109"/>
      <w:r>
        <w:t>2.2.- Ámbito de las variables.</w:t>
      </w:r>
      <w:bookmarkEnd w:id="10"/>
    </w:p>
    <w:p w14:paraId="393F0CCE" w14:textId="0B57345F" w:rsidR="00B22768" w:rsidRDefault="00D57D6F" w:rsidP="00E87859">
      <w:r w:rsidRPr="00D57D6F">
        <w:t>Las variables que se definen fuera de las funciones se llaman </w:t>
      </w:r>
      <w:r w:rsidRPr="00D57D6F">
        <w:rPr>
          <w:b/>
          <w:bCs/>
        </w:rPr>
        <w:t>variables globales.</w:t>
      </w:r>
      <w:r w:rsidRPr="00D57D6F">
        <w:t> Las </w:t>
      </w:r>
      <w:r w:rsidRPr="00D57D6F">
        <w:rPr>
          <w:b/>
          <w:bCs/>
        </w:rPr>
        <w:t>variables</w:t>
      </w:r>
      <w:r w:rsidRPr="00D57D6F">
        <w:t> que se definen dentro de las funciones, con la palabra reservada </w:t>
      </w:r>
      <w:r w:rsidRPr="00D57D6F">
        <w:rPr>
          <w:b/>
          <w:bCs/>
        </w:rPr>
        <w:t>var</w:t>
      </w:r>
      <w:r w:rsidRPr="00D57D6F">
        <w:t>, se llaman variables locales</w:t>
      </w:r>
      <w:r>
        <w:t>.</w:t>
      </w:r>
    </w:p>
    <w:p w14:paraId="0990743B" w14:textId="45BAC1F3" w:rsidR="00D57D6F" w:rsidRDefault="00CB3A2B" w:rsidP="00E87859">
      <w:r w:rsidRPr="00CB3A2B">
        <w:t>Para un script de JavaScript, el alcance de una variable global, se limita al documento actual que está cargado en la ventana del navegador o en un frame</w:t>
      </w:r>
      <w:r>
        <w:t>.</w:t>
      </w:r>
    </w:p>
    <w:p w14:paraId="6DD6CEEB" w14:textId="5B3D9C20" w:rsidR="00CB3A2B" w:rsidRDefault="00CA3D51" w:rsidP="00E87859">
      <w:r w:rsidRPr="00CA3D51">
        <w:rPr>
          <w:b/>
          <w:bCs/>
        </w:rPr>
        <w:t>En el momento que una página se cierra, todas las variables definidas en esa página se eliminarán de la memoria para siempre</w:t>
      </w:r>
      <w:r w:rsidRPr="00CA3D51">
        <w:t>. Si necesitas que el valor de una variable persista de una página a otra, tendrás que utilizar técnicas que te permitan almacenar esa variable (como las cookies, o bien poner esa variable en el documento frameset, etc.).</w:t>
      </w:r>
    </w:p>
    <w:p w14:paraId="55BE8A1D" w14:textId="6F3BF6C1" w:rsidR="00CA3D51" w:rsidRDefault="00DD41DD" w:rsidP="00E87859">
      <w:r>
        <w:t>U</w:t>
      </w:r>
      <w:r w:rsidRPr="00DD41DD">
        <w:t>na </w:t>
      </w:r>
      <w:r w:rsidRPr="00DD41DD">
        <w:rPr>
          <w:b/>
          <w:bCs/>
        </w:rPr>
        <w:t>variable local será definida dentro de una función</w:t>
      </w:r>
      <w:r w:rsidRPr="00DD41DD">
        <w:t>. Antes viste que podemos definir variables en los parámetros de una función (sin usar </w:t>
      </w:r>
      <w:r w:rsidRPr="00DD41DD">
        <w:rPr>
          <w:b/>
          <w:bCs/>
        </w:rPr>
        <w:t>var</w:t>
      </w:r>
      <w:r w:rsidRPr="00DD41DD">
        <w:t>), pero también podrás definir nuevas variables dentro del código de la función. En este caso, </w:t>
      </w:r>
      <w:r w:rsidR="00B73C01" w:rsidRPr="00DD41DD">
        <w:rPr>
          <w:b/>
          <w:bCs/>
        </w:rPr>
        <w:t>sí</w:t>
      </w:r>
      <w:r w:rsidRPr="00DD41DD">
        <w:rPr>
          <w:b/>
          <w:bCs/>
        </w:rPr>
        <w:t xml:space="preserve"> que se requiere el uso de la palabra reservada var </w:t>
      </w:r>
      <w:r w:rsidR="00DB52DA">
        <w:rPr>
          <w:b/>
          <w:bCs/>
        </w:rPr>
        <w:t xml:space="preserve">(o let) </w:t>
      </w:r>
      <w:r w:rsidRPr="00DD41DD">
        <w:rPr>
          <w:b/>
          <w:bCs/>
        </w:rPr>
        <w:t>cuando definimos una variable local</w:t>
      </w:r>
      <w:r w:rsidRPr="00DD41DD">
        <w:t>, ya que de otro modo, esta variable será reconocida como una variable global</w:t>
      </w:r>
      <w:r w:rsidR="00B73C01">
        <w:t>.</w:t>
      </w:r>
    </w:p>
    <w:p w14:paraId="16AA4ADB" w14:textId="7452329A" w:rsidR="00EA0A8C" w:rsidRDefault="00EA0A8C" w:rsidP="00E87859">
      <w:r>
        <w:t>El alcance de una variable local está solamente dentro del ámbito de la función. Ninguna otra función o instrucciones fuera de la función podrán acceder al valor de esa variable.</w:t>
      </w:r>
    </w:p>
    <w:tbl>
      <w:tblPr>
        <w:tblStyle w:val="Estiloprofesional"/>
        <w:tblW w:w="0" w:type="auto"/>
        <w:tblLook w:val="0620" w:firstRow="1" w:lastRow="0" w:firstColumn="0" w:lastColumn="0" w:noHBand="1" w:noVBand="1"/>
      </w:tblPr>
      <w:tblGrid>
        <w:gridCol w:w="8494"/>
      </w:tblGrid>
      <w:tr w:rsidR="009977C0" w14:paraId="43D4E91C" w14:textId="77777777" w:rsidTr="00667F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tcW w:w="8494" w:type="dxa"/>
          </w:tcPr>
          <w:p w14:paraId="5E6E2D83" w14:textId="77777777" w:rsidR="009977C0" w:rsidRDefault="009977C0" w:rsidP="00667FC6">
            <w:pPr>
              <w:jc w:val="left"/>
            </w:pPr>
            <w:r>
              <w:t>Buenas prácticas</w:t>
            </w:r>
          </w:p>
        </w:tc>
      </w:tr>
      <w:tr w:rsidR="009977C0" w14:paraId="6FBA519E" w14:textId="77777777" w:rsidTr="00667FC6">
        <w:tc>
          <w:tcPr>
            <w:tcW w:w="8494" w:type="dxa"/>
          </w:tcPr>
          <w:p w14:paraId="6392AC2C" w14:textId="77777777" w:rsidR="009977C0" w:rsidRDefault="009977C0" w:rsidP="009977C0">
            <w:r w:rsidRPr="002A4656">
              <w:rPr>
                <w:b/>
                <w:bCs/>
              </w:rPr>
              <w:t>Reutilizar el nombre de una variable global como local es uno de los errores más sutiles</w:t>
            </w:r>
            <w:r>
              <w:t xml:space="preserve"> y por consiguiente, más difíciles de encontrar en el código de JavaScript. </w:t>
            </w:r>
            <w:r w:rsidRPr="002A4656">
              <w:rPr>
                <w:b/>
                <w:bCs/>
              </w:rPr>
              <w:t>La variable local en momentos puntuales ocultará el valor de la variable global, sin avisarnos de ello</w:t>
            </w:r>
            <w:r>
              <w:t>.</w:t>
            </w:r>
          </w:p>
          <w:p w14:paraId="21AB6C5B" w14:textId="77777777" w:rsidR="009977C0" w:rsidRDefault="009977C0" w:rsidP="009977C0"/>
          <w:p w14:paraId="54698904" w14:textId="2B0B2BB1" w:rsidR="009977C0" w:rsidRPr="009977C0" w:rsidRDefault="009977C0" w:rsidP="009977C0">
            <w:r>
              <w:t xml:space="preserve">Como recomendación, </w:t>
            </w:r>
            <w:r>
              <w:rPr>
                <w:b/>
                <w:bCs/>
              </w:rPr>
              <w:t>no reutilices un nombre de variable global como local en una función</w:t>
            </w:r>
            <w:r>
              <w:t>, y tampoco declares una variable global dentro de una función, ya que podrás crear fallos que te resultarán difíciles de solucionar.</w:t>
            </w:r>
          </w:p>
        </w:tc>
      </w:tr>
    </w:tbl>
    <w:p w14:paraId="6160AFC6" w14:textId="77777777" w:rsidR="00465E91" w:rsidRDefault="00465E91" w:rsidP="00465E91">
      <w:pPr>
        <w:spacing w:after="0"/>
      </w:pPr>
    </w:p>
    <w:p w14:paraId="10A60632" w14:textId="526B5AEA" w:rsidR="00B22768" w:rsidRDefault="00B22768" w:rsidP="00B22768">
      <w:pPr>
        <w:pStyle w:val="Ttulo2"/>
        <w:spacing w:before="0"/>
      </w:pPr>
      <w:bookmarkStart w:id="11" w:name="_Toc118374110"/>
      <w:r>
        <w:t>2.3.- Funciones anidadas.</w:t>
      </w:r>
      <w:bookmarkEnd w:id="11"/>
    </w:p>
    <w:p w14:paraId="15F26F56" w14:textId="6AA90EC1" w:rsidR="00B22768" w:rsidRDefault="00FE505B" w:rsidP="00E87859">
      <w:r w:rsidRPr="00FE505B">
        <w:t xml:space="preserve">Los navegadores más modernos nos proporcionan la opción de anidar unas funciones dentro de otras. Es </w:t>
      </w:r>
      <w:r w:rsidR="00654331" w:rsidRPr="00FE505B">
        <w:t>decir,</w:t>
      </w:r>
      <w:r w:rsidRPr="00FE505B">
        <w:t xml:space="preserve"> podemos programar una función dentro de otra función.</w:t>
      </w:r>
    </w:p>
    <w:p w14:paraId="68D348D3" w14:textId="77777777" w:rsidR="00917FE4" w:rsidRDefault="00917FE4" w:rsidP="00E87859">
      <w:r w:rsidRPr="00917FE4">
        <w:lastRenderedPageBreak/>
        <w:t>Con las funciones anidadas, podemos encapsular la accesibilidad de una función dentro de otra y hacer que esa función sea privada o local a la función principal.</w:t>
      </w:r>
    </w:p>
    <w:tbl>
      <w:tblPr>
        <w:tblStyle w:val="Estiloprofesional"/>
        <w:tblW w:w="0" w:type="auto"/>
        <w:tblLook w:val="0620" w:firstRow="1" w:lastRow="0" w:firstColumn="0" w:lastColumn="0" w:noHBand="1" w:noVBand="1"/>
      </w:tblPr>
      <w:tblGrid>
        <w:gridCol w:w="8494"/>
      </w:tblGrid>
      <w:tr w:rsidR="00917FE4" w14:paraId="11E657D6" w14:textId="77777777" w:rsidTr="00667F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tcW w:w="8494" w:type="dxa"/>
          </w:tcPr>
          <w:p w14:paraId="0DBFCB49" w14:textId="77777777" w:rsidR="00917FE4" w:rsidRDefault="00917FE4" w:rsidP="00667FC6">
            <w:pPr>
              <w:jc w:val="left"/>
            </w:pPr>
            <w:r>
              <w:t>Buenas prácticas</w:t>
            </w:r>
          </w:p>
        </w:tc>
      </w:tr>
      <w:tr w:rsidR="00917FE4" w14:paraId="5B025FE6" w14:textId="77777777" w:rsidTr="00667FC6">
        <w:tc>
          <w:tcPr>
            <w:tcW w:w="8494" w:type="dxa"/>
          </w:tcPr>
          <w:p w14:paraId="0ECD863E" w14:textId="77777777" w:rsidR="00917FE4" w:rsidRDefault="00917FE4" w:rsidP="00307E44">
            <w:pPr>
              <w:pStyle w:val="Prrafodelista"/>
              <w:numPr>
                <w:ilvl w:val="0"/>
                <w:numId w:val="7"/>
              </w:numPr>
            </w:pPr>
            <w:r w:rsidRPr="00307E44">
              <w:rPr>
                <w:b/>
                <w:bCs/>
              </w:rPr>
              <w:t xml:space="preserve">Tampoco es recomendable </w:t>
            </w:r>
            <w:r w:rsidRPr="00917FE4">
              <w:t>reutilizar nombres de funciones con esta técnica, para evitar problemas o confusiones posteriores</w:t>
            </w:r>
            <w:r w:rsidR="00307E44">
              <w:t>.</w:t>
            </w:r>
          </w:p>
          <w:p w14:paraId="4DC6B45E" w14:textId="153B5B20" w:rsidR="00307E44" w:rsidRPr="009977C0" w:rsidRDefault="00307E44" w:rsidP="00AA6071">
            <w:pPr>
              <w:pStyle w:val="Prrafodelista"/>
              <w:numPr>
                <w:ilvl w:val="0"/>
                <w:numId w:val="7"/>
              </w:numPr>
            </w:pPr>
            <w:r w:rsidRPr="00AA6071">
              <w:t xml:space="preserve">Una buena opción para aplicar las funciones anidadas, es </w:t>
            </w:r>
            <w:r w:rsidRPr="00AA6071">
              <w:rPr>
                <w:b/>
                <w:bCs/>
              </w:rPr>
              <w:t>cuando tenemos una secuencia de instrucciones que necesitan ser llamadas desde múltiples sitios dentro de una función</w:t>
            </w:r>
            <w:r w:rsidRPr="00307E44">
              <w:t>, y esas instrucciones sólo tienen significado dentro del contexto de esa función principal</w:t>
            </w:r>
          </w:p>
        </w:tc>
      </w:tr>
    </w:tbl>
    <w:p w14:paraId="3A04C19C" w14:textId="77777777" w:rsidR="00917FE4" w:rsidRDefault="00917FE4" w:rsidP="00917FE4">
      <w:pPr>
        <w:spacing w:after="0"/>
      </w:pPr>
    </w:p>
    <w:p w14:paraId="6AB9C657" w14:textId="77777777" w:rsidR="00E0140A" w:rsidRDefault="00E014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653043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FF"/>
          <w:sz w:val="17"/>
          <w:szCs w:val="17"/>
        </w:rPr>
        <w:t>function</w:t>
      </w:r>
      <w:r>
        <w:rPr>
          <w:rFonts w:ascii="Consolas" w:hAnsi="Consolas" w:cs="Courier New"/>
          <w:color w:val="000000"/>
          <w:sz w:val="17"/>
          <w:szCs w:val="17"/>
        </w:rPr>
        <w:t xml:space="preserve">  principalA()</w:t>
      </w:r>
    </w:p>
    <w:p w14:paraId="73FAEDB1" w14:textId="77777777" w:rsidR="00E0140A" w:rsidRDefault="00E014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653043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{</w:t>
      </w:r>
    </w:p>
    <w:p w14:paraId="7C7D8354" w14:textId="77777777" w:rsidR="00E0140A" w:rsidRDefault="00E014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653043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000"/>
          <w:sz w:val="17"/>
          <w:szCs w:val="17"/>
        </w:rPr>
        <w:t>// instrucciones</w:t>
      </w:r>
    </w:p>
    <w:p w14:paraId="76241A3C" w14:textId="77777777" w:rsidR="00E0140A" w:rsidRDefault="00E014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653043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r>
        <w:rPr>
          <w:rFonts w:ascii="Consolas" w:hAnsi="Consolas" w:cs="Courier New"/>
          <w:color w:val="0000FF"/>
          <w:sz w:val="17"/>
          <w:szCs w:val="17"/>
        </w:rPr>
        <w:t>function</w:t>
      </w:r>
      <w:r>
        <w:rPr>
          <w:rFonts w:ascii="Consolas" w:hAnsi="Consolas" w:cs="Courier New"/>
          <w:color w:val="000000"/>
          <w:sz w:val="17"/>
          <w:szCs w:val="17"/>
        </w:rPr>
        <w:t xml:space="preserve">  internaA1()</w:t>
      </w:r>
    </w:p>
    <w:p w14:paraId="620F5F37" w14:textId="77777777" w:rsidR="00E0140A" w:rsidRDefault="00E014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653043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{</w:t>
      </w:r>
    </w:p>
    <w:p w14:paraId="02C49EB8" w14:textId="77777777" w:rsidR="00E0140A" w:rsidRDefault="00E014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653043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</w:t>
      </w:r>
      <w:r>
        <w:rPr>
          <w:rFonts w:ascii="Consolas" w:hAnsi="Consolas" w:cs="Courier New"/>
          <w:color w:val="008000"/>
          <w:sz w:val="17"/>
          <w:szCs w:val="17"/>
        </w:rPr>
        <w:t xml:space="preserve">// instrucciones     </w:t>
      </w:r>
    </w:p>
    <w:p w14:paraId="4C09B53C" w14:textId="77777777" w:rsidR="00E0140A" w:rsidRDefault="00E014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653043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}</w:t>
      </w:r>
    </w:p>
    <w:p w14:paraId="2B7AA813" w14:textId="77777777" w:rsidR="00E0140A" w:rsidRDefault="00E014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653043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000"/>
          <w:sz w:val="17"/>
          <w:szCs w:val="17"/>
        </w:rPr>
        <w:t>// instrucciones</w:t>
      </w:r>
    </w:p>
    <w:p w14:paraId="1B8EB340" w14:textId="77777777" w:rsidR="00E0140A" w:rsidRDefault="00E014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653043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}</w:t>
      </w:r>
    </w:p>
    <w:p w14:paraId="4C7F69A1" w14:textId="77777777" w:rsidR="00E0140A" w:rsidRDefault="00E014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653043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FF"/>
          <w:sz w:val="17"/>
          <w:szCs w:val="17"/>
        </w:rPr>
        <w:t>function</w:t>
      </w:r>
      <w:r>
        <w:rPr>
          <w:rFonts w:ascii="Consolas" w:hAnsi="Consolas" w:cs="Courier New"/>
          <w:color w:val="000000"/>
          <w:sz w:val="17"/>
          <w:szCs w:val="17"/>
        </w:rPr>
        <w:t xml:space="preserve">  principalB()</w:t>
      </w:r>
    </w:p>
    <w:p w14:paraId="4F0414FD" w14:textId="77777777" w:rsidR="00E0140A" w:rsidRDefault="00E014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653043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{</w:t>
      </w:r>
    </w:p>
    <w:p w14:paraId="6AA5FD08" w14:textId="77777777" w:rsidR="00E0140A" w:rsidRDefault="00E014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653043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r>
        <w:rPr>
          <w:rFonts w:ascii="Consolas" w:hAnsi="Consolas" w:cs="Courier New"/>
          <w:color w:val="008000"/>
          <w:sz w:val="17"/>
          <w:szCs w:val="17"/>
        </w:rPr>
        <w:t>// instrucciones</w:t>
      </w:r>
    </w:p>
    <w:p w14:paraId="7CE914E9" w14:textId="77777777" w:rsidR="00E0140A" w:rsidRDefault="00E014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653043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r>
        <w:rPr>
          <w:rFonts w:ascii="Consolas" w:hAnsi="Consolas" w:cs="Courier New"/>
          <w:color w:val="0000FF"/>
          <w:sz w:val="17"/>
          <w:szCs w:val="17"/>
        </w:rPr>
        <w:t>function</w:t>
      </w:r>
      <w:r>
        <w:rPr>
          <w:rFonts w:ascii="Consolas" w:hAnsi="Consolas" w:cs="Courier New"/>
          <w:color w:val="000000"/>
          <w:sz w:val="17"/>
          <w:szCs w:val="17"/>
        </w:rPr>
        <w:t xml:space="preserve">  internaB1()</w:t>
      </w:r>
    </w:p>
    <w:p w14:paraId="14D43C43" w14:textId="77777777" w:rsidR="00E0140A" w:rsidRDefault="00E014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653043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{</w:t>
      </w:r>
    </w:p>
    <w:p w14:paraId="2D189582" w14:textId="77777777" w:rsidR="00E0140A" w:rsidRDefault="00E014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653043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</w:t>
      </w:r>
      <w:r>
        <w:rPr>
          <w:rFonts w:ascii="Consolas" w:hAnsi="Consolas" w:cs="Courier New"/>
          <w:color w:val="008000"/>
          <w:sz w:val="17"/>
          <w:szCs w:val="17"/>
        </w:rPr>
        <w:t>// instrucciones</w:t>
      </w:r>
    </w:p>
    <w:p w14:paraId="232C546D" w14:textId="77777777" w:rsidR="00E0140A" w:rsidRDefault="00E014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653043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}</w:t>
      </w:r>
    </w:p>
    <w:p w14:paraId="76AF95E9" w14:textId="77777777" w:rsidR="00E0140A" w:rsidRDefault="00E014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653043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r>
        <w:rPr>
          <w:rFonts w:ascii="Consolas" w:hAnsi="Consolas" w:cs="Courier New"/>
          <w:color w:val="0000FF"/>
          <w:sz w:val="17"/>
          <w:szCs w:val="17"/>
        </w:rPr>
        <w:t>function</w:t>
      </w:r>
      <w:r>
        <w:rPr>
          <w:rFonts w:ascii="Consolas" w:hAnsi="Consolas" w:cs="Courier New"/>
          <w:color w:val="000000"/>
          <w:sz w:val="17"/>
          <w:szCs w:val="17"/>
        </w:rPr>
        <w:t xml:space="preserve">  internaB2()</w:t>
      </w:r>
    </w:p>
    <w:p w14:paraId="49171450" w14:textId="77777777" w:rsidR="00E0140A" w:rsidRDefault="00E014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653043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{</w:t>
      </w:r>
    </w:p>
    <w:p w14:paraId="157326E5" w14:textId="77777777" w:rsidR="00E0140A" w:rsidRDefault="00E014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653043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</w:t>
      </w:r>
      <w:r>
        <w:rPr>
          <w:rFonts w:ascii="Consolas" w:hAnsi="Consolas" w:cs="Courier New"/>
          <w:color w:val="008000"/>
          <w:sz w:val="17"/>
          <w:szCs w:val="17"/>
        </w:rPr>
        <w:t>// instrucciones</w:t>
      </w:r>
    </w:p>
    <w:p w14:paraId="7DA7CCE5" w14:textId="77777777" w:rsidR="00E0140A" w:rsidRDefault="00E014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653043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}</w:t>
      </w:r>
    </w:p>
    <w:p w14:paraId="296C65C1" w14:textId="77777777" w:rsidR="00E0140A" w:rsidRDefault="00E014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653043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r>
        <w:rPr>
          <w:rFonts w:ascii="Consolas" w:hAnsi="Consolas" w:cs="Courier New"/>
          <w:color w:val="008000"/>
          <w:sz w:val="17"/>
          <w:szCs w:val="17"/>
        </w:rPr>
        <w:t>// instrucciones</w:t>
      </w:r>
    </w:p>
    <w:p w14:paraId="1009B133" w14:textId="43AD7F68" w:rsidR="00E0140A" w:rsidRDefault="00E0140A" w:rsidP="00E014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17653043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}</w:t>
      </w:r>
    </w:p>
    <w:p w14:paraId="53553193" w14:textId="150D4B0C" w:rsidR="00B22768" w:rsidRDefault="00B22768" w:rsidP="00B22768">
      <w:pPr>
        <w:pStyle w:val="Ttulo2"/>
        <w:spacing w:before="0"/>
      </w:pPr>
      <w:bookmarkStart w:id="12" w:name="_Toc118374111"/>
      <w:r>
        <w:t>2.4.- Funciones predefinidas del lenguaje.</w:t>
      </w:r>
      <w:bookmarkEnd w:id="12"/>
    </w:p>
    <w:p w14:paraId="10A98B64" w14:textId="4FC7D87D" w:rsidR="00B22768" w:rsidRDefault="00AC6B58" w:rsidP="00E87859">
      <w:r>
        <w:t>E</w:t>
      </w:r>
      <w:r w:rsidRPr="00AC6B58">
        <w:t>n JavaScript, disponemos de algunos elementos que necesitan ser tratados a escala global y que no pertenecen a ningún objeto en particular (o que se pueden aplicar a cualquier objeto).</w:t>
      </w:r>
    </w:p>
    <w:p w14:paraId="32F53B6F" w14:textId="0CB9A0FB" w:rsidR="006D1CE3" w:rsidRDefault="006D1CE3" w:rsidP="006D1CE3">
      <w:pPr>
        <w:pStyle w:val="Citadestacada"/>
      </w:pPr>
      <w:r>
        <w:t>Propiedades globales en JavaScript</w:t>
      </w:r>
    </w:p>
    <w:tbl>
      <w:tblPr>
        <w:tblStyle w:val="Estiloprofesional"/>
        <w:tblW w:w="5000" w:type="pct"/>
        <w:tblLook w:val="06A0" w:firstRow="1" w:lastRow="0" w:firstColumn="1" w:lastColumn="0" w:noHBand="1" w:noVBand="1"/>
        <w:tblDescription w:val="Esta tabla muestra las propiedades globales y su descripción del lenguaje JavaScript."/>
      </w:tblPr>
      <w:tblGrid>
        <w:gridCol w:w="1444"/>
        <w:gridCol w:w="7050"/>
      </w:tblGrid>
      <w:tr w:rsidR="00AC6B58" w:rsidRPr="00AC6B58" w14:paraId="00983746" w14:textId="77777777" w:rsidTr="006D1C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" w:type="pct"/>
            <w:hideMark/>
          </w:tcPr>
          <w:p w14:paraId="26E074F0" w14:textId="77777777" w:rsidR="00AC6B58" w:rsidRPr="00AC6B58" w:rsidRDefault="00AC6B58" w:rsidP="006D1CE3">
            <w:pPr>
              <w:spacing w:line="259" w:lineRule="auto"/>
            </w:pPr>
            <w:r w:rsidRPr="00AC6B58">
              <w:t>Propiedad</w:t>
            </w:r>
          </w:p>
        </w:tc>
        <w:tc>
          <w:tcPr>
            <w:tcW w:w="4150" w:type="pct"/>
            <w:hideMark/>
          </w:tcPr>
          <w:p w14:paraId="0BF2E718" w14:textId="77777777" w:rsidR="00AC6B58" w:rsidRPr="00AC6B58" w:rsidRDefault="00AC6B58" w:rsidP="006D1CE3">
            <w:pPr>
              <w:spacing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C6B58">
              <w:t>Descripción</w:t>
            </w:r>
          </w:p>
        </w:tc>
      </w:tr>
      <w:tr w:rsidR="00AC6B58" w:rsidRPr="00AC6B58" w14:paraId="1DC7BB3F" w14:textId="77777777" w:rsidTr="00AC6B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" w:type="pct"/>
            <w:hideMark/>
          </w:tcPr>
          <w:p w14:paraId="6A8D2AB4" w14:textId="77777777" w:rsidR="00AC6B58" w:rsidRPr="00AC6B58" w:rsidRDefault="00AC6B58" w:rsidP="00AC6B58">
            <w:pPr>
              <w:spacing w:line="259" w:lineRule="auto"/>
            </w:pPr>
            <w:r w:rsidRPr="00AC6B58">
              <w:t>Infinity</w:t>
            </w:r>
          </w:p>
        </w:tc>
        <w:tc>
          <w:tcPr>
            <w:tcW w:w="4150" w:type="pct"/>
            <w:hideMark/>
          </w:tcPr>
          <w:p w14:paraId="44AC3706" w14:textId="2535AF59" w:rsidR="00AC6B58" w:rsidRPr="00AC6B58" w:rsidRDefault="000F5474" w:rsidP="00AC6B58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Valor numérico que re</w:t>
            </w:r>
            <w:r w:rsidR="00AC6B58" w:rsidRPr="00AC6B58">
              <w:t>presenta el infinito positivo/negativo.</w:t>
            </w:r>
          </w:p>
        </w:tc>
      </w:tr>
      <w:tr w:rsidR="00AC6B58" w:rsidRPr="00AC6B58" w14:paraId="6033BB4E" w14:textId="77777777" w:rsidTr="00AC6B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" w:type="pct"/>
            <w:hideMark/>
          </w:tcPr>
          <w:p w14:paraId="1267201A" w14:textId="77777777" w:rsidR="00AC6B58" w:rsidRPr="00AC6B58" w:rsidRDefault="00AC6B58" w:rsidP="00AC6B58">
            <w:pPr>
              <w:spacing w:line="259" w:lineRule="auto"/>
            </w:pPr>
            <w:r w:rsidRPr="00AC6B58">
              <w:t>NaN</w:t>
            </w:r>
          </w:p>
        </w:tc>
        <w:tc>
          <w:tcPr>
            <w:tcW w:w="4150" w:type="pct"/>
            <w:hideMark/>
          </w:tcPr>
          <w:p w14:paraId="19475279" w14:textId="75E96432" w:rsidR="00AC6B58" w:rsidRPr="00AC6B58" w:rsidRDefault="000F5474" w:rsidP="00AC6B58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Indica que el v</w:t>
            </w:r>
            <w:r w:rsidR="00AC6B58" w:rsidRPr="00AC6B58">
              <w:t>alor no es numérico "Not a Number".</w:t>
            </w:r>
          </w:p>
        </w:tc>
      </w:tr>
      <w:tr w:rsidR="00AC6B58" w:rsidRPr="00AC6B58" w14:paraId="731F9C32" w14:textId="77777777" w:rsidTr="00AC6B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" w:type="pct"/>
            <w:hideMark/>
          </w:tcPr>
          <w:p w14:paraId="3BA586E3" w14:textId="77777777" w:rsidR="00AC6B58" w:rsidRPr="00AC6B58" w:rsidRDefault="00AC6B58" w:rsidP="00AC6B58">
            <w:pPr>
              <w:spacing w:line="259" w:lineRule="auto"/>
            </w:pPr>
            <w:r w:rsidRPr="00AC6B58">
              <w:t>undefined</w:t>
            </w:r>
          </w:p>
        </w:tc>
        <w:tc>
          <w:tcPr>
            <w:tcW w:w="4150" w:type="pct"/>
            <w:hideMark/>
          </w:tcPr>
          <w:p w14:paraId="58348D5A" w14:textId="77777777" w:rsidR="00AC6B58" w:rsidRPr="00AC6B58" w:rsidRDefault="00AC6B58" w:rsidP="00AC6B58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C6B58">
              <w:t>Indica que a esa variable no le ha sido asignado un valor.</w:t>
            </w:r>
          </w:p>
        </w:tc>
      </w:tr>
    </w:tbl>
    <w:p w14:paraId="7D169605" w14:textId="77777777" w:rsidR="00AC6B58" w:rsidRDefault="00AC6B58" w:rsidP="00AC6B58">
      <w:pPr>
        <w:spacing w:after="0"/>
      </w:pPr>
    </w:p>
    <w:p w14:paraId="1843E0EA" w14:textId="75030342" w:rsidR="00AC6B58" w:rsidRDefault="00EF2814" w:rsidP="00EF2814">
      <w:pPr>
        <w:pStyle w:val="Citadestacada"/>
      </w:pPr>
      <w:r>
        <w:t>Funciones globales o prede</w:t>
      </w:r>
      <w:r w:rsidR="000F5474">
        <w:t>finidas en JavaScript</w:t>
      </w:r>
    </w:p>
    <w:tbl>
      <w:tblPr>
        <w:tblStyle w:val="Estiloprofesional"/>
        <w:tblW w:w="0" w:type="auto"/>
        <w:tblLook w:val="06A0" w:firstRow="1" w:lastRow="0" w:firstColumn="1" w:lastColumn="0" w:noHBand="1" w:noVBand="1"/>
        <w:tblDescription w:val="Esta tabla muestra las funciones globales y su descripción que pueden ser utilizadas en JavaScript."/>
      </w:tblPr>
      <w:tblGrid>
        <w:gridCol w:w="2557"/>
        <w:gridCol w:w="5937"/>
      </w:tblGrid>
      <w:tr w:rsidR="000F5474" w:rsidRPr="000F5474" w14:paraId="04AA3292" w14:textId="77777777" w:rsidTr="000F54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A5D27A" w14:textId="77777777" w:rsidR="000F5474" w:rsidRPr="000F5474" w:rsidRDefault="000F5474" w:rsidP="000F5474">
            <w:pPr>
              <w:spacing w:line="259" w:lineRule="auto"/>
            </w:pPr>
            <w:r w:rsidRPr="000F5474">
              <w:lastRenderedPageBreak/>
              <w:t>Función</w:t>
            </w:r>
          </w:p>
        </w:tc>
        <w:tc>
          <w:tcPr>
            <w:tcW w:w="0" w:type="auto"/>
            <w:hideMark/>
          </w:tcPr>
          <w:p w14:paraId="58886C28" w14:textId="77777777" w:rsidR="000F5474" w:rsidRPr="000F5474" w:rsidRDefault="000F5474" w:rsidP="000F5474">
            <w:pPr>
              <w:spacing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F5474">
              <w:t>Descripción</w:t>
            </w:r>
          </w:p>
        </w:tc>
      </w:tr>
      <w:tr w:rsidR="000F5474" w:rsidRPr="000F5474" w14:paraId="3CD91B2C" w14:textId="77777777" w:rsidTr="000F54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62BE12" w14:textId="77777777" w:rsidR="000F5474" w:rsidRPr="000F5474" w:rsidRDefault="000F5474" w:rsidP="000F5474">
            <w:pPr>
              <w:spacing w:line="259" w:lineRule="auto"/>
            </w:pPr>
            <w:r w:rsidRPr="000F5474">
              <w:t>decodeURI()</w:t>
            </w:r>
          </w:p>
        </w:tc>
        <w:tc>
          <w:tcPr>
            <w:tcW w:w="0" w:type="auto"/>
            <w:hideMark/>
          </w:tcPr>
          <w:p w14:paraId="37226067" w14:textId="77777777" w:rsidR="000F5474" w:rsidRPr="000F5474" w:rsidRDefault="000F5474" w:rsidP="000F5474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5474">
              <w:t>Decodifica los caracteres especiales de una URL excepto:</w:t>
            </w:r>
            <w:r w:rsidRPr="000F5474">
              <w:rPr>
                <w:b/>
                <w:bCs/>
              </w:rPr>
              <w:t> , / ? : @ &amp; = + $ #</w:t>
            </w:r>
          </w:p>
        </w:tc>
      </w:tr>
      <w:tr w:rsidR="000F5474" w:rsidRPr="000F5474" w14:paraId="5C01B3D8" w14:textId="77777777" w:rsidTr="000F54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FF432F6" w14:textId="77777777" w:rsidR="000F5474" w:rsidRPr="000F5474" w:rsidRDefault="000F5474" w:rsidP="000F5474">
            <w:pPr>
              <w:spacing w:line="259" w:lineRule="auto"/>
            </w:pPr>
            <w:r w:rsidRPr="000F5474">
              <w:t>decodeURIComponent()</w:t>
            </w:r>
          </w:p>
        </w:tc>
        <w:tc>
          <w:tcPr>
            <w:tcW w:w="0" w:type="auto"/>
            <w:hideMark/>
          </w:tcPr>
          <w:p w14:paraId="0653E841" w14:textId="77777777" w:rsidR="000F5474" w:rsidRPr="000F5474" w:rsidRDefault="000F5474" w:rsidP="000F5474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5474">
              <w:t>Decodifica todos los caracteres especiales de una URL.</w:t>
            </w:r>
          </w:p>
        </w:tc>
      </w:tr>
      <w:tr w:rsidR="000F5474" w:rsidRPr="000F5474" w14:paraId="35E6E2DB" w14:textId="77777777" w:rsidTr="000F54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85D4214" w14:textId="77777777" w:rsidR="000F5474" w:rsidRPr="000F5474" w:rsidRDefault="000F5474" w:rsidP="000F5474">
            <w:pPr>
              <w:spacing w:line="259" w:lineRule="auto"/>
            </w:pPr>
            <w:r w:rsidRPr="000F5474">
              <w:t>encodeURI()</w:t>
            </w:r>
          </w:p>
        </w:tc>
        <w:tc>
          <w:tcPr>
            <w:tcW w:w="0" w:type="auto"/>
            <w:hideMark/>
          </w:tcPr>
          <w:p w14:paraId="3CBCE696" w14:textId="77777777" w:rsidR="000F5474" w:rsidRPr="000F5474" w:rsidRDefault="000F5474" w:rsidP="000F5474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5474">
              <w:t>Codifica los caracteres especiales de una URL excepto: </w:t>
            </w:r>
            <w:r w:rsidRPr="000F5474">
              <w:rPr>
                <w:b/>
                <w:bCs/>
              </w:rPr>
              <w:t>, / ? : @ &amp; = + $ #</w:t>
            </w:r>
          </w:p>
        </w:tc>
      </w:tr>
      <w:tr w:rsidR="000F5474" w:rsidRPr="000F5474" w14:paraId="63A740AE" w14:textId="77777777" w:rsidTr="000F54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599C7A4" w14:textId="77777777" w:rsidR="000F5474" w:rsidRPr="000F5474" w:rsidRDefault="000F5474" w:rsidP="000F5474">
            <w:pPr>
              <w:spacing w:line="259" w:lineRule="auto"/>
            </w:pPr>
            <w:commentRangeStart w:id="13"/>
            <w:r w:rsidRPr="000F5474">
              <w:t>encodeURIComponent()</w:t>
            </w:r>
          </w:p>
        </w:tc>
        <w:tc>
          <w:tcPr>
            <w:tcW w:w="0" w:type="auto"/>
            <w:hideMark/>
          </w:tcPr>
          <w:p w14:paraId="278CE7D9" w14:textId="77777777" w:rsidR="000F5474" w:rsidRPr="000F5474" w:rsidRDefault="000F5474" w:rsidP="000F5474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5474">
              <w:t>Codifica todos los caracteres especiales de una URL.</w:t>
            </w:r>
            <w:commentRangeEnd w:id="13"/>
            <w:r w:rsidR="00440774">
              <w:rPr>
                <w:rStyle w:val="Refdecomentario"/>
              </w:rPr>
              <w:commentReference w:id="13"/>
            </w:r>
          </w:p>
        </w:tc>
      </w:tr>
      <w:tr w:rsidR="000F5474" w:rsidRPr="000F5474" w14:paraId="36FE73A1" w14:textId="77777777" w:rsidTr="000F54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2692CAD" w14:textId="77777777" w:rsidR="000F5474" w:rsidRPr="000F5474" w:rsidRDefault="000F5474" w:rsidP="000F5474">
            <w:pPr>
              <w:spacing w:line="259" w:lineRule="auto"/>
            </w:pPr>
            <w:r w:rsidRPr="000F5474">
              <w:t>escape()</w:t>
            </w:r>
          </w:p>
        </w:tc>
        <w:tc>
          <w:tcPr>
            <w:tcW w:w="0" w:type="auto"/>
            <w:hideMark/>
          </w:tcPr>
          <w:p w14:paraId="37E3BE0B" w14:textId="77777777" w:rsidR="000F5474" w:rsidRPr="000F5474" w:rsidRDefault="000F5474" w:rsidP="000F5474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5474">
              <w:t>Codifica caracteres especiales en una cadena, excepto: </w:t>
            </w:r>
            <w:r w:rsidRPr="000F5474">
              <w:rPr>
                <w:b/>
                <w:bCs/>
              </w:rPr>
              <w:t>* @ - _ + . /</w:t>
            </w:r>
          </w:p>
        </w:tc>
      </w:tr>
      <w:tr w:rsidR="000F5474" w:rsidRPr="000F5474" w14:paraId="77A6E781" w14:textId="77777777" w:rsidTr="000F54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AA6B3D7" w14:textId="77777777" w:rsidR="000F5474" w:rsidRPr="000F5474" w:rsidRDefault="000F5474" w:rsidP="000F5474">
            <w:pPr>
              <w:spacing w:line="259" w:lineRule="auto"/>
            </w:pPr>
            <w:r w:rsidRPr="000F5474">
              <w:t>eval()</w:t>
            </w:r>
          </w:p>
        </w:tc>
        <w:tc>
          <w:tcPr>
            <w:tcW w:w="0" w:type="auto"/>
            <w:hideMark/>
          </w:tcPr>
          <w:p w14:paraId="484E1C77" w14:textId="77777777" w:rsidR="000F5474" w:rsidRPr="000F5474" w:rsidRDefault="000F5474" w:rsidP="000F5474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5474">
              <w:t>Evalúa una cadena y la ejecuta si contiene código u operaciones.</w:t>
            </w:r>
          </w:p>
        </w:tc>
      </w:tr>
      <w:tr w:rsidR="000F5474" w:rsidRPr="000F5474" w14:paraId="12E7949D" w14:textId="77777777" w:rsidTr="000F54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90C3DBE" w14:textId="77777777" w:rsidR="000F5474" w:rsidRPr="000F5474" w:rsidRDefault="000F5474" w:rsidP="000F5474">
            <w:pPr>
              <w:spacing w:line="259" w:lineRule="auto"/>
            </w:pPr>
            <w:r w:rsidRPr="000F5474">
              <w:t>isFinite()</w:t>
            </w:r>
          </w:p>
        </w:tc>
        <w:tc>
          <w:tcPr>
            <w:tcW w:w="0" w:type="auto"/>
            <w:hideMark/>
          </w:tcPr>
          <w:p w14:paraId="45A981DB" w14:textId="77777777" w:rsidR="000F5474" w:rsidRPr="000F5474" w:rsidRDefault="000F5474" w:rsidP="000F5474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5474">
              <w:t>Determina si un valor es un número finito válido.</w:t>
            </w:r>
          </w:p>
        </w:tc>
      </w:tr>
      <w:tr w:rsidR="000F5474" w:rsidRPr="000F5474" w14:paraId="64EBA6A4" w14:textId="77777777" w:rsidTr="000F54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93D0DA5" w14:textId="77777777" w:rsidR="000F5474" w:rsidRPr="000F5474" w:rsidRDefault="000F5474" w:rsidP="000F5474">
            <w:pPr>
              <w:spacing w:line="259" w:lineRule="auto"/>
            </w:pPr>
            <w:r w:rsidRPr="000F5474">
              <w:t>isNaN()</w:t>
            </w:r>
          </w:p>
        </w:tc>
        <w:tc>
          <w:tcPr>
            <w:tcW w:w="0" w:type="auto"/>
            <w:hideMark/>
          </w:tcPr>
          <w:p w14:paraId="16415F24" w14:textId="77777777" w:rsidR="000F5474" w:rsidRPr="000F5474" w:rsidRDefault="000F5474" w:rsidP="000F5474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5474">
              <w:t>Determina cuando un valor no es un número.</w:t>
            </w:r>
          </w:p>
        </w:tc>
      </w:tr>
      <w:tr w:rsidR="000F5474" w:rsidRPr="000F5474" w14:paraId="26769363" w14:textId="77777777" w:rsidTr="000F54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F64D51E" w14:textId="77777777" w:rsidR="000F5474" w:rsidRPr="000F5474" w:rsidRDefault="000F5474" w:rsidP="000F5474">
            <w:pPr>
              <w:spacing w:line="259" w:lineRule="auto"/>
            </w:pPr>
            <w:r w:rsidRPr="000F5474">
              <w:t>Number()</w:t>
            </w:r>
          </w:p>
        </w:tc>
        <w:tc>
          <w:tcPr>
            <w:tcW w:w="0" w:type="auto"/>
            <w:hideMark/>
          </w:tcPr>
          <w:p w14:paraId="1A50BD30" w14:textId="77777777" w:rsidR="000F5474" w:rsidRPr="000F5474" w:rsidRDefault="000F5474" w:rsidP="000F5474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5474">
              <w:t>Convierte el valor de un objeto a un número.</w:t>
            </w:r>
          </w:p>
        </w:tc>
      </w:tr>
      <w:tr w:rsidR="000F5474" w:rsidRPr="000F5474" w14:paraId="15FDAFFA" w14:textId="77777777" w:rsidTr="000F54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E00F23E" w14:textId="77777777" w:rsidR="000F5474" w:rsidRPr="000F5474" w:rsidRDefault="000F5474" w:rsidP="000F5474">
            <w:pPr>
              <w:spacing w:line="259" w:lineRule="auto"/>
            </w:pPr>
            <w:r w:rsidRPr="000F5474">
              <w:t>parseFloat()</w:t>
            </w:r>
          </w:p>
        </w:tc>
        <w:tc>
          <w:tcPr>
            <w:tcW w:w="0" w:type="auto"/>
            <w:hideMark/>
          </w:tcPr>
          <w:p w14:paraId="7559ED9E" w14:textId="77777777" w:rsidR="000F5474" w:rsidRPr="000F5474" w:rsidRDefault="000F5474" w:rsidP="000F5474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5474">
              <w:t>Convierte una cadena a un número real.</w:t>
            </w:r>
          </w:p>
        </w:tc>
      </w:tr>
      <w:tr w:rsidR="000F5474" w:rsidRPr="000F5474" w14:paraId="7A783943" w14:textId="77777777" w:rsidTr="000F54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54BAC0" w14:textId="77777777" w:rsidR="000F5474" w:rsidRPr="000F5474" w:rsidRDefault="000F5474" w:rsidP="000F5474">
            <w:pPr>
              <w:spacing w:line="259" w:lineRule="auto"/>
            </w:pPr>
            <w:r w:rsidRPr="000F5474">
              <w:t>parseInt()</w:t>
            </w:r>
          </w:p>
        </w:tc>
        <w:tc>
          <w:tcPr>
            <w:tcW w:w="0" w:type="auto"/>
            <w:hideMark/>
          </w:tcPr>
          <w:p w14:paraId="0D8D22AF" w14:textId="77777777" w:rsidR="000F5474" w:rsidRPr="000F5474" w:rsidRDefault="000F5474" w:rsidP="000F5474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5474">
              <w:t>Convierte una cadena a un entero.</w:t>
            </w:r>
          </w:p>
        </w:tc>
      </w:tr>
      <w:tr w:rsidR="000F5474" w:rsidRPr="000F5474" w14:paraId="7EEBE15C" w14:textId="77777777" w:rsidTr="000F54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39A730" w14:textId="77777777" w:rsidR="000F5474" w:rsidRPr="000F5474" w:rsidRDefault="000F5474" w:rsidP="000F5474">
            <w:pPr>
              <w:spacing w:line="259" w:lineRule="auto"/>
            </w:pPr>
            <w:r w:rsidRPr="000F5474">
              <w:t>unescape()</w:t>
            </w:r>
          </w:p>
        </w:tc>
        <w:tc>
          <w:tcPr>
            <w:tcW w:w="0" w:type="auto"/>
            <w:hideMark/>
          </w:tcPr>
          <w:p w14:paraId="4BCFD359" w14:textId="77777777" w:rsidR="000F5474" w:rsidRPr="000F5474" w:rsidRDefault="000F5474" w:rsidP="000F5474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5474">
              <w:t>Decodifica caracteres especiales en una cadena, excepto: </w:t>
            </w:r>
            <w:r w:rsidRPr="000F5474">
              <w:rPr>
                <w:b/>
                <w:bCs/>
              </w:rPr>
              <w:t>* @ - _ + . /</w:t>
            </w:r>
          </w:p>
        </w:tc>
      </w:tr>
    </w:tbl>
    <w:p w14:paraId="2F0FF72E" w14:textId="77777777" w:rsidR="000F5474" w:rsidRDefault="000F5474" w:rsidP="003F4A94">
      <w:pPr>
        <w:spacing w:after="0"/>
      </w:pPr>
    </w:p>
    <w:p w14:paraId="674E1F21" w14:textId="2A5C06C5" w:rsidR="00323E9B" w:rsidRDefault="00894405" w:rsidP="000F5474">
      <w:hyperlink r:id="rId24" w:history="1">
        <w:r w:rsidR="00323E9B" w:rsidRPr="003F4A94">
          <w:rPr>
            <w:rStyle w:val="Hipervnculo"/>
            <w:b/>
            <w:bCs/>
          </w:rPr>
          <w:t>Ejemplo de uso de encode y decode URI</w:t>
        </w:r>
      </w:hyperlink>
      <w:r w:rsidR="00323E9B">
        <w:t>:</w:t>
      </w:r>
    </w:p>
    <w:p w14:paraId="1CE265FB" w14:textId="77777777" w:rsidR="00323E9B" w:rsidRPr="00323E9B" w:rsidRDefault="00323E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33865446"/>
        <w:rPr>
          <w:rFonts w:ascii="Consolas" w:hAnsi="Consolas" w:cs="Courier New"/>
          <w:sz w:val="17"/>
          <w:szCs w:val="17"/>
          <w:lang w:val="en-US"/>
        </w:rPr>
      </w:pPr>
      <w:r w:rsidRPr="00323E9B">
        <w:rPr>
          <w:rFonts w:ascii="Consolas" w:hAnsi="Consolas" w:cs="Courier New"/>
          <w:color w:val="0000FF"/>
          <w:sz w:val="17"/>
          <w:szCs w:val="17"/>
          <w:lang w:val="en-US"/>
        </w:rPr>
        <w:t>const</w:t>
      </w:r>
      <w:r w:rsidRPr="00323E9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url = </w:t>
      </w:r>
      <w:r w:rsidRPr="00323E9B">
        <w:rPr>
          <w:rFonts w:ascii="Consolas" w:hAnsi="Consolas" w:cs="Courier New"/>
          <w:color w:val="A31515"/>
          <w:sz w:val="17"/>
          <w:szCs w:val="17"/>
          <w:lang w:val="en-US"/>
        </w:rPr>
        <w:t>'https://www.twitter.com'</w:t>
      </w:r>
    </w:p>
    <w:p w14:paraId="346F0628" w14:textId="77777777" w:rsidR="00323E9B" w:rsidRPr="00323E9B" w:rsidRDefault="00323E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33865446"/>
        <w:rPr>
          <w:rFonts w:ascii="Consolas" w:hAnsi="Consolas" w:cs="Courier New"/>
          <w:sz w:val="17"/>
          <w:szCs w:val="17"/>
          <w:lang w:val="en-US"/>
        </w:rPr>
      </w:pPr>
      <w:r w:rsidRPr="00323E9B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224BFA4F" w14:textId="77777777" w:rsidR="00323E9B" w:rsidRDefault="00323E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338654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console.log(encodeURI(url))             </w:t>
      </w:r>
      <w:r>
        <w:rPr>
          <w:rFonts w:ascii="Consolas" w:hAnsi="Consolas" w:cs="Courier New"/>
          <w:color w:val="008000"/>
          <w:sz w:val="17"/>
          <w:szCs w:val="17"/>
        </w:rPr>
        <w:t>//https://www.twitter.com</w:t>
      </w:r>
    </w:p>
    <w:p w14:paraId="57CE7101" w14:textId="77777777" w:rsidR="00323E9B" w:rsidRDefault="00323E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338654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console.log(encodeURIComponent(url))    </w:t>
      </w:r>
      <w:r>
        <w:rPr>
          <w:rFonts w:ascii="Consolas" w:hAnsi="Consolas" w:cs="Courier New"/>
          <w:color w:val="008000"/>
          <w:sz w:val="17"/>
          <w:szCs w:val="17"/>
        </w:rPr>
        <w:t>//https%3A%2F%2Fwww.twitter.com</w:t>
      </w:r>
    </w:p>
    <w:p w14:paraId="25D21812" w14:textId="77777777" w:rsidR="00323E9B" w:rsidRDefault="00323E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338654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7F222D0" w14:textId="77777777" w:rsidR="00323E9B" w:rsidRDefault="00323E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338654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F2E48D8" w14:textId="77777777" w:rsidR="00323E9B" w:rsidRDefault="00323E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338654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FF"/>
          <w:sz w:val="17"/>
          <w:szCs w:val="17"/>
        </w:rPr>
        <w:t>const</w:t>
      </w:r>
      <w:r>
        <w:rPr>
          <w:rFonts w:ascii="Consolas" w:hAnsi="Consolas" w:cs="Courier New"/>
          <w:color w:val="000000"/>
          <w:sz w:val="17"/>
          <w:szCs w:val="17"/>
        </w:rPr>
        <w:t xml:space="preserve"> paramComponent = </w:t>
      </w:r>
      <w:r>
        <w:rPr>
          <w:rFonts w:ascii="Consolas" w:hAnsi="Consolas" w:cs="Courier New"/>
          <w:color w:val="A31515"/>
          <w:sz w:val="17"/>
          <w:szCs w:val="17"/>
        </w:rPr>
        <w:t>'?q=search'</w:t>
      </w:r>
    </w:p>
    <w:p w14:paraId="5DAD8B04" w14:textId="77777777" w:rsidR="00323E9B" w:rsidRDefault="00323E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338654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console.log(encodeURIComponent(paramComponent)) </w:t>
      </w:r>
      <w:r>
        <w:rPr>
          <w:rFonts w:ascii="Consolas" w:hAnsi="Consolas" w:cs="Courier New"/>
          <w:color w:val="008000"/>
          <w:sz w:val="17"/>
          <w:szCs w:val="17"/>
        </w:rPr>
        <w:t>//"%3Fq%3Dsearch"</w:t>
      </w:r>
    </w:p>
    <w:p w14:paraId="51CB2373" w14:textId="139610F9" w:rsidR="00323E9B" w:rsidRDefault="00323E9B" w:rsidP="00323E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11338654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console.log(url + encodeURIComponent(paramComponent)) </w:t>
      </w:r>
      <w:r>
        <w:rPr>
          <w:rFonts w:ascii="Consolas" w:hAnsi="Consolas" w:cs="Courier New"/>
          <w:color w:val="008000"/>
          <w:sz w:val="17"/>
          <w:szCs w:val="17"/>
        </w:rPr>
        <w:t>//https://www.twitter.com%3Fq%3Dsearch</w:t>
      </w:r>
    </w:p>
    <w:p w14:paraId="2B23B935" w14:textId="50A10001" w:rsidR="00323E9B" w:rsidRDefault="00845AED" w:rsidP="000F5474">
      <w:r w:rsidRPr="00845AED">
        <w:rPr>
          <w:b/>
          <w:bCs/>
          <w:u w:val="single"/>
        </w:rPr>
        <w:t>Ejemplo de la función eval()</w:t>
      </w:r>
      <w:r>
        <w:t>:</w:t>
      </w:r>
    </w:p>
    <w:p w14:paraId="1F2DCE74" w14:textId="77777777" w:rsidR="006A3BAB" w:rsidRDefault="006A3B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4207395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2B91AF"/>
          <w:sz w:val="17"/>
          <w:szCs w:val="17"/>
        </w:rPr>
        <w:t>&lt;script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sz w:val="17"/>
          <w:szCs w:val="17"/>
        </w:rPr>
        <w:t>type</w:t>
      </w:r>
      <w:r>
        <w:rPr>
          <w:rFonts w:ascii="Consolas" w:hAnsi="Consolas" w:cs="Courier New"/>
          <w:color w:val="0000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"text/javascript"</w:t>
      </w:r>
      <w:r>
        <w:rPr>
          <w:rFonts w:ascii="Consolas" w:hAnsi="Consolas" w:cs="Courier New"/>
          <w:color w:val="2B91AF"/>
          <w:sz w:val="17"/>
          <w:szCs w:val="17"/>
        </w:rPr>
        <w:t>&gt;</w:t>
      </w:r>
    </w:p>
    <w:p w14:paraId="3B55F356" w14:textId="77777777" w:rsidR="006A3BAB" w:rsidRDefault="006A3B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4207395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r>
        <w:rPr>
          <w:rFonts w:ascii="Consolas" w:hAnsi="Consolas" w:cs="Courier New"/>
          <w:color w:val="0000FF"/>
          <w:sz w:val="17"/>
          <w:szCs w:val="17"/>
        </w:rPr>
        <w:t>eval</w:t>
      </w:r>
      <w:r>
        <w:rPr>
          <w:rFonts w:ascii="Consolas" w:hAnsi="Consolas" w:cs="Courier New"/>
          <w:color w:val="000000"/>
          <w:sz w:val="17"/>
          <w:szCs w:val="17"/>
        </w:rPr>
        <w:t>(</w:t>
      </w:r>
      <w:r>
        <w:rPr>
          <w:rFonts w:ascii="Consolas" w:hAnsi="Consolas" w:cs="Courier New"/>
          <w:color w:val="A31515"/>
          <w:sz w:val="17"/>
          <w:szCs w:val="17"/>
        </w:rPr>
        <w:t>"x=50;y=30;document.write(x*y)"</w:t>
      </w:r>
      <w:r>
        <w:rPr>
          <w:rFonts w:ascii="Consolas" w:hAnsi="Consolas" w:cs="Courier New"/>
          <w:color w:val="000000"/>
          <w:sz w:val="17"/>
          <w:szCs w:val="17"/>
        </w:rPr>
        <w:t xml:space="preserve">);     </w:t>
      </w:r>
      <w:r>
        <w:rPr>
          <w:rFonts w:ascii="Consolas" w:hAnsi="Consolas" w:cs="Courier New"/>
          <w:color w:val="008000"/>
          <w:sz w:val="17"/>
          <w:szCs w:val="17"/>
        </w:rPr>
        <w:t>// Imprime 1500</w:t>
      </w:r>
    </w:p>
    <w:p w14:paraId="6B64F0BF" w14:textId="77777777" w:rsidR="006A3BAB" w:rsidRDefault="006A3B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4207395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document.write(</w:t>
      </w:r>
      <w:r>
        <w:rPr>
          <w:rFonts w:ascii="Consolas" w:hAnsi="Consolas" w:cs="Courier New"/>
          <w:color w:val="A31515"/>
          <w:sz w:val="17"/>
          <w:szCs w:val="17"/>
        </w:rPr>
        <w:t>"&lt;br /&gt;"</w:t>
      </w:r>
      <w:r>
        <w:rPr>
          <w:rFonts w:ascii="Consolas" w:hAnsi="Consolas" w:cs="Courier New"/>
          <w:color w:val="000000"/>
          <w:sz w:val="17"/>
          <w:szCs w:val="17"/>
        </w:rPr>
        <w:t xml:space="preserve"> + </w:t>
      </w:r>
      <w:r>
        <w:rPr>
          <w:rFonts w:ascii="Consolas" w:hAnsi="Consolas" w:cs="Courier New"/>
          <w:color w:val="0000FF"/>
          <w:sz w:val="17"/>
          <w:szCs w:val="17"/>
        </w:rPr>
        <w:t>eval</w:t>
      </w:r>
      <w:r>
        <w:rPr>
          <w:rFonts w:ascii="Consolas" w:hAnsi="Consolas" w:cs="Courier New"/>
          <w:color w:val="000000"/>
          <w:sz w:val="17"/>
          <w:szCs w:val="17"/>
        </w:rPr>
        <w:t>(</w:t>
      </w:r>
      <w:r>
        <w:rPr>
          <w:rFonts w:ascii="Consolas" w:hAnsi="Consolas" w:cs="Courier New"/>
          <w:color w:val="A31515"/>
          <w:sz w:val="17"/>
          <w:szCs w:val="17"/>
        </w:rPr>
        <w:t>"8+6"</w:t>
      </w:r>
      <w:r>
        <w:rPr>
          <w:rFonts w:ascii="Consolas" w:hAnsi="Consolas" w:cs="Courier New"/>
          <w:color w:val="000000"/>
          <w:sz w:val="17"/>
          <w:szCs w:val="17"/>
        </w:rPr>
        <w:t xml:space="preserve">));      </w:t>
      </w:r>
      <w:r>
        <w:rPr>
          <w:rFonts w:ascii="Consolas" w:hAnsi="Consolas" w:cs="Courier New"/>
          <w:color w:val="008000"/>
          <w:sz w:val="17"/>
          <w:szCs w:val="17"/>
        </w:rPr>
        <w:t>// Imprime 14</w:t>
      </w:r>
    </w:p>
    <w:p w14:paraId="1A74CCAB" w14:textId="77777777" w:rsidR="006A3BAB" w:rsidRDefault="006A3B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4207395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document.write(</w:t>
      </w:r>
      <w:r>
        <w:rPr>
          <w:rFonts w:ascii="Consolas" w:hAnsi="Consolas" w:cs="Courier New"/>
          <w:color w:val="A31515"/>
          <w:sz w:val="17"/>
          <w:szCs w:val="17"/>
        </w:rPr>
        <w:t>"&lt;br /&gt;"</w:t>
      </w:r>
      <w:r>
        <w:rPr>
          <w:rFonts w:ascii="Consolas" w:hAnsi="Consolas" w:cs="Courier New"/>
          <w:color w:val="000000"/>
          <w:sz w:val="17"/>
          <w:szCs w:val="17"/>
        </w:rPr>
        <w:t xml:space="preserve"> + </w:t>
      </w:r>
      <w:r>
        <w:rPr>
          <w:rFonts w:ascii="Consolas" w:hAnsi="Consolas" w:cs="Courier New"/>
          <w:color w:val="0000FF"/>
          <w:sz w:val="17"/>
          <w:szCs w:val="17"/>
        </w:rPr>
        <w:t>eval</w:t>
      </w:r>
      <w:r>
        <w:rPr>
          <w:rFonts w:ascii="Consolas" w:hAnsi="Consolas" w:cs="Courier New"/>
          <w:color w:val="000000"/>
          <w:sz w:val="17"/>
          <w:szCs w:val="17"/>
        </w:rPr>
        <w:t>(x+</w:t>
      </w:r>
      <w:r>
        <w:rPr>
          <w:rFonts w:ascii="Consolas" w:hAnsi="Consolas" w:cs="Courier New"/>
          <w:color w:val="006666"/>
          <w:sz w:val="17"/>
          <w:szCs w:val="17"/>
        </w:rPr>
        <w:t>30</w:t>
      </w:r>
      <w:r>
        <w:rPr>
          <w:rFonts w:ascii="Consolas" w:hAnsi="Consolas" w:cs="Courier New"/>
          <w:color w:val="000000"/>
          <w:sz w:val="17"/>
          <w:szCs w:val="17"/>
        </w:rPr>
        <w:t xml:space="preserve">));       </w:t>
      </w:r>
      <w:r>
        <w:rPr>
          <w:rFonts w:ascii="Consolas" w:hAnsi="Consolas" w:cs="Courier New"/>
          <w:color w:val="008000"/>
          <w:sz w:val="17"/>
          <w:szCs w:val="17"/>
        </w:rPr>
        <w:t>// Imprime 80</w:t>
      </w:r>
    </w:p>
    <w:p w14:paraId="60BCE3B2" w14:textId="38C580A6" w:rsidR="006A3BAB" w:rsidRDefault="006A3B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4207395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2B91AF"/>
          <w:sz w:val="17"/>
          <w:szCs w:val="17"/>
        </w:rPr>
        <w:t>&lt;/script&gt;</w:t>
      </w:r>
    </w:p>
    <w:p w14:paraId="4882F268" w14:textId="77777777" w:rsidR="006A3BAB" w:rsidRDefault="006A3BAB" w:rsidP="006A3BAB">
      <w:pPr>
        <w:spacing w:after="0"/>
      </w:pPr>
    </w:p>
    <w:p w14:paraId="1AD8E1BC" w14:textId="2366B0BC" w:rsidR="006A3BAB" w:rsidRPr="000F5474" w:rsidRDefault="006A3BAB" w:rsidP="001E66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CC"/>
      </w:pPr>
      <w:r w:rsidRPr="006A3BAB">
        <w:rPr>
          <w:b/>
          <w:bCs/>
          <w:u w:val="single"/>
        </w:rPr>
        <w:t>Debes conocer</w:t>
      </w:r>
      <w:r>
        <w:t xml:space="preserve">: </w:t>
      </w:r>
      <w:hyperlink r:id="rId25" w:history="1">
        <w:r w:rsidRPr="009D1132">
          <w:rPr>
            <w:rStyle w:val="Hipervnculo"/>
          </w:rPr>
          <w:t>más información sobre las funciones predefinidas de JavaScript</w:t>
        </w:r>
      </w:hyperlink>
      <w:r>
        <w:t>.</w:t>
      </w:r>
    </w:p>
    <w:p w14:paraId="1AE6AD5E" w14:textId="46FF0645" w:rsidR="00183A13" w:rsidRDefault="00183A13" w:rsidP="00E87859">
      <w:pPr>
        <w:pStyle w:val="Ttulo1"/>
        <w:spacing w:before="0"/>
      </w:pPr>
      <w:bookmarkStart w:id="14" w:name="_Toc118374112"/>
      <w:r>
        <w:t xml:space="preserve">3.- </w:t>
      </w:r>
      <w:r w:rsidR="000412B0">
        <w:t>Creación de objetos a medida.</w:t>
      </w:r>
      <w:bookmarkEnd w:id="14"/>
    </w:p>
    <w:p w14:paraId="1E95BF66" w14:textId="608B87E8" w:rsidR="00183A13" w:rsidRDefault="00E84CBF" w:rsidP="00E87859">
      <w:r>
        <w:t>JavaScript te da la oportunidad de crear tus propios objetos en memoria, con propiedades y métodos que tú puedes definir a tu antojo.</w:t>
      </w:r>
    </w:p>
    <w:p w14:paraId="3FEF889A" w14:textId="77777777" w:rsidR="00430EC2" w:rsidRDefault="00A925AD" w:rsidP="00E87859">
      <w:r>
        <w:lastRenderedPageBreak/>
        <w:t xml:space="preserve">También hay que dejar claro que, </w:t>
      </w:r>
      <w:r>
        <w:rPr>
          <w:b/>
          <w:bCs/>
        </w:rPr>
        <w:t>JavaScript no es un lenguaje orientad a objetos de verdad en sentido estricto</w:t>
      </w:r>
      <w:r>
        <w:t xml:space="preserve">. Se considera un </w:t>
      </w:r>
      <w:r>
        <w:rPr>
          <w:b/>
          <w:bCs/>
        </w:rPr>
        <w:t>lenguaje basado en objetos</w:t>
      </w:r>
      <w:r>
        <w:t xml:space="preserve">. </w:t>
      </w:r>
      <w:commentRangeStart w:id="15"/>
      <w:r w:rsidR="00B51CC9" w:rsidRPr="00B51CC9">
        <w:t>La diferencia entre orientado a objetos y basado en objetos es significante, y tiene que ver sobre todo en cómo los objetos se pueden extender</w:t>
      </w:r>
      <w:commentRangeEnd w:id="15"/>
      <w:r w:rsidR="00B51CC9">
        <w:rPr>
          <w:rStyle w:val="Refdecomentario"/>
        </w:rPr>
        <w:commentReference w:id="15"/>
      </w:r>
      <w:r w:rsidR="00B51CC9" w:rsidRPr="00B51CC9">
        <w:t>.</w:t>
      </w:r>
    </w:p>
    <w:p w14:paraId="720EC817" w14:textId="34792AA2" w:rsidR="002F0C94" w:rsidRDefault="00430EC2" w:rsidP="00C9158D">
      <w:pPr>
        <w:pStyle w:val="Prrafodelista"/>
        <w:numPr>
          <w:ilvl w:val="0"/>
          <w:numId w:val="8"/>
        </w:numPr>
      </w:pPr>
      <w:r w:rsidRPr="00C9158D">
        <w:rPr>
          <w:b/>
          <w:bCs/>
        </w:rPr>
        <w:t xml:space="preserve">JavaScript soporta clases, </w:t>
      </w:r>
      <w:r w:rsidR="00C9158D" w:rsidRPr="00C9158D">
        <w:rPr>
          <w:b/>
          <w:bCs/>
        </w:rPr>
        <w:t>interfaces</w:t>
      </w:r>
      <w:r w:rsidRPr="00C9158D">
        <w:rPr>
          <w:b/>
          <w:bCs/>
        </w:rPr>
        <w:t>, herencia, etc</w:t>
      </w:r>
      <w:r>
        <w:t>.</w:t>
      </w:r>
    </w:p>
    <w:p w14:paraId="202D8B2E" w14:textId="4F7AFCF1" w:rsidR="00B51CC9" w:rsidRDefault="00430EC2" w:rsidP="00C9158D">
      <w:pPr>
        <w:pStyle w:val="Prrafodelista"/>
        <w:numPr>
          <w:ilvl w:val="0"/>
          <w:numId w:val="8"/>
        </w:numPr>
        <w:jc w:val="left"/>
      </w:pPr>
      <w:r w:rsidRPr="00C9158D">
        <w:rPr>
          <w:b/>
          <w:bCs/>
        </w:rPr>
        <w:t>Un objeto en JavaScript es realmente una colección de propiedades</w:t>
      </w:r>
      <w:r>
        <w:t xml:space="preserve">. </w:t>
      </w:r>
      <w:r w:rsidR="001251D6" w:rsidRPr="001251D6">
        <w:t>Las propiedades pueden tener forma de datos, tipos, funciones (métodos) o incluso otros objetos.</w:t>
      </w:r>
    </w:p>
    <w:p w14:paraId="37E980F0" w14:textId="132D280D" w:rsidR="008218A1" w:rsidRDefault="008218A1" w:rsidP="00C9158D">
      <w:pPr>
        <w:pStyle w:val="Prrafodelista"/>
        <w:numPr>
          <w:ilvl w:val="0"/>
          <w:numId w:val="8"/>
        </w:numPr>
        <w:jc w:val="left"/>
      </w:pPr>
      <w:r w:rsidRPr="008218A1">
        <w:t>Una función contenida en un objeto se conoce como un método</w:t>
      </w:r>
      <w:r w:rsidR="008F4FDD">
        <w:t>.</w:t>
      </w:r>
    </w:p>
    <w:p w14:paraId="57B9BB33" w14:textId="25DFC575" w:rsidR="008F4FDD" w:rsidRDefault="008F4FDD" w:rsidP="00C9158D">
      <w:pPr>
        <w:pStyle w:val="Prrafodelista"/>
        <w:numPr>
          <w:ilvl w:val="0"/>
          <w:numId w:val="8"/>
        </w:numPr>
        <w:jc w:val="left"/>
      </w:pPr>
      <w:r>
        <w:t>La conexión entre propiedades y métodos es uno de los ejes centrales de la orientación a objetos.</w:t>
      </w:r>
    </w:p>
    <w:p w14:paraId="69E1C76E" w14:textId="60EF4E92" w:rsidR="0085323F" w:rsidRDefault="008F4FDD" w:rsidP="0085323F">
      <w:pPr>
        <w:pStyle w:val="Prrafodelista"/>
        <w:numPr>
          <w:ilvl w:val="0"/>
          <w:numId w:val="8"/>
        </w:numPr>
        <w:jc w:val="left"/>
      </w:pPr>
      <w:r>
        <w:t xml:space="preserve">Los objetos se crean empleando </w:t>
      </w:r>
      <w:r w:rsidR="005C6198">
        <w:t xml:space="preserve">la sintaxis </w:t>
      </w:r>
      <w:r w:rsidR="005C6198" w:rsidRPr="005C6198">
        <w:rPr>
          <w:b/>
          <w:bCs/>
        </w:rPr>
        <w:t>new C</w:t>
      </w:r>
      <w:r w:rsidRPr="005C6198">
        <w:rPr>
          <w:b/>
          <w:bCs/>
        </w:rPr>
        <w:t>onstructor</w:t>
      </w:r>
      <w:r w:rsidR="005C6198">
        <w:rPr>
          <w:b/>
          <w:bCs/>
        </w:rPr>
        <w:t>()</w:t>
      </w:r>
      <w:r w:rsidR="0085323F">
        <w:t>.</w:t>
      </w:r>
    </w:p>
    <w:p w14:paraId="349C538C" w14:textId="5F219D77" w:rsidR="002808FA" w:rsidRDefault="00EC3D5B" w:rsidP="00EC3D5B">
      <w:pPr>
        <w:jc w:val="left"/>
      </w:pPr>
      <w:r w:rsidRPr="00EC3D5B">
        <w:rPr>
          <w:b/>
          <w:bCs/>
          <w:u w:val="single"/>
        </w:rPr>
        <w:t>Ejemplo de un constructor</w:t>
      </w:r>
      <w:r>
        <w:t>:</w:t>
      </w:r>
    </w:p>
    <w:p w14:paraId="7EF588BF" w14:textId="77777777" w:rsidR="0085323F" w:rsidRDefault="0085323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39285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FF"/>
          <w:sz w:val="17"/>
          <w:szCs w:val="17"/>
        </w:rPr>
        <w:t>function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2B91AF"/>
          <w:sz w:val="17"/>
          <w:szCs w:val="17"/>
        </w:rPr>
        <w:t>Coche</w:t>
      </w:r>
      <w:r>
        <w:rPr>
          <w:rFonts w:ascii="Consolas" w:hAnsi="Consolas" w:cs="Courier New"/>
          <w:color w:val="000000"/>
          <w:sz w:val="17"/>
          <w:szCs w:val="17"/>
        </w:rPr>
        <w:t>( )</w:t>
      </w:r>
    </w:p>
    <w:p w14:paraId="2C8C0AF6" w14:textId="77777777" w:rsidR="0085323F" w:rsidRDefault="0085323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39285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{</w:t>
      </w:r>
    </w:p>
    <w:p w14:paraId="138D57B6" w14:textId="77777777" w:rsidR="0085323F" w:rsidRDefault="0085323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39285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r>
        <w:rPr>
          <w:rFonts w:ascii="Consolas" w:hAnsi="Consolas" w:cs="Courier New"/>
          <w:color w:val="008000"/>
          <w:sz w:val="17"/>
          <w:szCs w:val="17"/>
        </w:rPr>
        <w:t>// propiedades y métodos</w:t>
      </w:r>
    </w:p>
    <w:p w14:paraId="04B672AE" w14:textId="627B9669" w:rsidR="0085323F" w:rsidRDefault="0085323F" w:rsidP="0085323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11639285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}</w:t>
      </w:r>
    </w:p>
    <w:p w14:paraId="4FD04C01" w14:textId="7EE4CB07" w:rsidR="00F52889" w:rsidRDefault="0085323F" w:rsidP="0085323F">
      <w:r>
        <w:t>Los nombres de los constructores se ponen generalmente con las iniciales de cada palabra</w:t>
      </w:r>
      <w:r w:rsidR="00DD6DA9">
        <w:t>, y cuando creamos un objeto con ese constructor (</w:t>
      </w:r>
      <w:r w:rsidR="00DD6DA9">
        <w:rPr>
          <w:b/>
          <w:bCs/>
        </w:rPr>
        <w:t>instancia de ese objeto</w:t>
      </w:r>
      <w:r w:rsidR="00DD6DA9">
        <w:t>), lo haremos empleando minúsculas al principio.</w:t>
      </w:r>
      <w:r w:rsidR="008711B0">
        <w:t xml:space="preserve"> </w:t>
      </w:r>
      <w:r w:rsidR="008711B0" w:rsidRPr="00F52889">
        <w:rPr>
          <w:b/>
          <w:bCs/>
          <w:u w:val="single"/>
        </w:rPr>
        <w:t>Por ejemplo</w:t>
      </w:r>
      <w:r w:rsidR="008711B0" w:rsidRPr="008711B0">
        <w:t>: </w:t>
      </w:r>
      <w:r w:rsidR="008711B0" w:rsidRPr="008711B0">
        <w:rPr>
          <w:b/>
          <w:bCs/>
        </w:rPr>
        <w:t>var unCoche = new Coche( );</w:t>
      </w:r>
    </w:p>
    <w:p w14:paraId="0286B34D" w14:textId="16621BB2" w:rsidR="00F52889" w:rsidRPr="00F52889" w:rsidRDefault="00F52889" w:rsidP="00FE32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CC"/>
      </w:pPr>
      <w:r>
        <w:rPr>
          <w:b/>
          <w:bCs/>
          <w:u w:val="single"/>
        </w:rPr>
        <w:t>Para saber más</w:t>
      </w:r>
      <w:r>
        <w:t xml:space="preserve">: sobre </w:t>
      </w:r>
      <w:hyperlink r:id="rId26" w:history="1">
        <w:r w:rsidRPr="00EA5B41">
          <w:rPr>
            <w:rStyle w:val="Hipervnculo"/>
          </w:rPr>
          <w:t>creación de objetos</w:t>
        </w:r>
      </w:hyperlink>
      <w:r>
        <w:t xml:space="preserve">, </w:t>
      </w:r>
    </w:p>
    <w:p w14:paraId="71DC7422" w14:textId="5D6E80C4" w:rsidR="00183A13" w:rsidRDefault="00183A13" w:rsidP="00E87859">
      <w:pPr>
        <w:pStyle w:val="Ttulo2"/>
        <w:spacing w:before="0"/>
      </w:pPr>
      <w:bookmarkStart w:id="16" w:name="_Toc118374113"/>
      <w:r>
        <w:t xml:space="preserve">3.1.- </w:t>
      </w:r>
      <w:r w:rsidR="000412B0">
        <w:t>Definición de propiedades.</w:t>
      </w:r>
      <w:bookmarkEnd w:id="16"/>
    </w:p>
    <w:p w14:paraId="31603284" w14:textId="06B06FD7" w:rsidR="00183A13" w:rsidRDefault="002808FA" w:rsidP="00847417">
      <w:pPr>
        <w:pStyle w:val="Prrafodelista"/>
        <w:numPr>
          <w:ilvl w:val="0"/>
          <w:numId w:val="10"/>
        </w:numPr>
      </w:pPr>
      <w:r w:rsidRPr="00847417">
        <w:rPr>
          <w:b/>
          <w:bCs/>
        </w:rPr>
        <w:t>Las propiedades para nuestro objeto se crearán dentro del constructor</w:t>
      </w:r>
      <w:r w:rsidRPr="002808FA">
        <w:t> empleando para ello la palabra reservada </w:t>
      </w:r>
      <w:r w:rsidRPr="00847417">
        <w:rPr>
          <w:b/>
          <w:bCs/>
        </w:rPr>
        <w:t>this</w:t>
      </w:r>
      <w:r w:rsidR="001A5EE3">
        <w:t>.</w:t>
      </w:r>
    </w:p>
    <w:p w14:paraId="2BBAA1B8" w14:textId="77777777" w:rsidR="006B1AD1" w:rsidRDefault="006B1AD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624532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FF"/>
          <w:sz w:val="17"/>
          <w:szCs w:val="17"/>
        </w:rPr>
        <w:t>function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2B91AF"/>
          <w:sz w:val="17"/>
          <w:szCs w:val="17"/>
        </w:rPr>
        <w:t>Coche</w:t>
      </w:r>
      <w:r>
        <w:rPr>
          <w:rFonts w:ascii="Consolas" w:hAnsi="Consolas" w:cs="Courier New"/>
          <w:color w:val="000000"/>
          <w:sz w:val="17"/>
          <w:szCs w:val="17"/>
        </w:rPr>
        <w:t>( )</w:t>
      </w:r>
    </w:p>
    <w:p w14:paraId="31DAEBEF" w14:textId="77777777" w:rsidR="006B1AD1" w:rsidRDefault="006B1AD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624532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{</w:t>
      </w:r>
    </w:p>
    <w:p w14:paraId="3699EC5E" w14:textId="77777777" w:rsidR="006B1AD1" w:rsidRDefault="006B1AD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624532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r>
        <w:rPr>
          <w:rFonts w:ascii="Consolas" w:hAnsi="Consolas" w:cs="Courier New"/>
          <w:color w:val="008000"/>
          <w:sz w:val="17"/>
          <w:szCs w:val="17"/>
        </w:rPr>
        <w:t>// Propiedades</w:t>
      </w:r>
    </w:p>
    <w:p w14:paraId="4A0DA2FF" w14:textId="77777777" w:rsidR="006B1AD1" w:rsidRDefault="006B1AD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624532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r>
        <w:rPr>
          <w:rFonts w:ascii="Consolas" w:hAnsi="Consolas" w:cs="Courier New"/>
          <w:color w:val="0000FF"/>
          <w:sz w:val="17"/>
          <w:szCs w:val="17"/>
        </w:rPr>
        <w:t>this</w:t>
      </w:r>
      <w:r>
        <w:rPr>
          <w:rFonts w:ascii="Consolas" w:hAnsi="Consolas" w:cs="Courier New"/>
          <w:color w:val="000000"/>
          <w:sz w:val="17"/>
          <w:szCs w:val="17"/>
        </w:rPr>
        <w:t xml:space="preserve">.marca =  </w:t>
      </w:r>
      <w:r>
        <w:rPr>
          <w:rFonts w:ascii="Consolas" w:hAnsi="Consolas" w:cs="Courier New"/>
          <w:color w:val="A31515"/>
          <w:sz w:val="17"/>
          <w:szCs w:val="17"/>
        </w:rPr>
        <w:t>"Audi A6"</w:t>
      </w:r>
      <w:r>
        <w:rPr>
          <w:rFonts w:ascii="Consolas" w:hAnsi="Consolas" w:cs="Courier New"/>
          <w:color w:val="000000"/>
          <w:sz w:val="17"/>
          <w:szCs w:val="17"/>
        </w:rPr>
        <w:t>;</w:t>
      </w:r>
    </w:p>
    <w:p w14:paraId="0832EA1B" w14:textId="77777777" w:rsidR="006B1AD1" w:rsidRDefault="006B1AD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624532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r>
        <w:rPr>
          <w:rFonts w:ascii="Consolas" w:hAnsi="Consolas" w:cs="Courier New"/>
          <w:color w:val="0000FF"/>
          <w:sz w:val="17"/>
          <w:szCs w:val="17"/>
        </w:rPr>
        <w:t>this</w:t>
      </w:r>
      <w:r>
        <w:rPr>
          <w:rFonts w:ascii="Consolas" w:hAnsi="Consolas" w:cs="Courier New"/>
          <w:color w:val="000000"/>
          <w:sz w:val="17"/>
          <w:szCs w:val="17"/>
        </w:rPr>
        <w:t xml:space="preserve">.combustible =  </w:t>
      </w:r>
      <w:r>
        <w:rPr>
          <w:rFonts w:ascii="Consolas" w:hAnsi="Consolas" w:cs="Courier New"/>
          <w:color w:val="A31515"/>
          <w:sz w:val="17"/>
          <w:szCs w:val="17"/>
        </w:rPr>
        <w:t>"diesel"</w:t>
      </w:r>
      <w:r>
        <w:rPr>
          <w:rFonts w:ascii="Consolas" w:hAnsi="Consolas" w:cs="Courier New"/>
          <w:color w:val="000000"/>
          <w:sz w:val="17"/>
          <w:szCs w:val="17"/>
        </w:rPr>
        <w:t>;</w:t>
      </w:r>
    </w:p>
    <w:p w14:paraId="244BBCA4" w14:textId="77777777" w:rsidR="006B1AD1" w:rsidRDefault="006B1AD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624532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r>
        <w:rPr>
          <w:rFonts w:ascii="Consolas" w:hAnsi="Consolas" w:cs="Courier New"/>
          <w:color w:val="0000FF"/>
          <w:sz w:val="17"/>
          <w:szCs w:val="17"/>
        </w:rPr>
        <w:t>this</w:t>
      </w:r>
      <w:r>
        <w:rPr>
          <w:rFonts w:ascii="Consolas" w:hAnsi="Consolas" w:cs="Courier New"/>
          <w:color w:val="000000"/>
          <w:sz w:val="17"/>
          <w:szCs w:val="17"/>
        </w:rPr>
        <w:t xml:space="preserve">.cantidad =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 xml:space="preserve">;          </w:t>
      </w:r>
      <w:r>
        <w:rPr>
          <w:rFonts w:ascii="Consolas" w:hAnsi="Consolas" w:cs="Courier New"/>
          <w:color w:val="008000"/>
          <w:sz w:val="17"/>
          <w:szCs w:val="17"/>
        </w:rPr>
        <w:t>// Cantidad de combustible en el depósito.</w:t>
      </w:r>
    </w:p>
    <w:p w14:paraId="306B8EF8" w14:textId="571660DE" w:rsidR="006B1AD1" w:rsidRDefault="006B1AD1" w:rsidP="006B1AD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143624532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}</w:t>
      </w:r>
    </w:p>
    <w:p w14:paraId="4B2B4251" w14:textId="38AD145A" w:rsidR="006B1AD1" w:rsidRDefault="00847417" w:rsidP="00847417">
      <w:pPr>
        <w:pStyle w:val="Prrafodelista"/>
        <w:numPr>
          <w:ilvl w:val="0"/>
          <w:numId w:val="9"/>
        </w:numPr>
      </w:pPr>
      <w:r w:rsidRPr="00847417">
        <w:t>La palabra reservada </w:t>
      </w:r>
      <w:r w:rsidRPr="00847417">
        <w:rPr>
          <w:b/>
          <w:bCs/>
        </w:rPr>
        <w:t>this</w:t>
      </w:r>
      <w:r w:rsidRPr="00847417">
        <w:t>, se utiliza </w:t>
      </w:r>
      <w:r w:rsidRPr="00847417">
        <w:rPr>
          <w:b/>
          <w:bCs/>
        </w:rPr>
        <w:t>para hacer referencia al objeto actual</w:t>
      </w:r>
      <w:r w:rsidRPr="00847417">
        <w:t>, que en este caso será el objeto que está siendo creado por el constructor</w:t>
      </w:r>
      <w:r w:rsidR="00E65A7D">
        <w:t>.</w:t>
      </w:r>
    </w:p>
    <w:p w14:paraId="6E14712B" w14:textId="01CC5DF3" w:rsidR="00812A87" w:rsidRDefault="00597767" w:rsidP="00812A87">
      <w:pPr>
        <w:pStyle w:val="Prrafodelista"/>
        <w:numPr>
          <w:ilvl w:val="0"/>
          <w:numId w:val="9"/>
        </w:numPr>
      </w:pPr>
      <w:r>
        <w:t>Podemos pas</w:t>
      </w:r>
      <w:r w:rsidR="00812A87">
        <w:t>arle argumentos al constructor si lo definimos así:</w:t>
      </w:r>
    </w:p>
    <w:p w14:paraId="1EE4F60D" w14:textId="77777777" w:rsidR="00812A87" w:rsidRDefault="00812A8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981541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FF"/>
          <w:sz w:val="17"/>
          <w:szCs w:val="17"/>
        </w:rPr>
        <w:t>function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2B91AF"/>
          <w:sz w:val="17"/>
          <w:szCs w:val="17"/>
        </w:rPr>
        <w:t>Coche</w:t>
      </w:r>
      <w:r>
        <w:rPr>
          <w:rFonts w:ascii="Consolas" w:hAnsi="Consolas" w:cs="Courier New"/>
          <w:color w:val="000000"/>
          <w:sz w:val="17"/>
          <w:szCs w:val="17"/>
        </w:rPr>
        <w:t>(marca, combustible)</w:t>
      </w:r>
    </w:p>
    <w:p w14:paraId="50C0071F" w14:textId="77777777" w:rsidR="00812A87" w:rsidRDefault="00812A8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981541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{</w:t>
      </w:r>
    </w:p>
    <w:p w14:paraId="71DE0527" w14:textId="77777777" w:rsidR="00812A87" w:rsidRDefault="00812A8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981541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r>
        <w:rPr>
          <w:rFonts w:ascii="Consolas" w:hAnsi="Consolas" w:cs="Courier New"/>
          <w:color w:val="008000"/>
          <w:sz w:val="17"/>
          <w:szCs w:val="17"/>
        </w:rPr>
        <w:t>// Propiedades</w:t>
      </w:r>
    </w:p>
    <w:p w14:paraId="6D78A1A6" w14:textId="77777777" w:rsidR="00812A87" w:rsidRDefault="00812A8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981541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r>
        <w:rPr>
          <w:rFonts w:ascii="Consolas" w:hAnsi="Consolas" w:cs="Courier New"/>
          <w:color w:val="0000FF"/>
          <w:sz w:val="17"/>
          <w:szCs w:val="17"/>
        </w:rPr>
        <w:t>this</w:t>
      </w:r>
      <w:r>
        <w:rPr>
          <w:rFonts w:ascii="Consolas" w:hAnsi="Consolas" w:cs="Courier New"/>
          <w:color w:val="000000"/>
          <w:sz w:val="17"/>
          <w:szCs w:val="17"/>
        </w:rPr>
        <w:t>.marca =  marca;</w:t>
      </w:r>
    </w:p>
    <w:p w14:paraId="47DE6081" w14:textId="77777777" w:rsidR="00812A87" w:rsidRDefault="00812A8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981541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r>
        <w:rPr>
          <w:rFonts w:ascii="Consolas" w:hAnsi="Consolas" w:cs="Courier New"/>
          <w:color w:val="0000FF"/>
          <w:sz w:val="17"/>
          <w:szCs w:val="17"/>
        </w:rPr>
        <w:t>this</w:t>
      </w:r>
      <w:r>
        <w:rPr>
          <w:rFonts w:ascii="Consolas" w:hAnsi="Consolas" w:cs="Courier New"/>
          <w:color w:val="000000"/>
          <w:sz w:val="17"/>
          <w:szCs w:val="17"/>
        </w:rPr>
        <w:t>.combustible =  combustible;</w:t>
      </w:r>
    </w:p>
    <w:p w14:paraId="392910CD" w14:textId="77777777" w:rsidR="00812A87" w:rsidRDefault="00812A8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981541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r>
        <w:rPr>
          <w:rFonts w:ascii="Consolas" w:hAnsi="Consolas" w:cs="Courier New"/>
          <w:color w:val="0000FF"/>
          <w:sz w:val="17"/>
          <w:szCs w:val="17"/>
        </w:rPr>
        <w:t>this</w:t>
      </w:r>
      <w:r>
        <w:rPr>
          <w:rFonts w:ascii="Consolas" w:hAnsi="Consolas" w:cs="Courier New"/>
          <w:color w:val="000000"/>
          <w:sz w:val="17"/>
          <w:szCs w:val="17"/>
        </w:rPr>
        <w:t xml:space="preserve">.cantidad =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 xml:space="preserve">;          </w:t>
      </w:r>
      <w:r>
        <w:rPr>
          <w:rFonts w:ascii="Consolas" w:hAnsi="Consolas" w:cs="Courier New"/>
          <w:color w:val="008000"/>
          <w:sz w:val="17"/>
          <w:szCs w:val="17"/>
        </w:rPr>
        <w:t xml:space="preserve">// Cantidad de combustible inicial por defecto en el depósito.     </w:t>
      </w:r>
    </w:p>
    <w:p w14:paraId="12EB9125" w14:textId="36F4E70A" w:rsidR="00812A87" w:rsidRDefault="00812A87" w:rsidP="00812A8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11981541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}</w:t>
      </w:r>
    </w:p>
    <w:p w14:paraId="1B33AA7A" w14:textId="54F4C5A7" w:rsidR="00BC1655" w:rsidRDefault="00812A87" w:rsidP="00BC1655">
      <w:pPr>
        <w:pStyle w:val="Prrafodelista"/>
        <w:numPr>
          <w:ilvl w:val="0"/>
          <w:numId w:val="11"/>
        </w:numPr>
      </w:pPr>
      <w:r>
        <w:lastRenderedPageBreak/>
        <w:t xml:space="preserve">De esta forma, </w:t>
      </w:r>
      <w:r w:rsidRPr="00812A87">
        <w:rPr>
          <w:b/>
          <w:bCs/>
        </w:rPr>
        <w:t>podemos acceder a las propiedades de esos objetos</w:t>
      </w:r>
      <w:r>
        <w:t>:</w:t>
      </w:r>
    </w:p>
    <w:p w14:paraId="5DFE5DAF" w14:textId="77777777" w:rsidR="007D5C8A" w:rsidRDefault="007D5C8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789123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document.write(</w:t>
      </w:r>
      <w:r>
        <w:rPr>
          <w:rFonts w:ascii="Consolas" w:hAnsi="Consolas" w:cs="Courier New"/>
          <w:color w:val="A31515"/>
          <w:sz w:val="17"/>
          <w:szCs w:val="17"/>
        </w:rPr>
        <w:t>"&lt;br/&gt;El coche de Martin es un: "</w:t>
      </w:r>
      <w:r>
        <w:rPr>
          <w:rFonts w:ascii="Consolas" w:hAnsi="Consolas" w:cs="Courier New"/>
          <w:color w:val="000000"/>
          <w:sz w:val="17"/>
          <w:szCs w:val="17"/>
        </w:rPr>
        <w:t>+cocheDeMartin.marca+</w:t>
      </w:r>
      <w:r>
        <w:rPr>
          <w:rFonts w:ascii="Consolas" w:hAnsi="Consolas" w:cs="Courier New"/>
          <w:color w:val="A31515"/>
          <w:sz w:val="17"/>
          <w:szCs w:val="17"/>
        </w:rPr>
        <w:t>" a "</w:t>
      </w:r>
      <w:r>
        <w:rPr>
          <w:rFonts w:ascii="Consolas" w:hAnsi="Consolas" w:cs="Courier New"/>
          <w:color w:val="000000"/>
          <w:sz w:val="17"/>
          <w:szCs w:val="17"/>
        </w:rPr>
        <w:t>+cocheDeMartin.combustible);</w:t>
      </w:r>
    </w:p>
    <w:p w14:paraId="025CF897" w14:textId="77777777" w:rsidR="007D5C8A" w:rsidRDefault="007D5C8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789123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document.write(</w:t>
      </w:r>
      <w:r>
        <w:rPr>
          <w:rFonts w:ascii="Consolas" w:hAnsi="Consolas" w:cs="Courier New"/>
          <w:color w:val="A31515"/>
          <w:sz w:val="17"/>
          <w:szCs w:val="17"/>
        </w:rPr>
        <w:t>"&lt;br/&gt;El coche de Silvia es un: "</w:t>
      </w:r>
      <w:r>
        <w:rPr>
          <w:rFonts w:ascii="Consolas" w:hAnsi="Consolas" w:cs="Courier New"/>
          <w:color w:val="000000"/>
          <w:sz w:val="17"/>
          <w:szCs w:val="17"/>
        </w:rPr>
        <w:t>+cocheDeSilvia.marca+</w:t>
      </w:r>
      <w:r>
        <w:rPr>
          <w:rFonts w:ascii="Consolas" w:hAnsi="Consolas" w:cs="Courier New"/>
          <w:color w:val="A31515"/>
          <w:sz w:val="17"/>
          <w:szCs w:val="17"/>
        </w:rPr>
        <w:t>" a "</w:t>
      </w:r>
      <w:r>
        <w:rPr>
          <w:rFonts w:ascii="Consolas" w:hAnsi="Consolas" w:cs="Courier New"/>
          <w:color w:val="000000"/>
          <w:sz w:val="17"/>
          <w:szCs w:val="17"/>
        </w:rPr>
        <w:t>+ cocheDeSilvia.combustible);</w:t>
      </w:r>
    </w:p>
    <w:p w14:paraId="43B96F8E" w14:textId="77777777" w:rsidR="007D5C8A" w:rsidRDefault="007D5C8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789123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000"/>
          <w:sz w:val="17"/>
          <w:szCs w:val="17"/>
        </w:rPr>
        <w:t>// Imprimirá:</w:t>
      </w:r>
    </w:p>
    <w:p w14:paraId="3BF964FE" w14:textId="77777777" w:rsidR="007D5C8A" w:rsidRDefault="007D5C8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789123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000"/>
          <w:sz w:val="17"/>
          <w:szCs w:val="17"/>
        </w:rPr>
        <w:t>// El coche de Martin es un: Volkswagen Golf a gasolina</w:t>
      </w:r>
    </w:p>
    <w:p w14:paraId="69A43CE9" w14:textId="77777777" w:rsidR="007D5C8A" w:rsidRDefault="007D5C8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789123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000"/>
          <w:sz w:val="17"/>
          <w:szCs w:val="17"/>
        </w:rPr>
        <w:t xml:space="preserve">// El coche de Silvia es un: Mercedes SLK a diesel </w:t>
      </w:r>
    </w:p>
    <w:p w14:paraId="5CC1B246" w14:textId="77777777" w:rsidR="007D5C8A" w:rsidRDefault="007D5C8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789123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000"/>
          <w:sz w:val="17"/>
          <w:szCs w:val="17"/>
        </w:rPr>
        <w:t>// Ahora modificamos la marca y el combustible del coche de Martin:</w:t>
      </w:r>
    </w:p>
    <w:p w14:paraId="0DE11C65" w14:textId="77777777" w:rsidR="007D5C8A" w:rsidRDefault="007D5C8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789123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cocheDeMartin.marca = </w:t>
      </w:r>
      <w:r>
        <w:rPr>
          <w:rFonts w:ascii="Consolas" w:hAnsi="Consolas" w:cs="Courier New"/>
          <w:color w:val="A31515"/>
          <w:sz w:val="17"/>
          <w:szCs w:val="17"/>
        </w:rPr>
        <w:t>"BMW X5"</w:t>
      </w:r>
      <w:r>
        <w:rPr>
          <w:rFonts w:ascii="Consolas" w:hAnsi="Consolas" w:cs="Courier New"/>
          <w:color w:val="000000"/>
          <w:sz w:val="17"/>
          <w:szCs w:val="17"/>
        </w:rPr>
        <w:t>;</w:t>
      </w:r>
    </w:p>
    <w:p w14:paraId="100B16ED" w14:textId="77777777" w:rsidR="007D5C8A" w:rsidRDefault="007D5C8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789123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cocheDeMartin.combustible = </w:t>
      </w:r>
      <w:r>
        <w:rPr>
          <w:rFonts w:ascii="Consolas" w:hAnsi="Consolas" w:cs="Courier New"/>
          <w:color w:val="A31515"/>
          <w:sz w:val="17"/>
          <w:szCs w:val="17"/>
        </w:rPr>
        <w:t>"diesel"</w:t>
      </w:r>
      <w:r>
        <w:rPr>
          <w:rFonts w:ascii="Consolas" w:hAnsi="Consolas" w:cs="Courier New"/>
          <w:color w:val="000000"/>
          <w:sz w:val="17"/>
          <w:szCs w:val="17"/>
        </w:rPr>
        <w:t>;</w:t>
      </w:r>
    </w:p>
    <w:p w14:paraId="147B3979" w14:textId="77777777" w:rsidR="007D5C8A" w:rsidRDefault="007D5C8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789123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document.write(</w:t>
      </w:r>
      <w:r>
        <w:rPr>
          <w:rFonts w:ascii="Consolas" w:hAnsi="Consolas" w:cs="Courier New"/>
          <w:color w:val="A31515"/>
          <w:sz w:val="17"/>
          <w:szCs w:val="17"/>
        </w:rPr>
        <w:t>"&lt;br/&gt;El coche de Martin es un: "</w:t>
      </w:r>
      <w:r>
        <w:rPr>
          <w:rFonts w:ascii="Consolas" w:hAnsi="Consolas" w:cs="Courier New"/>
          <w:color w:val="000000"/>
          <w:sz w:val="17"/>
          <w:szCs w:val="17"/>
        </w:rPr>
        <w:t xml:space="preserve"> + cocheDeMartin.marca + </w:t>
      </w:r>
      <w:r>
        <w:rPr>
          <w:rFonts w:ascii="Consolas" w:hAnsi="Consolas" w:cs="Courier New"/>
          <w:color w:val="A31515"/>
          <w:sz w:val="17"/>
          <w:szCs w:val="17"/>
        </w:rPr>
        <w:t>" a "</w:t>
      </w:r>
      <w:r>
        <w:rPr>
          <w:rFonts w:ascii="Consolas" w:hAnsi="Consolas" w:cs="Courier New"/>
          <w:color w:val="000000"/>
          <w:sz w:val="17"/>
          <w:szCs w:val="17"/>
        </w:rPr>
        <w:t xml:space="preserve"> + cocheDeMartin.combustible);</w:t>
      </w:r>
    </w:p>
    <w:p w14:paraId="1F19A69C" w14:textId="168C2AF5" w:rsidR="007D5C8A" w:rsidRDefault="007D5C8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789123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000"/>
          <w:sz w:val="17"/>
          <w:szCs w:val="17"/>
        </w:rPr>
        <w:t>// Imprimirá: El coche de Martin es un: BMW X5 a diesel</w:t>
      </w:r>
    </w:p>
    <w:p w14:paraId="7C80115C" w14:textId="77777777" w:rsidR="007D5C8A" w:rsidRPr="001A5EE3" w:rsidRDefault="007D5C8A" w:rsidP="00602186">
      <w:pPr>
        <w:spacing w:after="0"/>
      </w:pPr>
    </w:p>
    <w:p w14:paraId="28E9CFF8" w14:textId="0483F0E8" w:rsidR="000412B0" w:rsidRDefault="000412B0" w:rsidP="000412B0">
      <w:pPr>
        <w:pStyle w:val="Ttulo2"/>
        <w:spacing w:before="0"/>
      </w:pPr>
      <w:bookmarkStart w:id="17" w:name="_Toc118374114"/>
      <w:r>
        <w:t>3.</w:t>
      </w:r>
      <w:r w:rsidR="00C25C26">
        <w:t>2</w:t>
      </w:r>
      <w:r>
        <w:t>.- Definición de métodos.</w:t>
      </w:r>
      <w:bookmarkEnd w:id="17"/>
    </w:p>
    <w:p w14:paraId="3101B0D6" w14:textId="7D658EBF" w:rsidR="000412B0" w:rsidRDefault="00602186" w:rsidP="00E87859">
      <w:r>
        <w:t xml:space="preserve">Los </w:t>
      </w:r>
      <w:r w:rsidRPr="00447B90">
        <w:rPr>
          <w:b/>
          <w:bCs/>
        </w:rPr>
        <w:t>métodos son funciones que se enlazan a los objetos</w:t>
      </w:r>
      <w:r>
        <w:t>, para que dichas funciones puedan acceder a las propiedades de los mismos.</w:t>
      </w:r>
    </w:p>
    <w:p w14:paraId="05F344AD" w14:textId="33CAD867" w:rsidR="00602186" w:rsidRDefault="00E87692" w:rsidP="00E87692">
      <w:pPr>
        <w:pStyle w:val="Citadestacada"/>
      </w:pPr>
      <w:r>
        <w:t>Primera forma</w:t>
      </w:r>
      <w:r w:rsidR="007C0EAF">
        <w:t xml:space="preserve"> de incluir métodos en objetos</w:t>
      </w:r>
      <w:r w:rsidR="006E5D17">
        <w:t xml:space="preserve"> (no es la mejor práctica)</w:t>
      </w:r>
    </w:p>
    <w:p w14:paraId="595E11DC" w14:textId="249B7DC2" w:rsidR="007C0EAF" w:rsidRDefault="007C0EAF" w:rsidP="00B002B9">
      <w:pPr>
        <w:pStyle w:val="Prrafodelista"/>
        <w:numPr>
          <w:ilvl w:val="0"/>
          <w:numId w:val="12"/>
        </w:numPr>
      </w:pPr>
      <w:r w:rsidRPr="00B002B9">
        <w:rPr>
          <w:b/>
          <w:bCs/>
        </w:rPr>
        <w:t>Definimos la función de manera global</w:t>
      </w:r>
      <w:r>
        <w:t>, usando this para referirnos a una propiedad del objeto al que pertenecerá:</w:t>
      </w:r>
    </w:p>
    <w:p w14:paraId="03821311" w14:textId="77777777" w:rsidR="007C0EAF" w:rsidRDefault="007C0E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517386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FF"/>
          <w:sz w:val="17"/>
          <w:szCs w:val="17"/>
        </w:rPr>
        <w:t>function</w:t>
      </w:r>
      <w:r>
        <w:rPr>
          <w:rFonts w:ascii="Consolas" w:hAnsi="Consolas" w:cs="Courier New"/>
          <w:color w:val="000000"/>
          <w:sz w:val="17"/>
          <w:szCs w:val="17"/>
        </w:rPr>
        <w:t xml:space="preserve"> rellenarDeposito (litros)</w:t>
      </w:r>
    </w:p>
    <w:p w14:paraId="30222CCC" w14:textId="77777777" w:rsidR="007C0EAF" w:rsidRDefault="007C0E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517386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{</w:t>
      </w:r>
    </w:p>
    <w:p w14:paraId="2A1D5BBD" w14:textId="77777777" w:rsidR="007C0EAF" w:rsidRDefault="007C0E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517386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r>
        <w:rPr>
          <w:rFonts w:ascii="Consolas" w:hAnsi="Consolas" w:cs="Courier New"/>
          <w:color w:val="008000"/>
          <w:sz w:val="17"/>
          <w:szCs w:val="17"/>
        </w:rPr>
        <w:t>// Modificamos el valor de la propiedad cantidad de combustible</w:t>
      </w:r>
    </w:p>
    <w:p w14:paraId="43551C08" w14:textId="77777777" w:rsidR="007C0EAF" w:rsidRDefault="007C0E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517386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r>
        <w:rPr>
          <w:rFonts w:ascii="Consolas" w:hAnsi="Consolas" w:cs="Courier New"/>
          <w:color w:val="0000FF"/>
          <w:sz w:val="17"/>
          <w:szCs w:val="17"/>
        </w:rPr>
        <w:t>this</w:t>
      </w:r>
      <w:r>
        <w:rPr>
          <w:rFonts w:ascii="Consolas" w:hAnsi="Consolas" w:cs="Courier New"/>
          <w:color w:val="000000"/>
          <w:sz w:val="17"/>
          <w:szCs w:val="17"/>
        </w:rPr>
        <w:t>.cantidad = litros;</w:t>
      </w:r>
    </w:p>
    <w:p w14:paraId="19A80A4C" w14:textId="550517C7" w:rsidR="007C0EAF" w:rsidRDefault="007C0EAF" w:rsidP="0006197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2517386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}</w:t>
      </w:r>
    </w:p>
    <w:p w14:paraId="604412F4" w14:textId="2A05A931" w:rsidR="00B002B9" w:rsidRDefault="00B002B9" w:rsidP="00B002B9">
      <w:pPr>
        <w:pStyle w:val="Prrafodelista"/>
        <w:numPr>
          <w:ilvl w:val="0"/>
          <w:numId w:val="12"/>
        </w:numPr>
      </w:pPr>
      <w:r>
        <w:t>Conectamos la función al objeto de la siguiente manera (Aquí se puede ver de forma ilustrada que los métodos de los objetos son en realidad propiedades):</w:t>
      </w:r>
    </w:p>
    <w:p w14:paraId="57636240" w14:textId="77777777" w:rsidR="00FE1B59" w:rsidRDefault="00FE1B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329500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FF"/>
          <w:sz w:val="17"/>
          <w:szCs w:val="17"/>
        </w:rPr>
        <w:t>function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2B91AF"/>
          <w:sz w:val="17"/>
          <w:szCs w:val="17"/>
        </w:rPr>
        <w:t>Coche</w:t>
      </w:r>
      <w:r>
        <w:rPr>
          <w:rFonts w:ascii="Consolas" w:hAnsi="Consolas" w:cs="Courier New"/>
          <w:color w:val="000000"/>
          <w:sz w:val="17"/>
          <w:szCs w:val="17"/>
        </w:rPr>
        <w:t>(marca, combustible)</w:t>
      </w:r>
    </w:p>
    <w:p w14:paraId="1ABD173B" w14:textId="77777777" w:rsidR="00FE1B59" w:rsidRDefault="00FE1B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329500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{</w:t>
      </w:r>
    </w:p>
    <w:p w14:paraId="6330EE13" w14:textId="77777777" w:rsidR="00FE1B59" w:rsidRDefault="00FE1B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329500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r>
        <w:rPr>
          <w:rFonts w:ascii="Consolas" w:hAnsi="Consolas" w:cs="Courier New"/>
          <w:color w:val="008000"/>
          <w:sz w:val="17"/>
          <w:szCs w:val="17"/>
        </w:rPr>
        <w:t>// Propiedades</w:t>
      </w:r>
    </w:p>
    <w:p w14:paraId="672A3F38" w14:textId="77777777" w:rsidR="00FE1B59" w:rsidRDefault="00FE1B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329500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r>
        <w:rPr>
          <w:rFonts w:ascii="Consolas" w:hAnsi="Consolas" w:cs="Courier New"/>
          <w:color w:val="0000FF"/>
          <w:sz w:val="17"/>
          <w:szCs w:val="17"/>
        </w:rPr>
        <w:t>this</w:t>
      </w:r>
      <w:r>
        <w:rPr>
          <w:rFonts w:ascii="Consolas" w:hAnsi="Consolas" w:cs="Courier New"/>
          <w:color w:val="000000"/>
          <w:sz w:val="17"/>
          <w:szCs w:val="17"/>
        </w:rPr>
        <w:t>.marca =  marca;</w:t>
      </w:r>
    </w:p>
    <w:p w14:paraId="5AC82BE5" w14:textId="77777777" w:rsidR="00FE1B59" w:rsidRDefault="00FE1B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329500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r>
        <w:rPr>
          <w:rFonts w:ascii="Consolas" w:hAnsi="Consolas" w:cs="Courier New"/>
          <w:color w:val="0000FF"/>
          <w:sz w:val="17"/>
          <w:szCs w:val="17"/>
        </w:rPr>
        <w:t>this</w:t>
      </w:r>
      <w:r>
        <w:rPr>
          <w:rFonts w:ascii="Consolas" w:hAnsi="Consolas" w:cs="Courier New"/>
          <w:color w:val="000000"/>
          <w:sz w:val="17"/>
          <w:szCs w:val="17"/>
        </w:rPr>
        <w:t>.combustible =  combustible;</w:t>
      </w:r>
    </w:p>
    <w:p w14:paraId="4C48E741" w14:textId="77777777" w:rsidR="00FE1B59" w:rsidRDefault="00FE1B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329500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r>
        <w:rPr>
          <w:rFonts w:ascii="Consolas" w:hAnsi="Consolas" w:cs="Courier New"/>
          <w:color w:val="0000FF"/>
          <w:sz w:val="17"/>
          <w:szCs w:val="17"/>
        </w:rPr>
        <w:t>this</w:t>
      </w:r>
      <w:r>
        <w:rPr>
          <w:rFonts w:ascii="Consolas" w:hAnsi="Consolas" w:cs="Courier New"/>
          <w:color w:val="000000"/>
          <w:sz w:val="17"/>
          <w:szCs w:val="17"/>
        </w:rPr>
        <w:t xml:space="preserve">.cantidad =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 xml:space="preserve">;          </w:t>
      </w:r>
      <w:r>
        <w:rPr>
          <w:rFonts w:ascii="Consolas" w:hAnsi="Consolas" w:cs="Courier New"/>
          <w:color w:val="008000"/>
          <w:sz w:val="17"/>
          <w:szCs w:val="17"/>
        </w:rPr>
        <w:t xml:space="preserve">// Cantidad de combustible inicial por defecto en el depósito.     </w:t>
      </w:r>
    </w:p>
    <w:p w14:paraId="23DC7425" w14:textId="77777777" w:rsidR="00FE1B59" w:rsidRDefault="00FE1B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329500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r>
        <w:rPr>
          <w:rFonts w:ascii="Consolas" w:hAnsi="Consolas" w:cs="Courier New"/>
          <w:color w:val="008000"/>
          <w:sz w:val="17"/>
          <w:szCs w:val="17"/>
        </w:rPr>
        <w:t>// Métodos</w:t>
      </w:r>
    </w:p>
    <w:p w14:paraId="5B606683" w14:textId="77777777" w:rsidR="00FE1B59" w:rsidRDefault="00FE1B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329500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r>
        <w:rPr>
          <w:rFonts w:ascii="Consolas" w:hAnsi="Consolas" w:cs="Courier New"/>
          <w:color w:val="0000FF"/>
          <w:sz w:val="17"/>
          <w:szCs w:val="17"/>
        </w:rPr>
        <w:t>this</w:t>
      </w:r>
      <w:r>
        <w:rPr>
          <w:rFonts w:ascii="Consolas" w:hAnsi="Consolas" w:cs="Courier New"/>
          <w:color w:val="000000"/>
          <w:sz w:val="17"/>
          <w:szCs w:val="17"/>
        </w:rPr>
        <w:t xml:space="preserve">.rellenarDeposito = rellenarDeposito; </w:t>
      </w:r>
      <w:r>
        <w:rPr>
          <w:rFonts w:ascii="Consolas" w:hAnsi="Consolas" w:cs="Courier New"/>
          <w:color w:val="008000"/>
          <w:sz w:val="17"/>
          <w:szCs w:val="17"/>
        </w:rPr>
        <w:t>// Creamos una propiedad rellenarDepostio a la que se le asocia el método rellenarDeposito</w:t>
      </w:r>
    </w:p>
    <w:p w14:paraId="4F129123" w14:textId="065CF444" w:rsidR="00FE1B59" w:rsidRDefault="00FE1B59" w:rsidP="00FE1B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3329500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}</w:t>
      </w:r>
    </w:p>
    <w:p w14:paraId="50D598DC" w14:textId="2CD37E06" w:rsidR="00FE1B59" w:rsidRDefault="006E5D17" w:rsidP="006E5D17">
      <w:pPr>
        <w:pStyle w:val="Citadestacada"/>
        <w:divId w:val="1384597236"/>
      </w:pPr>
      <w:r>
        <w:t>2ª forma: la mejor práctica de programación</w:t>
      </w:r>
    </w:p>
    <w:p w14:paraId="0F29086F" w14:textId="257209B1" w:rsidR="000E78DE" w:rsidRDefault="00BA74A3" w:rsidP="000E78DE">
      <w:pPr>
        <w:pStyle w:val="Prrafodelista"/>
        <w:numPr>
          <w:ilvl w:val="0"/>
          <w:numId w:val="13"/>
        </w:numPr>
        <w:divId w:val="1384597236"/>
      </w:pPr>
      <w:r w:rsidRPr="00BA74A3">
        <w:rPr>
          <w:b/>
          <w:bCs/>
        </w:rPr>
        <w:t>Definir el contenido de la función rellenarDeposito dentro del constructor</w:t>
      </w:r>
      <w:r w:rsidRPr="00BA74A3">
        <w:t>, ya que de esta forma los métodos al estar programados a nivel local aportan mayor privacidad y seguridad al objeto en general</w:t>
      </w:r>
      <w:r w:rsidR="000E78DE">
        <w:t>.</w:t>
      </w:r>
    </w:p>
    <w:p w14:paraId="4A7E4C33" w14:textId="77777777" w:rsidR="000E78DE" w:rsidRDefault="000E78DE" w:rsidP="000E78DE">
      <w:pPr>
        <w:pStyle w:val="NormalWeb"/>
        <w:pBdr>
          <w:top w:val="single" w:sz="6" w:space="2" w:color="888888"/>
          <w:left w:val="single" w:sz="6" w:space="2" w:color="888888"/>
          <w:bottom w:val="single" w:sz="6" w:space="0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57677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FF"/>
          <w:sz w:val="17"/>
          <w:szCs w:val="17"/>
        </w:rPr>
        <w:lastRenderedPageBreak/>
        <w:t>function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2B91AF"/>
          <w:sz w:val="17"/>
          <w:szCs w:val="17"/>
        </w:rPr>
        <w:t>Coche</w:t>
      </w:r>
      <w:r>
        <w:rPr>
          <w:rFonts w:ascii="Consolas" w:hAnsi="Consolas" w:cs="Courier New"/>
          <w:color w:val="000000"/>
          <w:sz w:val="17"/>
          <w:szCs w:val="17"/>
        </w:rPr>
        <w:t>(marca, combustible)</w:t>
      </w:r>
    </w:p>
    <w:p w14:paraId="6A3E1C2A" w14:textId="77777777" w:rsidR="000E78DE" w:rsidRDefault="000E78DE" w:rsidP="000E78DE">
      <w:pPr>
        <w:pStyle w:val="NormalWeb"/>
        <w:pBdr>
          <w:top w:val="single" w:sz="6" w:space="2" w:color="888888"/>
          <w:left w:val="single" w:sz="6" w:space="2" w:color="888888"/>
          <w:bottom w:val="single" w:sz="6" w:space="0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57677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{</w:t>
      </w:r>
    </w:p>
    <w:p w14:paraId="6BCB56B7" w14:textId="77777777" w:rsidR="000E78DE" w:rsidRDefault="000E78DE" w:rsidP="000E78DE">
      <w:pPr>
        <w:pStyle w:val="NormalWeb"/>
        <w:pBdr>
          <w:top w:val="single" w:sz="6" w:space="2" w:color="888888"/>
          <w:left w:val="single" w:sz="6" w:space="2" w:color="888888"/>
          <w:bottom w:val="single" w:sz="6" w:space="0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57677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r>
        <w:rPr>
          <w:rFonts w:ascii="Consolas" w:hAnsi="Consolas" w:cs="Courier New"/>
          <w:color w:val="008000"/>
          <w:sz w:val="17"/>
          <w:szCs w:val="17"/>
        </w:rPr>
        <w:t>// Propiedades</w:t>
      </w:r>
    </w:p>
    <w:p w14:paraId="72CA940D" w14:textId="77777777" w:rsidR="000E78DE" w:rsidRDefault="000E78DE" w:rsidP="000E78DE">
      <w:pPr>
        <w:pStyle w:val="NormalWeb"/>
        <w:pBdr>
          <w:top w:val="single" w:sz="6" w:space="2" w:color="888888"/>
          <w:left w:val="single" w:sz="6" w:space="2" w:color="888888"/>
          <w:bottom w:val="single" w:sz="6" w:space="0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57677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r>
        <w:rPr>
          <w:rFonts w:ascii="Consolas" w:hAnsi="Consolas" w:cs="Courier New"/>
          <w:color w:val="0000FF"/>
          <w:sz w:val="17"/>
          <w:szCs w:val="17"/>
        </w:rPr>
        <w:t>this</w:t>
      </w:r>
      <w:r>
        <w:rPr>
          <w:rFonts w:ascii="Consolas" w:hAnsi="Consolas" w:cs="Courier New"/>
          <w:color w:val="000000"/>
          <w:sz w:val="17"/>
          <w:szCs w:val="17"/>
        </w:rPr>
        <w:t>.marca =  marca;</w:t>
      </w:r>
    </w:p>
    <w:p w14:paraId="609EB460" w14:textId="77777777" w:rsidR="000E78DE" w:rsidRDefault="000E78DE" w:rsidP="000E78DE">
      <w:pPr>
        <w:pStyle w:val="NormalWeb"/>
        <w:pBdr>
          <w:top w:val="single" w:sz="6" w:space="2" w:color="888888"/>
          <w:left w:val="single" w:sz="6" w:space="2" w:color="888888"/>
          <w:bottom w:val="single" w:sz="6" w:space="0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57677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r>
        <w:rPr>
          <w:rFonts w:ascii="Consolas" w:hAnsi="Consolas" w:cs="Courier New"/>
          <w:color w:val="0000FF"/>
          <w:sz w:val="17"/>
          <w:szCs w:val="17"/>
        </w:rPr>
        <w:t>this</w:t>
      </w:r>
      <w:r>
        <w:rPr>
          <w:rFonts w:ascii="Consolas" w:hAnsi="Consolas" w:cs="Courier New"/>
          <w:color w:val="000000"/>
          <w:sz w:val="17"/>
          <w:szCs w:val="17"/>
        </w:rPr>
        <w:t>.combustible =  combustible;</w:t>
      </w:r>
    </w:p>
    <w:p w14:paraId="437AB83E" w14:textId="77777777" w:rsidR="000E78DE" w:rsidRDefault="000E78DE" w:rsidP="000E78DE">
      <w:pPr>
        <w:pStyle w:val="NormalWeb"/>
        <w:pBdr>
          <w:top w:val="single" w:sz="6" w:space="2" w:color="888888"/>
          <w:left w:val="single" w:sz="6" w:space="2" w:color="888888"/>
          <w:bottom w:val="single" w:sz="6" w:space="0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57677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r>
        <w:rPr>
          <w:rFonts w:ascii="Consolas" w:hAnsi="Consolas" w:cs="Courier New"/>
          <w:color w:val="0000FF"/>
          <w:sz w:val="17"/>
          <w:szCs w:val="17"/>
        </w:rPr>
        <w:t>this</w:t>
      </w:r>
      <w:r>
        <w:rPr>
          <w:rFonts w:ascii="Consolas" w:hAnsi="Consolas" w:cs="Courier New"/>
          <w:color w:val="000000"/>
          <w:sz w:val="17"/>
          <w:szCs w:val="17"/>
        </w:rPr>
        <w:t xml:space="preserve">.cantidad =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>;</w:t>
      </w:r>
    </w:p>
    <w:p w14:paraId="55FAF58B" w14:textId="77777777" w:rsidR="000E78DE" w:rsidRDefault="000E78DE" w:rsidP="000E78DE">
      <w:pPr>
        <w:pStyle w:val="NormalWeb"/>
        <w:pBdr>
          <w:top w:val="single" w:sz="6" w:space="2" w:color="888888"/>
          <w:left w:val="single" w:sz="6" w:space="2" w:color="888888"/>
          <w:bottom w:val="single" w:sz="6" w:space="0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57677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r>
        <w:rPr>
          <w:rFonts w:ascii="Consolas" w:hAnsi="Consolas" w:cs="Courier New"/>
          <w:color w:val="008000"/>
          <w:sz w:val="17"/>
          <w:szCs w:val="17"/>
        </w:rPr>
        <w:t>// Métodos</w:t>
      </w:r>
    </w:p>
    <w:p w14:paraId="17AAB93A" w14:textId="77777777" w:rsidR="000E78DE" w:rsidRDefault="000E78DE" w:rsidP="000E78DE">
      <w:pPr>
        <w:pStyle w:val="NormalWeb"/>
        <w:pBdr>
          <w:top w:val="single" w:sz="6" w:space="2" w:color="888888"/>
          <w:left w:val="single" w:sz="6" w:space="2" w:color="888888"/>
          <w:bottom w:val="single" w:sz="6" w:space="0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57677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r>
        <w:rPr>
          <w:rFonts w:ascii="Consolas" w:hAnsi="Consolas" w:cs="Courier New"/>
          <w:color w:val="0000FF"/>
          <w:sz w:val="17"/>
          <w:szCs w:val="17"/>
        </w:rPr>
        <w:t>this</w:t>
      </w:r>
      <w:r>
        <w:rPr>
          <w:rFonts w:ascii="Consolas" w:hAnsi="Consolas" w:cs="Courier New"/>
          <w:color w:val="000000"/>
          <w:sz w:val="17"/>
          <w:szCs w:val="17"/>
        </w:rPr>
        <w:t xml:space="preserve">.rellenarDeposito = </w:t>
      </w:r>
      <w:r>
        <w:rPr>
          <w:rFonts w:ascii="Consolas" w:hAnsi="Consolas" w:cs="Courier New"/>
          <w:color w:val="0000FF"/>
          <w:sz w:val="17"/>
          <w:szCs w:val="17"/>
        </w:rPr>
        <w:t>function</w:t>
      </w:r>
      <w:r>
        <w:rPr>
          <w:rFonts w:ascii="Consolas" w:hAnsi="Consolas" w:cs="Courier New"/>
          <w:color w:val="000000"/>
          <w:sz w:val="17"/>
          <w:szCs w:val="17"/>
        </w:rPr>
        <w:t xml:space="preserve"> (litros)</w:t>
      </w:r>
    </w:p>
    <w:p w14:paraId="0B90B6D9" w14:textId="77777777" w:rsidR="000E78DE" w:rsidRDefault="000E78DE" w:rsidP="000E78DE">
      <w:pPr>
        <w:pStyle w:val="NormalWeb"/>
        <w:pBdr>
          <w:top w:val="single" w:sz="6" w:space="2" w:color="888888"/>
          <w:left w:val="single" w:sz="6" w:space="2" w:color="888888"/>
          <w:bottom w:val="single" w:sz="6" w:space="0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57677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{</w:t>
      </w:r>
    </w:p>
    <w:p w14:paraId="49C34EF7" w14:textId="77777777" w:rsidR="000E78DE" w:rsidRDefault="000E78DE" w:rsidP="000E78DE">
      <w:pPr>
        <w:pStyle w:val="NormalWeb"/>
        <w:pBdr>
          <w:top w:val="single" w:sz="6" w:space="2" w:color="888888"/>
          <w:left w:val="single" w:sz="6" w:space="2" w:color="888888"/>
          <w:bottom w:val="single" w:sz="6" w:space="0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57677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</w:t>
      </w:r>
      <w:r>
        <w:rPr>
          <w:rFonts w:ascii="Consolas" w:hAnsi="Consolas" w:cs="Courier New"/>
          <w:color w:val="0000FF"/>
          <w:sz w:val="17"/>
          <w:szCs w:val="17"/>
        </w:rPr>
        <w:t>this</w:t>
      </w:r>
      <w:r>
        <w:rPr>
          <w:rFonts w:ascii="Consolas" w:hAnsi="Consolas" w:cs="Courier New"/>
          <w:color w:val="000000"/>
          <w:sz w:val="17"/>
          <w:szCs w:val="17"/>
        </w:rPr>
        <w:t>.cantidad=litros;</w:t>
      </w:r>
    </w:p>
    <w:p w14:paraId="64B9330B" w14:textId="77777777" w:rsidR="000E78DE" w:rsidRDefault="000E78DE" w:rsidP="000E78DE">
      <w:pPr>
        <w:pStyle w:val="NormalWeb"/>
        <w:pBdr>
          <w:top w:val="single" w:sz="6" w:space="2" w:color="888888"/>
          <w:left w:val="single" w:sz="6" w:space="2" w:color="888888"/>
          <w:bottom w:val="single" w:sz="6" w:space="0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57677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};</w:t>
      </w:r>
    </w:p>
    <w:p w14:paraId="7651EF45" w14:textId="6BF0E416" w:rsidR="000E78DE" w:rsidRDefault="000E78DE" w:rsidP="000E78DE">
      <w:pPr>
        <w:pStyle w:val="NormalWeb"/>
        <w:pBdr>
          <w:top w:val="single" w:sz="6" w:space="2" w:color="888888"/>
          <w:left w:val="single" w:sz="6" w:space="2" w:color="888888"/>
          <w:bottom w:val="single" w:sz="6" w:space="0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5857677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}</w:t>
      </w:r>
    </w:p>
    <w:p w14:paraId="5F2F48A9" w14:textId="09C414EF" w:rsidR="00C25C26" w:rsidRDefault="00C25C26" w:rsidP="00C25C26">
      <w:pPr>
        <w:pStyle w:val="Ttulo2"/>
        <w:spacing w:before="0"/>
      </w:pPr>
      <w:bookmarkStart w:id="18" w:name="_Toc118374115"/>
      <w:r>
        <w:t>3.3.- Definición de objetos literales.</w:t>
      </w:r>
      <w:bookmarkEnd w:id="18"/>
    </w:p>
    <w:p w14:paraId="0B01CD57" w14:textId="66984572" w:rsidR="00C25C26" w:rsidRDefault="005223B0" w:rsidP="00E87859">
      <w:r>
        <w:rPr>
          <w:b/>
          <w:bCs/>
        </w:rPr>
        <w:t>Otra forma de definir objetos es hacerlo de forma literal</w:t>
      </w:r>
      <w:r>
        <w:t>.</w:t>
      </w:r>
    </w:p>
    <w:p w14:paraId="70990C72" w14:textId="74C79376" w:rsidR="005223B0" w:rsidRDefault="005223B0" w:rsidP="00E87859">
      <w:r>
        <w:t xml:space="preserve">Un </w:t>
      </w:r>
      <w:r>
        <w:rPr>
          <w:b/>
          <w:bCs/>
        </w:rPr>
        <w:t>literal</w:t>
      </w:r>
      <w:r>
        <w:t xml:space="preserve"> es un valor fijo que se especifica en JavaScript. Un objeto literal será un conjunto, de cero o más parejas del tipo </w:t>
      </w:r>
      <w:r>
        <w:rPr>
          <w:b/>
          <w:bCs/>
        </w:rPr>
        <w:t>nombre:valor</w:t>
      </w:r>
      <w:r>
        <w:t xml:space="preserve">. </w:t>
      </w:r>
      <w:r w:rsidR="0078716B">
        <w:rPr>
          <w:b/>
          <w:bCs/>
          <w:u w:val="single"/>
        </w:rPr>
        <w:t>Dos formas de declararlo</w:t>
      </w:r>
      <w:r>
        <w:t>:</w:t>
      </w:r>
    </w:p>
    <w:p w14:paraId="5130FFFE" w14:textId="52968CF5" w:rsidR="00EE151C" w:rsidRDefault="00EE151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237148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avion = { marca:</w:t>
      </w:r>
      <w:r>
        <w:rPr>
          <w:rFonts w:ascii="Consolas" w:hAnsi="Consolas" w:cs="Courier New"/>
          <w:color w:val="A31515"/>
          <w:sz w:val="17"/>
          <w:szCs w:val="17"/>
        </w:rPr>
        <w:t>"Boeing"</w:t>
      </w:r>
      <w:r>
        <w:rPr>
          <w:rFonts w:ascii="Consolas" w:hAnsi="Consolas" w:cs="Courier New"/>
          <w:color w:val="000000"/>
          <w:sz w:val="17"/>
          <w:szCs w:val="17"/>
        </w:rPr>
        <w:t xml:space="preserve"> , modelo:</w:t>
      </w:r>
      <w:r>
        <w:rPr>
          <w:rFonts w:ascii="Consolas" w:hAnsi="Consolas" w:cs="Courier New"/>
          <w:color w:val="A31515"/>
          <w:sz w:val="17"/>
          <w:szCs w:val="17"/>
        </w:rPr>
        <w:t>"747"</w:t>
      </w:r>
      <w:r>
        <w:rPr>
          <w:rFonts w:ascii="Consolas" w:hAnsi="Consolas" w:cs="Courier New"/>
          <w:color w:val="000000"/>
          <w:sz w:val="17"/>
          <w:szCs w:val="17"/>
        </w:rPr>
        <w:t xml:space="preserve"> , pasajeros:</w:t>
      </w:r>
      <w:r>
        <w:rPr>
          <w:rFonts w:ascii="Consolas" w:hAnsi="Consolas" w:cs="Courier New"/>
          <w:color w:val="A31515"/>
          <w:sz w:val="17"/>
          <w:szCs w:val="17"/>
        </w:rPr>
        <w:t>"450"</w:t>
      </w:r>
      <w:r>
        <w:rPr>
          <w:rFonts w:ascii="Consolas" w:hAnsi="Consolas" w:cs="Courier New"/>
          <w:color w:val="000000"/>
          <w:sz w:val="17"/>
          <w:szCs w:val="17"/>
        </w:rPr>
        <w:t xml:space="preserve"> };</w:t>
      </w:r>
    </w:p>
    <w:p w14:paraId="75236A97" w14:textId="77777777" w:rsidR="005223B0" w:rsidRDefault="005223B0" w:rsidP="0078716B">
      <w:pPr>
        <w:spacing w:after="0"/>
      </w:pPr>
    </w:p>
    <w:p w14:paraId="0B8A544A" w14:textId="3EE8658F" w:rsidR="008C3E5B" w:rsidRDefault="008C3E5B" w:rsidP="00E87859">
      <w:r>
        <w:t>Es equivalente a:</w:t>
      </w:r>
    </w:p>
    <w:p w14:paraId="72E51055" w14:textId="77777777" w:rsidR="008C3E5B" w:rsidRPr="008C3E5B" w:rsidRDefault="008C3E5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64758146"/>
        <w:rPr>
          <w:rFonts w:ascii="Consolas" w:hAnsi="Consolas" w:cs="Courier New"/>
          <w:sz w:val="17"/>
          <w:szCs w:val="17"/>
          <w:lang w:val="en-US"/>
        </w:rPr>
      </w:pPr>
      <w:r w:rsidRPr="008C3E5B">
        <w:rPr>
          <w:rFonts w:ascii="Consolas" w:hAnsi="Consolas" w:cs="Courier New"/>
          <w:color w:val="0000FF"/>
          <w:sz w:val="17"/>
          <w:szCs w:val="17"/>
          <w:lang w:val="en-US"/>
        </w:rPr>
        <w:t>var</w:t>
      </w:r>
      <w:r w:rsidRPr="008C3E5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avion = </w:t>
      </w:r>
      <w:r w:rsidRPr="008C3E5B">
        <w:rPr>
          <w:rFonts w:ascii="Consolas" w:hAnsi="Consolas" w:cs="Courier New"/>
          <w:color w:val="0000FF"/>
          <w:sz w:val="17"/>
          <w:szCs w:val="17"/>
          <w:lang w:val="en-US"/>
        </w:rPr>
        <w:t>new</w:t>
      </w:r>
      <w:r w:rsidRPr="008C3E5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8C3E5B">
        <w:rPr>
          <w:rFonts w:ascii="Consolas" w:hAnsi="Consolas" w:cs="Courier New"/>
          <w:color w:val="2B91AF"/>
          <w:sz w:val="17"/>
          <w:szCs w:val="17"/>
          <w:lang w:val="en-US"/>
        </w:rPr>
        <w:t>Object</w:t>
      </w:r>
      <w:r w:rsidRPr="008C3E5B">
        <w:rPr>
          <w:rFonts w:ascii="Consolas" w:hAnsi="Consolas" w:cs="Courier New"/>
          <w:color w:val="000000"/>
          <w:sz w:val="17"/>
          <w:szCs w:val="17"/>
          <w:lang w:val="en-US"/>
        </w:rPr>
        <w:t>();</w:t>
      </w:r>
    </w:p>
    <w:p w14:paraId="58B08A62" w14:textId="77777777" w:rsidR="008C3E5B" w:rsidRPr="008C3E5B" w:rsidRDefault="008C3E5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64758146"/>
        <w:rPr>
          <w:rFonts w:ascii="Consolas" w:hAnsi="Consolas" w:cs="Courier New"/>
          <w:sz w:val="17"/>
          <w:szCs w:val="17"/>
          <w:lang w:val="en-US"/>
        </w:rPr>
      </w:pPr>
      <w:r w:rsidRPr="008C3E5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avion.marca = </w:t>
      </w:r>
      <w:r w:rsidRPr="008C3E5B">
        <w:rPr>
          <w:rFonts w:ascii="Consolas" w:hAnsi="Consolas" w:cs="Courier New"/>
          <w:color w:val="A31515"/>
          <w:sz w:val="17"/>
          <w:szCs w:val="17"/>
          <w:lang w:val="en-US"/>
        </w:rPr>
        <w:t>"Boeing"</w:t>
      </w:r>
      <w:r w:rsidRPr="008C3E5B">
        <w:rPr>
          <w:rFonts w:ascii="Consolas" w:hAnsi="Consolas" w:cs="Courier New"/>
          <w:color w:val="000000"/>
          <w:sz w:val="17"/>
          <w:szCs w:val="17"/>
          <w:lang w:val="en-US"/>
        </w:rPr>
        <w:t>;</w:t>
      </w:r>
    </w:p>
    <w:p w14:paraId="07B9B509" w14:textId="77777777" w:rsidR="008C3E5B" w:rsidRDefault="008C3E5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647581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avion.modelo = </w:t>
      </w:r>
      <w:r>
        <w:rPr>
          <w:rFonts w:ascii="Consolas" w:hAnsi="Consolas" w:cs="Courier New"/>
          <w:color w:val="A31515"/>
          <w:sz w:val="17"/>
          <w:szCs w:val="17"/>
        </w:rPr>
        <w:t>"747"</w:t>
      </w:r>
      <w:r>
        <w:rPr>
          <w:rFonts w:ascii="Consolas" w:hAnsi="Consolas" w:cs="Courier New"/>
          <w:color w:val="000000"/>
          <w:sz w:val="17"/>
          <w:szCs w:val="17"/>
        </w:rPr>
        <w:t>;</w:t>
      </w:r>
    </w:p>
    <w:p w14:paraId="6864CABC" w14:textId="4D6980EE" w:rsidR="0078716B" w:rsidRDefault="008C3E5B" w:rsidP="0078716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15647581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avion.pasajeros = </w:t>
      </w:r>
      <w:r>
        <w:rPr>
          <w:rFonts w:ascii="Consolas" w:hAnsi="Consolas" w:cs="Courier New"/>
          <w:color w:val="A31515"/>
          <w:sz w:val="17"/>
          <w:szCs w:val="17"/>
        </w:rPr>
        <w:t>"450"</w:t>
      </w:r>
      <w:r>
        <w:rPr>
          <w:rFonts w:ascii="Consolas" w:hAnsi="Consolas" w:cs="Courier New"/>
          <w:color w:val="000000"/>
          <w:sz w:val="17"/>
          <w:szCs w:val="17"/>
        </w:rPr>
        <w:t>;</w:t>
      </w:r>
    </w:p>
    <w:p w14:paraId="2B95C6F5" w14:textId="3080246B" w:rsidR="0078716B" w:rsidRDefault="0078716B" w:rsidP="0078716B">
      <w:pPr>
        <w:divId w:val="1564758146"/>
      </w:pPr>
      <w:r w:rsidRPr="0060695A">
        <w:rPr>
          <w:b/>
          <w:bCs/>
        </w:rPr>
        <w:t>Para referirnos desde JavaScript a una propiedad del objeto</w:t>
      </w:r>
      <w:r>
        <w:t xml:space="preserve"> </w:t>
      </w:r>
      <w:r>
        <w:rPr>
          <w:i/>
          <w:iCs/>
        </w:rPr>
        <w:t>avión</w:t>
      </w:r>
      <w:r>
        <w:t xml:space="preserve">, </w:t>
      </w:r>
      <w:r w:rsidRPr="0060695A">
        <w:rPr>
          <w:b/>
          <w:bCs/>
        </w:rPr>
        <w:t>podríamos hacerlo con</w:t>
      </w:r>
      <w:r w:rsidR="0060695A" w:rsidRPr="0060695A">
        <w:rPr>
          <w:b/>
          <w:bCs/>
        </w:rPr>
        <w:t xml:space="preserve"> las siguientes sintaxis</w:t>
      </w:r>
      <w:r w:rsidR="0060695A" w:rsidRPr="0060695A">
        <w:t xml:space="preserve"> </w:t>
      </w:r>
      <w:r w:rsidR="0060695A">
        <w:t>(ambas son válidas)</w:t>
      </w:r>
      <w:r>
        <w:t xml:space="preserve">: </w:t>
      </w:r>
    </w:p>
    <w:p w14:paraId="4C104CAE" w14:textId="77777777" w:rsidR="0060695A" w:rsidRDefault="0060695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955457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document.write(avion.marca);  </w:t>
      </w:r>
      <w:r>
        <w:rPr>
          <w:rFonts w:ascii="Consolas" w:hAnsi="Consolas" w:cs="Courier New"/>
          <w:color w:val="008000"/>
          <w:sz w:val="17"/>
          <w:szCs w:val="17"/>
        </w:rPr>
        <w:t>// o trambién se podría hacer con:</w:t>
      </w:r>
    </w:p>
    <w:p w14:paraId="33EC8D89" w14:textId="190E5524" w:rsidR="0060695A" w:rsidRDefault="0060695A" w:rsidP="0000522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13955457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document.write(avion[</w:t>
      </w:r>
      <w:r>
        <w:rPr>
          <w:rFonts w:ascii="Consolas" w:hAnsi="Consolas" w:cs="Courier New"/>
          <w:color w:val="A31515"/>
          <w:sz w:val="17"/>
          <w:szCs w:val="17"/>
        </w:rPr>
        <w:t>"modelo"</w:t>
      </w:r>
      <w:r>
        <w:rPr>
          <w:rFonts w:ascii="Consolas" w:hAnsi="Consolas" w:cs="Courier New"/>
          <w:color w:val="000000"/>
          <w:sz w:val="17"/>
          <w:szCs w:val="17"/>
        </w:rPr>
        <w:t>]);</w:t>
      </w:r>
    </w:p>
    <w:p w14:paraId="236C9794" w14:textId="3D6430BE" w:rsidR="00005223" w:rsidRDefault="00A7754D" w:rsidP="00005223">
      <w:pPr>
        <w:divId w:val="1395545743"/>
      </w:pPr>
      <w:r w:rsidRPr="00A7754D">
        <w:t xml:space="preserve">Podríamos tener un </w:t>
      </w:r>
      <w:r w:rsidRPr="00A7754D">
        <w:rPr>
          <w:b/>
          <w:bCs/>
        </w:rPr>
        <w:t>conjunto de objetos literales simplemente creando un array</w:t>
      </w:r>
      <w:r w:rsidRPr="00A7754D">
        <w:t xml:space="preserve"> que contenga en cada posición una definición de objeto literal</w:t>
      </w:r>
      <w:r>
        <w:t>:</w:t>
      </w:r>
    </w:p>
    <w:p w14:paraId="724A3516" w14:textId="77777777" w:rsidR="005F75AF" w:rsidRDefault="005F75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28385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FF"/>
          <w:sz w:val="17"/>
          <w:szCs w:val="17"/>
        </w:rPr>
        <w:t>var</w:t>
      </w:r>
      <w:r>
        <w:rPr>
          <w:rFonts w:ascii="Consolas" w:hAnsi="Consolas" w:cs="Courier New"/>
          <w:color w:val="000000"/>
          <w:sz w:val="17"/>
          <w:szCs w:val="17"/>
        </w:rPr>
        <w:t xml:space="preserve"> datos=[</w:t>
      </w:r>
    </w:p>
    <w:p w14:paraId="23E37DD6" w14:textId="77777777" w:rsidR="005F75AF" w:rsidRDefault="005F75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28385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{</w:t>
      </w:r>
      <w:r>
        <w:rPr>
          <w:rFonts w:ascii="Consolas" w:hAnsi="Consolas" w:cs="Courier New"/>
          <w:color w:val="A31515"/>
          <w:sz w:val="17"/>
          <w:szCs w:val="17"/>
        </w:rPr>
        <w:t>"id"</w:t>
      </w:r>
      <w:r>
        <w:rPr>
          <w:rFonts w:ascii="Consolas" w:hAnsi="Consolas" w:cs="Courier New"/>
          <w:color w:val="000000"/>
          <w:sz w:val="17"/>
          <w:szCs w:val="17"/>
        </w:rPr>
        <w:t>:</w:t>
      </w:r>
      <w:r>
        <w:rPr>
          <w:rFonts w:ascii="Consolas" w:hAnsi="Consolas" w:cs="Courier New"/>
          <w:color w:val="A31515"/>
          <w:sz w:val="17"/>
          <w:szCs w:val="17"/>
        </w:rPr>
        <w:t>"2"</w:t>
      </w:r>
      <w:r>
        <w:rPr>
          <w:rFonts w:ascii="Consolas" w:hAnsi="Consolas" w:cs="Courier New"/>
          <w:color w:val="000000"/>
          <w:sz w:val="17"/>
          <w:szCs w:val="17"/>
        </w:rPr>
        <w:t>,</w:t>
      </w:r>
      <w:r>
        <w:rPr>
          <w:rFonts w:ascii="Consolas" w:hAnsi="Consolas" w:cs="Courier New"/>
          <w:color w:val="A31515"/>
          <w:sz w:val="17"/>
          <w:szCs w:val="17"/>
        </w:rPr>
        <w:t>"nombrecentro"</w:t>
      </w:r>
      <w:r>
        <w:rPr>
          <w:rFonts w:ascii="Consolas" w:hAnsi="Consolas" w:cs="Courier New"/>
          <w:color w:val="000000"/>
          <w:sz w:val="17"/>
          <w:szCs w:val="17"/>
        </w:rPr>
        <w:t>:</w:t>
      </w:r>
      <w:r>
        <w:rPr>
          <w:rFonts w:ascii="Consolas" w:hAnsi="Consolas" w:cs="Courier New"/>
          <w:color w:val="A31515"/>
          <w:sz w:val="17"/>
          <w:szCs w:val="17"/>
        </w:rPr>
        <w:t>"IES A Piringalla"</w:t>
      </w:r>
      <w:r>
        <w:rPr>
          <w:rFonts w:ascii="Consolas" w:hAnsi="Consolas" w:cs="Courier New"/>
          <w:color w:val="000000"/>
          <w:sz w:val="17"/>
          <w:szCs w:val="17"/>
        </w:rPr>
        <w:t xml:space="preserve"> ,</w:t>
      </w:r>
      <w:r>
        <w:rPr>
          <w:rFonts w:ascii="Consolas" w:hAnsi="Consolas" w:cs="Courier New"/>
          <w:color w:val="A31515"/>
          <w:sz w:val="17"/>
          <w:szCs w:val="17"/>
        </w:rPr>
        <w:t>"localidad"</w:t>
      </w:r>
      <w:r>
        <w:rPr>
          <w:rFonts w:ascii="Consolas" w:hAnsi="Consolas" w:cs="Courier New"/>
          <w:color w:val="000000"/>
          <w:sz w:val="17"/>
          <w:szCs w:val="17"/>
        </w:rPr>
        <w:t>:</w:t>
      </w:r>
      <w:r>
        <w:rPr>
          <w:rFonts w:ascii="Consolas" w:hAnsi="Consolas" w:cs="Courier New"/>
          <w:color w:val="A31515"/>
          <w:sz w:val="17"/>
          <w:szCs w:val="17"/>
        </w:rPr>
        <w:t>"Lugo"</w:t>
      </w:r>
      <w:r>
        <w:rPr>
          <w:rFonts w:ascii="Consolas" w:hAnsi="Consolas" w:cs="Courier New"/>
          <w:color w:val="000000"/>
          <w:sz w:val="17"/>
          <w:szCs w:val="17"/>
        </w:rPr>
        <w:t>,</w:t>
      </w:r>
      <w:r>
        <w:rPr>
          <w:rFonts w:ascii="Consolas" w:hAnsi="Consolas" w:cs="Courier New"/>
          <w:color w:val="A31515"/>
          <w:sz w:val="17"/>
          <w:szCs w:val="17"/>
        </w:rPr>
        <w:t>"provincia"</w:t>
      </w:r>
      <w:r>
        <w:rPr>
          <w:rFonts w:ascii="Consolas" w:hAnsi="Consolas" w:cs="Courier New"/>
          <w:color w:val="000000"/>
          <w:sz w:val="17"/>
          <w:szCs w:val="17"/>
        </w:rPr>
        <w:t>:</w:t>
      </w:r>
      <w:r>
        <w:rPr>
          <w:rFonts w:ascii="Consolas" w:hAnsi="Consolas" w:cs="Courier New"/>
          <w:color w:val="A31515"/>
          <w:sz w:val="17"/>
          <w:szCs w:val="17"/>
        </w:rPr>
        <w:t>"Lugo"</w:t>
      </w:r>
      <w:r>
        <w:rPr>
          <w:rFonts w:ascii="Consolas" w:hAnsi="Consolas" w:cs="Courier New"/>
          <w:color w:val="000000"/>
          <w:sz w:val="17"/>
          <w:szCs w:val="17"/>
        </w:rPr>
        <w:t>},</w:t>
      </w:r>
    </w:p>
    <w:p w14:paraId="695F437F" w14:textId="77777777" w:rsidR="005F75AF" w:rsidRDefault="005F75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28385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{</w:t>
      </w:r>
      <w:r>
        <w:rPr>
          <w:rFonts w:ascii="Consolas" w:hAnsi="Consolas" w:cs="Courier New"/>
          <w:color w:val="A31515"/>
          <w:sz w:val="17"/>
          <w:szCs w:val="17"/>
        </w:rPr>
        <w:t>"id"</w:t>
      </w:r>
      <w:r>
        <w:rPr>
          <w:rFonts w:ascii="Consolas" w:hAnsi="Consolas" w:cs="Courier New"/>
          <w:color w:val="000000"/>
          <w:sz w:val="17"/>
          <w:szCs w:val="17"/>
        </w:rPr>
        <w:t>:</w:t>
      </w:r>
      <w:r>
        <w:rPr>
          <w:rFonts w:ascii="Consolas" w:hAnsi="Consolas" w:cs="Courier New"/>
          <w:color w:val="A31515"/>
          <w:sz w:val="17"/>
          <w:szCs w:val="17"/>
        </w:rPr>
        <w:t>"10"</w:t>
      </w:r>
      <w:r>
        <w:rPr>
          <w:rFonts w:ascii="Consolas" w:hAnsi="Consolas" w:cs="Courier New"/>
          <w:color w:val="000000"/>
          <w:sz w:val="17"/>
          <w:szCs w:val="17"/>
        </w:rPr>
        <w:t>,</w:t>
      </w:r>
      <w:r>
        <w:rPr>
          <w:rFonts w:ascii="Consolas" w:hAnsi="Consolas" w:cs="Courier New"/>
          <w:color w:val="A31515"/>
          <w:sz w:val="17"/>
          <w:szCs w:val="17"/>
        </w:rPr>
        <w:t>"nombrecentro"</w:t>
      </w:r>
      <w:r>
        <w:rPr>
          <w:rFonts w:ascii="Consolas" w:hAnsi="Consolas" w:cs="Courier New"/>
          <w:color w:val="000000"/>
          <w:sz w:val="17"/>
          <w:szCs w:val="17"/>
        </w:rPr>
        <w:t>:</w:t>
      </w:r>
      <w:r>
        <w:rPr>
          <w:rFonts w:ascii="Consolas" w:hAnsi="Consolas" w:cs="Courier New"/>
          <w:color w:val="A31515"/>
          <w:sz w:val="17"/>
          <w:szCs w:val="17"/>
        </w:rPr>
        <w:t>"IES As Fontiñas"</w:t>
      </w:r>
      <w:r>
        <w:rPr>
          <w:rFonts w:ascii="Consolas" w:hAnsi="Consolas" w:cs="Courier New"/>
          <w:color w:val="000000"/>
          <w:sz w:val="17"/>
          <w:szCs w:val="17"/>
        </w:rPr>
        <w:t>,</w:t>
      </w:r>
      <w:r>
        <w:rPr>
          <w:rFonts w:ascii="Consolas" w:hAnsi="Consolas" w:cs="Courier New"/>
          <w:color w:val="A31515"/>
          <w:sz w:val="17"/>
          <w:szCs w:val="17"/>
        </w:rPr>
        <w:t>"localidad"</w:t>
      </w:r>
      <w:r>
        <w:rPr>
          <w:rFonts w:ascii="Consolas" w:hAnsi="Consolas" w:cs="Courier New"/>
          <w:color w:val="000000"/>
          <w:sz w:val="17"/>
          <w:szCs w:val="17"/>
        </w:rPr>
        <w:t>:</w:t>
      </w:r>
      <w:r>
        <w:rPr>
          <w:rFonts w:ascii="Consolas" w:hAnsi="Consolas" w:cs="Courier New"/>
          <w:color w:val="A31515"/>
          <w:sz w:val="17"/>
          <w:szCs w:val="17"/>
        </w:rPr>
        <w:t>"Santiago"</w:t>
      </w:r>
      <w:r>
        <w:rPr>
          <w:rFonts w:ascii="Consolas" w:hAnsi="Consolas" w:cs="Courier New"/>
          <w:color w:val="000000"/>
          <w:sz w:val="17"/>
          <w:szCs w:val="17"/>
        </w:rPr>
        <w:t>,</w:t>
      </w:r>
      <w:r>
        <w:rPr>
          <w:rFonts w:ascii="Consolas" w:hAnsi="Consolas" w:cs="Courier New"/>
          <w:color w:val="A31515"/>
          <w:sz w:val="17"/>
          <w:szCs w:val="17"/>
        </w:rPr>
        <w:t>"provincia"</w:t>
      </w:r>
      <w:r>
        <w:rPr>
          <w:rFonts w:ascii="Consolas" w:hAnsi="Consolas" w:cs="Courier New"/>
          <w:color w:val="000000"/>
          <w:sz w:val="17"/>
          <w:szCs w:val="17"/>
        </w:rPr>
        <w:t>:</w:t>
      </w:r>
      <w:r>
        <w:rPr>
          <w:rFonts w:ascii="Consolas" w:hAnsi="Consolas" w:cs="Courier New"/>
          <w:color w:val="A31515"/>
          <w:sz w:val="17"/>
          <w:szCs w:val="17"/>
        </w:rPr>
        <w:t>"A Coruña"</w:t>
      </w:r>
      <w:r>
        <w:rPr>
          <w:rFonts w:ascii="Consolas" w:hAnsi="Consolas" w:cs="Courier New"/>
          <w:color w:val="000000"/>
          <w:sz w:val="17"/>
          <w:szCs w:val="17"/>
        </w:rPr>
        <w:t>},</w:t>
      </w:r>
    </w:p>
    <w:p w14:paraId="06AD474A" w14:textId="77777777" w:rsidR="005F75AF" w:rsidRDefault="005F75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28385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{</w:t>
      </w:r>
      <w:r>
        <w:rPr>
          <w:rFonts w:ascii="Consolas" w:hAnsi="Consolas" w:cs="Courier New"/>
          <w:color w:val="A31515"/>
          <w:sz w:val="17"/>
          <w:szCs w:val="17"/>
        </w:rPr>
        <w:t>"id"</w:t>
      </w:r>
      <w:r>
        <w:rPr>
          <w:rFonts w:ascii="Consolas" w:hAnsi="Consolas" w:cs="Courier New"/>
          <w:color w:val="000000"/>
          <w:sz w:val="17"/>
          <w:szCs w:val="17"/>
        </w:rPr>
        <w:t>:</w:t>
      </w:r>
      <w:r>
        <w:rPr>
          <w:rFonts w:ascii="Consolas" w:hAnsi="Consolas" w:cs="Courier New"/>
          <w:color w:val="A31515"/>
          <w:sz w:val="17"/>
          <w:szCs w:val="17"/>
        </w:rPr>
        <w:t>"9"</w:t>
      </w:r>
      <w:r>
        <w:rPr>
          <w:rFonts w:ascii="Consolas" w:hAnsi="Consolas" w:cs="Courier New"/>
          <w:color w:val="000000"/>
          <w:sz w:val="17"/>
          <w:szCs w:val="17"/>
        </w:rPr>
        <w:t>,</w:t>
      </w:r>
      <w:r>
        <w:rPr>
          <w:rFonts w:ascii="Consolas" w:hAnsi="Consolas" w:cs="Courier New"/>
          <w:color w:val="A31515"/>
          <w:sz w:val="17"/>
          <w:szCs w:val="17"/>
        </w:rPr>
        <w:t>"nombrecentro"</w:t>
      </w:r>
      <w:r>
        <w:rPr>
          <w:rFonts w:ascii="Consolas" w:hAnsi="Consolas" w:cs="Courier New"/>
          <w:color w:val="000000"/>
          <w:sz w:val="17"/>
          <w:szCs w:val="17"/>
        </w:rPr>
        <w:t>:</w:t>
      </w:r>
      <w:r>
        <w:rPr>
          <w:rFonts w:ascii="Consolas" w:hAnsi="Consolas" w:cs="Courier New"/>
          <w:color w:val="A31515"/>
          <w:sz w:val="17"/>
          <w:szCs w:val="17"/>
        </w:rPr>
        <w:t>"IES As Lagoas"</w:t>
      </w:r>
      <w:r>
        <w:rPr>
          <w:rFonts w:ascii="Consolas" w:hAnsi="Consolas" w:cs="Courier New"/>
          <w:color w:val="000000"/>
          <w:sz w:val="17"/>
          <w:szCs w:val="17"/>
        </w:rPr>
        <w:t>,</w:t>
      </w:r>
      <w:r>
        <w:rPr>
          <w:rFonts w:ascii="Consolas" w:hAnsi="Consolas" w:cs="Courier New"/>
          <w:color w:val="A31515"/>
          <w:sz w:val="17"/>
          <w:szCs w:val="17"/>
        </w:rPr>
        <w:t>"localidad"</w:t>
      </w:r>
      <w:r>
        <w:rPr>
          <w:rFonts w:ascii="Consolas" w:hAnsi="Consolas" w:cs="Courier New"/>
          <w:color w:val="000000"/>
          <w:sz w:val="17"/>
          <w:szCs w:val="17"/>
        </w:rPr>
        <w:t>:</w:t>
      </w:r>
      <w:r>
        <w:rPr>
          <w:rFonts w:ascii="Consolas" w:hAnsi="Consolas" w:cs="Courier New"/>
          <w:color w:val="A31515"/>
          <w:sz w:val="17"/>
          <w:szCs w:val="17"/>
        </w:rPr>
        <w:t>"Ourense"</w:t>
      </w:r>
      <w:r>
        <w:rPr>
          <w:rFonts w:ascii="Consolas" w:hAnsi="Consolas" w:cs="Courier New"/>
          <w:color w:val="000000"/>
          <w:sz w:val="17"/>
          <w:szCs w:val="17"/>
        </w:rPr>
        <w:t>,</w:t>
      </w:r>
      <w:r>
        <w:rPr>
          <w:rFonts w:ascii="Consolas" w:hAnsi="Consolas" w:cs="Courier New"/>
          <w:color w:val="A31515"/>
          <w:sz w:val="17"/>
          <w:szCs w:val="17"/>
        </w:rPr>
        <w:t>"provincia"</w:t>
      </w:r>
      <w:r>
        <w:rPr>
          <w:rFonts w:ascii="Consolas" w:hAnsi="Consolas" w:cs="Courier New"/>
          <w:color w:val="000000"/>
          <w:sz w:val="17"/>
          <w:szCs w:val="17"/>
        </w:rPr>
        <w:t>:</w:t>
      </w:r>
      <w:r>
        <w:rPr>
          <w:rFonts w:ascii="Consolas" w:hAnsi="Consolas" w:cs="Courier New"/>
          <w:color w:val="A31515"/>
          <w:sz w:val="17"/>
          <w:szCs w:val="17"/>
        </w:rPr>
        <w:t>"Ourense"</w:t>
      </w:r>
      <w:r>
        <w:rPr>
          <w:rFonts w:ascii="Consolas" w:hAnsi="Consolas" w:cs="Courier New"/>
          <w:color w:val="000000"/>
          <w:sz w:val="17"/>
          <w:szCs w:val="17"/>
        </w:rPr>
        <w:t>},</w:t>
      </w:r>
    </w:p>
    <w:p w14:paraId="4094A7CB" w14:textId="77777777" w:rsidR="005F75AF" w:rsidRDefault="005F75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28385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{</w:t>
      </w:r>
      <w:r>
        <w:rPr>
          <w:rFonts w:ascii="Consolas" w:hAnsi="Consolas" w:cs="Courier New"/>
          <w:color w:val="A31515"/>
          <w:sz w:val="17"/>
          <w:szCs w:val="17"/>
        </w:rPr>
        <w:t>"id"</w:t>
      </w:r>
      <w:r>
        <w:rPr>
          <w:rFonts w:ascii="Consolas" w:hAnsi="Consolas" w:cs="Courier New"/>
          <w:color w:val="000000"/>
          <w:sz w:val="17"/>
          <w:szCs w:val="17"/>
        </w:rPr>
        <w:t>:</w:t>
      </w:r>
      <w:r>
        <w:rPr>
          <w:rFonts w:ascii="Consolas" w:hAnsi="Consolas" w:cs="Courier New"/>
          <w:color w:val="A31515"/>
          <w:sz w:val="17"/>
          <w:szCs w:val="17"/>
        </w:rPr>
        <w:t>"8"</w:t>
      </w:r>
      <w:r>
        <w:rPr>
          <w:rFonts w:ascii="Consolas" w:hAnsi="Consolas" w:cs="Courier New"/>
          <w:color w:val="000000"/>
          <w:sz w:val="17"/>
          <w:szCs w:val="17"/>
        </w:rPr>
        <w:t>,</w:t>
      </w:r>
      <w:r>
        <w:rPr>
          <w:rFonts w:ascii="Consolas" w:hAnsi="Consolas" w:cs="Courier New"/>
          <w:color w:val="A31515"/>
          <w:sz w:val="17"/>
          <w:szCs w:val="17"/>
        </w:rPr>
        <w:t>"nombrecentro"</w:t>
      </w:r>
      <w:r>
        <w:rPr>
          <w:rFonts w:ascii="Consolas" w:hAnsi="Consolas" w:cs="Courier New"/>
          <w:color w:val="000000"/>
          <w:sz w:val="17"/>
          <w:szCs w:val="17"/>
        </w:rPr>
        <w:t>:</w:t>
      </w:r>
      <w:r>
        <w:rPr>
          <w:rFonts w:ascii="Consolas" w:hAnsi="Consolas" w:cs="Courier New"/>
          <w:color w:val="A31515"/>
          <w:sz w:val="17"/>
          <w:szCs w:val="17"/>
        </w:rPr>
        <w:t>"IES Cruceiro Baleares"</w:t>
      </w:r>
      <w:r>
        <w:rPr>
          <w:rFonts w:ascii="Consolas" w:hAnsi="Consolas" w:cs="Courier New"/>
          <w:color w:val="000000"/>
          <w:sz w:val="17"/>
          <w:szCs w:val="17"/>
        </w:rPr>
        <w:t>,</w:t>
      </w:r>
      <w:r>
        <w:rPr>
          <w:rFonts w:ascii="Consolas" w:hAnsi="Consolas" w:cs="Courier New"/>
          <w:color w:val="A31515"/>
          <w:sz w:val="17"/>
          <w:szCs w:val="17"/>
        </w:rPr>
        <w:t>"localidad"</w:t>
      </w:r>
      <w:r>
        <w:rPr>
          <w:rFonts w:ascii="Consolas" w:hAnsi="Consolas" w:cs="Courier New"/>
          <w:color w:val="000000"/>
          <w:sz w:val="17"/>
          <w:szCs w:val="17"/>
        </w:rPr>
        <w:t>:</w:t>
      </w:r>
      <w:r>
        <w:rPr>
          <w:rFonts w:ascii="Consolas" w:hAnsi="Consolas" w:cs="Courier New"/>
          <w:color w:val="A31515"/>
          <w:sz w:val="17"/>
          <w:szCs w:val="17"/>
        </w:rPr>
        <w:t>"Culleredo"</w:t>
      </w:r>
      <w:r>
        <w:rPr>
          <w:rFonts w:ascii="Consolas" w:hAnsi="Consolas" w:cs="Courier New"/>
          <w:color w:val="000000"/>
          <w:sz w:val="17"/>
          <w:szCs w:val="17"/>
        </w:rPr>
        <w:t>,</w:t>
      </w:r>
      <w:r>
        <w:rPr>
          <w:rFonts w:ascii="Consolas" w:hAnsi="Consolas" w:cs="Courier New"/>
          <w:color w:val="A31515"/>
          <w:sz w:val="17"/>
          <w:szCs w:val="17"/>
        </w:rPr>
        <w:t>"provincia"</w:t>
      </w:r>
      <w:r>
        <w:rPr>
          <w:rFonts w:ascii="Consolas" w:hAnsi="Consolas" w:cs="Courier New"/>
          <w:color w:val="000000"/>
          <w:sz w:val="17"/>
          <w:szCs w:val="17"/>
        </w:rPr>
        <w:t>:</w:t>
      </w:r>
      <w:r>
        <w:rPr>
          <w:rFonts w:ascii="Consolas" w:hAnsi="Consolas" w:cs="Courier New"/>
          <w:color w:val="A31515"/>
          <w:sz w:val="17"/>
          <w:szCs w:val="17"/>
        </w:rPr>
        <w:t xml:space="preserve">"A </w:t>
      </w:r>
    </w:p>
    <w:p w14:paraId="21F5DC48" w14:textId="77777777" w:rsidR="005F75AF" w:rsidRDefault="005F75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28385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A31515"/>
          <w:sz w:val="17"/>
          <w:szCs w:val="17"/>
        </w:rPr>
        <w:t>Coruña"</w:t>
      </w:r>
      <w:r>
        <w:rPr>
          <w:rFonts w:ascii="Consolas" w:hAnsi="Consolas" w:cs="Courier New"/>
          <w:color w:val="000000"/>
          <w:sz w:val="17"/>
          <w:szCs w:val="17"/>
        </w:rPr>
        <w:t>},</w:t>
      </w:r>
    </w:p>
    <w:p w14:paraId="70107F35" w14:textId="77777777" w:rsidR="005F75AF" w:rsidRDefault="005F75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28385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{</w:t>
      </w:r>
      <w:r>
        <w:rPr>
          <w:rFonts w:ascii="Consolas" w:hAnsi="Consolas" w:cs="Courier New"/>
          <w:color w:val="A31515"/>
          <w:sz w:val="17"/>
          <w:szCs w:val="17"/>
        </w:rPr>
        <w:t>"id"</w:t>
      </w:r>
      <w:r>
        <w:rPr>
          <w:rFonts w:ascii="Consolas" w:hAnsi="Consolas" w:cs="Courier New"/>
          <w:color w:val="000000"/>
          <w:sz w:val="17"/>
          <w:szCs w:val="17"/>
        </w:rPr>
        <w:t>:</w:t>
      </w:r>
      <w:r>
        <w:rPr>
          <w:rFonts w:ascii="Consolas" w:hAnsi="Consolas" w:cs="Courier New"/>
          <w:color w:val="A31515"/>
          <w:sz w:val="17"/>
          <w:szCs w:val="17"/>
        </w:rPr>
        <w:t>"6"</w:t>
      </w:r>
      <w:r>
        <w:rPr>
          <w:rFonts w:ascii="Consolas" w:hAnsi="Consolas" w:cs="Courier New"/>
          <w:color w:val="000000"/>
          <w:sz w:val="17"/>
          <w:szCs w:val="17"/>
        </w:rPr>
        <w:t>,</w:t>
      </w:r>
      <w:r>
        <w:rPr>
          <w:rFonts w:ascii="Consolas" w:hAnsi="Consolas" w:cs="Courier New"/>
          <w:color w:val="A31515"/>
          <w:sz w:val="17"/>
          <w:szCs w:val="17"/>
        </w:rPr>
        <w:t>"nombrecentro"</w:t>
      </w:r>
      <w:r>
        <w:rPr>
          <w:rFonts w:ascii="Consolas" w:hAnsi="Consolas" w:cs="Courier New"/>
          <w:color w:val="000000"/>
          <w:sz w:val="17"/>
          <w:szCs w:val="17"/>
        </w:rPr>
        <w:t>:</w:t>
      </w:r>
      <w:r>
        <w:rPr>
          <w:rFonts w:ascii="Consolas" w:hAnsi="Consolas" w:cs="Courier New"/>
          <w:color w:val="A31515"/>
          <w:sz w:val="17"/>
          <w:szCs w:val="17"/>
        </w:rPr>
        <w:t>"IES Cruceiro Baleares"</w:t>
      </w:r>
      <w:r>
        <w:rPr>
          <w:rFonts w:ascii="Consolas" w:hAnsi="Consolas" w:cs="Courier New"/>
          <w:color w:val="000000"/>
          <w:sz w:val="17"/>
          <w:szCs w:val="17"/>
        </w:rPr>
        <w:t>,</w:t>
      </w:r>
      <w:r>
        <w:rPr>
          <w:rFonts w:ascii="Consolas" w:hAnsi="Consolas" w:cs="Courier New"/>
          <w:color w:val="A31515"/>
          <w:sz w:val="17"/>
          <w:szCs w:val="17"/>
        </w:rPr>
        <w:t>"localidad"</w:t>
      </w:r>
      <w:r>
        <w:rPr>
          <w:rFonts w:ascii="Consolas" w:hAnsi="Consolas" w:cs="Courier New"/>
          <w:color w:val="000000"/>
          <w:sz w:val="17"/>
          <w:szCs w:val="17"/>
        </w:rPr>
        <w:t>:</w:t>
      </w:r>
      <w:r>
        <w:rPr>
          <w:rFonts w:ascii="Consolas" w:hAnsi="Consolas" w:cs="Courier New"/>
          <w:color w:val="A31515"/>
          <w:sz w:val="17"/>
          <w:szCs w:val="17"/>
        </w:rPr>
        <w:t>"Culleredo"</w:t>
      </w:r>
      <w:r>
        <w:rPr>
          <w:rFonts w:ascii="Consolas" w:hAnsi="Consolas" w:cs="Courier New"/>
          <w:color w:val="000000"/>
          <w:sz w:val="17"/>
          <w:szCs w:val="17"/>
        </w:rPr>
        <w:t>,</w:t>
      </w:r>
      <w:r>
        <w:rPr>
          <w:rFonts w:ascii="Consolas" w:hAnsi="Consolas" w:cs="Courier New"/>
          <w:color w:val="A31515"/>
          <w:sz w:val="17"/>
          <w:szCs w:val="17"/>
        </w:rPr>
        <w:t>"provincia"</w:t>
      </w:r>
      <w:r>
        <w:rPr>
          <w:rFonts w:ascii="Consolas" w:hAnsi="Consolas" w:cs="Courier New"/>
          <w:color w:val="000000"/>
          <w:sz w:val="17"/>
          <w:szCs w:val="17"/>
        </w:rPr>
        <w:t>:</w:t>
      </w:r>
      <w:r>
        <w:rPr>
          <w:rFonts w:ascii="Consolas" w:hAnsi="Consolas" w:cs="Courier New"/>
          <w:color w:val="A31515"/>
          <w:sz w:val="17"/>
          <w:szCs w:val="17"/>
        </w:rPr>
        <w:t xml:space="preserve">"A </w:t>
      </w:r>
    </w:p>
    <w:p w14:paraId="43ED1847" w14:textId="77777777" w:rsidR="005F75AF" w:rsidRDefault="005F75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28385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A31515"/>
          <w:sz w:val="17"/>
          <w:szCs w:val="17"/>
        </w:rPr>
        <w:t>Coruña"</w:t>
      </w:r>
      <w:r>
        <w:rPr>
          <w:rFonts w:ascii="Consolas" w:hAnsi="Consolas" w:cs="Courier New"/>
          <w:color w:val="000000"/>
          <w:sz w:val="17"/>
          <w:szCs w:val="17"/>
        </w:rPr>
        <w:t>},{</w:t>
      </w:r>
      <w:r>
        <w:rPr>
          <w:rFonts w:ascii="Consolas" w:hAnsi="Consolas" w:cs="Courier New"/>
          <w:color w:val="A31515"/>
          <w:sz w:val="17"/>
          <w:szCs w:val="17"/>
        </w:rPr>
        <w:t>"id"</w:t>
      </w:r>
      <w:r>
        <w:rPr>
          <w:rFonts w:ascii="Consolas" w:hAnsi="Consolas" w:cs="Courier New"/>
          <w:color w:val="000000"/>
          <w:sz w:val="17"/>
          <w:szCs w:val="17"/>
        </w:rPr>
        <w:t>:</w:t>
      </w:r>
      <w:r>
        <w:rPr>
          <w:rFonts w:ascii="Consolas" w:hAnsi="Consolas" w:cs="Courier New"/>
          <w:color w:val="A31515"/>
          <w:sz w:val="17"/>
          <w:szCs w:val="17"/>
        </w:rPr>
        <w:t>"4"</w:t>
      </w:r>
      <w:r>
        <w:rPr>
          <w:rFonts w:ascii="Consolas" w:hAnsi="Consolas" w:cs="Courier New"/>
          <w:color w:val="000000"/>
          <w:sz w:val="17"/>
          <w:szCs w:val="17"/>
        </w:rPr>
        <w:t>,</w:t>
      </w:r>
      <w:r>
        <w:rPr>
          <w:rFonts w:ascii="Consolas" w:hAnsi="Consolas" w:cs="Courier New"/>
          <w:color w:val="A31515"/>
          <w:sz w:val="17"/>
          <w:szCs w:val="17"/>
        </w:rPr>
        <w:t>"nombrecentro"</w:t>
      </w:r>
      <w:r>
        <w:rPr>
          <w:rFonts w:ascii="Consolas" w:hAnsi="Consolas" w:cs="Courier New"/>
          <w:color w:val="000000"/>
          <w:sz w:val="17"/>
          <w:szCs w:val="17"/>
        </w:rPr>
        <w:t>:</w:t>
      </w:r>
      <w:r>
        <w:rPr>
          <w:rFonts w:ascii="Consolas" w:hAnsi="Consolas" w:cs="Courier New"/>
          <w:color w:val="A31515"/>
          <w:sz w:val="17"/>
          <w:szCs w:val="17"/>
        </w:rPr>
        <w:t>"IES de Teis"</w:t>
      </w:r>
      <w:r>
        <w:rPr>
          <w:rFonts w:ascii="Consolas" w:hAnsi="Consolas" w:cs="Courier New"/>
          <w:color w:val="000000"/>
          <w:sz w:val="17"/>
          <w:szCs w:val="17"/>
        </w:rPr>
        <w:t>,</w:t>
      </w:r>
      <w:r>
        <w:rPr>
          <w:rFonts w:ascii="Consolas" w:hAnsi="Consolas" w:cs="Courier New"/>
          <w:color w:val="A31515"/>
          <w:sz w:val="17"/>
          <w:szCs w:val="17"/>
        </w:rPr>
        <w:t>"localidad"</w:t>
      </w:r>
      <w:r>
        <w:rPr>
          <w:rFonts w:ascii="Consolas" w:hAnsi="Consolas" w:cs="Courier New"/>
          <w:color w:val="000000"/>
          <w:sz w:val="17"/>
          <w:szCs w:val="17"/>
        </w:rPr>
        <w:t>:</w:t>
      </w:r>
      <w:r>
        <w:rPr>
          <w:rFonts w:ascii="Consolas" w:hAnsi="Consolas" w:cs="Courier New"/>
          <w:color w:val="A31515"/>
          <w:sz w:val="17"/>
          <w:szCs w:val="17"/>
        </w:rPr>
        <w:t>"Vigo"</w:t>
      </w:r>
      <w:r>
        <w:rPr>
          <w:rFonts w:ascii="Consolas" w:hAnsi="Consolas" w:cs="Courier New"/>
          <w:color w:val="000000"/>
          <w:sz w:val="17"/>
          <w:szCs w:val="17"/>
        </w:rPr>
        <w:t>,</w:t>
      </w:r>
      <w:r>
        <w:rPr>
          <w:rFonts w:ascii="Consolas" w:hAnsi="Consolas" w:cs="Courier New"/>
          <w:color w:val="A31515"/>
          <w:sz w:val="17"/>
          <w:szCs w:val="17"/>
        </w:rPr>
        <w:t>"provincia"</w:t>
      </w:r>
      <w:r>
        <w:rPr>
          <w:rFonts w:ascii="Consolas" w:hAnsi="Consolas" w:cs="Courier New"/>
          <w:color w:val="000000"/>
          <w:sz w:val="17"/>
          <w:szCs w:val="17"/>
        </w:rPr>
        <w:t>:</w:t>
      </w:r>
      <w:r>
        <w:rPr>
          <w:rFonts w:ascii="Consolas" w:hAnsi="Consolas" w:cs="Courier New"/>
          <w:color w:val="A31515"/>
          <w:sz w:val="17"/>
          <w:szCs w:val="17"/>
        </w:rPr>
        <w:t>"Pontevedra"</w:t>
      </w:r>
      <w:r>
        <w:rPr>
          <w:rFonts w:ascii="Consolas" w:hAnsi="Consolas" w:cs="Courier New"/>
          <w:color w:val="000000"/>
          <w:sz w:val="17"/>
          <w:szCs w:val="17"/>
        </w:rPr>
        <w:t>},</w:t>
      </w:r>
    </w:p>
    <w:p w14:paraId="79C937BA" w14:textId="77777777" w:rsidR="005F75AF" w:rsidRDefault="005F75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28385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{</w:t>
      </w:r>
      <w:r>
        <w:rPr>
          <w:rFonts w:ascii="Consolas" w:hAnsi="Consolas" w:cs="Courier New"/>
          <w:color w:val="A31515"/>
          <w:sz w:val="17"/>
          <w:szCs w:val="17"/>
        </w:rPr>
        <w:t>"id"</w:t>
      </w:r>
      <w:r>
        <w:rPr>
          <w:rFonts w:ascii="Consolas" w:hAnsi="Consolas" w:cs="Courier New"/>
          <w:color w:val="000000"/>
          <w:sz w:val="17"/>
          <w:szCs w:val="17"/>
        </w:rPr>
        <w:t>:</w:t>
      </w:r>
      <w:r>
        <w:rPr>
          <w:rFonts w:ascii="Consolas" w:hAnsi="Consolas" w:cs="Courier New"/>
          <w:color w:val="A31515"/>
          <w:sz w:val="17"/>
          <w:szCs w:val="17"/>
        </w:rPr>
        <w:t>"5"</w:t>
      </w:r>
      <w:r>
        <w:rPr>
          <w:rFonts w:ascii="Consolas" w:hAnsi="Consolas" w:cs="Courier New"/>
          <w:color w:val="000000"/>
          <w:sz w:val="17"/>
          <w:szCs w:val="17"/>
        </w:rPr>
        <w:t>,</w:t>
      </w:r>
      <w:r>
        <w:rPr>
          <w:rFonts w:ascii="Consolas" w:hAnsi="Consolas" w:cs="Courier New"/>
          <w:color w:val="A31515"/>
          <w:sz w:val="17"/>
          <w:szCs w:val="17"/>
        </w:rPr>
        <w:t>"nombrecentro"</w:t>
      </w:r>
      <w:r>
        <w:rPr>
          <w:rFonts w:ascii="Consolas" w:hAnsi="Consolas" w:cs="Courier New"/>
          <w:color w:val="000000"/>
          <w:sz w:val="17"/>
          <w:szCs w:val="17"/>
        </w:rPr>
        <w:t>:</w:t>
      </w:r>
      <w:r>
        <w:rPr>
          <w:rFonts w:ascii="Consolas" w:hAnsi="Consolas" w:cs="Courier New"/>
          <w:color w:val="A31515"/>
          <w:sz w:val="17"/>
          <w:szCs w:val="17"/>
        </w:rPr>
        <w:t>"IES Leliadoura"</w:t>
      </w:r>
      <w:r>
        <w:rPr>
          <w:rFonts w:ascii="Consolas" w:hAnsi="Consolas" w:cs="Courier New"/>
          <w:color w:val="000000"/>
          <w:sz w:val="17"/>
          <w:szCs w:val="17"/>
        </w:rPr>
        <w:t>,</w:t>
      </w:r>
      <w:r>
        <w:rPr>
          <w:rFonts w:ascii="Consolas" w:hAnsi="Consolas" w:cs="Courier New"/>
          <w:color w:val="A31515"/>
          <w:sz w:val="17"/>
          <w:szCs w:val="17"/>
        </w:rPr>
        <w:t>"localidad"</w:t>
      </w:r>
      <w:r>
        <w:rPr>
          <w:rFonts w:ascii="Consolas" w:hAnsi="Consolas" w:cs="Courier New"/>
          <w:color w:val="000000"/>
          <w:sz w:val="17"/>
          <w:szCs w:val="17"/>
        </w:rPr>
        <w:t>:</w:t>
      </w:r>
      <w:r>
        <w:rPr>
          <w:rFonts w:ascii="Consolas" w:hAnsi="Consolas" w:cs="Courier New"/>
          <w:color w:val="A31515"/>
          <w:sz w:val="17"/>
          <w:szCs w:val="17"/>
        </w:rPr>
        <w:t>"Ribeira"</w:t>
      </w:r>
      <w:r>
        <w:rPr>
          <w:rFonts w:ascii="Consolas" w:hAnsi="Consolas" w:cs="Courier New"/>
          <w:color w:val="000000"/>
          <w:sz w:val="17"/>
          <w:szCs w:val="17"/>
        </w:rPr>
        <w:t>,</w:t>
      </w:r>
      <w:r>
        <w:rPr>
          <w:rFonts w:ascii="Consolas" w:hAnsi="Consolas" w:cs="Courier New"/>
          <w:color w:val="A31515"/>
          <w:sz w:val="17"/>
          <w:szCs w:val="17"/>
        </w:rPr>
        <w:t>"provincia"</w:t>
      </w:r>
      <w:r>
        <w:rPr>
          <w:rFonts w:ascii="Consolas" w:hAnsi="Consolas" w:cs="Courier New"/>
          <w:color w:val="000000"/>
          <w:sz w:val="17"/>
          <w:szCs w:val="17"/>
        </w:rPr>
        <w:t>:</w:t>
      </w:r>
      <w:r>
        <w:rPr>
          <w:rFonts w:ascii="Consolas" w:hAnsi="Consolas" w:cs="Courier New"/>
          <w:color w:val="A31515"/>
          <w:sz w:val="17"/>
          <w:szCs w:val="17"/>
        </w:rPr>
        <w:t>"A Coruña"</w:t>
      </w:r>
      <w:r>
        <w:rPr>
          <w:rFonts w:ascii="Consolas" w:hAnsi="Consolas" w:cs="Courier New"/>
          <w:color w:val="000000"/>
          <w:sz w:val="17"/>
          <w:szCs w:val="17"/>
        </w:rPr>
        <w:t>},</w:t>
      </w:r>
    </w:p>
    <w:p w14:paraId="376BD5E7" w14:textId="77777777" w:rsidR="005F75AF" w:rsidRDefault="005F75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28385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{</w:t>
      </w:r>
      <w:r>
        <w:rPr>
          <w:rFonts w:ascii="Consolas" w:hAnsi="Consolas" w:cs="Courier New"/>
          <w:color w:val="A31515"/>
          <w:sz w:val="17"/>
          <w:szCs w:val="17"/>
        </w:rPr>
        <w:t>"id"</w:t>
      </w:r>
      <w:r>
        <w:rPr>
          <w:rFonts w:ascii="Consolas" w:hAnsi="Consolas" w:cs="Courier New"/>
          <w:color w:val="000000"/>
          <w:sz w:val="17"/>
          <w:szCs w:val="17"/>
        </w:rPr>
        <w:t>:</w:t>
      </w:r>
      <w:r>
        <w:rPr>
          <w:rFonts w:ascii="Consolas" w:hAnsi="Consolas" w:cs="Courier New"/>
          <w:color w:val="A31515"/>
          <w:sz w:val="17"/>
          <w:szCs w:val="17"/>
        </w:rPr>
        <w:t>"7"</w:t>
      </w:r>
      <w:r>
        <w:rPr>
          <w:rFonts w:ascii="Consolas" w:hAnsi="Consolas" w:cs="Courier New"/>
          <w:color w:val="000000"/>
          <w:sz w:val="17"/>
          <w:szCs w:val="17"/>
        </w:rPr>
        <w:t>,</w:t>
      </w:r>
      <w:r>
        <w:rPr>
          <w:rFonts w:ascii="Consolas" w:hAnsi="Consolas" w:cs="Courier New"/>
          <w:color w:val="A31515"/>
          <w:sz w:val="17"/>
          <w:szCs w:val="17"/>
        </w:rPr>
        <w:t>"nombrecentro"</w:t>
      </w:r>
      <w:r>
        <w:rPr>
          <w:rFonts w:ascii="Consolas" w:hAnsi="Consolas" w:cs="Courier New"/>
          <w:color w:val="000000"/>
          <w:sz w:val="17"/>
          <w:szCs w:val="17"/>
        </w:rPr>
        <w:t>:</w:t>
      </w:r>
      <w:r>
        <w:rPr>
          <w:rFonts w:ascii="Consolas" w:hAnsi="Consolas" w:cs="Courier New"/>
          <w:color w:val="A31515"/>
          <w:sz w:val="17"/>
          <w:szCs w:val="17"/>
        </w:rPr>
        <w:t>"IES Leliadoura"</w:t>
      </w:r>
      <w:r>
        <w:rPr>
          <w:rFonts w:ascii="Consolas" w:hAnsi="Consolas" w:cs="Courier New"/>
          <w:color w:val="000000"/>
          <w:sz w:val="17"/>
          <w:szCs w:val="17"/>
        </w:rPr>
        <w:t>,</w:t>
      </w:r>
      <w:r>
        <w:rPr>
          <w:rFonts w:ascii="Consolas" w:hAnsi="Consolas" w:cs="Courier New"/>
          <w:color w:val="A31515"/>
          <w:sz w:val="17"/>
          <w:szCs w:val="17"/>
        </w:rPr>
        <w:t>"localidad"</w:t>
      </w:r>
      <w:r>
        <w:rPr>
          <w:rFonts w:ascii="Consolas" w:hAnsi="Consolas" w:cs="Courier New"/>
          <w:color w:val="000000"/>
          <w:sz w:val="17"/>
          <w:szCs w:val="17"/>
        </w:rPr>
        <w:t>:</w:t>
      </w:r>
      <w:r>
        <w:rPr>
          <w:rFonts w:ascii="Consolas" w:hAnsi="Consolas" w:cs="Courier New"/>
          <w:color w:val="A31515"/>
          <w:sz w:val="17"/>
          <w:szCs w:val="17"/>
        </w:rPr>
        <w:t>"Ribeira"</w:t>
      </w:r>
      <w:r>
        <w:rPr>
          <w:rFonts w:ascii="Consolas" w:hAnsi="Consolas" w:cs="Courier New"/>
          <w:color w:val="000000"/>
          <w:sz w:val="17"/>
          <w:szCs w:val="17"/>
        </w:rPr>
        <w:t>,</w:t>
      </w:r>
      <w:r>
        <w:rPr>
          <w:rFonts w:ascii="Consolas" w:hAnsi="Consolas" w:cs="Courier New"/>
          <w:color w:val="A31515"/>
          <w:sz w:val="17"/>
          <w:szCs w:val="17"/>
        </w:rPr>
        <w:t>"provincia"</w:t>
      </w:r>
      <w:r>
        <w:rPr>
          <w:rFonts w:ascii="Consolas" w:hAnsi="Consolas" w:cs="Courier New"/>
          <w:color w:val="000000"/>
          <w:sz w:val="17"/>
          <w:szCs w:val="17"/>
        </w:rPr>
        <w:t>:</w:t>
      </w:r>
      <w:r>
        <w:rPr>
          <w:rFonts w:ascii="Consolas" w:hAnsi="Consolas" w:cs="Courier New"/>
          <w:color w:val="A31515"/>
          <w:sz w:val="17"/>
          <w:szCs w:val="17"/>
        </w:rPr>
        <w:t>"A Coruña"</w:t>
      </w:r>
      <w:r>
        <w:rPr>
          <w:rFonts w:ascii="Consolas" w:hAnsi="Consolas" w:cs="Courier New"/>
          <w:color w:val="000000"/>
          <w:sz w:val="17"/>
          <w:szCs w:val="17"/>
        </w:rPr>
        <w:t>},</w:t>
      </w:r>
    </w:p>
    <w:p w14:paraId="3EF9D828" w14:textId="77777777" w:rsidR="005F75AF" w:rsidRDefault="005F75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28385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{</w:t>
      </w:r>
      <w:r>
        <w:rPr>
          <w:rFonts w:ascii="Consolas" w:hAnsi="Consolas" w:cs="Courier New"/>
          <w:color w:val="A31515"/>
          <w:sz w:val="17"/>
          <w:szCs w:val="17"/>
        </w:rPr>
        <w:t>"id"</w:t>
      </w:r>
      <w:r>
        <w:rPr>
          <w:rFonts w:ascii="Consolas" w:hAnsi="Consolas" w:cs="Courier New"/>
          <w:color w:val="000000"/>
          <w:sz w:val="17"/>
          <w:szCs w:val="17"/>
        </w:rPr>
        <w:t>:</w:t>
      </w:r>
      <w:r>
        <w:rPr>
          <w:rFonts w:ascii="Consolas" w:hAnsi="Consolas" w:cs="Courier New"/>
          <w:color w:val="A31515"/>
          <w:sz w:val="17"/>
          <w:szCs w:val="17"/>
        </w:rPr>
        <w:t>"1"</w:t>
      </w:r>
      <w:r>
        <w:rPr>
          <w:rFonts w:ascii="Consolas" w:hAnsi="Consolas" w:cs="Courier New"/>
          <w:color w:val="000000"/>
          <w:sz w:val="17"/>
          <w:szCs w:val="17"/>
        </w:rPr>
        <w:t>,</w:t>
      </w:r>
      <w:r>
        <w:rPr>
          <w:rFonts w:ascii="Consolas" w:hAnsi="Consolas" w:cs="Courier New"/>
          <w:color w:val="A31515"/>
          <w:sz w:val="17"/>
          <w:szCs w:val="17"/>
        </w:rPr>
        <w:t>"nombrecentro"</w:t>
      </w:r>
      <w:r>
        <w:rPr>
          <w:rFonts w:ascii="Consolas" w:hAnsi="Consolas" w:cs="Courier New"/>
          <w:color w:val="000000"/>
          <w:sz w:val="17"/>
          <w:szCs w:val="17"/>
        </w:rPr>
        <w:t>:</w:t>
      </w:r>
      <w:r>
        <w:rPr>
          <w:rFonts w:ascii="Consolas" w:hAnsi="Consolas" w:cs="Courier New"/>
          <w:color w:val="A31515"/>
          <w:sz w:val="17"/>
          <w:szCs w:val="17"/>
        </w:rPr>
        <w:t xml:space="preserve">"IES Ramon Aller </w:t>
      </w:r>
    </w:p>
    <w:p w14:paraId="11E65D30" w14:textId="77777777" w:rsidR="005F75AF" w:rsidRDefault="005F75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28385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A31515"/>
          <w:sz w:val="17"/>
          <w:szCs w:val="17"/>
        </w:rPr>
        <w:t>Ulloa"</w:t>
      </w:r>
      <w:r>
        <w:rPr>
          <w:rFonts w:ascii="Consolas" w:hAnsi="Consolas" w:cs="Courier New"/>
          <w:color w:val="000000"/>
          <w:sz w:val="17"/>
          <w:szCs w:val="17"/>
        </w:rPr>
        <w:t>,</w:t>
      </w:r>
      <w:r>
        <w:rPr>
          <w:rFonts w:ascii="Consolas" w:hAnsi="Consolas" w:cs="Courier New"/>
          <w:color w:val="A31515"/>
          <w:sz w:val="17"/>
          <w:szCs w:val="17"/>
        </w:rPr>
        <w:t>"localidad"</w:t>
      </w:r>
      <w:r>
        <w:rPr>
          <w:rFonts w:ascii="Consolas" w:hAnsi="Consolas" w:cs="Courier New"/>
          <w:color w:val="000000"/>
          <w:sz w:val="17"/>
          <w:szCs w:val="17"/>
        </w:rPr>
        <w:t>:</w:t>
      </w:r>
      <w:r>
        <w:rPr>
          <w:rFonts w:ascii="Consolas" w:hAnsi="Consolas" w:cs="Courier New"/>
          <w:color w:val="A31515"/>
          <w:sz w:val="17"/>
          <w:szCs w:val="17"/>
        </w:rPr>
        <w:t>"Lalin"</w:t>
      </w:r>
      <w:r>
        <w:rPr>
          <w:rFonts w:ascii="Consolas" w:hAnsi="Consolas" w:cs="Courier New"/>
          <w:color w:val="000000"/>
          <w:sz w:val="17"/>
          <w:szCs w:val="17"/>
        </w:rPr>
        <w:t>,</w:t>
      </w:r>
      <w:r>
        <w:rPr>
          <w:rFonts w:ascii="Consolas" w:hAnsi="Consolas" w:cs="Courier New"/>
          <w:color w:val="A31515"/>
          <w:sz w:val="17"/>
          <w:szCs w:val="17"/>
        </w:rPr>
        <w:t>"provincia"</w:t>
      </w:r>
      <w:r>
        <w:rPr>
          <w:rFonts w:ascii="Consolas" w:hAnsi="Consolas" w:cs="Courier New"/>
          <w:color w:val="000000"/>
          <w:sz w:val="17"/>
          <w:szCs w:val="17"/>
        </w:rPr>
        <w:t>:</w:t>
      </w:r>
      <w:r>
        <w:rPr>
          <w:rFonts w:ascii="Consolas" w:hAnsi="Consolas" w:cs="Courier New"/>
          <w:color w:val="A31515"/>
          <w:sz w:val="17"/>
          <w:szCs w:val="17"/>
        </w:rPr>
        <w:t>"Pontevedra"</w:t>
      </w:r>
      <w:r>
        <w:rPr>
          <w:rFonts w:ascii="Consolas" w:hAnsi="Consolas" w:cs="Courier New"/>
          <w:color w:val="000000"/>
          <w:sz w:val="17"/>
          <w:szCs w:val="17"/>
        </w:rPr>
        <w:t>},</w:t>
      </w:r>
    </w:p>
    <w:p w14:paraId="4D91A811" w14:textId="77777777" w:rsidR="005F75AF" w:rsidRDefault="005F75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28385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{</w:t>
      </w:r>
      <w:r>
        <w:rPr>
          <w:rFonts w:ascii="Consolas" w:hAnsi="Consolas" w:cs="Courier New"/>
          <w:color w:val="A31515"/>
          <w:sz w:val="17"/>
          <w:szCs w:val="17"/>
        </w:rPr>
        <w:t>"id"</w:t>
      </w:r>
      <w:r>
        <w:rPr>
          <w:rFonts w:ascii="Consolas" w:hAnsi="Consolas" w:cs="Courier New"/>
          <w:color w:val="000000"/>
          <w:sz w:val="17"/>
          <w:szCs w:val="17"/>
        </w:rPr>
        <w:t>:</w:t>
      </w:r>
      <w:r>
        <w:rPr>
          <w:rFonts w:ascii="Consolas" w:hAnsi="Consolas" w:cs="Courier New"/>
          <w:color w:val="A31515"/>
          <w:sz w:val="17"/>
          <w:szCs w:val="17"/>
        </w:rPr>
        <w:t>"3"</w:t>
      </w:r>
      <w:r>
        <w:rPr>
          <w:rFonts w:ascii="Consolas" w:hAnsi="Consolas" w:cs="Courier New"/>
          <w:color w:val="000000"/>
          <w:sz w:val="17"/>
          <w:szCs w:val="17"/>
        </w:rPr>
        <w:t>,</w:t>
      </w:r>
      <w:r>
        <w:rPr>
          <w:rFonts w:ascii="Consolas" w:hAnsi="Consolas" w:cs="Courier New"/>
          <w:color w:val="A31515"/>
          <w:sz w:val="17"/>
          <w:szCs w:val="17"/>
        </w:rPr>
        <w:t>"nombrecentro"</w:t>
      </w:r>
      <w:r>
        <w:rPr>
          <w:rFonts w:ascii="Consolas" w:hAnsi="Consolas" w:cs="Courier New"/>
          <w:color w:val="000000"/>
          <w:sz w:val="17"/>
          <w:szCs w:val="17"/>
        </w:rPr>
        <w:t>:</w:t>
      </w:r>
      <w:r>
        <w:rPr>
          <w:rFonts w:ascii="Consolas" w:hAnsi="Consolas" w:cs="Courier New"/>
          <w:color w:val="A31515"/>
          <w:sz w:val="17"/>
          <w:szCs w:val="17"/>
        </w:rPr>
        <w:t>"IES San Clemente"</w:t>
      </w:r>
      <w:r>
        <w:rPr>
          <w:rFonts w:ascii="Consolas" w:hAnsi="Consolas" w:cs="Courier New"/>
          <w:color w:val="000000"/>
          <w:sz w:val="17"/>
          <w:szCs w:val="17"/>
        </w:rPr>
        <w:t>,</w:t>
      </w:r>
      <w:r>
        <w:rPr>
          <w:rFonts w:ascii="Consolas" w:hAnsi="Consolas" w:cs="Courier New"/>
          <w:color w:val="A31515"/>
          <w:sz w:val="17"/>
          <w:szCs w:val="17"/>
        </w:rPr>
        <w:t>"localidad"</w:t>
      </w:r>
      <w:r>
        <w:rPr>
          <w:rFonts w:ascii="Consolas" w:hAnsi="Consolas" w:cs="Courier New"/>
          <w:color w:val="000000"/>
          <w:sz w:val="17"/>
          <w:szCs w:val="17"/>
        </w:rPr>
        <w:t>:</w:t>
      </w:r>
      <w:r>
        <w:rPr>
          <w:rFonts w:ascii="Consolas" w:hAnsi="Consolas" w:cs="Courier New"/>
          <w:color w:val="A31515"/>
          <w:sz w:val="17"/>
          <w:szCs w:val="17"/>
        </w:rPr>
        <w:t xml:space="preserve">"Santiago de </w:t>
      </w:r>
    </w:p>
    <w:p w14:paraId="67E985C4" w14:textId="77777777" w:rsidR="005F75AF" w:rsidRDefault="005F75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28385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A31515"/>
          <w:sz w:val="17"/>
          <w:szCs w:val="17"/>
        </w:rPr>
        <w:t>Compostela"</w:t>
      </w:r>
      <w:r>
        <w:rPr>
          <w:rFonts w:ascii="Consolas" w:hAnsi="Consolas" w:cs="Courier New"/>
          <w:color w:val="000000"/>
          <w:sz w:val="17"/>
          <w:szCs w:val="17"/>
        </w:rPr>
        <w:t>,</w:t>
      </w:r>
      <w:r>
        <w:rPr>
          <w:rFonts w:ascii="Consolas" w:hAnsi="Consolas" w:cs="Courier New"/>
          <w:color w:val="A31515"/>
          <w:sz w:val="17"/>
          <w:szCs w:val="17"/>
        </w:rPr>
        <w:t>"provincia"</w:t>
      </w:r>
      <w:r>
        <w:rPr>
          <w:rFonts w:ascii="Consolas" w:hAnsi="Consolas" w:cs="Courier New"/>
          <w:color w:val="000000"/>
          <w:sz w:val="17"/>
          <w:szCs w:val="17"/>
        </w:rPr>
        <w:t>:</w:t>
      </w:r>
      <w:r>
        <w:rPr>
          <w:rFonts w:ascii="Consolas" w:hAnsi="Consolas" w:cs="Courier New"/>
          <w:color w:val="A31515"/>
          <w:sz w:val="17"/>
          <w:szCs w:val="17"/>
        </w:rPr>
        <w:t>"A Coruña"</w:t>
      </w:r>
      <w:r>
        <w:rPr>
          <w:rFonts w:ascii="Consolas" w:hAnsi="Consolas" w:cs="Courier New"/>
          <w:color w:val="000000"/>
          <w:sz w:val="17"/>
          <w:szCs w:val="17"/>
        </w:rPr>
        <w:t>}</w:t>
      </w:r>
    </w:p>
    <w:p w14:paraId="7882015A" w14:textId="6E25D6CB" w:rsidR="005F75AF" w:rsidRDefault="005F75AF" w:rsidP="005F75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9283856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];</w:t>
      </w:r>
    </w:p>
    <w:p w14:paraId="3F6F993C" w14:textId="62AC2112" w:rsidR="005F75AF" w:rsidRDefault="005F75AF" w:rsidP="005F75AF">
      <w:pPr>
        <w:divId w:val="1395545743"/>
      </w:pPr>
      <w:r w:rsidRPr="005E0D9B">
        <w:rPr>
          <w:b/>
          <w:bCs/>
        </w:rPr>
        <w:t>De la siguiente forma se podría recorrer el array de datos</w:t>
      </w:r>
      <w:r>
        <w:t xml:space="preserve"> para mostrar su contenido:</w:t>
      </w:r>
    </w:p>
    <w:p w14:paraId="6133E141" w14:textId="77777777" w:rsidR="005E0D9B" w:rsidRPr="005E0D9B" w:rsidRDefault="005E0D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3738618"/>
        <w:rPr>
          <w:rFonts w:ascii="Consolas" w:hAnsi="Consolas" w:cs="Courier New"/>
          <w:sz w:val="17"/>
          <w:szCs w:val="17"/>
          <w:lang w:val="en-US"/>
        </w:rPr>
      </w:pPr>
      <w:r w:rsidRPr="005E0D9B">
        <w:rPr>
          <w:rFonts w:ascii="Consolas" w:hAnsi="Consolas" w:cs="Courier New"/>
          <w:color w:val="0000FF"/>
          <w:sz w:val="17"/>
          <w:szCs w:val="17"/>
          <w:lang w:val="en-US"/>
        </w:rPr>
        <w:t>for</w:t>
      </w:r>
      <w:r w:rsidRPr="005E0D9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(</w:t>
      </w:r>
      <w:r w:rsidRPr="005E0D9B">
        <w:rPr>
          <w:rFonts w:ascii="Consolas" w:hAnsi="Consolas" w:cs="Courier New"/>
          <w:color w:val="0000FF"/>
          <w:sz w:val="17"/>
          <w:szCs w:val="17"/>
          <w:lang w:val="en-US"/>
        </w:rPr>
        <w:t>var</w:t>
      </w:r>
      <w:r w:rsidRPr="005E0D9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i=</w:t>
      </w:r>
      <w:r w:rsidRPr="005E0D9B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5E0D9B">
        <w:rPr>
          <w:rFonts w:ascii="Consolas" w:hAnsi="Consolas" w:cs="Courier New"/>
          <w:color w:val="000000"/>
          <w:sz w:val="17"/>
          <w:szCs w:val="17"/>
          <w:lang w:val="en-US"/>
        </w:rPr>
        <w:t>; i&lt; datos.length; i++)</w:t>
      </w:r>
    </w:p>
    <w:p w14:paraId="1E556AA2" w14:textId="77777777" w:rsidR="005E0D9B" w:rsidRDefault="005E0D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37386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lastRenderedPageBreak/>
        <w:t>{</w:t>
      </w:r>
    </w:p>
    <w:p w14:paraId="4DE89188" w14:textId="77777777" w:rsidR="005E0D9B" w:rsidRDefault="005E0D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37386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document.write(</w:t>
      </w:r>
      <w:r>
        <w:rPr>
          <w:rFonts w:ascii="Consolas" w:hAnsi="Consolas" w:cs="Courier New"/>
          <w:color w:val="A31515"/>
          <w:sz w:val="17"/>
          <w:szCs w:val="17"/>
        </w:rPr>
        <w:t>"Centro ID: "</w:t>
      </w:r>
      <w:r>
        <w:rPr>
          <w:rFonts w:ascii="Consolas" w:hAnsi="Consolas" w:cs="Courier New"/>
          <w:color w:val="000000"/>
          <w:sz w:val="17"/>
          <w:szCs w:val="17"/>
        </w:rPr>
        <w:t>+datos[i].id+</w:t>
      </w:r>
      <w:r>
        <w:rPr>
          <w:rFonts w:ascii="Consolas" w:hAnsi="Consolas" w:cs="Courier New"/>
          <w:color w:val="A31515"/>
          <w:sz w:val="17"/>
          <w:szCs w:val="17"/>
        </w:rPr>
        <w:t>" - "</w:t>
      </w:r>
      <w:r>
        <w:rPr>
          <w:rFonts w:ascii="Consolas" w:hAnsi="Consolas" w:cs="Courier New"/>
          <w:color w:val="000000"/>
          <w:sz w:val="17"/>
          <w:szCs w:val="17"/>
        </w:rPr>
        <w:t>);</w:t>
      </w:r>
    </w:p>
    <w:p w14:paraId="6E23EF96" w14:textId="77777777" w:rsidR="005E0D9B" w:rsidRDefault="005E0D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37386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document.write(</w:t>
      </w:r>
      <w:r>
        <w:rPr>
          <w:rFonts w:ascii="Consolas" w:hAnsi="Consolas" w:cs="Courier New"/>
          <w:color w:val="A31515"/>
          <w:sz w:val="17"/>
          <w:szCs w:val="17"/>
        </w:rPr>
        <w:t>"Nombre: "</w:t>
      </w:r>
      <w:r>
        <w:rPr>
          <w:rFonts w:ascii="Consolas" w:hAnsi="Consolas" w:cs="Courier New"/>
          <w:color w:val="000000"/>
          <w:sz w:val="17"/>
          <w:szCs w:val="17"/>
        </w:rPr>
        <w:t>+datos[i].nombrecentro+</w:t>
      </w:r>
      <w:r>
        <w:rPr>
          <w:rFonts w:ascii="Consolas" w:hAnsi="Consolas" w:cs="Courier New"/>
          <w:color w:val="A31515"/>
          <w:sz w:val="17"/>
          <w:szCs w:val="17"/>
        </w:rPr>
        <w:t>" - "</w:t>
      </w:r>
      <w:r>
        <w:rPr>
          <w:rFonts w:ascii="Consolas" w:hAnsi="Consolas" w:cs="Courier New"/>
          <w:color w:val="000000"/>
          <w:sz w:val="17"/>
          <w:szCs w:val="17"/>
        </w:rPr>
        <w:t>);</w:t>
      </w:r>
    </w:p>
    <w:p w14:paraId="73AB3DE2" w14:textId="77777777" w:rsidR="005E0D9B" w:rsidRDefault="005E0D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37386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document.write(</w:t>
      </w:r>
      <w:r>
        <w:rPr>
          <w:rFonts w:ascii="Consolas" w:hAnsi="Consolas" w:cs="Courier New"/>
          <w:color w:val="A31515"/>
          <w:sz w:val="17"/>
          <w:szCs w:val="17"/>
        </w:rPr>
        <w:t>"Localidad: "</w:t>
      </w:r>
      <w:r>
        <w:rPr>
          <w:rFonts w:ascii="Consolas" w:hAnsi="Consolas" w:cs="Courier New"/>
          <w:color w:val="000000"/>
          <w:sz w:val="17"/>
          <w:szCs w:val="17"/>
        </w:rPr>
        <w:t>+datos[i].localidad+</w:t>
      </w:r>
      <w:r>
        <w:rPr>
          <w:rFonts w:ascii="Consolas" w:hAnsi="Consolas" w:cs="Courier New"/>
          <w:color w:val="A31515"/>
          <w:sz w:val="17"/>
          <w:szCs w:val="17"/>
        </w:rPr>
        <w:t>" - "</w:t>
      </w:r>
      <w:r>
        <w:rPr>
          <w:rFonts w:ascii="Consolas" w:hAnsi="Consolas" w:cs="Courier New"/>
          <w:color w:val="000000"/>
          <w:sz w:val="17"/>
          <w:szCs w:val="17"/>
        </w:rPr>
        <w:t>);</w:t>
      </w:r>
    </w:p>
    <w:p w14:paraId="0B71F2A1" w14:textId="77777777" w:rsidR="005E0D9B" w:rsidRDefault="005E0D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37386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document.write(</w:t>
      </w:r>
      <w:r>
        <w:rPr>
          <w:rFonts w:ascii="Consolas" w:hAnsi="Consolas" w:cs="Courier New"/>
          <w:color w:val="A31515"/>
          <w:sz w:val="17"/>
          <w:szCs w:val="17"/>
        </w:rPr>
        <w:t>"Provincia: "</w:t>
      </w:r>
      <w:r>
        <w:rPr>
          <w:rFonts w:ascii="Consolas" w:hAnsi="Consolas" w:cs="Courier New"/>
          <w:color w:val="000000"/>
          <w:sz w:val="17"/>
          <w:szCs w:val="17"/>
        </w:rPr>
        <w:t>+datos[i].provincia+</w:t>
      </w:r>
      <w:r>
        <w:rPr>
          <w:rFonts w:ascii="Consolas" w:hAnsi="Consolas" w:cs="Courier New"/>
          <w:color w:val="A31515"/>
          <w:sz w:val="17"/>
          <w:szCs w:val="17"/>
        </w:rPr>
        <w:t>"&lt;br/&gt;"</w:t>
      </w:r>
      <w:r>
        <w:rPr>
          <w:rFonts w:ascii="Consolas" w:hAnsi="Consolas" w:cs="Courier New"/>
          <w:color w:val="000000"/>
          <w:sz w:val="17"/>
          <w:szCs w:val="17"/>
        </w:rPr>
        <w:t>);</w:t>
      </w:r>
    </w:p>
    <w:p w14:paraId="3BF8D7B4" w14:textId="7D46365E" w:rsidR="005E0D9B" w:rsidRDefault="005E0D9B" w:rsidP="00150F2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3738618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}</w:t>
      </w:r>
    </w:p>
    <w:p w14:paraId="6A2A6E37" w14:textId="77777777" w:rsidR="007B6EDE" w:rsidRPr="00150F20" w:rsidRDefault="007B6EDE" w:rsidP="00150F20">
      <w:pPr>
        <w:spacing w:after="0"/>
        <w:divId w:val="823738618"/>
      </w:pPr>
    </w:p>
    <w:p w14:paraId="530109C6" w14:textId="5F024B97" w:rsidR="0081395B" w:rsidRDefault="00397EC6" w:rsidP="00150F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divId w:val="823738618"/>
      </w:pPr>
      <w:r>
        <w:t>c</w:t>
      </w:r>
      <w:r w:rsidR="003F2B2D">
        <w:t>onsole.dir(nombreObjeto): permite el contenido de un objeto</w:t>
      </w:r>
      <w:r w:rsidR="0041458E">
        <w:t>/array.</w:t>
      </w:r>
    </w:p>
    <w:p w14:paraId="6907E575" w14:textId="215426EB" w:rsidR="00184B00" w:rsidRPr="0081395B" w:rsidRDefault="00184B00" w:rsidP="00150F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divId w:val="823738618"/>
      </w:pPr>
      <w:r>
        <w:t>Console.log(nombreObjeto):</w:t>
      </w:r>
    </w:p>
    <w:p w14:paraId="4C5C17AE" w14:textId="123BA44D" w:rsidR="00C25C26" w:rsidRDefault="00C25C26" w:rsidP="00C25C26">
      <w:pPr>
        <w:pStyle w:val="Ttulo2"/>
        <w:spacing w:before="0"/>
      </w:pPr>
      <w:bookmarkStart w:id="19" w:name="_Toc118374116"/>
      <w:r>
        <w:t xml:space="preserve">3.4.- </w:t>
      </w:r>
      <w:r w:rsidR="007A743E">
        <w:t>Definición de clases con ES6</w:t>
      </w:r>
      <w:r>
        <w:t>.</w:t>
      </w:r>
      <w:bookmarkEnd w:id="19"/>
    </w:p>
    <w:p w14:paraId="6A8CDB6D" w14:textId="77777777" w:rsidR="002D16E0" w:rsidRDefault="002D16E0">
      <w:pPr>
        <w:rPr>
          <w:b/>
          <w:bCs/>
        </w:rPr>
      </w:pPr>
      <w:r w:rsidRPr="002D16E0">
        <w:rPr>
          <w:b/>
          <w:bCs/>
        </w:rPr>
        <w:t>A partir la versión ES6 podemos crear clases utilizando la palabra reservada</w:t>
      </w:r>
      <w:r w:rsidRPr="002D16E0">
        <w:t> </w:t>
      </w:r>
      <w:r w:rsidRPr="002D16E0">
        <w:rPr>
          <w:b/>
          <w:bCs/>
        </w:rPr>
        <w:t>class.</w:t>
      </w:r>
    </w:p>
    <w:p w14:paraId="32023DE9" w14:textId="5CFD5B29" w:rsidR="007A743E" w:rsidRDefault="002D16E0" w:rsidP="00563C86">
      <w:pPr>
        <w:pStyle w:val="Prrafodelista"/>
        <w:numPr>
          <w:ilvl w:val="0"/>
          <w:numId w:val="11"/>
        </w:numPr>
      </w:pPr>
      <w:r w:rsidRPr="002D16E0">
        <w:t xml:space="preserve">La creación de atributos </w:t>
      </w:r>
      <w:r w:rsidR="006975D7">
        <w:t>sigue siendo necesario</w:t>
      </w:r>
      <w:r w:rsidRPr="002D16E0">
        <w:t xml:space="preserve"> hacerla dentro del método </w:t>
      </w:r>
      <w:r w:rsidRPr="00563C86">
        <w:rPr>
          <w:b/>
          <w:bCs/>
        </w:rPr>
        <w:t>constructor</w:t>
      </w:r>
      <w:r w:rsidR="006975D7">
        <w:t>:</w:t>
      </w:r>
    </w:p>
    <w:p w14:paraId="44897289" w14:textId="0D91947C" w:rsidR="006975D7" w:rsidRDefault="006975D7" w:rsidP="006975D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9143204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FF"/>
          <w:sz w:val="17"/>
          <w:szCs w:val="17"/>
        </w:rPr>
        <w:t>class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2B91AF"/>
          <w:sz w:val="17"/>
          <w:szCs w:val="17"/>
        </w:rPr>
        <w:t>Coche</w:t>
      </w:r>
      <w:r>
        <w:rPr>
          <w:rFonts w:ascii="Consolas" w:hAnsi="Consolas" w:cs="Courier New"/>
          <w:color w:val="000000"/>
          <w:sz w:val="17"/>
          <w:szCs w:val="17"/>
        </w:rPr>
        <w:t> {</w:t>
      </w:r>
      <w:r>
        <w:rPr>
          <w:rFonts w:ascii="Consolas" w:hAnsi="Consolas" w:cs="Courier New"/>
          <w:color w:val="000000"/>
          <w:sz w:val="17"/>
          <w:szCs w:val="17"/>
        </w:rPr>
        <w:br/>
        <w:t xml:space="preserve">  </w:t>
      </w:r>
      <w:r>
        <w:rPr>
          <w:rFonts w:ascii="Consolas" w:hAnsi="Consolas" w:cs="Courier New"/>
          <w:color w:val="0000FF"/>
          <w:sz w:val="17"/>
          <w:szCs w:val="17"/>
        </w:rPr>
        <w:t>constructor</w:t>
      </w:r>
      <w:r>
        <w:rPr>
          <w:rFonts w:ascii="Consolas" w:hAnsi="Consolas" w:cs="Courier New"/>
          <w:color w:val="000000"/>
          <w:sz w:val="17"/>
          <w:szCs w:val="17"/>
        </w:rPr>
        <w:t>(marca,combustible){</w:t>
      </w:r>
      <w:r>
        <w:rPr>
          <w:rFonts w:ascii="Consolas" w:hAnsi="Consolas" w:cs="Courier New"/>
          <w:color w:val="000000"/>
          <w:sz w:val="17"/>
          <w:szCs w:val="17"/>
        </w:rPr>
        <w:br/>
        <w:t xml:space="preserve">    </w:t>
      </w:r>
      <w:r>
        <w:rPr>
          <w:rFonts w:ascii="Consolas" w:hAnsi="Consolas" w:cs="Courier New"/>
          <w:color w:val="0000FF"/>
          <w:sz w:val="17"/>
          <w:szCs w:val="17"/>
        </w:rPr>
        <w:t>this</w:t>
      </w:r>
      <w:r>
        <w:rPr>
          <w:rFonts w:ascii="Consolas" w:hAnsi="Consolas" w:cs="Courier New"/>
          <w:color w:val="000000"/>
          <w:sz w:val="17"/>
          <w:szCs w:val="17"/>
        </w:rPr>
        <w:t>.marca=marca;</w:t>
      </w:r>
      <w:r>
        <w:rPr>
          <w:rFonts w:ascii="Consolas" w:hAnsi="Consolas" w:cs="Courier New"/>
          <w:color w:val="000000"/>
          <w:sz w:val="17"/>
          <w:szCs w:val="17"/>
        </w:rPr>
        <w:br/>
        <w:t xml:space="preserve">    </w:t>
      </w:r>
      <w:r>
        <w:rPr>
          <w:rFonts w:ascii="Consolas" w:hAnsi="Consolas" w:cs="Courier New"/>
          <w:color w:val="0000FF"/>
          <w:sz w:val="17"/>
          <w:szCs w:val="17"/>
        </w:rPr>
        <w:t>this</w:t>
      </w:r>
      <w:r>
        <w:rPr>
          <w:rFonts w:ascii="Consolas" w:hAnsi="Consolas" w:cs="Courier New"/>
          <w:color w:val="000000"/>
          <w:sz w:val="17"/>
          <w:szCs w:val="17"/>
        </w:rPr>
        <w:t>.combustible=combustible;</w:t>
      </w:r>
      <w:r>
        <w:rPr>
          <w:rFonts w:ascii="Consolas" w:hAnsi="Consolas" w:cs="Courier New"/>
          <w:color w:val="000000"/>
          <w:sz w:val="17"/>
          <w:szCs w:val="17"/>
        </w:rPr>
        <w:br/>
        <w:t xml:space="preserve">    </w:t>
      </w:r>
      <w:r>
        <w:rPr>
          <w:rFonts w:ascii="Consolas" w:hAnsi="Consolas" w:cs="Courier New"/>
          <w:color w:val="0000FF"/>
          <w:sz w:val="17"/>
          <w:szCs w:val="17"/>
        </w:rPr>
        <w:t>this</w:t>
      </w:r>
      <w:r>
        <w:rPr>
          <w:rFonts w:ascii="Consolas" w:hAnsi="Consolas" w:cs="Courier New"/>
          <w:color w:val="000000"/>
          <w:sz w:val="17"/>
          <w:szCs w:val="17"/>
        </w:rPr>
        <w:t>.cantidad=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br/>
        <w:t xml:space="preserve">  }</w:t>
      </w:r>
      <w:r>
        <w:rPr>
          <w:rFonts w:ascii="Consolas" w:hAnsi="Consolas" w:cs="Courier New"/>
          <w:color w:val="000000"/>
          <w:sz w:val="17"/>
          <w:szCs w:val="17"/>
        </w:rPr>
        <w:br/>
        <w:t>}</w:t>
      </w:r>
      <w:r>
        <w:rPr>
          <w:rFonts w:ascii="Consolas" w:hAnsi="Consolas" w:cs="Courier New"/>
          <w:color w:val="000000"/>
          <w:sz w:val="17"/>
          <w:szCs w:val="17"/>
        </w:rPr>
        <w:br/>
      </w:r>
      <w:r>
        <w:rPr>
          <w:rFonts w:ascii="Consolas" w:hAnsi="Consolas" w:cs="Courier New"/>
          <w:color w:val="000000"/>
          <w:sz w:val="17"/>
          <w:szCs w:val="17"/>
        </w:rPr>
        <w:br/>
      </w:r>
      <w:r>
        <w:rPr>
          <w:rFonts w:ascii="Consolas" w:hAnsi="Consolas" w:cs="Courier New"/>
          <w:color w:val="0000FF"/>
          <w:sz w:val="17"/>
          <w:szCs w:val="17"/>
        </w:rPr>
        <w:t>var</w:t>
      </w:r>
      <w:r>
        <w:rPr>
          <w:rFonts w:ascii="Consolas" w:hAnsi="Consolas" w:cs="Courier New"/>
          <w:color w:val="000000"/>
          <w:sz w:val="17"/>
          <w:szCs w:val="17"/>
        </w:rPr>
        <w:t> micoche = </w:t>
      </w:r>
      <w:r>
        <w:rPr>
          <w:rFonts w:ascii="Consolas" w:hAnsi="Consolas" w:cs="Courier New"/>
          <w:color w:val="0000FF"/>
          <w:sz w:val="17"/>
          <w:szCs w:val="17"/>
        </w:rPr>
        <w:t>new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2B91AF"/>
          <w:sz w:val="17"/>
          <w:szCs w:val="17"/>
        </w:rPr>
        <w:t>Coche</w:t>
      </w:r>
      <w:r>
        <w:rPr>
          <w:rFonts w:ascii="Consolas" w:hAnsi="Consolas" w:cs="Courier New"/>
          <w:color w:val="000000"/>
          <w:sz w:val="17"/>
          <w:szCs w:val="17"/>
        </w:rPr>
        <w:t>(</w:t>
      </w:r>
      <w:r>
        <w:rPr>
          <w:rFonts w:ascii="Consolas" w:hAnsi="Consolas" w:cs="Courier New"/>
          <w:color w:val="A31515"/>
          <w:sz w:val="17"/>
          <w:szCs w:val="17"/>
        </w:rPr>
        <w:t>"Ford"</w:t>
      </w:r>
      <w:r>
        <w:rPr>
          <w:rFonts w:ascii="Consolas" w:hAnsi="Consolas" w:cs="Courier New"/>
          <w:color w:val="000000"/>
          <w:sz w:val="17"/>
          <w:szCs w:val="17"/>
        </w:rPr>
        <w:t>,</w:t>
      </w:r>
      <w:r>
        <w:rPr>
          <w:rFonts w:ascii="Consolas" w:hAnsi="Consolas" w:cs="Courier New"/>
          <w:color w:val="A31515"/>
          <w:sz w:val="17"/>
          <w:szCs w:val="17"/>
        </w:rPr>
        <w:t>"Diesel"</w:t>
      </w:r>
      <w:r>
        <w:rPr>
          <w:rFonts w:ascii="Consolas" w:hAnsi="Consolas" w:cs="Courier New"/>
          <w:color w:val="000000"/>
          <w:sz w:val="17"/>
          <w:szCs w:val="17"/>
        </w:rPr>
        <w:t>);</w:t>
      </w:r>
    </w:p>
    <w:p w14:paraId="47074C7F" w14:textId="182F8384" w:rsidR="00563C86" w:rsidRDefault="006975D7" w:rsidP="00601330">
      <w:pPr>
        <w:pStyle w:val="Prrafodelista"/>
        <w:numPr>
          <w:ilvl w:val="0"/>
          <w:numId w:val="11"/>
        </w:numPr>
      </w:pPr>
      <w:r w:rsidRPr="00563C86">
        <w:rPr>
          <w:b/>
          <w:bCs/>
        </w:rPr>
        <w:t>Para definir los métodos no se utiliza la</w:t>
      </w:r>
      <w:r w:rsidR="00563C86" w:rsidRPr="00563C86">
        <w:rPr>
          <w:b/>
          <w:bCs/>
        </w:rPr>
        <w:t xml:space="preserve"> palabra function</w:t>
      </w:r>
      <w:r w:rsidR="00563C86">
        <w:t>:</w:t>
      </w:r>
    </w:p>
    <w:p w14:paraId="7AB23595" w14:textId="68EBB043" w:rsidR="00601330" w:rsidRDefault="00601330" w:rsidP="0060133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2105912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FF"/>
          <w:sz w:val="17"/>
          <w:szCs w:val="17"/>
        </w:rPr>
        <w:t>class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2B91AF"/>
          <w:sz w:val="17"/>
          <w:szCs w:val="17"/>
        </w:rPr>
        <w:t>Coche</w:t>
      </w:r>
      <w:r>
        <w:rPr>
          <w:rFonts w:ascii="Consolas" w:hAnsi="Consolas" w:cs="Courier New"/>
          <w:color w:val="000000"/>
          <w:sz w:val="17"/>
          <w:szCs w:val="17"/>
        </w:rPr>
        <w:t> {</w:t>
      </w:r>
      <w:r>
        <w:rPr>
          <w:rFonts w:ascii="Consolas" w:hAnsi="Consolas" w:cs="Courier New"/>
          <w:color w:val="000000"/>
          <w:sz w:val="17"/>
          <w:szCs w:val="17"/>
        </w:rPr>
        <w:br/>
        <w:t xml:space="preserve">  </w:t>
      </w:r>
      <w:r>
        <w:rPr>
          <w:rFonts w:ascii="Consolas" w:hAnsi="Consolas" w:cs="Courier New"/>
          <w:color w:val="0000FF"/>
          <w:sz w:val="17"/>
          <w:szCs w:val="17"/>
        </w:rPr>
        <w:t>constructor</w:t>
      </w:r>
      <w:r>
        <w:rPr>
          <w:rFonts w:ascii="Consolas" w:hAnsi="Consolas" w:cs="Courier New"/>
          <w:color w:val="000000"/>
          <w:sz w:val="17"/>
          <w:szCs w:val="17"/>
        </w:rPr>
        <w:t>(marca,combustible){</w:t>
      </w:r>
      <w:r>
        <w:rPr>
          <w:rFonts w:ascii="Consolas" w:hAnsi="Consolas" w:cs="Courier New"/>
          <w:color w:val="000000"/>
          <w:sz w:val="17"/>
          <w:szCs w:val="17"/>
        </w:rPr>
        <w:br/>
        <w:t xml:space="preserve">    </w:t>
      </w:r>
      <w:r>
        <w:rPr>
          <w:rFonts w:ascii="Consolas" w:hAnsi="Consolas" w:cs="Courier New"/>
          <w:color w:val="0000FF"/>
          <w:sz w:val="17"/>
          <w:szCs w:val="17"/>
        </w:rPr>
        <w:t>this</w:t>
      </w:r>
      <w:r>
        <w:rPr>
          <w:rFonts w:ascii="Consolas" w:hAnsi="Consolas" w:cs="Courier New"/>
          <w:color w:val="000000"/>
          <w:sz w:val="17"/>
          <w:szCs w:val="17"/>
        </w:rPr>
        <w:t>.marca=marca;</w:t>
      </w:r>
      <w:r>
        <w:rPr>
          <w:rFonts w:ascii="Consolas" w:hAnsi="Consolas" w:cs="Courier New"/>
          <w:color w:val="000000"/>
          <w:sz w:val="17"/>
          <w:szCs w:val="17"/>
        </w:rPr>
        <w:br/>
        <w:t xml:space="preserve">    </w:t>
      </w:r>
      <w:r>
        <w:rPr>
          <w:rFonts w:ascii="Consolas" w:hAnsi="Consolas" w:cs="Courier New"/>
          <w:color w:val="0000FF"/>
          <w:sz w:val="17"/>
          <w:szCs w:val="17"/>
        </w:rPr>
        <w:t>this</w:t>
      </w:r>
      <w:r>
        <w:rPr>
          <w:rFonts w:ascii="Consolas" w:hAnsi="Consolas" w:cs="Courier New"/>
          <w:color w:val="000000"/>
          <w:sz w:val="17"/>
          <w:szCs w:val="17"/>
        </w:rPr>
        <w:t>.combustible=combustible;</w:t>
      </w:r>
      <w:r>
        <w:rPr>
          <w:rFonts w:ascii="Consolas" w:hAnsi="Consolas" w:cs="Courier New"/>
          <w:color w:val="000000"/>
          <w:sz w:val="17"/>
          <w:szCs w:val="17"/>
        </w:rPr>
        <w:br/>
        <w:t xml:space="preserve">    </w:t>
      </w:r>
      <w:r>
        <w:rPr>
          <w:rFonts w:ascii="Consolas" w:hAnsi="Consolas" w:cs="Courier New"/>
          <w:color w:val="0000FF"/>
          <w:sz w:val="17"/>
          <w:szCs w:val="17"/>
        </w:rPr>
        <w:t>this</w:t>
      </w:r>
      <w:r>
        <w:rPr>
          <w:rFonts w:ascii="Consolas" w:hAnsi="Consolas" w:cs="Courier New"/>
          <w:color w:val="000000"/>
          <w:sz w:val="17"/>
          <w:szCs w:val="17"/>
        </w:rPr>
        <w:t>.cantidad=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br/>
        <w:t xml:space="preserve">  }</w:t>
      </w:r>
      <w:r>
        <w:rPr>
          <w:rFonts w:ascii="Consolas" w:hAnsi="Consolas" w:cs="Courier New"/>
          <w:color w:val="000000"/>
          <w:sz w:val="17"/>
          <w:szCs w:val="17"/>
        </w:rPr>
        <w:br/>
        <w:t xml:space="preserve">  rellenarDeposito(litros){</w:t>
      </w:r>
      <w:r>
        <w:rPr>
          <w:rFonts w:ascii="Consolas" w:hAnsi="Consolas" w:cs="Courier New"/>
          <w:color w:val="000000"/>
          <w:sz w:val="17"/>
          <w:szCs w:val="17"/>
        </w:rPr>
        <w:br/>
        <w:t xml:space="preserve">    </w:t>
      </w:r>
      <w:r>
        <w:rPr>
          <w:rFonts w:ascii="Consolas" w:hAnsi="Consolas" w:cs="Courier New"/>
          <w:color w:val="0000FF"/>
          <w:sz w:val="17"/>
          <w:szCs w:val="17"/>
        </w:rPr>
        <w:t>this</w:t>
      </w:r>
      <w:r>
        <w:rPr>
          <w:rFonts w:ascii="Consolas" w:hAnsi="Consolas" w:cs="Courier New"/>
          <w:color w:val="000000"/>
          <w:sz w:val="17"/>
          <w:szCs w:val="17"/>
        </w:rPr>
        <w:t>.cantidad=litros;</w:t>
      </w:r>
      <w:r>
        <w:rPr>
          <w:rFonts w:ascii="Consolas" w:hAnsi="Consolas" w:cs="Courier New"/>
          <w:color w:val="000000"/>
          <w:sz w:val="17"/>
          <w:szCs w:val="17"/>
        </w:rPr>
        <w:br/>
        <w:t xml:space="preserve">  }</w:t>
      </w:r>
      <w:r>
        <w:rPr>
          <w:rFonts w:ascii="Consolas" w:hAnsi="Consolas" w:cs="Courier New"/>
          <w:color w:val="000000"/>
          <w:sz w:val="17"/>
          <w:szCs w:val="17"/>
        </w:rPr>
        <w:br/>
        <w:t>}</w:t>
      </w:r>
      <w:r>
        <w:rPr>
          <w:rFonts w:ascii="Consolas" w:hAnsi="Consolas" w:cs="Courier New"/>
          <w:color w:val="000000"/>
          <w:sz w:val="17"/>
          <w:szCs w:val="17"/>
        </w:rPr>
        <w:br/>
      </w:r>
      <w:r>
        <w:rPr>
          <w:rFonts w:ascii="Consolas" w:hAnsi="Consolas" w:cs="Courier New"/>
          <w:color w:val="000000"/>
          <w:sz w:val="17"/>
          <w:szCs w:val="17"/>
        </w:rPr>
        <w:br/>
      </w:r>
      <w:r>
        <w:rPr>
          <w:rFonts w:ascii="Consolas" w:hAnsi="Consolas" w:cs="Courier New"/>
          <w:color w:val="0000FF"/>
          <w:sz w:val="17"/>
          <w:szCs w:val="17"/>
        </w:rPr>
        <w:t>var</w:t>
      </w:r>
      <w:r>
        <w:rPr>
          <w:rFonts w:ascii="Consolas" w:hAnsi="Consolas" w:cs="Courier New"/>
          <w:color w:val="000000"/>
          <w:sz w:val="17"/>
          <w:szCs w:val="17"/>
        </w:rPr>
        <w:t> micoche = </w:t>
      </w:r>
      <w:r>
        <w:rPr>
          <w:rFonts w:ascii="Consolas" w:hAnsi="Consolas" w:cs="Courier New"/>
          <w:color w:val="0000FF"/>
          <w:sz w:val="17"/>
          <w:szCs w:val="17"/>
        </w:rPr>
        <w:t>new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2B91AF"/>
          <w:sz w:val="17"/>
          <w:szCs w:val="17"/>
        </w:rPr>
        <w:t>Coche</w:t>
      </w:r>
      <w:r>
        <w:rPr>
          <w:rFonts w:ascii="Consolas" w:hAnsi="Consolas" w:cs="Courier New"/>
          <w:color w:val="000000"/>
          <w:sz w:val="17"/>
          <w:szCs w:val="17"/>
        </w:rPr>
        <w:t>(</w:t>
      </w:r>
      <w:r>
        <w:rPr>
          <w:rFonts w:ascii="Consolas" w:hAnsi="Consolas" w:cs="Courier New"/>
          <w:color w:val="A31515"/>
          <w:sz w:val="17"/>
          <w:szCs w:val="17"/>
        </w:rPr>
        <w:t>"Ford"</w:t>
      </w:r>
      <w:r>
        <w:rPr>
          <w:rFonts w:ascii="Consolas" w:hAnsi="Consolas" w:cs="Courier New"/>
          <w:color w:val="000000"/>
          <w:sz w:val="17"/>
          <w:szCs w:val="17"/>
        </w:rPr>
        <w:t>,</w:t>
      </w:r>
      <w:r>
        <w:rPr>
          <w:rFonts w:ascii="Consolas" w:hAnsi="Consolas" w:cs="Courier New"/>
          <w:color w:val="A31515"/>
          <w:sz w:val="17"/>
          <w:szCs w:val="17"/>
        </w:rPr>
        <w:t>"Diesel"</w:t>
      </w:r>
      <w:r>
        <w:rPr>
          <w:rFonts w:ascii="Consolas" w:hAnsi="Consolas" w:cs="Courier New"/>
          <w:color w:val="0000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br/>
        <w:t>micoche.rellenarDeposito(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0000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br/>
        <w:t>console.log(micoche.cantidad);</w:t>
      </w:r>
      <w:r>
        <w:rPr>
          <w:rFonts w:ascii="Consolas" w:hAnsi="Consolas" w:cs="Courier New"/>
          <w:color w:val="008000"/>
          <w:sz w:val="17"/>
          <w:szCs w:val="17"/>
        </w:rPr>
        <w:t>//muestra 12</w:t>
      </w:r>
    </w:p>
    <w:p w14:paraId="055426CD" w14:textId="291586C2" w:rsidR="006975D7" w:rsidRDefault="00601330">
      <w:r>
        <w:t xml:space="preserve">JavaScript también soporta herencia con la palabra clave </w:t>
      </w:r>
      <w:r>
        <w:rPr>
          <w:b/>
          <w:bCs/>
        </w:rPr>
        <w:t>extends</w:t>
      </w:r>
      <w:r>
        <w:t>.</w:t>
      </w:r>
    </w:p>
    <w:p w14:paraId="4EA0B018" w14:textId="50F92959" w:rsidR="00601330" w:rsidRDefault="00601330" w:rsidP="00C260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CC"/>
      </w:pPr>
      <w:r w:rsidRPr="00610166">
        <w:rPr>
          <w:b/>
          <w:bCs/>
          <w:u w:val="single"/>
        </w:rPr>
        <w:t>Para saber más</w:t>
      </w:r>
      <w:r w:rsidR="00610166">
        <w:t xml:space="preserve">: </w:t>
      </w:r>
      <w:hyperlink r:id="rId27" w:history="1">
        <w:r w:rsidR="00610166" w:rsidRPr="00610166">
          <w:rPr>
            <w:rStyle w:val="Hipervnculo"/>
          </w:rPr>
          <w:t>s</w:t>
        </w:r>
        <w:r w:rsidRPr="00610166">
          <w:rPr>
            <w:rStyle w:val="Hipervnculo"/>
          </w:rPr>
          <w:t>obre clases y subclases</w:t>
        </w:r>
      </w:hyperlink>
      <w:r>
        <w:t>.</w:t>
      </w:r>
    </w:p>
    <w:p w14:paraId="09AF3F98" w14:textId="7F70DFBC" w:rsidR="004762DE" w:rsidRPr="00601330" w:rsidRDefault="004762DE" w:rsidP="00C260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CC"/>
        <w:spacing w:after="0"/>
      </w:pPr>
      <w:r>
        <w:t>L</w:t>
      </w:r>
      <w:r w:rsidRPr="004762DE">
        <w:t>as </w:t>
      </w:r>
      <w:r w:rsidRPr="004762DE">
        <w:rPr>
          <w:b/>
          <w:bCs/>
        </w:rPr>
        <w:t>declaraciones de funciones</w:t>
      </w:r>
      <w:r w:rsidRPr="004762DE">
        <w:t> son alojadas y las </w:t>
      </w:r>
      <w:r w:rsidRPr="004762DE">
        <w:rPr>
          <w:b/>
          <w:bCs/>
        </w:rPr>
        <w:t>declaraciones de clases</w:t>
      </w:r>
      <w:r w:rsidRPr="004762DE">
        <w:t> no lo son. En primer lugar necesitas declarar tu clase y luego acceder a ella, de otro modo el ejemplo de código siguiente arrojará un </w:t>
      </w:r>
      <w:hyperlink r:id="rId28" w:history="1">
        <w:r w:rsidRPr="004762DE">
          <w:rPr>
            <w:rStyle w:val="Hipervnculo"/>
          </w:rPr>
          <w:t>ReferenceError</w:t>
        </w:r>
      </w:hyperlink>
      <w:r w:rsidRPr="004762DE">
        <w:t>:</w:t>
      </w:r>
    </w:p>
    <w:p w14:paraId="0CC57FCA" w14:textId="77777777" w:rsidR="004762DE" w:rsidRPr="004762DE" w:rsidRDefault="004762DE" w:rsidP="00C26095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9802712"/>
        <w:rPr>
          <w:rFonts w:ascii="Consolas" w:hAnsi="Consolas" w:cs="Courier New"/>
          <w:sz w:val="17"/>
          <w:szCs w:val="17"/>
          <w:lang w:val="en-US"/>
        </w:rPr>
      </w:pPr>
      <w:r w:rsidRPr="004762DE">
        <w:rPr>
          <w:rFonts w:ascii="Consolas" w:hAnsi="Consolas" w:cs="Courier New"/>
          <w:color w:val="0000FF"/>
          <w:sz w:val="17"/>
          <w:szCs w:val="17"/>
          <w:lang w:val="en-US"/>
        </w:rPr>
        <w:t>const</w:t>
      </w:r>
      <w:r w:rsidRPr="004762DE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p = </w:t>
      </w:r>
      <w:r w:rsidRPr="004762DE">
        <w:rPr>
          <w:rFonts w:ascii="Consolas" w:hAnsi="Consolas" w:cs="Courier New"/>
          <w:color w:val="0000FF"/>
          <w:sz w:val="17"/>
          <w:szCs w:val="17"/>
          <w:lang w:val="en-US"/>
        </w:rPr>
        <w:t>new</w:t>
      </w:r>
      <w:r w:rsidRPr="004762DE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762DE">
        <w:rPr>
          <w:rFonts w:ascii="Consolas" w:hAnsi="Consolas" w:cs="Courier New"/>
          <w:color w:val="2B91AF"/>
          <w:sz w:val="17"/>
          <w:szCs w:val="17"/>
          <w:lang w:val="en-US"/>
        </w:rPr>
        <w:t>Rectangle</w:t>
      </w:r>
      <w:r w:rsidRPr="004762DE">
        <w:rPr>
          <w:rFonts w:ascii="Consolas" w:hAnsi="Consolas" w:cs="Courier New"/>
          <w:color w:val="000000"/>
          <w:sz w:val="17"/>
          <w:szCs w:val="17"/>
          <w:lang w:val="en-US"/>
        </w:rPr>
        <w:t xml:space="preserve">(); </w:t>
      </w:r>
      <w:r w:rsidRPr="004762DE">
        <w:rPr>
          <w:rFonts w:ascii="Consolas" w:hAnsi="Consolas" w:cs="Courier New"/>
          <w:color w:val="008000"/>
          <w:sz w:val="17"/>
          <w:szCs w:val="17"/>
          <w:lang w:val="en-US"/>
        </w:rPr>
        <w:t>// ReferenceError</w:t>
      </w:r>
    </w:p>
    <w:p w14:paraId="0FC42AEC" w14:textId="77777777" w:rsidR="004762DE" w:rsidRPr="004762DE" w:rsidRDefault="004762DE" w:rsidP="00C26095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9802712"/>
        <w:rPr>
          <w:rFonts w:ascii="Consolas" w:hAnsi="Consolas" w:cs="Courier New"/>
          <w:sz w:val="17"/>
          <w:szCs w:val="17"/>
          <w:lang w:val="en-US"/>
        </w:rPr>
      </w:pPr>
      <w:r w:rsidRPr="004762DE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153DEDD9" w14:textId="04303830" w:rsidR="006975D7" w:rsidRPr="00C26095" w:rsidRDefault="004762DE" w:rsidP="00C26095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9802712"/>
        <w:rPr>
          <w:rFonts w:ascii="Consolas" w:hAnsi="Consolas" w:cs="Courier New"/>
          <w:sz w:val="17"/>
          <w:szCs w:val="17"/>
          <w:lang w:val="en-US"/>
        </w:rPr>
      </w:pPr>
      <w:r w:rsidRPr="004762DE">
        <w:rPr>
          <w:rFonts w:ascii="Consolas" w:hAnsi="Consolas" w:cs="Courier New"/>
          <w:color w:val="0000FF"/>
          <w:sz w:val="17"/>
          <w:szCs w:val="17"/>
          <w:lang w:val="en-US"/>
        </w:rPr>
        <w:t>class</w:t>
      </w:r>
      <w:r w:rsidRPr="004762DE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762DE">
        <w:rPr>
          <w:rFonts w:ascii="Consolas" w:hAnsi="Consolas" w:cs="Courier New"/>
          <w:color w:val="2B91AF"/>
          <w:sz w:val="17"/>
          <w:szCs w:val="17"/>
          <w:lang w:val="en-US"/>
        </w:rPr>
        <w:t>Rectangle</w:t>
      </w:r>
      <w:r w:rsidRPr="004762DE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{}</w:t>
      </w:r>
    </w:p>
    <w:p w14:paraId="0F3F3CA6" w14:textId="77777777" w:rsidR="00C26095" w:rsidRDefault="00C26095" w:rsidP="000D5B08">
      <w:pPr>
        <w:spacing w:after="0"/>
        <w:rPr>
          <w:lang w:val="en-US"/>
        </w:rPr>
      </w:pPr>
    </w:p>
    <w:p w14:paraId="79EBA190" w14:textId="2ED9B32D" w:rsidR="000D5B08" w:rsidRPr="00894405" w:rsidRDefault="000D5B08" w:rsidP="000D5B08">
      <w:pPr>
        <w:pStyle w:val="Ttulo1"/>
      </w:pPr>
      <w:r w:rsidRPr="00894405">
        <w:lastRenderedPageBreak/>
        <w:t>Tutorías.</w:t>
      </w:r>
    </w:p>
    <w:p w14:paraId="09DB4625" w14:textId="77777777" w:rsidR="00C43FC1" w:rsidRPr="00C43FC1" w:rsidRDefault="00C43FC1" w:rsidP="00C43FC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43FC1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//1. -Pasando el nombre a la función (o de la variable que la contiene)</w:t>
      </w:r>
    </w:p>
    <w:p w14:paraId="3C1EA3DA" w14:textId="77777777" w:rsidR="00C43FC1" w:rsidRPr="00C43FC1" w:rsidRDefault="00C43FC1" w:rsidP="00C43FC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43FC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C43FC1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setTimeout</w:t>
      </w:r>
      <w:r w:rsidRPr="00C43FC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C43FC1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fcomoparametro</w:t>
      </w:r>
      <w:r w:rsidRPr="00C43FC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  <w:r w:rsidRPr="00C43FC1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1000</w:t>
      </w:r>
      <w:r w:rsidRPr="00C43FC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14:paraId="7E80B4B0" w14:textId="77777777" w:rsidR="00C43FC1" w:rsidRPr="00C43FC1" w:rsidRDefault="00C43FC1" w:rsidP="00C43FC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14:paraId="2AA0C39E" w14:textId="77777777" w:rsidR="00C43FC1" w:rsidRPr="00C43FC1" w:rsidRDefault="00C43FC1" w:rsidP="00C43FC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43FC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C43FC1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 2. Función anónima, pasando la declaración de la función</w:t>
      </w:r>
    </w:p>
    <w:p w14:paraId="747D4BA7" w14:textId="77777777" w:rsidR="00C43FC1" w:rsidRPr="00C43FC1" w:rsidRDefault="00C43FC1" w:rsidP="00C43FC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C43FC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C43FC1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setTimeout</w:t>
      </w:r>
      <w:r w:rsidRPr="00C43FC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( </w:t>
      </w:r>
      <w:r w:rsidRPr="00C43FC1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function</w:t>
      </w:r>
      <w:r w:rsidRPr="00C43FC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(){</w:t>
      </w:r>
      <w:r w:rsidRPr="00C43FC1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console</w:t>
      </w:r>
      <w:r w:rsidRPr="00C43FC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C43FC1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log</w:t>
      </w:r>
      <w:r w:rsidRPr="00C43FC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C43FC1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'Función a anónima'</w:t>
      </w:r>
      <w:r w:rsidRPr="00C43FC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)} ,</w:t>
      </w:r>
      <w:r w:rsidRPr="00C43FC1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1000</w:t>
      </w:r>
      <w:r w:rsidRPr="00C43FC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);</w:t>
      </w:r>
    </w:p>
    <w:p w14:paraId="05CC3BE9" w14:textId="77777777" w:rsidR="00C43FC1" w:rsidRPr="00C43FC1" w:rsidRDefault="00C43FC1" w:rsidP="00C43FC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14:paraId="0722FF0A" w14:textId="77777777" w:rsidR="00C43FC1" w:rsidRPr="00C43FC1" w:rsidRDefault="00C43FC1" w:rsidP="00C43FC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43FC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C43FC1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setTimeout</w:t>
      </w:r>
      <w:r w:rsidRPr="00C43FC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 ()</w:t>
      </w:r>
      <w:r w:rsidRPr="00C43FC1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=&gt;</w:t>
      </w:r>
      <w:r w:rsidRPr="00C43FC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console</w:t>
      </w:r>
      <w:r w:rsidRPr="00C43FC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C43FC1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log</w:t>
      </w:r>
      <w:r w:rsidRPr="00C43FC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C43FC1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'Función a anónima'</w:t>
      </w:r>
      <w:r w:rsidRPr="00C43FC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 ,</w:t>
      </w:r>
      <w:r w:rsidRPr="00C43FC1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1000</w:t>
      </w:r>
      <w:r w:rsidRPr="00C43FC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14:paraId="683B8D17" w14:textId="77777777" w:rsidR="000D5B08" w:rsidRPr="00894405" w:rsidRDefault="000D5B08" w:rsidP="000D5B08"/>
    <w:p w14:paraId="5AC3DDA0" w14:textId="5E262F26" w:rsidR="002D16E0" w:rsidRPr="00894405" w:rsidRDefault="00FF2850">
      <w:r w:rsidRPr="00894405">
        <w:br w:type="page"/>
      </w:r>
    </w:p>
    <w:p w14:paraId="0EEB09A2" w14:textId="77777777" w:rsidR="00FF2850" w:rsidRDefault="00FF2850" w:rsidP="00FF2850">
      <w:pPr>
        <w:pStyle w:val="Ttulo1"/>
      </w:pPr>
      <w:bookmarkStart w:id="20" w:name="_Toc118374117"/>
      <w:r>
        <w:lastRenderedPageBreak/>
        <w:t>Bibliografía.</w:t>
      </w:r>
      <w:bookmarkEnd w:id="20"/>
    </w:p>
    <w:p w14:paraId="69DD3E0D" w14:textId="77777777" w:rsidR="00FF2850" w:rsidRDefault="00BC3FCF" w:rsidP="00FF2850">
      <w:r>
        <w:t>A continuación, presento</w:t>
      </w:r>
      <w:r w:rsidR="00FF2850">
        <w:t xml:space="preserve"> la relación bibliográfica que he consultado para la realización de este trabajo.</w:t>
      </w:r>
    </w:p>
    <w:p w14:paraId="67A26D62" w14:textId="77777777" w:rsidR="00FF2850" w:rsidRDefault="00FF2850" w:rsidP="00FF2850">
      <w:r>
        <w:fldChar w:fldCharType="begin"/>
      </w:r>
      <w:r>
        <w:instrText xml:space="preserve"> BIBLIOGRAPHY  \l 3082 </w:instrText>
      </w:r>
      <w:r>
        <w:fldChar w:fldCharType="separate"/>
      </w:r>
      <w:r>
        <w:rPr>
          <w:b/>
          <w:bCs/>
          <w:noProof/>
        </w:rPr>
        <w:t>No hay ninguna fuente en el documento actual.</w:t>
      </w:r>
      <w:r>
        <w:fldChar w:fldCharType="end"/>
      </w:r>
    </w:p>
    <w:p w14:paraId="5D4B41AF" w14:textId="77777777" w:rsidR="00FF2850" w:rsidRPr="00FF2850" w:rsidRDefault="00FF2850" w:rsidP="00FF2850"/>
    <w:sectPr w:rsidR="00FF2850" w:rsidRPr="00FF2850" w:rsidSect="007D526A">
      <w:headerReference w:type="first" r:id="rId29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5" w:author="SAN PABLO RAPOSO, SANTIAGO FRANCISCO" w:date="2022-11-24T20:02:00Z" w:initials="SPRSF">
    <w:p w14:paraId="0BD6D45D" w14:textId="77777777" w:rsidR="00240654" w:rsidRDefault="00240654" w:rsidP="00DB6A6F">
      <w:pPr>
        <w:pStyle w:val="Textocomentario"/>
        <w:jc w:val="left"/>
      </w:pPr>
      <w:r>
        <w:rPr>
          <w:rStyle w:val="Refdecomentario"/>
        </w:rPr>
        <w:annotationRef/>
      </w:r>
      <w:r>
        <w:t>Duda</w:t>
      </w:r>
    </w:p>
  </w:comment>
  <w:comment w:id="13" w:author="SAN PABLO RAPOSO, SANTIAGO FRANCISCO" w:date="2022-11-01T20:09:00Z" w:initials="SPRSF">
    <w:p w14:paraId="4E98C00B" w14:textId="22395539" w:rsidR="00440774" w:rsidRDefault="00440774" w:rsidP="003E019B">
      <w:pPr>
        <w:pStyle w:val="Textocomentario"/>
        <w:jc w:val="left"/>
      </w:pPr>
      <w:r>
        <w:rPr>
          <w:rStyle w:val="Refdecomentario"/>
        </w:rPr>
        <w:annotationRef/>
      </w:r>
      <w:r>
        <w:t>No sé para qué sirven estas funciones</w:t>
      </w:r>
    </w:p>
  </w:comment>
  <w:comment w:id="15" w:author="SAN PABLO RAPOSO, SANTIAGO FRANCISCO" w:date="2022-11-01T23:34:00Z" w:initials="SPRSF">
    <w:p w14:paraId="3EF97452" w14:textId="77777777" w:rsidR="00B51CC9" w:rsidRDefault="00B51CC9" w:rsidP="00FC0DF0">
      <w:pPr>
        <w:pStyle w:val="Textocomentario"/>
        <w:jc w:val="left"/>
      </w:pPr>
      <w:r>
        <w:rPr>
          <w:rStyle w:val="Refdecomentario"/>
        </w:rPr>
        <w:annotationRef/>
      </w:r>
      <w:r>
        <w:t>¿Qué quiere decir esto?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BD6D45D" w15:done="0"/>
  <w15:commentEx w15:paraId="4E98C00B" w15:done="0"/>
  <w15:commentEx w15:paraId="3EF9745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2A4C61" w16cex:dateUtc="2022-11-24T19:02:00Z"/>
  <w16cex:commentExtensible w16cex:durableId="270BFB8E" w16cex:dateUtc="2022-11-01T19:09:00Z"/>
  <w16cex:commentExtensible w16cex:durableId="270C2B80" w16cex:dateUtc="2022-11-01T22:3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BD6D45D" w16cid:durableId="272A4C61"/>
  <w16cid:commentId w16cid:paraId="4E98C00B" w16cid:durableId="270BFB8E"/>
  <w16cid:commentId w16cid:paraId="3EF97452" w16cid:durableId="270C2B80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C89FF4" w14:textId="77777777" w:rsidR="00943DBB" w:rsidRDefault="00943DBB" w:rsidP="00D05700">
      <w:pPr>
        <w:spacing w:after="0" w:line="240" w:lineRule="auto"/>
      </w:pPr>
      <w:r>
        <w:separator/>
      </w:r>
    </w:p>
  </w:endnote>
  <w:endnote w:type="continuationSeparator" w:id="0">
    <w:p w14:paraId="57B9A4BC" w14:textId="77777777" w:rsidR="00943DBB" w:rsidRDefault="00943DBB" w:rsidP="00D057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ource Sans Pro">
    <w:panose1 w:val="020B0503030403020204"/>
    <w:charset w:val="00"/>
    <w:family w:val="swiss"/>
    <w:pitch w:val="variable"/>
    <w:sig w:usb0="600002F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079"/>
      <w:gridCol w:w="425"/>
    </w:tblGrid>
    <w:tr w:rsidR="00E37E28" w14:paraId="7BDEF847" w14:textId="77777777">
      <w:trPr>
        <w:jc w:val="right"/>
      </w:trPr>
      <w:tc>
        <w:tcPr>
          <w:tcW w:w="4795" w:type="dxa"/>
          <w:vAlign w:val="center"/>
        </w:tcPr>
        <w:sdt>
          <w:sdtPr>
            <w:rPr>
              <w:caps/>
              <w:color w:val="000000" w:themeColor="text1"/>
            </w:rPr>
            <w:alias w:val="Autor"/>
            <w:tag w:val=""/>
            <w:id w:val="1534539408"/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14E3A8C1" w14:textId="77777777" w:rsidR="00E37E28" w:rsidRDefault="00E37E28">
              <w:pPr>
                <w:pStyle w:val="Encabezado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000000" w:themeColor="text1"/>
                </w:rPr>
                <w:t>Santiago Francisco San Pablo Raposo</w:t>
              </w:r>
            </w:p>
          </w:sdtContent>
        </w:sdt>
      </w:tc>
      <w:tc>
        <w:tcPr>
          <w:tcW w:w="250" w:type="pct"/>
          <w:shd w:val="clear" w:color="auto" w:fill="009DD9" w:themeFill="accent2"/>
          <w:vAlign w:val="center"/>
        </w:tcPr>
        <w:p w14:paraId="7CCDBD2A" w14:textId="77777777" w:rsidR="00E37E28" w:rsidRDefault="00E37E28">
          <w:pPr>
            <w:pStyle w:val="Piedepgina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>
            <w:rPr>
              <w:color w:val="FFFFFF" w:themeColor="background1"/>
            </w:rPr>
            <w:t>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33E7BE18" w14:textId="77777777" w:rsidR="00E37E28" w:rsidRDefault="00E37E2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09B1DC" w14:textId="77777777" w:rsidR="00943DBB" w:rsidRDefault="00943DBB" w:rsidP="00D05700">
      <w:pPr>
        <w:spacing w:after="0" w:line="240" w:lineRule="auto"/>
      </w:pPr>
      <w:r>
        <w:separator/>
      </w:r>
    </w:p>
  </w:footnote>
  <w:footnote w:type="continuationSeparator" w:id="0">
    <w:p w14:paraId="68097A65" w14:textId="77777777" w:rsidR="00943DBB" w:rsidRDefault="00943DBB" w:rsidP="00D057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295"/>
      <w:gridCol w:w="4209"/>
    </w:tblGrid>
    <w:tr w:rsidR="00D05700" w14:paraId="23F740F0" w14:textId="77777777">
      <w:trPr>
        <w:jc w:val="center"/>
      </w:trPr>
      <w:tc>
        <w:tcPr>
          <w:tcW w:w="4686" w:type="dxa"/>
          <w:shd w:val="clear" w:color="auto" w:fill="009DD9" w:themeFill="accent2"/>
          <w:vAlign w:val="center"/>
        </w:tcPr>
        <w:sdt>
          <w:sdtPr>
            <w:rPr>
              <w:caps/>
              <w:color w:val="FFFFFF" w:themeColor="background1"/>
              <w:sz w:val="18"/>
              <w:szCs w:val="18"/>
            </w:rPr>
            <w:alias w:val="Subtítulo"/>
            <w:tag w:val=""/>
            <w:id w:val="391546460"/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3DBEFE3A" w14:textId="6A9DC64A" w:rsidR="00D05700" w:rsidRDefault="008C777C">
              <w:pPr>
                <w:pStyle w:val="Encabezado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>Desarrollo Web en Entorno Cliente</w:t>
              </w:r>
            </w:p>
          </w:sdtContent>
        </w:sdt>
      </w:tc>
      <w:sdt>
        <w:sdtPr>
          <w:rPr>
            <w:caps/>
            <w:color w:val="FFFFFF" w:themeColor="background1"/>
            <w:sz w:val="18"/>
            <w:szCs w:val="18"/>
          </w:rPr>
          <w:alias w:val="Fecha"/>
          <w:tag w:val=""/>
          <w:id w:val="-1996566397"/>
          <w:dataBinding w:prefixMappings="xmlns:ns0='http://schemas.microsoft.com/office/2006/coverPageProps' " w:xpath="/ns0:CoverPageProperties[1]/ns0:PublishDate[1]" w:storeItemID="{55AF091B-3C7A-41E3-B477-F2FDAA23CFDA}"/>
          <w:date w:fullDate="2022-11-01T00:00:00Z">
            <w:dateFormat w:val="d-M-yyyy"/>
            <w:lid w:val="es-ES"/>
            <w:storeMappedDataAs w:val="dateTime"/>
            <w:calendar w:val="gregorian"/>
          </w:date>
        </w:sdtPr>
        <w:sdtEndPr/>
        <w:sdtContent>
          <w:tc>
            <w:tcPr>
              <w:tcW w:w="4674" w:type="dxa"/>
              <w:shd w:val="clear" w:color="auto" w:fill="009DD9" w:themeFill="accent2"/>
              <w:vAlign w:val="center"/>
            </w:tcPr>
            <w:p w14:paraId="632BD780" w14:textId="0236EA2F" w:rsidR="00D05700" w:rsidRDefault="008C777C">
              <w:pPr>
                <w:pStyle w:val="Encabezado"/>
                <w:jc w:val="right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>1-11-2022</w:t>
              </w:r>
            </w:p>
          </w:tc>
        </w:sdtContent>
      </w:sdt>
    </w:tr>
    <w:tr w:rsidR="00D05700" w14:paraId="6911A464" w14:textId="77777777">
      <w:trPr>
        <w:trHeight w:hRule="exact" w:val="115"/>
        <w:jc w:val="center"/>
      </w:trPr>
      <w:tc>
        <w:tcPr>
          <w:tcW w:w="4686" w:type="dxa"/>
          <w:shd w:val="clear" w:color="auto" w:fill="0F6FC6" w:themeFill="accent1"/>
          <w:tcMar>
            <w:top w:w="0" w:type="dxa"/>
            <w:bottom w:w="0" w:type="dxa"/>
          </w:tcMar>
        </w:tcPr>
        <w:p w14:paraId="5F82FF31" w14:textId="77777777" w:rsidR="00D05700" w:rsidRDefault="00D05700">
          <w:pPr>
            <w:pStyle w:val="Encabezado"/>
            <w:rPr>
              <w:caps/>
              <w:color w:val="FFFFFF" w:themeColor="background1"/>
              <w:sz w:val="18"/>
              <w:szCs w:val="18"/>
            </w:rPr>
          </w:pPr>
        </w:p>
      </w:tc>
      <w:tc>
        <w:tcPr>
          <w:tcW w:w="4674" w:type="dxa"/>
          <w:shd w:val="clear" w:color="auto" w:fill="0F6FC6" w:themeFill="accent1"/>
          <w:tcMar>
            <w:top w:w="0" w:type="dxa"/>
            <w:bottom w:w="0" w:type="dxa"/>
          </w:tcMar>
        </w:tcPr>
        <w:p w14:paraId="3F84E9FF" w14:textId="77777777" w:rsidR="00D05700" w:rsidRDefault="00D05700">
          <w:pPr>
            <w:pStyle w:val="Encabezado"/>
            <w:rPr>
              <w:caps/>
              <w:color w:val="FFFFFF" w:themeColor="background1"/>
              <w:sz w:val="18"/>
              <w:szCs w:val="18"/>
            </w:rPr>
          </w:pPr>
        </w:p>
      </w:tc>
    </w:tr>
  </w:tbl>
  <w:p w14:paraId="64DC787A" w14:textId="77777777" w:rsidR="00D05700" w:rsidRDefault="00D05700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89DFE5" w14:textId="77777777" w:rsidR="00243517" w:rsidRDefault="00243517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A54EC"/>
    <w:multiLevelType w:val="hybridMultilevel"/>
    <w:tmpl w:val="4926B0B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9E6F99"/>
    <w:multiLevelType w:val="hybridMultilevel"/>
    <w:tmpl w:val="08C031B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296322"/>
    <w:multiLevelType w:val="hybridMultilevel"/>
    <w:tmpl w:val="CAD6076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C16802"/>
    <w:multiLevelType w:val="hybridMultilevel"/>
    <w:tmpl w:val="9FCA706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5D2CF8"/>
    <w:multiLevelType w:val="hybridMultilevel"/>
    <w:tmpl w:val="E0B640B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A9677D"/>
    <w:multiLevelType w:val="hybridMultilevel"/>
    <w:tmpl w:val="EA14A6C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8B21B7"/>
    <w:multiLevelType w:val="hybridMultilevel"/>
    <w:tmpl w:val="6848EE5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AB7D14"/>
    <w:multiLevelType w:val="hybridMultilevel"/>
    <w:tmpl w:val="9FCA70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3C7907"/>
    <w:multiLevelType w:val="hybridMultilevel"/>
    <w:tmpl w:val="881E5D4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1204FC"/>
    <w:multiLevelType w:val="hybridMultilevel"/>
    <w:tmpl w:val="BFAE1C3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BC377B"/>
    <w:multiLevelType w:val="hybridMultilevel"/>
    <w:tmpl w:val="B214178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B8D69A3"/>
    <w:multiLevelType w:val="hybridMultilevel"/>
    <w:tmpl w:val="DFCE910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91D4D0D"/>
    <w:multiLevelType w:val="hybridMultilevel"/>
    <w:tmpl w:val="63C8790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61666510">
    <w:abstractNumId w:val="6"/>
  </w:num>
  <w:num w:numId="2" w16cid:durableId="899486245">
    <w:abstractNumId w:val="8"/>
  </w:num>
  <w:num w:numId="3" w16cid:durableId="2012219345">
    <w:abstractNumId w:val="4"/>
  </w:num>
  <w:num w:numId="4" w16cid:durableId="1646936439">
    <w:abstractNumId w:val="9"/>
  </w:num>
  <w:num w:numId="5" w16cid:durableId="1955478184">
    <w:abstractNumId w:val="2"/>
  </w:num>
  <w:num w:numId="6" w16cid:durableId="271474654">
    <w:abstractNumId w:val="0"/>
  </w:num>
  <w:num w:numId="7" w16cid:durableId="75173740">
    <w:abstractNumId w:val="10"/>
  </w:num>
  <w:num w:numId="8" w16cid:durableId="390079275">
    <w:abstractNumId w:val="11"/>
  </w:num>
  <w:num w:numId="9" w16cid:durableId="129708391">
    <w:abstractNumId w:val="1"/>
  </w:num>
  <w:num w:numId="10" w16cid:durableId="1466309624">
    <w:abstractNumId w:val="5"/>
  </w:num>
  <w:num w:numId="11" w16cid:durableId="1090349355">
    <w:abstractNumId w:val="12"/>
  </w:num>
  <w:num w:numId="12" w16cid:durableId="1458254240">
    <w:abstractNumId w:val="3"/>
  </w:num>
  <w:num w:numId="13" w16cid:durableId="1225137743">
    <w:abstractNumId w:val="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SAN PABLO RAPOSO, SANTIAGO FRANCISCO">
    <w15:presenceInfo w15:providerId="None" w15:userId="SAN PABLO RAPOSO, SANTIAGO FRANCISCO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777C"/>
    <w:rsid w:val="0000134B"/>
    <w:rsid w:val="00005223"/>
    <w:rsid w:val="000230D7"/>
    <w:rsid w:val="000412B0"/>
    <w:rsid w:val="00044815"/>
    <w:rsid w:val="00045CC0"/>
    <w:rsid w:val="000460CB"/>
    <w:rsid w:val="000502BE"/>
    <w:rsid w:val="00061978"/>
    <w:rsid w:val="00064A37"/>
    <w:rsid w:val="00066258"/>
    <w:rsid w:val="00070EBC"/>
    <w:rsid w:val="000D5B08"/>
    <w:rsid w:val="000D7D9F"/>
    <w:rsid w:val="000E78DE"/>
    <w:rsid w:val="000F02BD"/>
    <w:rsid w:val="000F095E"/>
    <w:rsid w:val="000F0C92"/>
    <w:rsid w:val="000F5474"/>
    <w:rsid w:val="00107FB2"/>
    <w:rsid w:val="001251D6"/>
    <w:rsid w:val="0013737C"/>
    <w:rsid w:val="001416FD"/>
    <w:rsid w:val="001502F2"/>
    <w:rsid w:val="00150F20"/>
    <w:rsid w:val="00151D6C"/>
    <w:rsid w:val="00183A13"/>
    <w:rsid w:val="00184B00"/>
    <w:rsid w:val="00187EEA"/>
    <w:rsid w:val="0019627E"/>
    <w:rsid w:val="001A5EE3"/>
    <w:rsid w:val="001B26BF"/>
    <w:rsid w:val="001B4D37"/>
    <w:rsid w:val="001C230C"/>
    <w:rsid w:val="001D42B4"/>
    <w:rsid w:val="001E668A"/>
    <w:rsid w:val="001F0974"/>
    <w:rsid w:val="00224731"/>
    <w:rsid w:val="00233293"/>
    <w:rsid w:val="00233C6A"/>
    <w:rsid w:val="00240654"/>
    <w:rsid w:val="00243517"/>
    <w:rsid w:val="00255F87"/>
    <w:rsid w:val="00260A37"/>
    <w:rsid w:val="00275B1B"/>
    <w:rsid w:val="002808FA"/>
    <w:rsid w:val="002A4656"/>
    <w:rsid w:val="002B4DA9"/>
    <w:rsid w:val="002D16E0"/>
    <w:rsid w:val="002F0C94"/>
    <w:rsid w:val="002F1D71"/>
    <w:rsid w:val="002F2AA4"/>
    <w:rsid w:val="002F2C99"/>
    <w:rsid w:val="002F5114"/>
    <w:rsid w:val="00307E44"/>
    <w:rsid w:val="00323E9B"/>
    <w:rsid w:val="00353D43"/>
    <w:rsid w:val="0037254E"/>
    <w:rsid w:val="00376B7F"/>
    <w:rsid w:val="00397EC6"/>
    <w:rsid w:val="003A6369"/>
    <w:rsid w:val="003B6543"/>
    <w:rsid w:val="003C3F74"/>
    <w:rsid w:val="003F047E"/>
    <w:rsid w:val="003F2B2D"/>
    <w:rsid w:val="003F4A94"/>
    <w:rsid w:val="0041458E"/>
    <w:rsid w:val="00430EC2"/>
    <w:rsid w:val="00437BC3"/>
    <w:rsid w:val="00440774"/>
    <w:rsid w:val="00447B90"/>
    <w:rsid w:val="00453DDF"/>
    <w:rsid w:val="00465E91"/>
    <w:rsid w:val="004705E3"/>
    <w:rsid w:val="00472237"/>
    <w:rsid w:val="004762DE"/>
    <w:rsid w:val="00486590"/>
    <w:rsid w:val="004A1751"/>
    <w:rsid w:val="004B6D71"/>
    <w:rsid w:val="004D310C"/>
    <w:rsid w:val="004F65D8"/>
    <w:rsid w:val="005223B0"/>
    <w:rsid w:val="00553962"/>
    <w:rsid w:val="00563C86"/>
    <w:rsid w:val="005747BB"/>
    <w:rsid w:val="00582BD2"/>
    <w:rsid w:val="00597767"/>
    <w:rsid w:val="005A79A9"/>
    <w:rsid w:val="005B3C1E"/>
    <w:rsid w:val="005B4521"/>
    <w:rsid w:val="005C0081"/>
    <w:rsid w:val="005C6198"/>
    <w:rsid w:val="005D2069"/>
    <w:rsid w:val="005D2734"/>
    <w:rsid w:val="005E0D9B"/>
    <w:rsid w:val="005E284F"/>
    <w:rsid w:val="005E33E4"/>
    <w:rsid w:val="005F0E4F"/>
    <w:rsid w:val="005F75AF"/>
    <w:rsid w:val="00601330"/>
    <w:rsid w:val="00602186"/>
    <w:rsid w:val="0060695A"/>
    <w:rsid w:val="00610166"/>
    <w:rsid w:val="0061230D"/>
    <w:rsid w:val="006218E2"/>
    <w:rsid w:val="00622CDB"/>
    <w:rsid w:val="00646D88"/>
    <w:rsid w:val="00654331"/>
    <w:rsid w:val="0069413C"/>
    <w:rsid w:val="006975D7"/>
    <w:rsid w:val="006A3BAB"/>
    <w:rsid w:val="006B1AD1"/>
    <w:rsid w:val="006B3517"/>
    <w:rsid w:val="006D1CE3"/>
    <w:rsid w:val="006E0E35"/>
    <w:rsid w:val="006E5D17"/>
    <w:rsid w:val="0070283C"/>
    <w:rsid w:val="0071465D"/>
    <w:rsid w:val="00734DA9"/>
    <w:rsid w:val="0076225D"/>
    <w:rsid w:val="00771DBA"/>
    <w:rsid w:val="0078716B"/>
    <w:rsid w:val="007A62CC"/>
    <w:rsid w:val="007A743E"/>
    <w:rsid w:val="007B6EDE"/>
    <w:rsid w:val="007C0EAF"/>
    <w:rsid w:val="007D2D4F"/>
    <w:rsid w:val="007D526A"/>
    <w:rsid w:val="007D5C8A"/>
    <w:rsid w:val="007F4F7B"/>
    <w:rsid w:val="00812A87"/>
    <w:rsid w:val="0081395B"/>
    <w:rsid w:val="008218A1"/>
    <w:rsid w:val="00833E03"/>
    <w:rsid w:val="00845AED"/>
    <w:rsid w:val="00847417"/>
    <w:rsid w:val="0085323F"/>
    <w:rsid w:val="00865F59"/>
    <w:rsid w:val="008711B0"/>
    <w:rsid w:val="00871B53"/>
    <w:rsid w:val="00886F5C"/>
    <w:rsid w:val="00890DEA"/>
    <w:rsid w:val="00894405"/>
    <w:rsid w:val="008951C8"/>
    <w:rsid w:val="00895EBF"/>
    <w:rsid w:val="00896CEC"/>
    <w:rsid w:val="008A074E"/>
    <w:rsid w:val="008A7F19"/>
    <w:rsid w:val="008C3E5B"/>
    <w:rsid w:val="008C6687"/>
    <w:rsid w:val="008C777C"/>
    <w:rsid w:val="008E37CF"/>
    <w:rsid w:val="008F0158"/>
    <w:rsid w:val="008F4FDD"/>
    <w:rsid w:val="00915D72"/>
    <w:rsid w:val="00917FE4"/>
    <w:rsid w:val="00926BE8"/>
    <w:rsid w:val="00943DBB"/>
    <w:rsid w:val="00965360"/>
    <w:rsid w:val="00970340"/>
    <w:rsid w:val="00973548"/>
    <w:rsid w:val="00984A60"/>
    <w:rsid w:val="009977C0"/>
    <w:rsid w:val="009A73CA"/>
    <w:rsid w:val="009B0C1C"/>
    <w:rsid w:val="009B5404"/>
    <w:rsid w:val="009B5554"/>
    <w:rsid w:val="009D1132"/>
    <w:rsid w:val="00A0589E"/>
    <w:rsid w:val="00A07922"/>
    <w:rsid w:val="00A6763C"/>
    <w:rsid w:val="00A70D17"/>
    <w:rsid w:val="00A71A02"/>
    <w:rsid w:val="00A7754D"/>
    <w:rsid w:val="00A925AD"/>
    <w:rsid w:val="00AA6071"/>
    <w:rsid w:val="00AB5A3C"/>
    <w:rsid w:val="00AC01E9"/>
    <w:rsid w:val="00AC6B58"/>
    <w:rsid w:val="00AD0890"/>
    <w:rsid w:val="00AD3DE1"/>
    <w:rsid w:val="00AF24B6"/>
    <w:rsid w:val="00AF3072"/>
    <w:rsid w:val="00AF7929"/>
    <w:rsid w:val="00B002B9"/>
    <w:rsid w:val="00B15EFF"/>
    <w:rsid w:val="00B22768"/>
    <w:rsid w:val="00B308BA"/>
    <w:rsid w:val="00B51CC9"/>
    <w:rsid w:val="00B70039"/>
    <w:rsid w:val="00B73207"/>
    <w:rsid w:val="00B73C01"/>
    <w:rsid w:val="00B74881"/>
    <w:rsid w:val="00B8707C"/>
    <w:rsid w:val="00BA3B53"/>
    <w:rsid w:val="00BA73E9"/>
    <w:rsid w:val="00BA74A3"/>
    <w:rsid w:val="00BB44CB"/>
    <w:rsid w:val="00BB6A8F"/>
    <w:rsid w:val="00BC1655"/>
    <w:rsid w:val="00BC3FCF"/>
    <w:rsid w:val="00BC4EBA"/>
    <w:rsid w:val="00C25C26"/>
    <w:rsid w:val="00C26095"/>
    <w:rsid w:val="00C267E4"/>
    <w:rsid w:val="00C3395D"/>
    <w:rsid w:val="00C43FC1"/>
    <w:rsid w:val="00C50692"/>
    <w:rsid w:val="00C729B2"/>
    <w:rsid w:val="00C73EDB"/>
    <w:rsid w:val="00C9158D"/>
    <w:rsid w:val="00CA3D51"/>
    <w:rsid w:val="00CA409A"/>
    <w:rsid w:val="00CB3A2B"/>
    <w:rsid w:val="00D05700"/>
    <w:rsid w:val="00D101C6"/>
    <w:rsid w:val="00D15F64"/>
    <w:rsid w:val="00D426B7"/>
    <w:rsid w:val="00D46E44"/>
    <w:rsid w:val="00D57D6F"/>
    <w:rsid w:val="00D67BB9"/>
    <w:rsid w:val="00D7188F"/>
    <w:rsid w:val="00D8736E"/>
    <w:rsid w:val="00D95D9B"/>
    <w:rsid w:val="00DB52DA"/>
    <w:rsid w:val="00DC2B4C"/>
    <w:rsid w:val="00DD374F"/>
    <w:rsid w:val="00DD41DD"/>
    <w:rsid w:val="00DD6DA9"/>
    <w:rsid w:val="00E0140A"/>
    <w:rsid w:val="00E0270A"/>
    <w:rsid w:val="00E16BFD"/>
    <w:rsid w:val="00E30C74"/>
    <w:rsid w:val="00E35688"/>
    <w:rsid w:val="00E37E28"/>
    <w:rsid w:val="00E65A7D"/>
    <w:rsid w:val="00E834DF"/>
    <w:rsid w:val="00E84CBF"/>
    <w:rsid w:val="00E87692"/>
    <w:rsid w:val="00E87859"/>
    <w:rsid w:val="00E92FD7"/>
    <w:rsid w:val="00EA0A8C"/>
    <w:rsid w:val="00EA5B41"/>
    <w:rsid w:val="00EB63D3"/>
    <w:rsid w:val="00EC06B5"/>
    <w:rsid w:val="00EC3D5B"/>
    <w:rsid w:val="00EE151C"/>
    <w:rsid w:val="00EF2814"/>
    <w:rsid w:val="00EF4CD9"/>
    <w:rsid w:val="00F1067F"/>
    <w:rsid w:val="00F1274B"/>
    <w:rsid w:val="00F20B98"/>
    <w:rsid w:val="00F2567D"/>
    <w:rsid w:val="00F311B7"/>
    <w:rsid w:val="00F52889"/>
    <w:rsid w:val="00F62F68"/>
    <w:rsid w:val="00F66B57"/>
    <w:rsid w:val="00F722B5"/>
    <w:rsid w:val="00F803B4"/>
    <w:rsid w:val="00FA1FE8"/>
    <w:rsid w:val="00FE1B59"/>
    <w:rsid w:val="00FE32F4"/>
    <w:rsid w:val="00FE505B"/>
    <w:rsid w:val="00FF0E1D"/>
    <w:rsid w:val="00FF2850"/>
    <w:rsid w:val="00FF2A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22EB473B"/>
  <w15:chartTrackingRefBased/>
  <w15:docId w15:val="{D2EEA567-F02B-478A-B00D-1599ED8661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ource Sans Pro" w:eastAsiaTheme="minorHAnsi" w:hAnsi="Source Sans Pro" w:cstheme="minorBidi"/>
        <w:color w:val="333333"/>
        <w:sz w:val="22"/>
        <w:szCs w:val="22"/>
        <w:lang w:val="es-ES" w:eastAsia="en-US" w:bidi="ar-SA"/>
      </w:rPr>
    </w:rPrDefault>
    <w:pPrDefault>
      <w:pPr>
        <w:spacing w:after="24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7FE4"/>
  </w:style>
  <w:style w:type="paragraph" w:styleId="Ttulo1">
    <w:name w:val="heading 1"/>
    <w:basedOn w:val="Normal"/>
    <w:next w:val="Normal"/>
    <w:link w:val="Ttulo1Car"/>
    <w:uiPriority w:val="9"/>
    <w:qFormat/>
    <w:rsid w:val="00A71A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B5294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83A1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B5294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4481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73662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D05700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D05700"/>
    <w:rPr>
      <w:rFonts w:eastAsiaTheme="minorEastAsia"/>
      <w:lang w:eastAsia="es-ES"/>
    </w:rPr>
  </w:style>
  <w:style w:type="character" w:styleId="Textodelmarcadordeposicin">
    <w:name w:val="Placeholder Text"/>
    <w:basedOn w:val="Fuentedeprrafopredeter"/>
    <w:uiPriority w:val="99"/>
    <w:semiHidden/>
    <w:rsid w:val="00D05700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D0570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05700"/>
  </w:style>
  <w:style w:type="paragraph" w:styleId="Piedepgina">
    <w:name w:val="footer"/>
    <w:basedOn w:val="Normal"/>
    <w:link w:val="PiedepginaCar"/>
    <w:uiPriority w:val="99"/>
    <w:unhideWhenUsed/>
    <w:rsid w:val="00D0570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05700"/>
  </w:style>
  <w:style w:type="character" w:customStyle="1" w:styleId="Ttulo1Car">
    <w:name w:val="Título 1 Car"/>
    <w:basedOn w:val="Fuentedeprrafopredeter"/>
    <w:link w:val="Ttulo1"/>
    <w:uiPriority w:val="9"/>
    <w:rsid w:val="00A71A02"/>
    <w:rPr>
      <w:rFonts w:asciiTheme="majorHAnsi" w:eastAsiaTheme="majorEastAsia" w:hAnsiTheme="majorHAnsi" w:cstheme="majorBidi"/>
      <w:color w:val="0B5294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A71A02"/>
    <w:pPr>
      <w:outlineLvl w:val="9"/>
    </w:pPr>
    <w:rPr>
      <w:lang w:eastAsia="es-ES"/>
    </w:rPr>
  </w:style>
  <w:style w:type="paragraph" w:styleId="Ttulo">
    <w:name w:val="Title"/>
    <w:basedOn w:val="Normal"/>
    <w:next w:val="Normal"/>
    <w:link w:val="TtuloCar"/>
    <w:uiPriority w:val="10"/>
    <w:qFormat/>
    <w:rsid w:val="004A1751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A1751"/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tulo2Car">
    <w:name w:val="Título 2 Car"/>
    <w:basedOn w:val="Fuentedeprrafopredeter"/>
    <w:link w:val="Ttulo2"/>
    <w:uiPriority w:val="9"/>
    <w:rsid w:val="00183A13"/>
    <w:rPr>
      <w:rFonts w:asciiTheme="majorHAnsi" w:eastAsiaTheme="majorEastAsia" w:hAnsiTheme="majorHAnsi" w:cstheme="majorBidi"/>
      <w:color w:val="0B5294" w:themeColor="accent1" w:themeShade="BF"/>
      <w:sz w:val="26"/>
      <w:szCs w:val="26"/>
    </w:rPr>
  </w:style>
  <w:style w:type="table" w:styleId="Tablaconcuadrcula">
    <w:name w:val="Table Grid"/>
    <w:basedOn w:val="Tablanormal"/>
    <w:uiPriority w:val="39"/>
    <w:rsid w:val="009B0C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5oscura-nfasis2">
    <w:name w:val="Grid Table 5 Dark Accent 2"/>
    <w:basedOn w:val="Tablanormal"/>
    <w:uiPriority w:val="50"/>
    <w:rsid w:val="009B0C1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4EE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9DD9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9DD9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9DD9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9DD9" w:themeFill="accent2"/>
      </w:tcPr>
    </w:tblStylePr>
    <w:tblStylePr w:type="band1Vert">
      <w:tblPr/>
      <w:tcPr>
        <w:shd w:val="clear" w:color="auto" w:fill="89DEFF" w:themeFill="accent2" w:themeFillTint="66"/>
      </w:tcPr>
    </w:tblStylePr>
    <w:tblStylePr w:type="band1Horz">
      <w:tblPr/>
      <w:tcPr>
        <w:shd w:val="clear" w:color="auto" w:fill="89DEFF" w:themeFill="accent2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9B0C1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2DA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C249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C249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C249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C249" w:themeFill="accent6"/>
      </w:tcPr>
    </w:tblStylePr>
    <w:tblStylePr w:type="band1Vert">
      <w:tblPr/>
      <w:tcPr>
        <w:shd w:val="clear" w:color="auto" w:fill="DAE6B6" w:themeFill="accent6" w:themeFillTint="66"/>
      </w:tcPr>
    </w:tblStylePr>
    <w:tblStylePr w:type="band1Horz">
      <w:tblPr/>
      <w:tcPr>
        <w:shd w:val="clear" w:color="auto" w:fill="DAE6B6" w:themeFill="accent6" w:themeFillTint="66"/>
      </w:tcPr>
    </w:tblStylePr>
  </w:style>
  <w:style w:type="table" w:customStyle="1" w:styleId="Estiloprofesional">
    <w:name w:val="Estilo profesional"/>
    <w:basedOn w:val="Tablaconcuadrcula5oscura-nfasis2"/>
    <w:uiPriority w:val="99"/>
    <w:rsid w:val="00353D43"/>
    <w:tblPr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24" w:space="0" w:color="FFFFFF" w:themeColor="background1"/>
        <w:insideV w:val="single" w:sz="24" w:space="0" w:color="FFFFFF" w:themeColor="background1"/>
      </w:tblBorders>
    </w:tblPr>
    <w:tcPr>
      <w:shd w:val="clear" w:color="auto" w:fill="C4EEFF" w:themeFill="accent2" w:themeFillTint="33"/>
      <w:vAlign w:val="center"/>
    </w:tcPr>
    <w:tblStylePr w:type="firstRow">
      <w:pPr>
        <w:jc w:val="center"/>
      </w:pPr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single" w:sz="24" w:space="0" w:color="FFFFFF" w:themeColor="background1"/>
        </w:tcBorders>
        <w:shd w:val="clear" w:color="auto" w:fill="009DD9" w:themeFill="accent2"/>
        <w:vAlign w:val="center"/>
      </w:tcPr>
    </w:tblStylePr>
    <w:tblStylePr w:type="lastRow">
      <w:pPr>
        <w:jc w:val="center"/>
      </w:pPr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single" w:sz="24" w:space="0" w:color="FFFFFF" w:themeColor="background1"/>
        </w:tcBorders>
        <w:shd w:val="clear" w:color="auto" w:fill="009DD9" w:themeFill="accent2"/>
        <w:vAlign w:val="center"/>
      </w:tcPr>
    </w:tblStylePr>
    <w:tblStylePr w:type="firstCol">
      <w:pPr>
        <w:jc w:val="center"/>
      </w:pPr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9DD9" w:themeFill="accent2"/>
        <w:vAlign w:val="center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9DD9" w:themeFill="accent2"/>
      </w:tcPr>
    </w:tblStylePr>
    <w:tblStylePr w:type="band1Vert">
      <w:tblPr/>
      <w:tcPr>
        <w:shd w:val="clear" w:color="auto" w:fill="89DEFF" w:themeFill="accent2" w:themeFillTint="66"/>
      </w:tcPr>
    </w:tblStylePr>
    <w:tblStylePr w:type="band1Horz">
      <w:tblPr/>
      <w:tcPr>
        <w:shd w:val="clear" w:color="auto" w:fill="89DEFF" w:themeFill="accent2" w:themeFillTint="66"/>
      </w:tcPr>
    </w:tblStylePr>
  </w:style>
  <w:style w:type="character" w:customStyle="1" w:styleId="Ttulo3Car">
    <w:name w:val="Título 3 Car"/>
    <w:basedOn w:val="Fuentedeprrafopredeter"/>
    <w:link w:val="Ttulo3"/>
    <w:uiPriority w:val="9"/>
    <w:rsid w:val="00044815"/>
    <w:rPr>
      <w:rFonts w:asciiTheme="majorHAnsi" w:eastAsiaTheme="majorEastAsia" w:hAnsiTheme="majorHAnsi" w:cstheme="majorBidi"/>
      <w:color w:val="073662" w:themeColor="accent1" w:themeShade="7F"/>
      <w:sz w:val="24"/>
      <w:szCs w:val="24"/>
    </w:rPr>
  </w:style>
  <w:style w:type="paragraph" w:styleId="Prrafodelista">
    <w:name w:val="List Paragraph"/>
    <w:basedOn w:val="Normal"/>
    <w:uiPriority w:val="34"/>
    <w:qFormat/>
    <w:rsid w:val="00E30C74"/>
    <w:pPr>
      <w:ind w:left="720"/>
      <w:contextualSpacing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74881"/>
    <w:pPr>
      <w:pBdr>
        <w:top w:val="single" w:sz="4" w:space="10" w:color="0F6FC6" w:themeColor="accent1"/>
        <w:bottom w:val="single" w:sz="4" w:space="10" w:color="0F6FC6" w:themeColor="accent1"/>
      </w:pBdr>
      <w:spacing w:before="360" w:after="360"/>
      <w:ind w:left="864" w:right="864"/>
      <w:jc w:val="center"/>
    </w:pPr>
    <w:rPr>
      <w:i/>
      <w:iCs/>
      <w:color w:val="0F6FC6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74881"/>
    <w:rPr>
      <w:i/>
      <w:iCs/>
      <w:color w:val="0F6FC6" w:themeColor="accent1"/>
    </w:rPr>
  </w:style>
  <w:style w:type="character" w:styleId="Hipervnculo">
    <w:name w:val="Hyperlink"/>
    <w:basedOn w:val="Fuentedeprrafopredeter"/>
    <w:uiPriority w:val="99"/>
    <w:unhideWhenUsed/>
    <w:rsid w:val="00260A37"/>
    <w:rPr>
      <w:color w:val="F49100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60A37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BB44CB"/>
    <w:pPr>
      <w:spacing w:before="100" w:beforeAutospacing="1" w:after="100" w:afterAutospacing="1" w:line="240" w:lineRule="auto"/>
      <w:jc w:val="left"/>
    </w:pPr>
    <w:rPr>
      <w:rFonts w:ascii="Times New Roman" w:eastAsiaTheme="minorEastAsia" w:hAnsi="Times New Roman" w:cs="Times New Roman"/>
      <w:color w:val="auto"/>
      <w:sz w:val="24"/>
      <w:szCs w:val="24"/>
      <w:lang w:eastAsia="es-ES"/>
    </w:rPr>
  </w:style>
  <w:style w:type="character" w:styleId="Hipervnculovisitado">
    <w:name w:val="FollowedHyperlink"/>
    <w:basedOn w:val="Fuentedeprrafopredeter"/>
    <w:uiPriority w:val="99"/>
    <w:semiHidden/>
    <w:unhideWhenUsed/>
    <w:rsid w:val="00FF2A1E"/>
    <w:rPr>
      <w:color w:val="85DFD0" w:themeColor="followedHyperlink"/>
      <w:u w:val="single"/>
    </w:rPr>
  </w:style>
  <w:style w:type="character" w:customStyle="1" w:styleId="hljs-function">
    <w:name w:val="hljs-function"/>
    <w:basedOn w:val="Fuentedeprrafopredeter"/>
    <w:rsid w:val="001416FD"/>
  </w:style>
  <w:style w:type="character" w:customStyle="1" w:styleId="hljs-keyword">
    <w:name w:val="hljs-keyword"/>
    <w:basedOn w:val="Fuentedeprrafopredeter"/>
    <w:rsid w:val="001416FD"/>
  </w:style>
  <w:style w:type="character" w:customStyle="1" w:styleId="hljs-title">
    <w:name w:val="hljs-title"/>
    <w:basedOn w:val="Fuentedeprrafopredeter"/>
    <w:rsid w:val="001416FD"/>
  </w:style>
  <w:style w:type="character" w:customStyle="1" w:styleId="hljs-params">
    <w:name w:val="hljs-params"/>
    <w:basedOn w:val="Fuentedeprrafopredeter"/>
    <w:rsid w:val="001416FD"/>
  </w:style>
  <w:style w:type="character" w:customStyle="1" w:styleId="hljs-comment">
    <w:name w:val="hljs-comment"/>
    <w:basedOn w:val="Fuentedeprrafopredeter"/>
    <w:rsid w:val="001416FD"/>
  </w:style>
  <w:style w:type="character" w:customStyle="1" w:styleId="hljs-builtin">
    <w:name w:val="hljs-built_in"/>
    <w:basedOn w:val="Fuentedeprrafopredeter"/>
    <w:rsid w:val="001B4D37"/>
  </w:style>
  <w:style w:type="character" w:customStyle="1" w:styleId="hljs-string">
    <w:name w:val="hljs-string"/>
    <w:basedOn w:val="Fuentedeprrafopredeter"/>
    <w:rsid w:val="001B4D37"/>
  </w:style>
  <w:style w:type="character" w:customStyle="1" w:styleId="hljs-number">
    <w:name w:val="hljs-number"/>
    <w:basedOn w:val="Fuentedeprrafopredeter"/>
    <w:rsid w:val="001B4D37"/>
  </w:style>
  <w:style w:type="character" w:styleId="Refdecomentario">
    <w:name w:val="annotation reference"/>
    <w:basedOn w:val="Fuentedeprrafopredeter"/>
    <w:uiPriority w:val="99"/>
    <w:semiHidden/>
    <w:unhideWhenUsed/>
    <w:rsid w:val="00440774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440774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440774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440774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440774"/>
    <w:rPr>
      <w:b/>
      <w:bCs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323E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color w:val="auto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323E9B"/>
    <w:rPr>
      <w:rFonts w:ascii="Courier New" w:eastAsia="Times New Roman" w:hAnsi="Courier New" w:cs="Courier New"/>
      <w:color w:val="auto"/>
      <w:sz w:val="20"/>
      <w:szCs w:val="20"/>
      <w:lang w:eastAsia="es-ES"/>
    </w:rPr>
  </w:style>
  <w:style w:type="character" w:styleId="CdigoHTML">
    <w:name w:val="HTML Code"/>
    <w:basedOn w:val="Fuentedeprrafopredeter"/>
    <w:uiPriority w:val="99"/>
    <w:semiHidden/>
    <w:unhideWhenUsed/>
    <w:rsid w:val="00323E9B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Fuentedeprrafopredeter"/>
    <w:rsid w:val="00323E9B"/>
  </w:style>
  <w:style w:type="character" w:customStyle="1" w:styleId="hljs-tag">
    <w:name w:val="hljs-tag"/>
    <w:basedOn w:val="Fuentedeprrafopredeter"/>
    <w:rsid w:val="006A3BAB"/>
  </w:style>
  <w:style w:type="character" w:customStyle="1" w:styleId="hljs-name">
    <w:name w:val="hljs-name"/>
    <w:basedOn w:val="Fuentedeprrafopredeter"/>
    <w:rsid w:val="006A3BAB"/>
  </w:style>
  <w:style w:type="character" w:customStyle="1" w:styleId="hljs-attr">
    <w:name w:val="hljs-attr"/>
    <w:basedOn w:val="Fuentedeprrafopredeter"/>
    <w:rsid w:val="006A3BAB"/>
  </w:style>
  <w:style w:type="character" w:customStyle="1" w:styleId="javascript">
    <w:name w:val="javascript"/>
    <w:basedOn w:val="Fuentedeprrafopredeter"/>
    <w:rsid w:val="006A3BAB"/>
  </w:style>
  <w:style w:type="character" w:customStyle="1" w:styleId="hljs-class">
    <w:name w:val="hljs-class"/>
    <w:basedOn w:val="Fuentedeprrafopredeter"/>
    <w:rsid w:val="006975D7"/>
  </w:style>
  <w:style w:type="paragraph" w:styleId="TDC1">
    <w:name w:val="toc 1"/>
    <w:basedOn w:val="Normal"/>
    <w:next w:val="Normal"/>
    <w:autoRedefine/>
    <w:uiPriority w:val="39"/>
    <w:unhideWhenUsed/>
    <w:rsid w:val="00233293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23329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233293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64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1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78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1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91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1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8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8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5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96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77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56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2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80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03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20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74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0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75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78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76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0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4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14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4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6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20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4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2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04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97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86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8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59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19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950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338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49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52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49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8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73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65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25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87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5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0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2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64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0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23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70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26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59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87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81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24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12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61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17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9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4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2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80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18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33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11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6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6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51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42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2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46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96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18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54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11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385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87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95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96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7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76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73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73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73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82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97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49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14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89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7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86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31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24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26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0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2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82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06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37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91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7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5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15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84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2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42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5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9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0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48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58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6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79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00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92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86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48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12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10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99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2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33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86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15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02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32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97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9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70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15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30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79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52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73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94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33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08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34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07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03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66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47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comments" Target="comments.xml"/><Relationship Id="rId26" Type="http://schemas.openxmlformats.org/officeDocument/2006/relationships/hyperlink" Target="https://desarrolloweb.com/articulos/clases-javascript-es5.html" TargetMode="External"/><Relationship Id="rId3" Type="http://schemas.openxmlformats.org/officeDocument/2006/relationships/numbering" Target="numbering.xml"/><Relationship Id="rId21" Type="http://schemas.microsoft.com/office/2018/08/relationships/commentsExtensible" Target="commentsExtensi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hyperlink" Target="https://www.w3schools.com/jsref/jsref_obj_global.asp" TargetMode="External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microsoft.com/office/2016/09/relationships/commentsIds" Target="commentsIds.xml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svg"/><Relationship Id="rId24" Type="http://schemas.openxmlformats.org/officeDocument/2006/relationships/hyperlink" Target="https://www.freecodecamp.org/espanol/news/url-codificacion-como-utilizar-encodeuricomponent-javascript/" TargetMode="External"/><Relationship Id="rId32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hyperlink" Target="https://www.wikiwand.com/es/Estructura_de_datos" TargetMode="External"/><Relationship Id="rId23" Type="http://schemas.openxmlformats.org/officeDocument/2006/relationships/hyperlink" Target="https://developer.mozilla.org/es/docs/Web/JavaScript/Guide/Functions" TargetMode="External"/><Relationship Id="rId28" Type="http://schemas.openxmlformats.org/officeDocument/2006/relationships/hyperlink" Target="https://developer.mozilla.org/es/docs/Web/JavaScript/Reference/Global_Objects/ReferenceError" TargetMode="External"/><Relationship Id="rId10" Type="http://schemas.openxmlformats.org/officeDocument/2006/relationships/image" Target="media/image2.png"/><Relationship Id="rId19" Type="http://schemas.microsoft.com/office/2011/relationships/commentsExtended" Target="commentsExtended.xml"/><Relationship Id="rId31" Type="http://schemas.microsoft.com/office/2011/relationships/people" Target="peop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1.xml"/><Relationship Id="rId22" Type="http://schemas.openxmlformats.org/officeDocument/2006/relationships/hyperlink" Target="https://www.w3schools.com/jsref/jsref_obj_array.asp" TargetMode="External"/><Relationship Id="rId27" Type="http://schemas.openxmlformats.org/officeDocument/2006/relationships/hyperlink" Target="https://developer.mozilla.org/es/docs/Web/JavaScript/Reference/Classes" TargetMode="External"/><Relationship Id="rId30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os\Aprendizaje\FP\Plantillas%202022%20Word\2023\para%20usar%20con%20texturas\Plantilla%202023%20renovada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78276A8E1B0456091750291836158A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D824C2-BACD-42AD-8A64-16A4C9AF7912}"/>
      </w:docPartPr>
      <w:docPartBody>
        <w:p w:rsidR="005D1107" w:rsidRDefault="006A66C3">
          <w:pPr>
            <w:pStyle w:val="278276A8E1B0456091750291836158AA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[Título del documento]</w:t>
          </w:r>
        </w:p>
      </w:docPartBody>
    </w:docPart>
    <w:docPart>
      <w:docPartPr>
        <w:name w:val="D84252358D42441AAD29C6BE7067A98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08795D8-6F7C-4583-BA9C-8B852BFC28AB}"/>
      </w:docPartPr>
      <w:docPartBody>
        <w:p w:rsidR="005D1107" w:rsidRDefault="006A66C3">
          <w:pPr>
            <w:pStyle w:val="D84252358D42441AAD29C6BE7067A987"/>
          </w:pPr>
          <w:r>
            <w:rPr>
              <w:color w:val="4472C4" w:themeColor="accent1"/>
              <w:sz w:val="28"/>
              <w:szCs w:val="28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ource Sans Pro">
    <w:panose1 w:val="020B0503030403020204"/>
    <w:charset w:val="00"/>
    <w:family w:val="swiss"/>
    <w:pitch w:val="variable"/>
    <w:sig w:usb0="600002F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1B86"/>
    <w:rsid w:val="003C660A"/>
    <w:rsid w:val="005D1107"/>
    <w:rsid w:val="00631B86"/>
    <w:rsid w:val="006A66C3"/>
    <w:rsid w:val="009756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278276A8E1B0456091750291836158AA">
    <w:name w:val="278276A8E1B0456091750291836158AA"/>
  </w:style>
  <w:style w:type="paragraph" w:customStyle="1" w:styleId="D84252358D42441AAD29C6BE7067A987">
    <w:name w:val="D84252358D42441AAD29C6BE7067A98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  <w:pixelsPerInch w:val="120"/>
</w:webSettings>
</file>

<file path=word/theme/theme1.xml><?xml version="1.0" encoding="utf-8"?>
<a:theme xmlns:a="http://schemas.openxmlformats.org/drawingml/2006/main" name="Tema de Office">
  <a:themeElements>
    <a:clrScheme name="Azul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5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AE9A4075-554E-47FE-9465-18D6461E0999}">
  <we:reference id="wa104382008" version="1.1.0.0" store="es-ES" storeType="OMEX"/>
  <we:alternateReferences>
    <we:reference id="wa104382008" version="1.1.0.0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2022-11-01T00:00:00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8C880E0-F8D6-44A7-9C6E-542A4DE664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 2023 renovada.dotx</Template>
  <TotalTime>1023</TotalTime>
  <Pages>19</Pages>
  <Words>4489</Words>
  <Characters>24510</Characters>
  <Application>Microsoft Office Word</Application>
  <DocSecurity>0</DocSecurity>
  <Lines>612</Lines>
  <Paragraphs>547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Tarea nºtema – Nombre tarea</vt:lpstr>
    </vt:vector>
  </TitlesOfParts>
  <Company>CIFP Carlos III - Cartagena</Company>
  <LinksUpToDate>false</LinksUpToDate>
  <CharactersWithSpaces>28452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Tema 4: Estructuras definidas por el usuario en JavaScript</dc:title>
  <dc:subject>Desarrollo Web en Entorno Cliente</dc:subject>
  <dc:creator>Santiago Francisco San Pablo Raposo</dc:creator>
  <cp:keywords/>
  <dc:description/>
  <cp:lastModifiedBy>SAN PABLO RAPOSO, SANTIAGO FRANCISCO</cp:lastModifiedBy>
  <cp:revision>230</cp:revision>
  <dcterms:created xsi:type="dcterms:W3CDTF">2022-11-01T10:02:00Z</dcterms:created>
  <dcterms:modified xsi:type="dcterms:W3CDTF">2022-12-11T23:34:00Z</dcterms:modified>
</cp:coreProperties>
</file>