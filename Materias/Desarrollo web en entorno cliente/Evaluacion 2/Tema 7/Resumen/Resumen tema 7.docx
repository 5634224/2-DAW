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6D7858A9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40B9335B" wp14:editId="1BF3FCEF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CEE369E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19B2228B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61E3EB7C" w14:textId="77777777" w:rsidR="00D05700" w:rsidRDefault="005B4521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7A3B2341" wp14:editId="49C46AED">
                    <wp:simplePos x="0" y="0"/>
                    <wp:positionH relativeFrom="column">
                      <wp:posOffset>-231748</wp:posOffset>
                    </wp:positionH>
                    <wp:positionV relativeFrom="paragraph">
                      <wp:posOffset>189984</wp:posOffset>
                    </wp:positionV>
                    <wp:extent cx="5873115" cy="3708705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7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70D8F47" id="Rectángulo 8" o:spid="_x0000_s1026" style="position:absolute;margin-left:-18.25pt;margin-top:14.95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0F46D8BF" wp14:editId="2BF5D847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3B50E646628D475E87ED822BBE266ED9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74A26D5" w14:textId="5AFFE643" w:rsidR="00D05700" w:rsidRPr="001F0974" w:rsidRDefault="0058765A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Resumen tema 7</w:t>
                                    </w:r>
                                  </w:p>
                                </w:sdtContent>
                              </w:sdt>
                              <w:p w14:paraId="02C08F07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303BA442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7B1951F7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56A6758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52D753D710E2438E809A6E5F6785883A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0B6320" w14:textId="24E7998E" w:rsidR="00D05700" w:rsidRDefault="0058765A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Desarrollo Web en Entorno Cliente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F46D8B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3B50E646628D475E87ED822BBE266ED9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74A26D5" w14:textId="5AFFE643" w:rsidR="00D05700" w:rsidRPr="001F0974" w:rsidRDefault="0058765A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Resumen tema 7</w:t>
                              </w:r>
                            </w:p>
                          </w:sdtContent>
                        </w:sdt>
                        <w:p w14:paraId="02C08F07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303BA442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7B1951F7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156A6758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52D753D710E2438E809A6E5F6785883A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E0B6320" w14:textId="24E7998E" w:rsidR="00D05700" w:rsidRDefault="0058765A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Desarrollo Web en Entorno Cliente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1176DAD0" wp14:editId="17B507D3">
                <wp:simplePos x="0" y="0"/>
                <wp:positionH relativeFrom="column">
                  <wp:posOffset>-231775</wp:posOffset>
                </wp:positionH>
                <wp:positionV relativeFrom="paragraph">
                  <wp:posOffset>186055</wp:posOffset>
                </wp:positionV>
                <wp:extent cx="587311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311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16F9EE37" wp14:editId="0D346F2D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F99D7DB" wp14:editId="3BFAC37A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2-21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A977834" w14:textId="41AE72DD" w:rsidR="00D05700" w:rsidRPr="00D05700" w:rsidRDefault="00FF0EDA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21 de febrero de 2023</w:t>
                                    </w:r>
                                  </w:p>
                                </w:sdtContent>
                              </w:sdt>
                              <w:p w14:paraId="1FEB4BCB" w14:textId="77777777" w:rsidR="00D05700" w:rsidRPr="00D05700" w:rsidRDefault="005E7659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C7699D" w14:textId="49D0D369" w:rsidR="00D05700" w:rsidRPr="00D05700" w:rsidRDefault="00FF0EDA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San Pablo RAPOSO</w:t>
                                    </w:r>
                                  </w:p>
                                </w:sdtContent>
                              </w:sdt>
                              <w:p w14:paraId="1D2B6EB9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F99D7DB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2-21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A977834" w14:textId="41AE72DD" w:rsidR="00D05700" w:rsidRPr="00D05700" w:rsidRDefault="00FF0EDA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21 de febrero de 2023</w:t>
                              </w:r>
                            </w:p>
                          </w:sdtContent>
                        </w:sdt>
                        <w:p w14:paraId="1FEB4BCB" w14:textId="77777777" w:rsidR="00D05700" w:rsidRPr="00D05700" w:rsidRDefault="005E7659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0C7699D" w14:textId="49D0D369" w:rsidR="00D05700" w:rsidRPr="00D05700" w:rsidRDefault="00FF0EDA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San Pablo RAPOSO</w:t>
                              </w:r>
                            </w:p>
                          </w:sdtContent>
                        </w:sdt>
                        <w:p w14:paraId="1D2B6EB9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7FCDEEB3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1A4B567F" w14:textId="77777777" w:rsidR="00D05700" w:rsidRDefault="005E7659"/>
      </w:sdtContent>
    </w:sdt>
    <w:p w14:paraId="5741F737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18B5D1D9" w14:textId="77777777" w:rsidR="00A71A02" w:rsidRDefault="00A71A02">
          <w:pPr>
            <w:pStyle w:val="TtuloTDC"/>
          </w:pPr>
          <w:r>
            <w:t>Contenido</w:t>
          </w:r>
        </w:p>
        <w:p w14:paraId="66D1C01B" w14:textId="1C11E98D" w:rsidR="005E7659" w:rsidRDefault="005E7659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902802" w:history="1">
            <w:r w:rsidRPr="009A04FF">
              <w:rPr>
                <w:rStyle w:val="Hipervnculo"/>
                <w:noProof/>
              </w:rPr>
              <w:t>Índice de ilustraciones.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B862" w14:textId="78C382B2" w:rsidR="005E7659" w:rsidRDefault="005E765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902803" w:history="1">
            <w:r w:rsidRPr="009A04FF">
              <w:rPr>
                <w:rStyle w:val="Hipervnculo"/>
                <w:noProof/>
              </w:rPr>
              <w:t>Índice de tablas.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542A5" w14:textId="2D8CFF38" w:rsidR="005E7659" w:rsidRDefault="005E765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902804" w:history="1">
            <w:r w:rsidRPr="009A04FF">
              <w:rPr>
                <w:rStyle w:val="Hipervnculo"/>
                <w:noProof/>
              </w:rPr>
              <w:t>1.- Introducción a AJAX.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A92DF" w14:textId="297253A5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05" w:history="1">
            <w:r w:rsidRPr="009A04FF">
              <w:rPr>
                <w:rStyle w:val="Hipervnculo"/>
                <w:noProof/>
                <w:lang w:val="en-US"/>
              </w:rPr>
              <w:t>1.1.- ¿Qué es AJAX?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17A89" w14:textId="29B3AC3B" w:rsidR="005E7659" w:rsidRDefault="005E765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902806" w:history="1">
            <w:r w:rsidRPr="009A04FF">
              <w:rPr>
                <w:rStyle w:val="Hipervnculo"/>
                <w:noProof/>
              </w:rPr>
              <w:t>2.- Clase XMLHttpRequest.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A79F" w14:textId="53E2836B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07" w:history="1">
            <w:r w:rsidRPr="009A04FF">
              <w:rPr>
                <w:rStyle w:val="Hipervnculo"/>
                <w:noProof/>
              </w:rPr>
              <w:t>2.1.- Captura de datos: formato de captura.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4E08" w14:textId="457664B1" w:rsidR="005E7659" w:rsidRDefault="005E765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7902808" w:history="1">
            <w:r w:rsidRPr="009A04FF">
              <w:rPr>
                <w:rStyle w:val="Hipervnculo"/>
                <w:noProof/>
              </w:rPr>
              <w:t>2.1.1.- Procesar como cadena de caracteres.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38FDA" w14:textId="724FCDB1" w:rsidR="005E7659" w:rsidRDefault="005E765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7902809" w:history="1">
            <w:r w:rsidRPr="009A04FF">
              <w:rPr>
                <w:rStyle w:val="Hipervnculo"/>
                <w:noProof/>
              </w:rPr>
              <w:t>2.1.2.- Procesar como XML.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27D47" w14:textId="2A990800" w:rsidR="005E7659" w:rsidRDefault="005E765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7902810" w:history="1">
            <w:r w:rsidRPr="009A04FF">
              <w:rPr>
                <w:rStyle w:val="Hipervnculo"/>
                <w:noProof/>
                <w:lang w:val="en-US"/>
              </w:rPr>
              <w:t>2.1.3.- Procesar como JSON.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CF9E3" w14:textId="12F9672B" w:rsidR="005E7659" w:rsidRDefault="005E765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902811" w:history="1">
            <w:r w:rsidRPr="009A04FF">
              <w:rPr>
                <w:rStyle w:val="Hipervnculo"/>
                <w:noProof/>
                <w:lang w:val="en-US"/>
              </w:rPr>
              <w:t>3.- API Fetch de JavaScript.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B6549" w14:textId="00A293F9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12" w:history="1">
            <w:r w:rsidRPr="009A04FF">
              <w:rPr>
                <w:rStyle w:val="Hipervnculo"/>
                <w:noProof/>
              </w:rPr>
              <w:t>3.1.- Método fetch().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98A0C" w14:textId="782FB447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13" w:history="1">
            <w:r w:rsidRPr="009A04FF">
              <w:rPr>
                <w:rStyle w:val="Hipervnculo"/>
                <w:noProof/>
              </w:rPr>
              <w:t>3.2.- Tratamiento del error con catch().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1B0BF" w14:textId="78DA77AA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14" w:history="1">
            <w:r w:rsidRPr="009A04FF">
              <w:rPr>
                <w:rStyle w:val="Hipervnculo"/>
                <w:noProof/>
              </w:rPr>
              <w:t>3.3.- Tratamiento del caso positivo con then().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666AD" w14:textId="351CE5CF" w:rsidR="005E7659" w:rsidRDefault="005E7659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27902815" w:history="1">
            <w:r w:rsidRPr="009A04FF">
              <w:rPr>
                <w:rStyle w:val="Hipervnculo"/>
                <w:noProof/>
              </w:rPr>
              <w:t>3.3.1.- Acceso a la información de parte del servidor.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DEC24" w14:textId="53BEC6BD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16" w:history="1">
            <w:r w:rsidRPr="009A04FF">
              <w:rPr>
                <w:rStyle w:val="Hipervnculo"/>
                <w:noProof/>
              </w:rPr>
              <w:t>3.4.- Mejorar el código usando la sintaxis flecha de JavaScript.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8ED21" w14:textId="747AC668" w:rsidR="005E7659" w:rsidRDefault="005E765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902817" w:history="1">
            <w:r w:rsidRPr="009A04FF">
              <w:rPr>
                <w:rStyle w:val="Hipervnculo"/>
                <w:noProof/>
              </w:rPr>
              <w:t>4.- Envío de datos al servidor mediante POST por Ajax, con JavaScript Fetch y FormData.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DF2D6" w14:textId="3B70AB93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18" w:history="1">
            <w:r w:rsidRPr="009A04FF">
              <w:rPr>
                <w:rStyle w:val="Hipervnculo"/>
                <w:noProof/>
              </w:rPr>
              <w:t>4.1.- FormData.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9F280" w14:textId="43283175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19" w:history="1">
            <w:r w:rsidRPr="009A04FF">
              <w:rPr>
                <w:rStyle w:val="Hipervnculo"/>
                <w:noProof/>
              </w:rPr>
              <w:t>4.2.- Enviar datos por POST con Fetch.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914F4" w14:textId="20BBA446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20" w:history="1">
            <w:r w:rsidRPr="009A04FF">
              <w:rPr>
                <w:rStyle w:val="Hipervnculo"/>
                <w:noProof/>
              </w:rPr>
              <w:t>4.3.- Componer los datos del envío POST sin necesidad de un formulario.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5C987" w14:textId="5D7F83E3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21" w:history="1">
            <w:r w:rsidRPr="009A04FF">
              <w:rPr>
                <w:rStyle w:val="Hipervnculo"/>
                <w:noProof/>
              </w:rPr>
              <w:t>4.4.- Construir los datos de envío con URLSearchParams.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127AB" w14:textId="28499A55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22" w:history="1">
            <w:r w:rsidRPr="009A04FF">
              <w:rPr>
                <w:rStyle w:val="Hipervnculo"/>
                <w:noProof/>
              </w:rPr>
              <w:t>4.5.- ¿Cómo se reciben estos datos en el servidor?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BACFB" w14:textId="73739943" w:rsidR="005E7659" w:rsidRDefault="005E765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902823" w:history="1">
            <w:r w:rsidRPr="009A04FF">
              <w:rPr>
                <w:rStyle w:val="Hipervnculo"/>
                <w:noProof/>
              </w:rPr>
              <w:t>5.- (EXTRA) Profundizando en el concepto de promesas.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7D533" w14:textId="05B57E72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24" w:history="1">
            <w:r w:rsidRPr="009A04FF">
              <w:rPr>
                <w:rStyle w:val="Hipervnculo"/>
                <w:noProof/>
              </w:rPr>
              <w:t>5.1.- Cómo usar promesas.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AF253" w14:textId="149E01FF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25" w:history="1">
            <w:r w:rsidRPr="009A04FF">
              <w:rPr>
                <w:rStyle w:val="Hipervnculo"/>
                <w:noProof/>
              </w:rPr>
              <w:t>5.2.- Pirámide de callbacks.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F2A19" w14:textId="6BEF1E39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26" w:history="1">
            <w:r w:rsidRPr="009A04FF">
              <w:rPr>
                <w:rStyle w:val="Hipervnculo"/>
                <w:noProof/>
              </w:rPr>
              <w:t>5.3.- Implementar una promesa.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EFA05" w14:textId="35B5D088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27" w:history="1">
            <w:r w:rsidRPr="009A04FF">
              <w:rPr>
                <w:rStyle w:val="Hipervnculo"/>
                <w:noProof/>
              </w:rPr>
              <w:t>5.4.- Encadenar promesas.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A4BBD" w14:textId="04375E88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28" w:history="1">
            <w:r w:rsidRPr="009A04FF">
              <w:rPr>
                <w:rStyle w:val="Hipervnculo"/>
                <w:noProof/>
              </w:rPr>
              <w:t>5.5.- Ejemplo adicional de promesas en JavaScript ECMAScript 2015.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54CD" w14:textId="747E9216" w:rsidR="005E7659" w:rsidRDefault="005E7659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27902829" w:history="1">
            <w:r w:rsidRPr="009A04FF">
              <w:rPr>
                <w:rStyle w:val="Hipervnculo"/>
                <w:noProof/>
              </w:rPr>
              <w:t>6.- (EXTRA) Profundizando en la implementación de promesas.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9E65B" w14:textId="4045CDBD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30" w:history="1">
            <w:r w:rsidRPr="009A04FF">
              <w:rPr>
                <w:rStyle w:val="Hipervnculo"/>
                <w:noProof/>
              </w:rPr>
              <w:t>6.1.- Funciones resolve y reject.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71F81" w14:textId="61F82AA5" w:rsidR="005E7659" w:rsidRDefault="005E765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27902831" w:history="1">
            <w:r w:rsidRPr="009A04FF">
              <w:rPr>
                <w:rStyle w:val="Hipervnculo"/>
                <w:noProof/>
              </w:rPr>
              <w:t>6.2.- Cómo implementar una conexión Ajax con fetch que devuelve un texto.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_Toc127902831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35A5" w14:textId="638067CF" w:rsidR="00A71A02" w:rsidRDefault="005E7659">
          <w:r>
            <w:rPr>
              <w:b/>
              <w:bCs/>
              <w:noProof/>
            </w:rPr>
            <w:fldChar w:fldCharType="end"/>
          </w:r>
        </w:p>
      </w:sdtContent>
    </w:sdt>
    <w:p w14:paraId="6FEB7CBE" w14:textId="77777777" w:rsidR="00E37E28" w:rsidRDefault="00E37E2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81D7EA2" w14:textId="742F555F" w:rsidR="00183A13" w:rsidRDefault="00AD6A32" w:rsidP="00183A13">
      <w:pPr>
        <w:pStyle w:val="Ttulo"/>
        <w:spacing w:after="240"/>
      </w:pPr>
      <w:r>
        <w:lastRenderedPageBreak/>
        <w:t>Resumen del tema 7.</w:t>
      </w:r>
    </w:p>
    <w:p w14:paraId="05083780" w14:textId="39F357D1" w:rsidR="00B75A4C" w:rsidRPr="00B75A4C" w:rsidRDefault="00183A13" w:rsidP="00EE22C0">
      <w:pPr>
        <w:pStyle w:val="Ttulo1"/>
        <w:spacing w:before="0"/>
      </w:pPr>
      <w:bookmarkStart w:id="0" w:name="_Toc127902804"/>
      <w:r>
        <w:t xml:space="preserve">1.- </w:t>
      </w:r>
      <w:r w:rsidR="009E1D99">
        <w:t>Introducción a AJAX.</w:t>
      </w:r>
      <w:bookmarkEnd w:id="0"/>
    </w:p>
    <w:p w14:paraId="51AEFDC8" w14:textId="21E454D4" w:rsidR="00183A13" w:rsidRPr="00296A45" w:rsidRDefault="00183A13" w:rsidP="00E87859">
      <w:pPr>
        <w:pStyle w:val="Ttulo2"/>
        <w:spacing w:before="0"/>
        <w:rPr>
          <w:lang w:val="en-US"/>
        </w:rPr>
      </w:pPr>
      <w:bookmarkStart w:id="1" w:name="_Toc127902805"/>
      <w:r w:rsidRPr="00296A45">
        <w:rPr>
          <w:lang w:val="en-US"/>
        </w:rPr>
        <w:t xml:space="preserve">1.1.- </w:t>
      </w:r>
      <w:r w:rsidR="00EE22C0">
        <w:rPr>
          <w:lang w:val="en-US"/>
        </w:rPr>
        <w:t>¿</w:t>
      </w:r>
      <w:proofErr w:type="spellStart"/>
      <w:r w:rsidR="00EE22C0">
        <w:rPr>
          <w:lang w:val="en-US"/>
        </w:rPr>
        <w:t>Qué</w:t>
      </w:r>
      <w:proofErr w:type="spellEnd"/>
      <w:r w:rsidR="00EE22C0">
        <w:rPr>
          <w:lang w:val="en-US"/>
        </w:rPr>
        <w:t xml:space="preserve"> es AJAX?</w:t>
      </w:r>
      <w:bookmarkEnd w:id="1"/>
    </w:p>
    <w:p w14:paraId="5E957AD9" w14:textId="77777777" w:rsidR="00EE22C0" w:rsidRDefault="00EE22C0" w:rsidP="00EE22C0">
      <w:pPr>
        <w:pStyle w:val="Prrafodelista"/>
        <w:numPr>
          <w:ilvl w:val="0"/>
          <w:numId w:val="1"/>
        </w:numPr>
        <w:rPr>
          <w:lang w:val="en-US"/>
        </w:rPr>
      </w:pPr>
      <w:r w:rsidRPr="00B75A4C">
        <w:rPr>
          <w:lang w:val="en-US"/>
        </w:rPr>
        <w:t xml:space="preserve">AJAX = </w:t>
      </w:r>
      <w:proofErr w:type="spellStart"/>
      <w:r w:rsidRPr="00B75A4C">
        <w:rPr>
          <w:lang w:val="en-US"/>
        </w:rPr>
        <w:t>Asyncronous</w:t>
      </w:r>
      <w:proofErr w:type="spellEnd"/>
      <w:r w:rsidRPr="00B75A4C">
        <w:rPr>
          <w:lang w:val="en-US"/>
        </w:rPr>
        <w:t xml:space="preserve"> JavaScript And XML</w:t>
      </w:r>
      <w:r>
        <w:rPr>
          <w:lang w:val="en-US"/>
        </w:rPr>
        <w:t>.</w:t>
      </w:r>
    </w:p>
    <w:p w14:paraId="2796C7E7" w14:textId="77777777" w:rsidR="00EE22C0" w:rsidRDefault="00EE22C0" w:rsidP="00EE22C0">
      <w:pPr>
        <w:pStyle w:val="Prrafodelista"/>
        <w:numPr>
          <w:ilvl w:val="0"/>
          <w:numId w:val="1"/>
        </w:numPr>
      </w:pPr>
      <w:r w:rsidRPr="00B75A4C">
        <w:t xml:space="preserve">Permite realizar </w:t>
      </w:r>
      <w:proofErr w:type="spellStart"/>
      <w:r w:rsidRPr="00B75A4C">
        <w:t>emdiante</w:t>
      </w:r>
      <w:proofErr w:type="spellEnd"/>
      <w:r w:rsidRPr="00B75A4C">
        <w:t xml:space="preserve"> JavaScript </w:t>
      </w:r>
      <w:r>
        <w:rPr>
          <w:b/>
          <w:bCs/>
        </w:rPr>
        <w:t>solicitudes</w:t>
      </w:r>
      <w:r>
        <w:t xml:space="preserve"> al servidor (en segundo plano) y analizar su respuesta </w:t>
      </w:r>
      <w:r>
        <w:rPr>
          <w:b/>
          <w:bCs/>
        </w:rPr>
        <w:t>sin recargar</w:t>
      </w:r>
      <w:r>
        <w:t xml:space="preserve"> la página completa, mejorando la interactividad y la velocidad de las aplicaciones.</w:t>
      </w:r>
    </w:p>
    <w:p w14:paraId="5E7FA010" w14:textId="77777777" w:rsidR="00EE22C0" w:rsidRPr="00B75A4C" w:rsidRDefault="00EE22C0" w:rsidP="00EE22C0">
      <w:pPr>
        <w:pStyle w:val="Prrafodelista"/>
        <w:numPr>
          <w:ilvl w:val="0"/>
          <w:numId w:val="1"/>
        </w:numPr>
      </w:pPr>
      <w:r>
        <w:rPr>
          <w:b/>
          <w:bCs/>
          <w:u w:val="single"/>
        </w:rPr>
        <w:t>Ejemplos</w:t>
      </w:r>
      <w:r>
        <w:t xml:space="preserve">: </w:t>
      </w:r>
      <w:proofErr w:type="spellStart"/>
      <w:r>
        <w:t>Maps</w:t>
      </w:r>
      <w:proofErr w:type="spellEnd"/>
      <w:r>
        <w:t>, Gmail…</w:t>
      </w:r>
    </w:p>
    <w:p w14:paraId="696CBB4D" w14:textId="5F3EB1DA" w:rsidR="00183A13" w:rsidRDefault="00183A13" w:rsidP="00E87859">
      <w:pPr>
        <w:pStyle w:val="Ttulo1"/>
        <w:spacing w:before="0"/>
      </w:pPr>
      <w:bookmarkStart w:id="2" w:name="_Toc127902806"/>
      <w:r>
        <w:t xml:space="preserve">2.- </w:t>
      </w:r>
      <w:r w:rsidR="008438A7">
        <w:t xml:space="preserve">Clase </w:t>
      </w:r>
      <w:proofErr w:type="spellStart"/>
      <w:r w:rsidR="008438A7">
        <w:t>XMLHttpRequest</w:t>
      </w:r>
      <w:proofErr w:type="spellEnd"/>
      <w:r w:rsidR="008438A7">
        <w:t>.</w:t>
      </w:r>
      <w:bookmarkEnd w:id="2"/>
    </w:p>
    <w:p w14:paraId="63E9A07B" w14:textId="77777777" w:rsidR="008438A7" w:rsidRDefault="008438A7" w:rsidP="008438A7">
      <w:pPr>
        <w:pStyle w:val="Prrafodelista"/>
        <w:numPr>
          <w:ilvl w:val="0"/>
          <w:numId w:val="2"/>
        </w:numPr>
      </w:pPr>
      <w:proofErr w:type="spellStart"/>
      <w:r w:rsidRPr="000B549C">
        <w:rPr>
          <w:b/>
          <w:bCs/>
          <w:u w:val="single"/>
        </w:rPr>
        <w:t>XMLHttpRequest</w:t>
      </w:r>
      <w:proofErr w:type="spellEnd"/>
      <w:r w:rsidRPr="000B549C">
        <w:t>: es el protagonista p</w:t>
      </w:r>
      <w:r>
        <w:t xml:space="preserve">rincipal de la tecnología. Es un objeto de JavaScript que nos permite </w:t>
      </w:r>
      <w:r>
        <w:rPr>
          <w:b/>
          <w:bCs/>
        </w:rPr>
        <w:t>realizar peticiones HTTP</w:t>
      </w:r>
      <w:r>
        <w:t xml:space="preserve"> al servidor.</w:t>
      </w:r>
    </w:p>
    <w:p w14:paraId="14BE7749" w14:textId="77777777" w:rsidR="008438A7" w:rsidRDefault="008438A7" w:rsidP="008438A7">
      <w:pPr>
        <w:pStyle w:val="Prrafodelista"/>
        <w:numPr>
          <w:ilvl w:val="0"/>
          <w:numId w:val="2"/>
        </w:numPr>
      </w:pPr>
      <w:r w:rsidRPr="007B6821">
        <w:t xml:space="preserve">Recibiremos los datos del servidor en </w:t>
      </w:r>
      <w:r w:rsidRPr="007B6821">
        <w:rPr>
          <w:b/>
          <w:bCs/>
        </w:rPr>
        <w:t>formato de texto plano, XML o JSON</w:t>
      </w:r>
      <w:r>
        <w:t>, que trataremos mediante DOM y JavaScript para actualizar nuestra aplicación.</w:t>
      </w:r>
    </w:p>
    <w:p w14:paraId="69F2F4DF" w14:textId="77777777" w:rsidR="008438A7" w:rsidRDefault="008438A7" w:rsidP="008438A7">
      <w:pPr>
        <w:pStyle w:val="Prrafodelista"/>
        <w:numPr>
          <w:ilvl w:val="0"/>
          <w:numId w:val="2"/>
        </w:numPr>
      </w:pPr>
      <w:r>
        <w:rPr>
          <w:b/>
          <w:bCs/>
          <w:u w:val="single"/>
        </w:rPr>
        <w:t>Ejemplo</w:t>
      </w:r>
      <w:r>
        <w:t>:</w:t>
      </w:r>
    </w:p>
    <w:p w14:paraId="28A9088C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7903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7903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7903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7903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DOMContentLoaded</w:t>
      </w:r>
      <w:proofErr w:type="spellEnd"/>
      <w:r w:rsidRPr="007903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() </w:t>
      </w:r>
      <w:r w:rsidRPr="007903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77B9AE29" w14:textId="0C8825E3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="00A7035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7903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7903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79035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XMLHttpRequest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14:paraId="295B49CA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7903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7903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7903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7903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readystatechange</w:t>
      </w:r>
      <w:proofErr w:type="spellEnd"/>
      <w:r w:rsidRPr="007903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proofErr w:type="spellStart"/>
      <w:r w:rsidRPr="007903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fProcesarRespuesta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2E2A9DA1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33EDFBC3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79035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79035B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open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7903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'GET'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79035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'http://ejemplo.php?p1=v1&amp;p2=v1'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79035B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4BE02C40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7903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consulta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7903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send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7903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null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//si </w:t>
      </w:r>
      <w:proofErr w:type="spellStart"/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usaramos</w:t>
      </w:r>
      <w:proofErr w:type="spellEnd"/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post, en vez de </w:t>
      </w:r>
      <w:proofErr w:type="spellStart"/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null</w:t>
      </w:r>
      <w:proofErr w:type="spellEnd"/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, </w:t>
      </w:r>
      <w:proofErr w:type="spellStart"/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tendriamos</w:t>
      </w:r>
      <w:proofErr w:type="spellEnd"/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que pasar por </w:t>
      </w:r>
      <w:proofErr w:type="spellStart"/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parametro</w:t>
      </w:r>
      <w:proofErr w:type="spellEnd"/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p1=v1&amp;p2=v1</w:t>
      </w:r>
    </w:p>
    <w:p w14:paraId="720E66DE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14:paraId="2D8D47C3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2006DA16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79035B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function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</w:t>
      </w:r>
      <w:proofErr w:type="spellStart"/>
      <w:r w:rsidRPr="007903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fProcesarRespuesta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7903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e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41E93417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proofErr w:type="spellStart"/>
      <w:r w:rsidRPr="0079035B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if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(</w:t>
      </w:r>
      <w:proofErr w:type="spellStart"/>
      <w:r w:rsidRPr="007903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consulta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79035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readyState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== </w:t>
      </w:r>
      <w:r w:rsidRPr="0079035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4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&amp;&amp; </w:t>
      </w:r>
      <w:proofErr w:type="spellStart"/>
      <w:r w:rsidRPr="007903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consulta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79035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status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== </w:t>
      </w:r>
      <w:r w:rsidRPr="0079035B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200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 {</w:t>
      </w:r>
    </w:p>
    <w:p w14:paraId="2A8035BE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</w:t>
      </w:r>
      <w:proofErr w:type="spellStart"/>
      <w:r w:rsidRPr="0079035B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alert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7903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consulta</w:t>
      </w: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79035B">
        <w:rPr>
          <w:rFonts w:ascii="Consolas" w:eastAsia="Times New Roman" w:hAnsi="Consolas" w:cs="Times New Roman"/>
          <w:color w:val="4FC1FF"/>
          <w:sz w:val="21"/>
          <w:szCs w:val="21"/>
          <w:lang w:eastAsia="es-ES"/>
        </w:rPr>
        <w:t>responseText</w:t>
      </w:r>
      <w:proofErr w:type="spellEnd"/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139A7645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27B7EA0B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</w:t>
      </w:r>
      <w:proofErr w:type="spellStart"/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readyState</w:t>
      </w:r>
      <w:proofErr w:type="spellEnd"/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: 1(leyendo), 2(leído), 3(interactiva), 4(completo)</w:t>
      </w:r>
    </w:p>
    <w:p w14:paraId="559A6B95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//status: 200 OK, 404 </w:t>
      </w:r>
      <w:proofErr w:type="spellStart"/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NotFound</w:t>
      </w:r>
      <w:proofErr w:type="spellEnd"/>
      <w:r w:rsidRPr="0079035B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…</w:t>
      </w:r>
    </w:p>
    <w:p w14:paraId="201E06D3" w14:textId="77777777" w:rsidR="008438A7" w:rsidRPr="0079035B" w:rsidRDefault="008438A7" w:rsidP="008438A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3AF8A25F" w14:textId="77777777" w:rsidR="008438A7" w:rsidRPr="0079035B" w:rsidRDefault="008438A7" w:rsidP="008438A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903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});</w:t>
      </w:r>
    </w:p>
    <w:p w14:paraId="089FFD8E" w14:textId="6BA026D4" w:rsidR="008438A7" w:rsidRDefault="008438A7" w:rsidP="008438A7">
      <w:pPr>
        <w:pStyle w:val="Ttulo2"/>
      </w:pPr>
      <w:bookmarkStart w:id="3" w:name="_Toc127902807"/>
      <w:r>
        <w:t>2.1.- Captura de datos: formato de captura.</w:t>
      </w:r>
      <w:bookmarkEnd w:id="3"/>
    </w:p>
    <w:p w14:paraId="634F2C9D" w14:textId="1394553F" w:rsidR="00183A13" w:rsidRDefault="00395F09" w:rsidP="00395F09">
      <w:pPr>
        <w:pStyle w:val="Prrafodelista"/>
        <w:numPr>
          <w:ilvl w:val="0"/>
          <w:numId w:val="3"/>
        </w:numPr>
      </w:pPr>
      <w:r>
        <w:t xml:space="preserve">Podemos recibir los datos del servidor como un </w:t>
      </w:r>
      <w:proofErr w:type="spellStart"/>
      <w:r w:rsidRPr="00395F09">
        <w:rPr>
          <w:b/>
          <w:bCs/>
        </w:rPr>
        <w:t>string</w:t>
      </w:r>
      <w:proofErr w:type="spellEnd"/>
      <w:r w:rsidRPr="00395F09">
        <w:rPr>
          <w:b/>
          <w:bCs/>
        </w:rPr>
        <w:t xml:space="preserve"> de caracteres</w:t>
      </w:r>
      <w:r>
        <w:t xml:space="preserve"> (</w:t>
      </w:r>
      <w:proofErr w:type="spellStart"/>
      <w:r>
        <w:rPr>
          <w:b/>
          <w:bCs/>
        </w:rPr>
        <w:t>responseText</w:t>
      </w:r>
      <w:proofErr w:type="spellEnd"/>
      <w:r>
        <w:t>), tal como hemos hecho en el ejemplo anterior.</w:t>
      </w:r>
    </w:p>
    <w:p w14:paraId="099B881D" w14:textId="3B9178CF" w:rsidR="00395F09" w:rsidRDefault="00395F09" w:rsidP="00395F09">
      <w:pPr>
        <w:pStyle w:val="Prrafodelista"/>
        <w:numPr>
          <w:ilvl w:val="0"/>
          <w:numId w:val="3"/>
        </w:numPr>
      </w:pPr>
      <w:r>
        <w:t xml:space="preserve">Podemos tratar los datos como un documento </w:t>
      </w:r>
      <w:r w:rsidRPr="00395F09">
        <w:rPr>
          <w:b/>
          <w:bCs/>
        </w:rPr>
        <w:t>XML</w:t>
      </w:r>
      <w:r>
        <w:t xml:space="preserve"> (</w:t>
      </w:r>
      <w:proofErr w:type="spellStart"/>
      <w:r>
        <w:rPr>
          <w:b/>
          <w:bCs/>
        </w:rPr>
        <w:t>responseXML</w:t>
      </w:r>
      <w:proofErr w:type="spellEnd"/>
      <w:r>
        <w:t>).</w:t>
      </w:r>
    </w:p>
    <w:p w14:paraId="2EEA97B0" w14:textId="6CCAB158" w:rsidR="00395F09" w:rsidRDefault="00395F09" w:rsidP="00395F09">
      <w:pPr>
        <w:pStyle w:val="Prrafodelista"/>
        <w:numPr>
          <w:ilvl w:val="0"/>
          <w:numId w:val="3"/>
        </w:numPr>
      </w:pPr>
      <w:r>
        <w:t xml:space="preserve">Podemos recibir formato </w:t>
      </w:r>
      <w:r w:rsidRPr="00395F09">
        <w:rPr>
          <w:b/>
          <w:bCs/>
        </w:rPr>
        <w:t>JSON</w:t>
      </w:r>
      <w:r>
        <w:t xml:space="preserve">, que lo capturaremos mediante </w:t>
      </w:r>
      <w:proofErr w:type="spellStart"/>
      <w:r w:rsidRPr="00395F09">
        <w:rPr>
          <w:b/>
          <w:bCs/>
        </w:rPr>
        <w:t>responseText</w:t>
      </w:r>
      <w:proofErr w:type="spellEnd"/>
      <w:r>
        <w:t xml:space="preserve">, y lo transformaremos a objeto JSON mediante </w:t>
      </w:r>
      <w:proofErr w:type="spellStart"/>
      <w:r w:rsidRPr="00395F09">
        <w:rPr>
          <w:b/>
          <w:bCs/>
        </w:rPr>
        <w:t>JSON.parse</w:t>
      </w:r>
      <w:proofErr w:type="spellEnd"/>
      <w:r w:rsidRPr="00395F09">
        <w:rPr>
          <w:b/>
          <w:bCs/>
        </w:rPr>
        <w:t>(cadena)</w:t>
      </w:r>
      <w:r>
        <w:t>.</w:t>
      </w:r>
    </w:p>
    <w:p w14:paraId="741EA306" w14:textId="1DB84EFC" w:rsidR="00395F09" w:rsidRDefault="0076277C" w:rsidP="0076277C">
      <w:pPr>
        <w:pStyle w:val="Ttulo3"/>
      </w:pPr>
      <w:bookmarkStart w:id="4" w:name="_Toc127902808"/>
      <w:r>
        <w:t>2.1.1.- Procesar como cadena de caracteres.</w:t>
      </w:r>
      <w:bookmarkEnd w:id="4"/>
    </w:p>
    <w:p w14:paraId="1848F7F3" w14:textId="6E02DF6A" w:rsidR="0076277C" w:rsidRDefault="00830E93" w:rsidP="0076277C">
      <w:r>
        <w:t>Ya lo hemos visto en el ejemplo anterior.</w:t>
      </w:r>
    </w:p>
    <w:p w14:paraId="1AD1CE6D" w14:textId="028E82F5" w:rsidR="00830E93" w:rsidRDefault="00830E93" w:rsidP="00830E93">
      <w:pPr>
        <w:pStyle w:val="Ttulo3"/>
      </w:pPr>
      <w:bookmarkStart w:id="5" w:name="_Toc127902809"/>
      <w:r>
        <w:lastRenderedPageBreak/>
        <w:t>2.1.2.- Procesar como XML.</w:t>
      </w:r>
      <w:bookmarkEnd w:id="5"/>
    </w:p>
    <w:p w14:paraId="077916B0" w14:textId="7A59AD96" w:rsidR="00830E93" w:rsidRDefault="008731FB" w:rsidP="00830E93">
      <w:r w:rsidRPr="008731FB">
        <w:rPr>
          <w:noProof/>
        </w:rPr>
        <w:drawing>
          <wp:inline distT="0" distB="0" distL="0" distR="0" wp14:anchorId="39A8EF20" wp14:editId="7C403534">
            <wp:extent cx="5400040" cy="838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50"/>
                    <a:stretch/>
                  </pic:blipFill>
                  <pic:spPr bwMode="auto">
                    <a:xfrm>
                      <a:off x="0" y="0"/>
                      <a:ext cx="54000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EC644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092C4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DOMContentLoaded</w:t>
      </w:r>
      <w:proofErr w:type="spellEnd"/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() </w:t>
      </w:r>
      <w:r w:rsidRPr="00092C4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3788E98F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92C4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contenedor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092C4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querySelector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</w:t>
      </w:r>
      <w:proofErr w:type="spellStart"/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contenedor</w:t>
      </w:r>
      <w:proofErr w:type="spellEnd"/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1A74D809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92C4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092C4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092C40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XMLHttpRequest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14:paraId="0F9096E2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38F905C3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092C4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readystatechange</w:t>
      </w:r>
      <w:proofErr w:type="spellEnd"/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proofErr w:type="spellStart"/>
      <w:r w:rsidRPr="00092C4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fProcesarRespuesta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445EE361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0745DC67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092C4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open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'GET'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'http://ejemplo.php?p1=v1&amp;p2=v1'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092C4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1E251EEE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consulta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092C4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send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092C40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null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092C4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//si </w:t>
      </w:r>
      <w:proofErr w:type="spellStart"/>
      <w:r w:rsidRPr="00092C4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usaramos</w:t>
      </w:r>
      <w:proofErr w:type="spellEnd"/>
      <w:r w:rsidRPr="00092C4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post, en vez de </w:t>
      </w:r>
      <w:proofErr w:type="spellStart"/>
      <w:r w:rsidRPr="00092C4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null</w:t>
      </w:r>
      <w:proofErr w:type="spellEnd"/>
      <w:r w:rsidRPr="00092C4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, </w:t>
      </w:r>
      <w:proofErr w:type="spellStart"/>
      <w:r w:rsidRPr="00092C4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tendriamos</w:t>
      </w:r>
      <w:proofErr w:type="spellEnd"/>
      <w:r w:rsidRPr="00092C4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que pasar por </w:t>
      </w:r>
      <w:proofErr w:type="spellStart"/>
      <w:r w:rsidRPr="00092C4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parametro</w:t>
      </w:r>
      <w:proofErr w:type="spellEnd"/>
      <w:r w:rsidRPr="00092C4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p1=v1&amp;p2=v1</w:t>
      </w:r>
    </w:p>
    <w:p w14:paraId="11205D31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14:paraId="21A3D447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25137977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92C4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092C4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fProcesarRespuesta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7727A39E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92C40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092C40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readyState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== </w:t>
      </w:r>
      <w:r w:rsidRPr="00092C40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&amp;&amp;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092C40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status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== </w:t>
      </w:r>
      <w:r w:rsidRPr="00092C40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200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46BCD8FD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92C4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alumnos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092C40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responseXML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092C40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getElementsByTagName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proofErr w:type="spellStart"/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alumno</w:t>
      </w:r>
      <w:proofErr w:type="spellEnd"/>
      <w:r w:rsidRPr="00092C4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55DD2DA9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212D9EBD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092C40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092C4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092C40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;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&lt;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alumnos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092C40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length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;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++) {</w:t>
      </w:r>
    </w:p>
    <w:p w14:paraId="6E2F732D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contenedor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092C4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innerHTML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+= </w:t>
      </w:r>
      <w:r w:rsidRPr="00092C4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alumnos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92C4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].</w:t>
      </w:r>
      <w:proofErr w:type="spellStart"/>
      <w:r w:rsidRPr="00092C4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getAttribute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092C4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'nombre'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2D62803B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092C4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contenedor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092C4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innerHTML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+= </w:t>
      </w:r>
      <w:r w:rsidRPr="00092C4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alumnos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092C4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].</w:t>
      </w:r>
      <w:proofErr w:type="spellStart"/>
      <w:r w:rsidRPr="00092C40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getAttribute</w:t>
      </w:r>
      <w:proofErr w:type="spellEnd"/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092C4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'apellido'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 + </w:t>
      </w:r>
      <w:r w:rsidRPr="00092C4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</w:t>
      </w:r>
      <w:proofErr w:type="spellStart"/>
      <w:r w:rsidRPr="00092C4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br</w:t>
      </w:r>
      <w:proofErr w:type="spellEnd"/>
      <w:r w:rsidRPr="00092C40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/&gt;'</w:t>
      </w: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36DE2D14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14:paraId="04742359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767CC0F4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92C4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</w:t>
      </w:r>
      <w:proofErr w:type="spellStart"/>
      <w:r w:rsidRPr="00092C4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readyState</w:t>
      </w:r>
      <w:proofErr w:type="spellEnd"/>
      <w:r w:rsidRPr="00092C40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: 1(leyendo), 2(leído), 3(interactiva), 4(completo)</w:t>
      </w:r>
    </w:p>
    <w:p w14:paraId="2B03569D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92C4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//status: 200 OK, 404 </w:t>
      </w:r>
      <w:proofErr w:type="spellStart"/>
      <w:r w:rsidRPr="00092C4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NotFound</w:t>
      </w:r>
      <w:proofErr w:type="spellEnd"/>
      <w:r w:rsidRPr="00092C4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…</w:t>
      </w:r>
    </w:p>
    <w:p w14:paraId="3A1E962F" w14:textId="77777777" w:rsidR="00092C40" w:rsidRPr="00092C40" w:rsidRDefault="00092C40" w:rsidP="00092C4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</w:t>
      </w:r>
    </w:p>
    <w:p w14:paraId="4274580C" w14:textId="77777777" w:rsidR="00092C40" w:rsidRPr="00092C40" w:rsidRDefault="00092C40" w:rsidP="00092C4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92C4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});</w:t>
      </w:r>
    </w:p>
    <w:p w14:paraId="0C3C526E" w14:textId="33607487" w:rsidR="008731FB" w:rsidRDefault="00092C40" w:rsidP="00092C40">
      <w:pPr>
        <w:pStyle w:val="Ttulo3"/>
        <w:rPr>
          <w:lang w:val="en-US"/>
        </w:rPr>
      </w:pPr>
      <w:bookmarkStart w:id="6" w:name="_Toc127902810"/>
      <w:r w:rsidRPr="00092C40">
        <w:rPr>
          <w:lang w:val="en-US"/>
        </w:rPr>
        <w:t xml:space="preserve">2.1.3.- </w:t>
      </w:r>
      <w:proofErr w:type="spellStart"/>
      <w:r w:rsidRPr="00092C40">
        <w:rPr>
          <w:lang w:val="en-US"/>
        </w:rPr>
        <w:t>Procesar</w:t>
      </w:r>
      <w:proofErr w:type="spellEnd"/>
      <w:r w:rsidRPr="00092C40">
        <w:rPr>
          <w:lang w:val="en-US"/>
        </w:rPr>
        <w:t xml:space="preserve"> </w:t>
      </w:r>
      <w:proofErr w:type="spellStart"/>
      <w:r w:rsidRPr="00092C40">
        <w:rPr>
          <w:lang w:val="en-US"/>
        </w:rPr>
        <w:t>c</w:t>
      </w:r>
      <w:r>
        <w:rPr>
          <w:lang w:val="en-US"/>
        </w:rPr>
        <w:t>omo</w:t>
      </w:r>
      <w:proofErr w:type="spellEnd"/>
      <w:r>
        <w:rPr>
          <w:lang w:val="en-US"/>
        </w:rPr>
        <w:t xml:space="preserve"> JSON.</w:t>
      </w:r>
      <w:bookmarkEnd w:id="6"/>
    </w:p>
    <w:p w14:paraId="76875369" w14:textId="7100DF6F" w:rsidR="00092C40" w:rsidRDefault="003245C2" w:rsidP="00092C40">
      <w:pPr>
        <w:rPr>
          <w:lang w:val="en-US"/>
        </w:rPr>
      </w:pPr>
      <w:r w:rsidRPr="003245C2">
        <w:rPr>
          <w:noProof/>
          <w:lang w:val="en-US"/>
        </w:rPr>
        <w:drawing>
          <wp:inline distT="0" distB="0" distL="0" distR="0" wp14:anchorId="4E267823" wp14:editId="627DDDF2">
            <wp:extent cx="5400040" cy="9188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3259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049C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049C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A049C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DOMContentLoaded</w:t>
      </w:r>
      <w:proofErr w:type="spellEnd"/>
      <w:r w:rsidRPr="00A049C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() </w:t>
      </w:r>
      <w:r w:rsidRPr="00A049C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=&gt;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16933D40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A049C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contenedor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document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049C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querySelector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049C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"#</w:t>
      </w:r>
      <w:proofErr w:type="spellStart"/>
      <w:r w:rsidRPr="00A049C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contenedor</w:t>
      </w:r>
      <w:proofErr w:type="spellEnd"/>
      <w:r w:rsidRPr="00A049C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29A18D94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A049C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A049C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A049C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XMLHttpRequest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14:paraId="35C12BA0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4EB37031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049C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addEventListener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049C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A049C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readystatechange</w:t>
      </w:r>
      <w:proofErr w:type="spellEnd"/>
      <w:r w:rsidRPr="00A049C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proofErr w:type="spellStart"/>
      <w:r w:rsidRPr="00A049C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fProcesarRespuesta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54E3E430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45B5DDDA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049C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open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049C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'GET'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A049C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'http://ejemplo.php?p1=v1&amp;p2=v1'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A049C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6D0CDAEB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consulta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A049CE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send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A049CE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null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); </w:t>
      </w:r>
      <w:r w:rsidRPr="00A049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//si </w:t>
      </w:r>
      <w:proofErr w:type="spellStart"/>
      <w:r w:rsidRPr="00A049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usaramos</w:t>
      </w:r>
      <w:proofErr w:type="spellEnd"/>
      <w:r w:rsidRPr="00A049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post, en vez de </w:t>
      </w:r>
      <w:proofErr w:type="spellStart"/>
      <w:r w:rsidRPr="00A049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null</w:t>
      </w:r>
      <w:proofErr w:type="spellEnd"/>
      <w:r w:rsidRPr="00A049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, </w:t>
      </w:r>
      <w:proofErr w:type="spellStart"/>
      <w:r w:rsidRPr="00A049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tendriamos</w:t>
      </w:r>
      <w:proofErr w:type="spellEnd"/>
      <w:r w:rsidRPr="00A049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que pasar por </w:t>
      </w:r>
      <w:proofErr w:type="spellStart"/>
      <w:r w:rsidRPr="00A049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parametro</w:t>
      </w:r>
      <w:proofErr w:type="spellEnd"/>
      <w:r w:rsidRPr="00A049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p1=v1&amp;p2=v1</w:t>
      </w:r>
    </w:p>
    <w:p w14:paraId="21376AB3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</w:p>
    <w:p w14:paraId="66051C48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D1AEC64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A049C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A049C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fProcesarRespuesta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3CEBAA4B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A049C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049CE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readyState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== </w:t>
      </w:r>
      <w:r w:rsidRPr="00A049C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&amp;&amp;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049CE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status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== </w:t>
      </w:r>
      <w:r w:rsidRPr="00A049C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200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37F0E3BA" w14:textId="61A71823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commentRangeStart w:id="7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A049C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responseJSON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JSON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049C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parse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consulta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049CE">
        <w:rPr>
          <w:rFonts w:ascii="Consolas" w:eastAsia="Times New Roman" w:hAnsi="Consolas" w:cs="Times New Roman"/>
          <w:color w:val="4FC1FF"/>
          <w:sz w:val="21"/>
          <w:szCs w:val="21"/>
          <w:lang w:val="en-US" w:eastAsia="es-ES"/>
        </w:rPr>
        <w:t>responseText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  <w:commentRangeEnd w:id="7"/>
      <w:r>
        <w:rPr>
          <w:rStyle w:val="Refdecomentario"/>
        </w:rPr>
        <w:commentReference w:id="7"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L</w:t>
      </w:r>
    </w:p>
    <w:p w14:paraId="2F5D204D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22ACF9A0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A049C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for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r w:rsidRPr="00A049C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let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A049C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;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&lt;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responseJSON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length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;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++) {</w:t>
      </w:r>
    </w:p>
    <w:p w14:paraId="60F125D2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   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contenedor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A049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innerHTML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+=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responseJSON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A049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].</w:t>
      </w:r>
      <w:r w:rsidRPr="00A049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nombre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1E44DA0F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       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contenedor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A049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innerHTML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+= </w:t>
      </w:r>
      <w:proofErr w:type="spellStart"/>
      <w:r w:rsidRPr="00A049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responseJSON</w:t>
      </w:r>
      <w:proofErr w:type="spellEnd"/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</w:t>
      </w:r>
      <w:r w:rsidRPr="00A049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].</w:t>
      </w:r>
      <w:r w:rsidRPr="00A049C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apellido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+ </w:t>
      </w:r>
      <w:r w:rsidRPr="00A049C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'&lt;</w:t>
      </w:r>
      <w:proofErr w:type="spellStart"/>
      <w:r w:rsidRPr="00A049C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br</w:t>
      </w:r>
      <w:proofErr w:type="spellEnd"/>
      <w:r w:rsidRPr="00A049C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/&gt;'</w:t>
      </w: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526E3316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    }</w:t>
      </w:r>
    </w:p>
    <w:p w14:paraId="68AAB153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}</w:t>
      </w:r>
    </w:p>
    <w:p w14:paraId="7761B14A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A049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//</w:t>
      </w:r>
      <w:proofErr w:type="spellStart"/>
      <w:r w:rsidRPr="00A049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readyState</w:t>
      </w:r>
      <w:proofErr w:type="spellEnd"/>
      <w:r w:rsidRPr="00A049CE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: 1(leyendo), 2(leído), 3(interactiva), 4(completo)</w:t>
      </w:r>
    </w:p>
    <w:p w14:paraId="79DB528C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A049C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//status: 200 OK, 404 </w:t>
      </w:r>
      <w:proofErr w:type="spellStart"/>
      <w:r w:rsidRPr="00A049C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NotFound</w:t>
      </w:r>
      <w:proofErr w:type="spellEnd"/>
      <w:r w:rsidRPr="00A049C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…</w:t>
      </w:r>
    </w:p>
    <w:p w14:paraId="6DFAD000" w14:textId="77777777" w:rsidR="00A049CE" w:rsidRPr="00A049CE" w:rsidRDefault="00A049CE" w:rsidP="00A049C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</w:t>
      </w:r>
    </w:p>
    <w:p w14:paraId="6CDA2E4C" w14:textId="3A6BDACE" w:rsidR="003245C2" w:rsidRPr="0045462D" w:rsidRDefault="00A049CE" w:rsidP="0045462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049C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});</w:t>
      </w:r>
    </w:p>
    <w:p w14:paraId="6F6F6DF5" w14:textId="1BF8B204" w:rsidR="00183A13" w:rsidRPr="0024456E" w:rsidRDefault="00183A13" w:rsidP="00E87859">
      <w:pPr>
        <w:pStyle w:val="Ttulo1"/>
        <w:spacing w:before="0"/>
        <w:rPr>
          <w:lang w:val="en-US"/>
        </w:rPr>
      </w:pPr>
      <w:bookmarkStart w:id="8" w:name="_Toc127902811"/>
      <w:r w:rsidRPr="0024456E">
        <w:rPr>
          <w:lang w:val="en-US"/>
        </w:rPr>
        <w:t xml:space="preserve">3.- </w:t>
      </w:r>
      <w:r w:rsidR="0024456E" w:rsidRPr="0024456E">
        <w:rPr>
          <w:lang w:val="en-US"/>
        </w:rPr>
        <w:t>API F</w:t>
      </w:r>
      <w:r w:rsidR="0024456E">
        <w:rPr>
          <w:lang w:val="en-US"/>
        </w:rPr>
        <w:t>etch de JavaScript.</w:t>
      </w:r>
      <w:bookmarkEnd w:id="8"/>
    </w:p>
    <w:p w14:paraId="20DA3190" w14:textId="6564F698" w:rsidR="00183A13" w:rsidRDefault="00436F91" w:rsidP="00BE7E5E">
      <w:pPr>
        <w:pStyle w:val="Prrafodelista"/>
        <w:numPr>
          <w:ilvl w:val="0"/>
          <w:numId w:val="4"/>
        </w:numPr>
      </w:pPr>
      <w:r w:rsidRPr="00436F91">
        <w:t>API de JavaScript para l</w:t>
      </w:r>
      <w:r>
        <w:t xml:space="preserve">as </w:t>
      </w:r>
      <w:r w:rsidRPr="00BE7E5E">
        <w:rPr>
          <w:b/>
          <w:bCs/>
        </w:rPr>
        <w:t>comunicaciones asíncronas basado en promesas</w:t>
      </w:r>
      <w:r>
        <w:t>. Es la manera más sencilla y práctica de hacer Ajax con código nativo en el navegador.</w:t>
      </w:r>
    </w:p>
    <w:p w14:paraId="22278976" w14:textId="19B6847A" w:rsidR="00BE7E5E" w:rsidRDefault="00636A55" w:rsidP="00BE7E5E">
      <w:pPr>
        <w:pStyle w:val="Prrafodelista"/>
        <w:numPr>
          <w:ilvl w:val="0"/>
          <w:numId w:val="4"/>
        </w:numPr>
      </w:pPr>
      <w:r>
        <w:t>El acceso a recursos de un servidor de manera asíncrona, comúnmente llamado Ajax, nos permite realizar solicitudes HTTP sin necesidad de recargar toda la página.</w:t>
      </w:r>
    </w:p>
    <w:p w14:paraId="0C06A39C" w14:textId="56447E61" w:rsidR="00AE41AE" w:rsidRDefault="00AE41AE" w:rsidP="00AE41AE">
      <w:pPr>
        <w:pStyle w:val="Prrafodelista"/>
        <w:numPr>
          <w:ilvl w:val="0"/>
          <w:numId w:val="4"/>
        </w:numPr>
      </w:pPr>
      <w:r w:rsidRPr="00AE41AE">
        <w:rPr>
          <w:b/>
          <w:bCs/>
        </w:rPr>
        <w:t xml:space="preserve">Tradicionalmente se vienen usando diversos mecanismos para esta tarea, basados en </w:t>
      </w:r>
      <w:proofErr w:type="spellStart"/>
      <w:r w:rsidRPr="00AE41AE">
        <w:rPr>
          <w:b/>
          <w:bCs/>
        </w:rPr>
        <w:t>APIs</w:t>
      </w:r>
      <w:proofErr w:type="spellEnd"/>
      <w:r w:rsidRPr="00AE41AE">
        <w:rPr>
          <w:b/>
          <w:bCs/>
        </w:rPr>
        <w:t xml:space="preserve"> de los navegadores que pueden tener diferencias entre distintos clientes web</w:t>
      </w:r>
      <w:r w:rsidRPr="00AE41AE">
        <w:t>. Es por ello que muchas veces acabamos usando una librería como </w:t>
      </w:r>
      <w:hyperlink r:id="rId21" w:history="1">
        <w:r w:rsidRPr="00AE41AE">
          <w:rPr>
            <w:rStyle w:val="Hipervnculo"/>
          </w:rPr>
          <w:t>jQuery para acceder a las funcionalidades de Ajax</w:t>
        </w:r>
      </w:hyperlink>
      <w:r>
        <w:t>.</w:t>
      </w:r>
    </w:p>
    <w:p w14:paraId="1EB1534F" w14:textId="77777777" w:rsidR="00344188" w:rsidRDefault="00344188" w:rsidP="00344188">
      <w:pPr>
        <w:pStyle w:val="Prrafodelista"/>
        <w:numPr>
          <w:ilvl w:val="0"/>
          <w:numId w:val="4"/>
        </w:numPr>
      </w:pPr>
      <w:proofErr w:type="spellStart"/>
      <w:r w:rsidRPr="00F73E4D">
        <w:t>Fetch</w:t>
      </w:r>
      <w:proofErr w:type="spellEnd"/>
      <w:r w:rsidRPr="00F73E4D">
        <w:t xml:space="preserve"> ofrece una nueva interfaz estándar de uso de Ajax para el desarrollo </w:t>
      </w:r>
      <w:proofErr w:type="spellStart"/>
      <w:r w:rsidRPr="00F73E4D">
        <w:t>frontend</w:t>
      </w:r>
      <w:proofErr w:type="spellEnd"/>
      <w:r w:rsidRPr="00F73E4D">
        <w:t>, a la vez que permite usar promesas, que nos facilitan la organización del código asíncrono en las aplicaciones.</w:t>
      </w:r>
    </w:p>
    <w:p w14:paraId="49298188" w14:textId="0F26241E" w:rsidR="00344188" w:rsidRPr="00436F91" w:rsidRDefault="00344188" w:rsidP="00344188">
      <w:pPr>
        <w:pStyle w:val="Prrafodelista"/>
        <w:numPr>
          <w:ilvl w:val="0"/>
          <w:numId w:val="4"/>
        </w:numPr>
      </w:pPr>
      <w:r w:rsidRPr="00F73E4D">
        <w:t>Es un mecanismo disponible actualmente en todos los navegadores, exceptuando los viejos Internet Explorer</w:t>
      </w:r>
      <w:r>
        <w:t xml:space="preserve"> (</w:t>
      </w:r>
      <w:hyperlink r:id="rId22" w:history="1">
        <w:r w:rsidRPr="00642485">
          <w:rPr>
            <w:rStyle w:val="Hipervnculo"/>
          </w:rPr>
          <w:t>y tampoco es así</w:t>
        </w:r>
      </w:hyperlink>
      <w:r>
        <w:t>)</w:t>
      </w:r>
      <w:r w:rsidRPr="00F73E4D">
        <w:t>.</w:t>
      </w:r>
    </w:p>
    <w:p w14:paraId="6DAC27F8" w14:textId="0C552BFE" w:rsidR="00183A13" w:rsidRDefault="00183A13" w:rsidP="00E87859">
      <w:pPr>
        <w:pStyle w:val="Ttulo2"/>
        <w:spacing w:before="0"/>
      </w:pPr>
      <w:bookmarkStart w:id="9" w:name="_Toc127902812"/>
      <w:r>
        <w:t xml:space="preserve">3.1.- </w:t>
      </w:r>
      <w:r w:rsidR="00344188">
        <w:t xml:space="preserve">Método </w:t>
      </w:r>
      <w:proofErr w:type="spellStart"/>
      <w:r w:rsidR="00344188">
        <w:t>fetch</w:t>
      </w:r>
      <w:proofErr w:type="spellEnd"/>
      <w:r w:rsidR="00344188">
        <w:t>()</w:t>
      </w:r>
      <w:r w:rsidR="00AE41AE">
        <w:t>.</w:t>
      </w:r>
      <w:bookmarkEnd w:id="9"/>
    </w:p>
    <w:p w14:paraId="02005EC0" w14:textId="57297EC4" w:rsidR="00686E1B" w:rsidRDefault="00344188" w:rsidP="00E87859">
      <w:r>
        <w:t xml:space="preserve">El método </w:t>
      </w:r>
      <w:proofErr w:type="spellStart"/>
      <w:r>
        <w:t>fetch</w:t>
      </w:r>
      <w:proofErr w:type="spellEnd"/>
      <w:r>
        <w:t xml:space="preserve">() depende del objeto </w:t>
      </w:r>
      <w:proofErr w:type="spellStart"/>
      <w:r>
        <w:t>window</w:t>
      </w:r>
      <w:proofErr w:type="spellEnd"/>
      <w:r>
        <w:t xml:space="preserve"> del navegador. Su uso más simple consiste en pasarle una URL, </w:t>
      </w:r>
      <w:r w:rsidR="00A70125">
        <w:t>y su contenido se traerá de vuelta de manera asíncrona.</w:t>
      </w:r>
    </w:p>
    <w:p w14:paraId="54213BE3" w14:textId="45666511" w:rsidR="00A70125" w:rsidRDefault="00A70125" w:rsidP="00E87859">
      <w:r>
        <w:t xml:space="preserve">Como toda la jerarquía de objetos del navegador comienza en </w:t>
      </w:r>
      <w:proofErr w:type="spellStart"/>
      <w:r>
        <w:t>window</w:t>
      </w:r>
      <w:proofErr w:type="spellEnd"/>
      <w:r>
        <w:t xml:space="preserve">, podemos opcionalmente invocar a </w:t>
      </w:r>
      <w:proofErr w:type="spellStart"/>
      <w:r>
        <w:t>fetch</w:t>
      </w:r>
      <w:proofErr w:type="spellEnd"/>
      <w:r>
        <w:t xml:space="preserve"> sin mencionar al objeto </w:t>
      </w:r>
      <w:proofErr w:type="spellStart"/>
      <w:r>
        <w:t>window</w:t>
      </w:r>
      <w:proofErr w:type="spellEnd"/>
      <w:r>
        <w:t>.</w:t>
      </w:r>
    </w:p>
    <w:p w14:paraId="2C6EC738" w14:textId="7AE29AD5" w:rsidR="00A70125" w:rsidRDefault="00A92A47" w:rsidP="00E87859">
      <w:r w:rsidRPr="00A92A47">
        <w:t xml:space="preserve">Como ya hemos dicho, </w:t>
      </w:r>
      <w:proofErr w:type="spellStart"/>
      <w:r w:rsidRPr="00A92A47">
        <w:t>fetch</w:t>
      </w:r>
      <w:proofErr w:type="spellEnd"/>
      <w:r w:rsidRPr="00A92A47">
        <w:t xml:space="preserve"> basa su trabajo en promesas ES6, por lo que nos devolverá una promesa que podemos tratar tal como estamos acostumbrados a hacer, con el "</w:t>
      </w:r>
      <w:proofErr w:type="spellStart"/>
      <w:r w:rsidRPr="00A92A47">
        <w:t>then</w:t>
      </w:r>
      <w:proofErr w:type="spellEnd"/>
      <w:r w:rsidRPr="00A92A47">
        <w:t>" y el "catch".</w:t>
      </w:r>
    </w:p>
    <w:p w14:paraId="19BA7B8D" w14:textId="27934E97" w:rsidR="00A92A47" w:rsidRDefault="00A92A47" w:rsidP="00E87859">
      <w:r>
        <w:rPr>
          <w:b/>
          <w:bCs/>
          <w:u w:val="single"/>
        </w:rPr>
        <w:t>Ejemplo</w:t>
      </w:r>
      <w:r>
        <w:t>:</w:t>
      </w:r>
    </w:p>
    <w:p w14:paraId="74B78B01" w14:textId="77777777" w:rsidR="00A92A47" w:rsidRPr="00A92A47" w:rsidRDefault="00A92A47" w:rsidP="00A92A47">
      <w:pPr>
        <w:shd w:val="clear" w:color="auto" w:fill="30240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eastAsia="Times New Roman" w:hAnsi="Consolas" w:cs="Courier New"/>
          <w:color w:val="9F968A"/>
          <w:lang w:val="en-US" w:eastAsia="es-ES"/>
        </w:rPr>
      </w:pPr>
      <w:r w:rsidRPr="00A92A47">
        <w:rPr>
          <w:rFonts w:ascii="Consolas" w:eastAsia="Times New Roman" w:hAnsi="Consolas" w:cs="Courier New"/>
          <w:color w:val="FFD44D"/>
          <w:lang w:val="en-US" w:eastAsia="es-ES"/>
        </w:rPr>
        <w:lastRenderedPageBreak/>
        <w:t>fetch</w:t>
      </w:r>
      <w:r w:rsidRPr="00A92A47">
        <w:rPr>
          <w:rFonts w:ascii="Consolas" w:eastAsia="Times New Roman" w:hAnsi="Consolas" w:cs="Courier New"/>
          <w:color w:val="A7A094"/>
          <w:lang w:val="en-US" w:eastAsia="es-ES"/>
        </w:rPr>
        <w:t>(</w:t>
      </w:r>
      <w:r w:rsidRPr="00A92A47">
        <w:rPr>
          <w:rFonts w:ascii="Consolas" w:eastAsia="Times New Roman" w:hAnsi="Consolas" w:cs="Courier New"/>
          <w:color w:val="66D7CE"/>
          <w:lang w:val="en-US" w:eastAsia="es-ES"/>
        </w:rPr>
        <w:t>'test.txt'</w:t>
      </w:r>
      <w:r w:rsidRPr="00A92A47">
        <w:rPr>
          <w:rFonts w:ascii="Consolas" w:eastAsia="Times New Roman" w:hAnsi="Consolas" w:cs="Courier New"/>
          <w:color w:val="A7A094"/>
          <w:lang w:val="en-US" w:eastAsia="es-ES"/>
        </w:rPr>
        <w:t>)</w:t>
      </w:r>
    </w:p>
    <w:p w14:paraId="405C9CB9" w14:textId="77777777" w:rsidR="00A92A47" w:rsidRPr="00A92A47" w:rsidRDefault="00A92A47" w:rsidP="00A92A47">
      <w:pPr>
        <w:shd w:val="clear" w:color="auto" w:fill="30240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eastAsia="Times New Roman" w:hAnsi="Consolas" w:cs="Courier New"/>
          <w:color w:val="9F968A"/>
          <w:lang w:val="en-US" w:eastAsia="es-ES"/>
        </w:rPr>
      </w:pPr>
      <w:r w:rsidRPr="00A92A47">
        <w:rPr>
          <w:rFonts w:ascii="Consolas" w:eastAsia="Times New Roman" w:hAnsi="Consolas" w:cs="Courier New"/>
          <w:color w:val="9F968A"/>
          <w:lang w:val="en-US" w:eastAsia="es-ES"/>
        </w:rPr>
        <w:t xml:space="preserve">  </w:t>
      </w:r>
      <w:r w:rsidRPr="00A92A47">
        <w:rPr>
          <w:rFonts w:ascii="Consolas" w:eastAsia="Times New Roman" w:hAnsi="Consolas" w:cs="Courier New"/>
          <w:color w:val="A7A094"/>
          <w:lang w:val="en-US" w:eastAsia="es-ES"/>
        </w:rPr>
        <w:t>.</w:t>
      </w:r>
      <w:r w:rsidRPr="00A92A47">
        <w:rPr>
          <w:rFonts w:ascii="Consolas" w:eastAsia="Times New Roman" w:hAnsi="Consolas" w:cs="Courier New"/>
          <w:color w:val="FFD44D"/>
          <w:lang w:val="en-US" w:eastAsia="es-ES"/>
        </w:rPr>
        <w:t>then</w:t>
      </w:r>
      <w:r w:rsidRPr="00A92A47">
        <w:rPr>
          <w:rFonts w:ascii="Consolas" w:eastAsia="Times New Roman" w:hAnsi="Consolas" w:cs="Courier New"/>
          <w:color w:val="A7A094"/>
          <w:lang w:val="en-US" w:eastAsia="es-ES"/>
        </w:rPr>
        <w:t>(</w:t>
      </w:r>
      <w:proofErr w:type="spellStart"/>
      <w:r w:rsidRPr="00A92A47">
        <w:rPr>
          <w:rFonts w:ascii="Consolas" w:eastAsia="Times New Roman" w:hAnsi="Consolas" w:cs="Courier New"/>
          <w:color w:val="9F968A"/>
          <w:lang w:val="en-US" w:eastAsia="es-ES"/>
        </w:rPr>
        <w:t>ajaxPositive</w:t>
      </w:r>
      <w:proofErr w:type="spellEnd"/>
      <w:r w:rsidRPr="00A92A47">
        <w:rPr>
          <w:rFonts w:ascii="Consolas" w:eastAsia="Times New Roman" w:hAnsi="Consolas" w:cs="Courier New"/>
          <w:color w:val="A7A094"/>
          <w:lang w:val="en-US" w:eastAsia="es-ES"/>
        </w:rPr>
        <w:t>)</w:t>
      </w:r>
    </w:p>
    <w:p w14:paraId="3BF54CAF" w14:textId="77777777" w:rsidR="00A92A47" w:rsidRPr="00A92A47" w:rsidRDefault="00A92A47" w:rsidP="00A92A47">
      <w:pPr>
        <w:shd w:val="clear" w:color="auto" w:fill="30240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left"/>
        <w:rPr>
          <w:rFonts w:ascii="Consolas" w:eastAsia="Times New Roman" w:hAnsi="Consolas" w:cs="Courier New"/>
          <w:color w:val="9F968A"/>
          <w:lang w:val="en-US" w:eastAsia="es-ES"/>
        </w:rPr>
      </w:pPr>
      <w:r w:rsidRPr="00A92A47">
        <w:rPr>
          <w:rFonts w:ascii="Consolas" w:eastAsia="Times New Roman" w:hAnsi="Consolas" w:cs="Courier New"/>
          <w:color w:val="9F968A"/>
          <w:lang w:val="en-US" w:eastAsia="es-ES"/>
        </w:rPr>
        <w:t xml:space="preserve">  </w:t>
      </w:r>
      <w:r w:rsidRPr="00A92A47">
        <w:rPr>
          <w:rFonts w:ascii="Consolas" w:eastAsia="Times New Roman" w:hAnsi="Consolas" w:cs="Courier New"/>
          <w:color w:val="A7A094"/>
          <w:lang w:val="en-US" w:eastAsia="es-ES"/>
        </w:rPr>
        <w:t>.</w:t>
      </w:r>
      <w:r w:rsidRPr="00A92A47">
        <w:rPr>
          <w:rFonts w:ascii="Consolas" w:eastAsia="Times New Roman" w:hAnsi="Consolas" w:cs="Courier New"/>
          <w:color w:val="FFD44D"/>
          <w:lang w:val="en-US" w:eastAsia="es-ES"/>
        </w:rPr>
        <w:t>catch</w:t>
      </w:r>
      <w:r w:rsidRPr="00A92A47">
        <w:rPr>
          <w:rFonts w:ascii="Consolas" w:eastAsia="Times New Roman" w:hAnsi="Consolas" w:cs="Courier New"/>
          <w:color w:val="A7A094"/>
          <w:lang w:val="en-US" w:eastAsia="es-ES"/>
        </w:rPr>
        <w:t>(</w:t>
      </w:r>
      <w:proofErr w:type="spellStart"/>
      <w:r w:rsidRPr="00A92A47">
        <w:rPr>
          <w:rFonts w:ascii="Consolas" w:eastAsia="Times New Roman" w:hAnsi="Consolas" w:cs="Courier New"/>
          <w:color w:val="9F968A"/>
          <w:lang w:val="en-US" w:eastAsia="es-ES"/>
        </w:rPr>
        <w:t>showError</w:t>
      </w:r>
      <w:proofErr w:type="spellEnd"/>
      <w:r w:rsidRPr="00A92A47">
        <w:rPr>
          <w:rFonts w:ascii="Consolas" w:eastAsia="Times New Roman" w:hAnsi="Consolas" w:cs="Courier New"/>
          <w:color w:val="A7A094"/>
          <w:lang w:val="en-US" w:eastAsia="es-ES"/>
        </w:rPr>
        <w:t>);</w:t>
      </w:r>
    </w:p>
    <w:p w14:paraId="3EB021FE" w14:textId="64E15565" w:rsidR="00A92A47" w:rsidRDefault="00495C78" w:rsidP="00E87859">
      <w:proofErr w:type="spellStart"/>
      <w:r w:rsidRPr="00495C78">
        <w:t>Then</w:t>
      </w:r>
      <w:proofErr w:type="spellEnd"/>
      <w:r w:rsidRPr="00495C78">
        <w:t>() nos sirve para d</w:t>
      </w:r>
      <w:r>
        <w:t>efinir la función que se encargará de realizar acciones en el caso positivo, y catch() para definir una función con código a ejecutar en el caso negativo.</w:t>
      </w:r>
    </w:p>
    <w:p w14:paraId="37A30B7C" w14:textId="437B892C" w:rsidR="00111EC0" w:rsidRDefault="00A05EFC" w:rsidP="00E87859">
      <w:r>
        <w:t xml:space="preserve">En general, </w:t>
      </w:r>
      <w:r w:rsidRPr="001944C7">
        <w:rPr>
          <w:b/>
          <w:bCs/>
        </w:rPr>
        <w:t>todo el trabajo con Ajax, se implementa mediante el protocolo HTTP</w:t>
      </w:r>
      <w:r>
        <w:t xml:space="preserve">. Por lo que, para asegurarnos que los ejemplos con </w:t>
      </w:r>
      <w:proofErr w:type="spellStart"/>
      <w:r>
        <w:t>fetch</w:t>
      </w:r>
      <w:proofErr w:type="spellEnd"/>
      <w:r>
        <w:t xml:space="preserve"> funciones, tendremos que acceder a la página web que realiza esa solicitud con </w:t>
      </w:r>
      <w:proofErr w:type="spellStart"/>
      <w:r>
        <w:t>fetch</w:t>
      </w:r>
      <w:proofErr w:type="spellEnd"/>
      <w:r>
        <w:t>() por medio de HTTP</w:t>
      </w:r>
      <w:r w:rsidR="001944C7">
        <w:t>, es decir, que tiene que estar en un servidor web</w:t>
      </w:r>
      <w:r>
        <w:t>.</w:t>
      </w:r>
    </w:p>
    <w:p w14:paraId="32B19BDF" w14:textId="64562F1A" w:rsidR="00721C52" w:rsidRDefault="00721C52" w:rsidP="00721C52">
      <w:pPr>
        <w:pStyle w:val="Ttulo2"/>
      </w:pPr>
      <w:bookmarkStart w:id="10" w:name="_Toc127902813"/>
      <w:r>
        <w:t>3.2.- Tratamiento del error con catch().</w:t>
      </w:r>
      <w:bookmarkEnd w:id="10"/>
    </w:p>
    <w:p w14:paraId="6C4C0DB9" w14:textId="77777777" w:rsidR="00885F83" w:rsidRPr="00915B4E" w:rsidRDefault="00885F83" w:rsidP="00885F83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915B4E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915B4E">
        <w:rPr>
          <w:rStyle w:val="token"/>
          <w:rFonts w:ascii="Consolas" w:hAnsi="Consolas"/>
          <w:color w:val="FFD44D"/>
          <w:sz w:val="22"/>
          <w:szCs w:val="22"/>
          <w:lang w:val="en-US"/>
        </w:rPr>
        <w:t>showError</w:t>
      </w:r>
      <w:proofErr w:type="spellEnd"/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915B4E">
        <w:rPr>
          <w:rStyle w:val="token"/>
          <w:rFonts w:ascii="Consolas" w:hAnsi="Consolas"/>
          <w:color w:val="9F968A"/>
          <w:sz w:val="22"/>
          <w:szCs w:val="22"/>
          <w:lang w:val="en-US"/>
        </w:rPr>
        <w:t>err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</w:p>
    <w:p w14:paraId="3CB75CFB" w14:textId="77777777" w:rsidR="00885F83" w:rsidRPr="00915B4E" w:rsidRDefault="00885F83" w:rsidP="00885F83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console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915B4E">
        <w:rPr>
          <w:rStyle w:val="token"/>
          <w:rFonts w:ascii="Consolas" w:hAnsi="Consolas"/>
          <w:color w:val="FFD44D"/>
          <w:sz w:val="22"/>
          <w:szCs w:val="22"/>
          <w:lang w:val="en-US"/>
        </w:rPr>
        <w:t>log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915B4E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proofErr w:type="spellStart"/>
      <w:r w:rsidRPr="00915B4E">
        <w:rPr>
          <w:rStyle w:val="token"/>
          <w:rFonts w:ascii="Consolas" w:hAnsi="Consolas"/>
          <w:color w:val="66D7CE"/>
          <w:sz w:val="22"/>
          <w:szCs w:val="22"/>
          <w:lang w:val="en-US"/>
        </w:rPr>
        <w:t>muestor</w:t>
      </w:r>
      <w:proofErr w:type="spellEnd"/>
      <w:r w:rsidRPr="00915B4E">
        <w:rPr>
          <w:rStyle w:val="token"/>
          <w:rFonts w:ascii="Consolas" w:hAnsi="Consolas"/>
          <w:color w:val="66D7CE"/>
          <w:sz w:val="22"/>
          <w:szCs w:val="22"/>
          <w:lang w:val="en-US"/>
        </w:rPr>
        <w:t xml:space="preserve"> error'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err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6176DCE0" w14:textId="77777777" w:rsidR="00885F83" w:rsidRPr="00915B4E" w:rsidRDefault="00885F83" w:rsidP="00885F83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915B4E">
        <w:rPr>
          <w:rStyle w:val="token"/>
          <w:rFonts w:ascii="Consolas" w:hAnsi="Consolas"/>
          <w:color w:val="A7A094"/>
          <w:sz w:val="22"/>
          <w:szCs w:val="22"/>
        </w:rPr>
        <w:t>}</w:t>
      </w:r>
    </w:p>
    <w:p w14:paraId="4AF175A7" w14:textId="77271891" w:rsidR="00885F83" w:rsidRDefault="004819E8" w:rsidP="00721C52">
      <w:r w:rsidRPr="004819E8">
        <w:t xml:space="preserve">Si la página desde la que se hace el </w:t>
      </w:r>
      <w:proofErr w:type="spellStart"/>
      <w:r w:rsidRPr="004819E8">
        <w:t>fetch</w:t>
      </w:r>
      <w:proofErr w:type="spellEnd"/>
      <w:r w:rsidRPr="004819E8">
        <w:t xml:space="preserve"> se accede desde file://</w:t>
      </w:r>
      <w:r>
        <w:t xml:space="preserve"> (en lugar de usando HTTP)</w:t>
      </w:r>
      <w:r w:rsidRPr="004819E8">
        <w:t xml:space="preserve"> observaremos como la llamada Ajax nos da un error y el flujo de ejecución de nuestro código se va por la parte del catch.</w:t>
      </w:r>
    </w:p>
    <w:p w14:paraId="7202A5C6" w14:textId="1B7B717F" w:rsidR="004819E8" w:rsidRDefault="004819E8" w:rsidP="004819E8">
      <w:pPr>
        <w:pStyle w:val="Ttulo2"/>
      </w:pPr>
      <w:bookmarkStart w:id="11" w:name="_Toc127902814"/>
      <w:r>
        <w:t xml:space="preserve">3.3.- Tratamiento del caso positivo con </w:t>
      </w:r>
      <w:proofErr w:type="spellStart"/>
      <w:r>
        <w:t>then</w:t>
      </w:r>
      <w:proofErr w:type="spellEnd"/>
      <w:r>
        <w:t>().</w:t>
      </w:r>
      <w:bookmarkEnd w:id="11"/>
    </w:p>
    <w:p w14:paraId="306724FA" w14:textId="7D5B9C0F" w:rsidR="004819E8" w:rsidRDefault="00593C54" w:rsidP="004819E8">
      <w:r>
        <w:t>Podemos</w:t>
      </w:r>
      <w:r w:rsidR="004819E8">
        <w:t xml:space="preserve"> escribir el código del caso positivo en la función que </w:t>
      </w:r>
      <w:r w:rsidR="004A59B4">
        <w:t>asignamos</w:t>
      </w:r>
      <w:r w:rsidR="004819E8">
        <w:t xml:space="preserve"> al </w:t>
      </w:r>
      <w:proofErr w:type="spellStart"/>
      <w:r w:rsidR="004819E8">
        <w:t>then</w:t>
      </w:r>
      <w:proofErr w:type="spellEnd"/>
      <w:r w:rsidR="004819E8">
        <w:t xml:space="preserve">() asociado al método </w:t>
      </w:r>
      <w:proofErr w:type="spellStart"/>
      <w:r w:rsidR="004819E8">
        <w:t>fetch</w:t>
      </w:r>
      <w:proofErr w:type="spellEnd"/>
      <w:r w:rsidR="004819E8">
        <w:t>().</w:t>
      </w:r>
    </w:p>
    <w:p w14:paraId="30B715D4" w14:textId="3D99B67B" w:rsidR="004A59B4" w:rsidRDefault="00593C54" w:rsidP="004819E8">
      <w:r w:rsidRPr="00593C54">
        <w:t xml:space="preserve">El caso positivo </w:t>
      </w:r>
      <w:r w:rsidRPr="00593C54">
        <w:rPr>
          <w:b/>
          <w:bCs/>
        </w:rPr>
        <w:t>siempre nos devolverá una respuesta del servidor</w:t>
      </w:r>
      <w:r w:rsidRPr="00593C54">
        <w:t xml:space="preserve">, sobre la que se pueden realizar varias cosas, básicamente saber los </w:t>
      </w:r>
      <w:r w:rsidRPr="00593C54">
        <w:rPr>
          <w:b/>
          <w:bCs/>
        </w:rPr>
        <w:t>detalles</w:t>
      </w:r>
      <w:r w:rsidRPr="00593C54">
        <w:t xml:space="preserve"> derivados del </w:t>
      </w:r>
      <w:r w:rsidRPr="00593C54">
        <w:rPr>
          <w:b/>
          <w:bCs/>
        </w:rPr>
        <w:t>protocolo HTTP</w:t>
      </w:r>
      <w:r w:rsidRPr="00593C54">
        <w:t xml:space="preserve"> de la respuesta y </w:t>
      </w:r>
      <w:r w:rsidRPr="00593C54">
        <w:rPr>
          <w:b/>
          <w:bCs/>
        </w:rPr>
        <w:t>acceder al contenido</w:t>
      </w:r>
      <w:r w:rsidRPr="00593C54">
        <w:t xml:space="preserve"> que el propio servidor nos ha enviado.</w:t>
      </w:r>
    </w:p>
    <w:p w14:paraId="277F07B1" w14:textId="6AF750AB" w:rsidR="00593C54" w:rsidRDefault="005238F5" w:rsidP="004819E8">
      <w:r w:rsidRPr="005238F5">
        <w:t xml:space="preserve">La respuesta del servidor la recibimos como parámetro en la función que indicamos para ejecutar en el caso positivo, </w:t>
      </w:r>
      <w:proofErr w:type="spellStart"/>
      <w:r w:rsidRPr="005238F5">
        <w:t>then</w:t>
      </w:r>
      <w:proofErr w:type="spellEnd"/>
      <w:r w:rsidRPr="005238F5">
        <w:t>()</w:t>
      </w:r>
      <w:r>
        <w:t>. Sin embargo, recibir esta respuesta no nos asegura que la solicitud HTTP se completase correctamente. Podría darse el caso que intentamos acceder a un recurso no existente y entonces recibiremos la respuesta, aunque con un código 404.</w:t>
      </w:r>
    </w:p>
    <w:p w14:paraId="74DD4061" w14:textId="1A665A08" w:rsidR="005238F5" w:rsidRPr="00285E5F" w:rsidRDefault="00285E5F" w:rsidP="004819E8">
      <w:pPr>
        <w:rPr>
          <w:b/>
          <w:bCs/>
          <w:u w:val="single"/>
        </w:rPr>
      </w:pPr>
      <w:r w:rsidRPr="00285E5F">
        <w:rPr>
          <w:b/>
          <w:bCs/>
          <w:u w:val="single"/>
        </w:rPr>
        <w:t xml:space="preserve">Entonces, ¿cómo tratar la información que nos llega del servidor con </w:t>
      </w:r>
      <w:proofErr w:type="spellStart"/>
      <w:r w:rsidRPr="00285E5F">
        <w:rPr>
          <w:b/>
          <w:bCs/>
          <w:u w:val="single"/>
        </w:rPr>
        <w:t>then</w:t>
      </w:r>
      <w:proofErr w:type="spellEnd"/>
      <w:r w:rsidRPr="00285E5F">
        <w:rPr>
          <w:b/>
          <w:bCs/>
          <w:u w:val="single"/>
        </w:rPr>
        <w:t>()?</w:t>
      </w:r>
    </w:p>
    <w:p w14:paraId="70674779" w14:textId="77777777" w:rsidR="00C77F95" w:rsidRPr="00915B4E" w:rsidRDefault="00C77F95" w:rsidP="00C77F9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915B4E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915B4E">
        <w:rPr>
          <w:rStyle w:val="token"/>
          <w:rFonts w:ascii="Consolas" w:hAnsi="Consolas"/>
          <w:color w:val="FFD44D"/>
          <w:sz w:val="22"/>
          <w:szCs w:val="22"/>
          <w:lang w:val="en-US"/>
        </w:rPr>
        <w:t>ajaxPositive</w:t>
      </w:r>
      <w:proofErr w:type="spellEnd"/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915B4E">
        <w:rPr>
          <w:rStyle w:val="token"/>
          <w:rFonts w:ascii="Consolas" w:hAnsi="Consolas"/>
          <w:color w:val="9F968A"/>
          <w:sz w:val="22"/>
          <w:szCs w:val="22"/>
          <w:lang w:val="en-US"/>
        </w:rPr>
        <w:t>response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452DDDB9" w14:textId="77777777" w:rsidR="00C77F95" w:rsidRPr="00915B4E" w:rsidRDefault="00C77F95" w:rsidP="00C77F9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console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915B4E">
        <w:rPr>
          <w:rStyle w:val="token"/>
          <w:rFonts w:ascii="Consolas" w:hAnsi="Consolas"/>
          <w:color w:val="FFD44D"/>
          <w:sz w:val="22"/>
          <w:szCs w:val="22"/>
          <w:lang w:val="en-US"/>
        </w:rPr>
        <w:t>log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915B4E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proofErr w:type="spellStart"/>
      <w:r w:rsidRPr="00915B4E">
        <w:rPr>
          <w:rStyle w:val="token"/>
          <w:rFonts w:ascii="Consolas" w:hAnsi="Consolas"/>
          <w:color w:val="66D7CE"/>
          <w:sz w:val="22"/>
          <w:szCs w:val="22"/>
          <w:lang w:val="en-US"/>
        </w:rPr>
        <w:t>response.ok</w:t>
      </w:r>
      <w:proofErr w:type="spellEnd"/>
      <w:r w:rsidRPr="00915B4E">
        <w:rPr>
          <w:rStyle w:val="token"/>
          <w:rFonts w:ascii="Consolas" w:hAnsi="Consolas"/>
          <w:color w:val="66D7CE"/>
          <w:sz w:val="22"/>
          <w:szCs w:val="22"/>
          <w:lang w:val="en-US"/>
        </w:rPr>
        <w:t>: '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response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>ok</w:t>
      </w:r>
      <w:proofErr w:type="spellEnd"/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0B9FEA49" w14:textId="77777777" w:rsidR="00C77F95" w:rsidRPr="00915B4E" w:rsidRDefault="00C77F95" w:rsidP="00C77F9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915B4E">
        <w:rPr>
          <w:rStyle w:val="token"/>
          <w:rFonts w:ascii="Consolas" w:hAnsi="Consolas"/>
          <w:color w:val="EAFF61"/>
          <w:sz w:val="22"/>
          <w:szCs w:val="22"/>
          <w:lang w:val="en-US"/>
        </w:rPr>
        <w:t>if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response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>ok</w:t>
      </w:r>
      <w:proofErr w:type="spellEnd"/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10EBB176" w14:textId="77777777" w:rsidR="00C77F95" w:rsidRPr="00915B4E" w:rsidRDefault="00C77F95" w:rsidP="00C77F9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commentRangeStart w:id="12"/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</w:t>
      </w:r>
      <w:proofErr w:type="spellStart"/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response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915B4E">
        <w:rPr>
          <w:rStyle w:val="token"/>
          <w:rFonts w:ascii="Consolas" w:hAnsi="Consolas"/>
          <w:color w:val="FFD44D"/>
          <w:sz w:val="22"/>
          <w:szCs w:val="22"/>
          <w:lang w:val="en-US"/>
        </w:rPr>
        <w:t>text</w:t>
      </w:r>
      <w:proofErr w:type="spellEnd"/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().</w:t>
      </w:r>
      <w:r w:rsidRPr="00915B4E">
        <w:rPr>
          <w:rStyle w:val="token"/>
          <w:rFonts w:ascii="Consolas" w:hAnsi="Consolas"/>
          <w:color w:val="FFD44D"/>
          <w:sz w:val="22"/>
          <w:szCs w:val="22"/>
          <w:lang w:val="en-US"/>
        </w:rPr>
        <w:t>then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>showResult</w:t>
      </w:r>
      <w:proofErr w:type="spellEnd"/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  <w:commentRangeEnd w:id="12"/>
      <w:r w:rsidR="00915B4E">
        <w:rPr>
          <w:rStyle w:val="Refdecomentario"/>
          <w:rFonts w:ascii="Source Sans Pro" w:eastAsiaTheme="minorHAnsi" w:hAnsi="Source Sans Pro" w:cstheme="minorBidi"/>
          <w:color w:val="333333"/>
          <w:lang w:eastAsia="en-US"/>
        </w:rPr>
        <w:commentReference w:id="12"/>
      </w:r>
    </w:p>
    <w:p w14:paraId="3D03C586" w14:textId="77777777" w:rsidR="00C77F95" w:rsidRPr="00915B4E" w:rsidRDefault="00C77F95" w:rsidP="00C77F9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}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915B4E">
        <w:rPr>
          <w:rStyle w:val="token"/>
          <w:rFonts w:ascii="Consolas" w:hAnsi="Consolas"/>
          <w:color w:val="EAFF61"/>
          <w:sz w:val="22"/>
          <w:szCs w:val="22"/>
          <w:lang w:val="en-US"/>
        </w:rPr>
        <w:t>else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54BD6E5C" w14:textId="77777777" w:rsidR="00C77F95" w:rsidRPr="00915B4E" w:rsidRDefault="00C77F95" w:rsidP="00C77F9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</w:t>
      </w:r>
      <w:proofErr w:type="spellStart"/>
      <w:r w:rsidRPr="00915B4E">
        <w:rPr>
          <w:rStyle w:val="token"/>
          <w:rFonts w:ascii="Consolas" w:hAnsi="Consolas"/>
          <w:color w:val="FFD44D"/>
          <w:sz w:val="22"/>
          <w:szCs w:val="22"/>
          <w:lang w:val="en-US"/>
        </w:rPr>
        <w:t>showError</w:t>
      </w:r>
      <w:proofErr w:type="spellEnd"/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915B4E">
        <w:rPr>
          <w:rStyle w:val="token"/>
          <w:rFonts w:ascii="Consolas" w:hAnsi="Consolas"/>
          <w:color w:val="66D7CE"/>
          <w:sz w:val="22"/>
          <w:szCs w:val="22"/>
          <w:lang w:val="en-US"/>
        </w:rPr>
        <w:t>'status code: '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915B4E">
        <w:rPr>
          <w:rStyle w:val="token"/>
          <w:rFonts w:ascii="Consolas" w:hAnsi="Consolas"/>
          <w:color w:val="9F968A"/>
          <w:sz w:val="22"/>
          <w:szCs w:val="22"/>
          <w:lang w:val="en-US"/>
        </w:rPr>
        <w:t>+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response</w:t>
      </w:r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>status</w:t>
      </w:r>
      <w:proofErr w:type="spellEnd"/>
      <w:r w:rsidRPr="00915B4E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023FA09C" w14:textId="77777777" w:rsidR="00C77F95" w:rsidRPr="00915B4E" w:rsidRDefault="00C77F95" w:rsidP="00C77F9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915B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</w:t>
      </w:r>
      <w:proofErr w:type="spellStart"/>
      <w:r w:rsidRPr="00915B4E">
        <w:rPr>
          <w:rStyle w:val="token"/>
          <w:rFonts w:ascii="Consolas" w:hAnsi="Consolas"/>
          <w:color w:val="EAFF61"/>
          <w:sz w:val="22"/>
          <w:szCs w:val="22"/>
        </w:rPr>
        <w:t>return</w:t>
      </w:r>
      <w:proofErr w:type="spellEnd"/>
      <w:r w:rsidRPr="00915B4E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915B4E">
        <w:rPr>
          <w:rStyle w:val="token"/>
          <w:rFonts w:ascii="Consolas" w:hAnsi="Consolas"/>
          <w:color w:val="419CDD"/>
          <w:sz w:val="22"/>
          <w:szCs w:val="22"/>
        </w:rPr>
        <w:t>false</w:t>
      </w:r>
      <w:r w:rsidRPr="00915B4E">
        <w:rPr>
          <w:rStyle w:val="token"/>
          <w:rFonts w:ascii="Consolas" w:hAnsi="Consolas"/>
          <w:color w:val="A7A094"/>
          <w:sz w:val="22"/>
          <w:szCs w:val="22"/>
        </w:rPr>
        <w:t>;</w:t>
      </w:r>
    </w:p>
    <w:p w14:paraId="5E012456" w14:textId="77777777" w:rsidR="00C77F95" w:rsidRPr="00915B4E" w:rsidRDefault="00C77F95" w:rsidP="00C77F9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915B4E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915B4E">
        <w:rPr>
          <w:rStyle w:val="token"/>
          <w:rFonts w:ascii="Consolas" w:hAnsi="Consolas"/>
          <w:color w:val="A7A094"/>
          <w:sz w:val="22"/>
          <w:szCs w:val="22"/>
        </w:rPr>
        <w:t>}</w:t>
      </w:r>
    </w:p>
    <w:p w14:paraId="6CDBE2C4" w14:textId="77777777" w:rsidR="00C77F95" w:rsidRPr="00915B4E" w:rsidRDefault="00C77F95" w:rsidP="00C77F95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915B4E">
        <w:rPr>
          <w:rStyle w:val="token"/>
          <w:rFonts w:ascii="Consolas" w:hAnsi="Consolas"/>
          <w:color w:val="A7A094"/>
          <w:sz w:val="22"/>
          <w:szCs w:val="22"/>
        </w:rPr>
        <w:t>}</w:t>
      </w:r>
    </w:p>
    <w:p w14:paraId="71512B4E" w14:textId="221A7588" w:rsidR="00285E5F" w:rsidRDefault="005D387B" w:rsidP="004819E8">
      <w:r>
        <w:rPr>
          <w:b/>
          <w:bCs/>
          <w:u w:val="single"/>
        </w:rPr>
        <w:lastRenderedPageBreak/>
        <w:t>¿Cómo podemos entonces saber si la respuesta del servidor ha sido satisfactoria?</w:t>
      </w:r>
      <w:r>
        <w:t>:</w:t>
      </w:r>
    </w:p>
    <w:p w14:paraId="40A7CA72" w14:textId="27CCE17A" w:rsidR="005D387B" w:rsidRDefault="005D387B" w:rsidP="005D387B">
      <w:pPr>
        <w:pStyle w:val="Prrafodelista"/>
        <w:numPr>
          <w:ilvl w:val="0"/>
          <w:numId w:val="5"/>
        </w:numPr>
      </w:pPr>
      <w:r>
        <w:t>Mediante el atributo “ok”</w:t>
      </w:r>
      <w:r w:rsidR="00536925">
        <w:t>: pode4mos saber si se produjo una respuesta con código positivo (status 200 o similar).</w:t>
      </w:r>
    </w:p>
    <w:p w14:paraId="733A52A7" w14:textId="2753AAEF" w:rsidR="00536925" w:rsidRDefault="00536925" w:rsidP="005D387B">
      <w:pPr>
        <w:pStyle w:val="Prrafodelista"/>
        <w:numPr>
          <w:ilvl w:val="0"/>
          <w:numId w:val="5"/>
        </w:numPr>
      </w:pPr>
      <w:r>
        <w:t>Mediante el atributo “status”: obtenemos directamente el código de respuesta del servidor (200, 404, 500, etc.)</w:t>
      </w:r>
    </w:p>
    <w:p w14:paraId="2EEC76D2" w14:textId="7EEE1285" w:rsidR="00536925" w:rsidRDefault="00536925" w:rsidP="00536925">
      <w:pPr>
        <w:pStyle w:val="Prrafodelista"/>
        <w:numPr>
          <w:ilvl w:val="1"/>
          <w:numId w:val="5"/>
        </w:numPr>
      </w:pPr>
      <w:r>
        <w:t>Los 200 casi siempre son satisfactorios.</w:t>
      </w:r>
    </w:p>
    <w:p w14:paraId="13BA5BF1" w14:textId="2886114F" w:rsidR="00536925" w:rsidRPr="005D387B" w:rsidRDefault="00536925" w:rsidP="00536925">
      <w:pPr>
        <w:pStyle w:val="Prrafodelista"/>
        <w:numPr>
          <w:ilvl w:val="1"/>
          <w:numId w:val="5"/>
        </w:numPr>
      </w:pPr>
      <w:r>
        <w:t xml:space="preserve">Los </w:t>
      </w:r>
      <w:r>
        <w:t>400 y 500</w:t>
      </w:r>
      <w:r>
        <w:t xml:space="preserve"> casi siempre son </w:t>
      </w:r>
      <w:r>
        <w:t>errores</w:t>
      </w:r>
      <w:r>
        <w:t>.</w:t>
      </w:r>
    </w:p>
    <w:p w14:paraId="4CE95D8D" w14:textId="51B77242" w:rsidR="00C77F95" w:rsidRDefault="0060713E" w:rsidP="0060713E">
      <w:pPr>
        <w:pStyle w:val="Ttulo3"/>
      </w:pPr>
      <w:bookmarkStart w:id="13" w:name="_Toc127902815"/>
      <w:r>
        <w:t>3.3.1.- Acceso a la información de parte del servidor.</w:t>
      </w:r>
      <w:bookmarkEnd w:id="13"/>
    </w:p>
    <w:p w14:paraId="79D76146" w14:textId="627B35FE" w:rsidR="0060713E" w:rsidRDefault="00C2198A" w:rsidP="0060713E">
      <w:r>
        <w:t>Tenemos varias formas.</w:t>
      </w:r>
    </w:p>
    <w:p w14:paraId="07D72F1D" w14:textId="2FFEEE05" w:rsidR="00C2198A" w:rsidRDefault="00C2198A" w:rsidP="00C2198A">
      <w:pPr>
        <w:pStyle w:val="Prrafodelista"/>
        <w:numPr>
          <w:ilvl w:val="0"/>
          <w:numId w:val="6"/>
        </w:numPr>
      </w:pPr>
      <w:r w:rsidRPr="00D8735F">
        <w:rPr>
          <w:b/>
          <w:bCs/>
          <w:u w:val="single"/>
        </w:rPr>
        <w:t>Mostrando tal cual el texto que nos devuelva la petición al servidor</w:t>
      </w:r>
      <w:r>
        <w:t>:</w:t>
      </w:r>
    </w:p>
    <w:p w14:paraId="628C8264" w14:textId="77777777" w:rsidR="00D8735F" w:rsidRPr="00D8735F" w:rsidRDefault="00D8735F" w:rsidP="00D8735F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proofErr w:type="spellStart"/>
      <w:r w:rsidRPr="00D8735F">
        <w:rPr>
          <w:rStyle w:val="token"/>
          <w:rFonts w:ascii="Consolas" w:hAnsi="Consolas"/>
          <w:color w:val="EAFF61"/>
          <w:sz w:val="22"/>
          <w:szCs w:val="22"/>
        </w:rPr>
        <w:t>function</w:t>
      </w:r>
      <w:proofErr w:type="spellEnd"/>
      <w:r w:rsidRPr="00D8735F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D8735F">
        <w:rPr>
          <w:rStyle w:val="token"/>
          <w:rFonts w:ascii="Consolas" w:hAnsi="Consolas"/>
          <w:color w:val="FFD44D"/>
          <w:sz w:val="22"/>
          <w:szCs w:val="22"/>
        </w:rPr>
        <w:t>showResult</w:t>
      </w:r>
      <w:proofErr w:type="spellEnd"/>
      <w:r w:rsidRPr="00D8735F">
        <w:rPr>
          <w:rStyle w:val="token"/>
          <w:rFonts w:ascii="Consolas" w:hAnsi="Consolas"/>
          <w:color w:val="A7A094"/>
          <w:sz w:val="22"/>
          <w:szCs w:val="22"/>
        </w:rPr>
        <w:t>(</w:t>
      </w:r>
      <w:proofErr w:type="spellStart"/>
      <w:r w:rsidRPr="00D8735F">
        <w:rPr>
          <w:rStyle w:val="token"/>
          <w:rFonts w:ascii="Consolas" w:hAnsi="Consolas"/>
          <w:color w:val="9F968A"/>
          <w:sz w:val="22"/>
          <w:szCs w:val="22"/>
        </w:rPr>
        <w:t>txt</w:t>
      </w:r>
      <w:proofErr w:type="spellEnd"/>
      <w:r w:rsidRPr="00D8735F">
        <w:rPr>
          <w:rStyle w:val="token"/>
          <w:rFonts w:ascii="Consolas" w:hAnsi="Consolas"/>
          <w:color w:val="A7A094"/>
          <w:sz w:val="22"/>
          <w:szCs w:val="22"/>
        </w:rPr>
        <w:t>)</w:t>
      </w:r>
      <w:r w:rsidRPr="00D8735F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D8735F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437324C6" w14:textId="77777777" w:rsidR="00D8735F" w:rsidRPr="00D8735F" w:rsidRDefault="00D8735F" w:rsidP="00D8735F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D8735F">
        <w:rPr>
          <w:rStyle w:val="CdigoHTML"/>
          <w:rFonts w:ascii="Consolas" w:hAnsi="Consolas"/>
          <w:color w:val="9F968A"/>
          <w:sz w:val="22"/>
          <w:szCs w:val="22"/>
        </w:rPr>
        <w:t xml:space="preserve">  console</w:t>
      </w:r>
      <w:r w:rsidRPr="00D8735F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D8735F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D8735F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D8735F">
        <w:rPr>
          <w:rStyle w:val="token"/>
          <w:rFonts w:ascii="Consolas" w:hAnsi="Consolas"/>
          <w:color w:val="66D7CE"/>
          <w:sz w:val="22"/>
          <w:szCs w:val="22"/>
        </w:rPr>
        <w:t>'muestro respuesta: '</w:t>
      </w:r>
      <w:r w:rsidRPr="00D8735F">
        <w:rPr>
          <w:rStyle w:val="token"/>
          <w:rFonts w:ascii="Consolas" w:hAnsi="Consolas"/>
          <w:color w:val="A7A094"/>
          <w:sz w:val="22"/>
          <w:szCs w:val="22"/>
        </w:rPr>
        <w:t>,</w:t>
      </w:r>
      <w:r w:rsidRPr="00D8735F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D8735F">
        <w:rPr>
          <w:rStyle w:val="CdigoHTML"/>
          <w:rFonts w:ascii="Consolas" w:hAnsi="Consolas"/>
          <w:color w:val="9F968A"/>
          <w:sz w:val="22"/>
          <w:szCs w:val="22"/>
        </w:rPr>
        <w:t>txt</w:t>
      </w:r>
      <w:proofErr w:type="spellEnd"/>
      <w:r w:rsidRPr="00D8735F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33568FBB" w14:textId="77777777" w:rsidR="00D8735F" w:rsidRPr="00D8735F" w:rsidRDefault="00D8735F" w:rsidP="00D8735F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D8735F">
        <w:rPr>
          <w:rStyle w:val="token"/>
          <w:rFonts w:ascii="Consolas" w:hAnsi="Consolas"/>
          <w:color w:val="A7A094"/>
          <w:sz w:val="22"/>
          <w:szCs w:val="22"/>
        </w:rPr>
        <w:t>}</w:t>
      </w:r>
    </w:p>
    <w:p w14:paraId="16774395" w14:textId="3757F353" w:rsidR="00D8735F" w:rsidRDefault="00913ABE" w:rsidP="00C35B6D">
      <w:pPr>
        <w:pStyle w:val="Prrafodelista"/>
        <w:numPr>
          <w:ilvl w:val="0"/>
          <w:numId w:val="6"/>
        </w:numPr>
        <w:jc w:val="left"/>
      </w:pPr>
      <w:r w:rsidRPr="00C35B6D">
        <w:rPr>
          <w:b/>
          <w:bCs/>
          <w:u w:val="single"/>
        </w:rPr>
        <w:t>Si se trata de una API REST (utiliza JSON)</w:t>
      </w:r>
      <w:r>
        <w:t>:</w:t>
      </w:r>
      <w:r w:rsidR="00886997">
        <w:t xml:space="preserve"> el mecanismo es muy similar a lo aprendido hasta ahora</w:t>
      </w:r>
      <w:r w:rsidR="00A76EFD">
        <w:t xml:space="preserve">, </w:t>
      </w:r>
      <w:commentRangeStart w:id="14"/>
      <w:r w:rsidR="00A76EFD">
        <w:t>con la diferencia de que ahora tendremos que comprobar la respuesta del propio API, para saber si la conexión ha sido satisfactoria</w:t>
      </w:r>
      <w:commentRangeEnd w:id="14"/>
      <w:r w:rsidR="00AC6534">
        <w:rPr>
          <w:rStyle w:val="Refdecomentario"/>
        </w:rPr>
        <w:commentReference w:id="14"/>
      </w:r>
      <w:r w:rsidR="00A76EFD">
        <w:t>.</w:t>
      </w:r>
    </w:p>
    <w:p w14:paraId="261F7A9A" w14:textId="4C415A89" w:rsidR="00A76EFD" w:rsidRDefault="00A76EFD" w:rsidP="00A352E6">
      <w:pPr>
        <w:ind w:left="708"/>
        <w:jc w:val="left"/>
      </w:pPr>
      <w:r>
        <w:t xml:space="preserve">Con </w:t>
      </w:r>
      <w:proofErr w:type="spellStart"/>
      <w:r>
        <w:t>fetch</w:t>
      </w:r>
      <w:proofErr w:type="spellEnd"/>
      <w:r>
        <w:t xml:space="preserve"> podemos hacer todo tipo de conexiones HTTP. Vamos a ver un ejemplo sobre una solicitud a una API mediante GET, para recuperar datos.</w:t>
      </w:r>
    </w:p>
    <w:p w14:paraId="558E8F38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proofErr w:type="spellStart"/>
      <w:r w:rsidRPr="00A352E6">
        <w:rPr>
          <w:rStyle w:val="token"/>
          <w:rFonts w:ascii="Consolas" w:hAnsi="Consolas"/>
          <w:color w:val="FFD44D"/>
          <w:sz w:val="22"/>
          <w:szCs w:val="22"/>
        </w:rPr>
        <w:t>fetch</w:t>
      </w:r>
      <w:proofErr w:type="spellEnd"/>
      <w:r w:rsidRPr="00A352E6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A352E6">
        <w:rPr>
          <w:rStyle w:val="token"/>
          <w:rFonts w:ascii="Consolas" w:hAnsi="Consolas"/>
          <w:color w:val="66D7CE"/>
          <w:sz w:val="22"/>
          <w:szCs w:val="22"/>
        </w:rPr>
        <w:t>'https://randomuser.me/api/?results=10'</w:t>
      </w:r>
      <w:r w:rsidRPr="00A352E6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5919409E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A352E6">
        <w:rPr>
          <w:rStyle w:val="token"/>
          <w:rFonts w:ascii="Consolas" w:hAnsi="Consolas"/>
          <w:color w:val="FFD44D"/>
          <w:sz w:val="22"/>
          <w:szCs w:val="22"/>
          <w:lang w:val="en-US"/>
        </w:rPr>
        <w:t>then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A352E6">
        <w:rPr>
          <w:rStyle w:val="token"/>
          <w:rFonts w:ascii="Consolas" w:hAnsi="Consolas"/>
          <w:color w:val="9F968A"/>
          <w:sz w:val="22"/>
          <w:szCs w:val="22"/>
          <w:lang w:val="en-US"/>
        </w:rPr>
        <w:t>response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A352E6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38D0CF1B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</w:t>
      </w:r>
      <w:r w:rsidRPr="00A352E6">
        <w:rPr>
          <w:rStyle w:val="token"/>
          <w:rFonts w:ascii="Consolas" w:hAnsi="Consolas"/>
          <w:color w:val="EAFF61"/>
          <w:sz w:val="22"/>
          <w:szCs w:val="22"/>
          <w:lang w:val="en-US"/>
        </w:rPr>
        <w:t>if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response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>status</w:t>
      </w:r>
      <w:proofErr w:type="spellEnd"/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A352E6">
        <w:rPr>
          <w:rStyle w:val="token"/>
          <w:rFonts w:ascii="Consolas" w:hAnsi="Consolas"/>
          <w:color w:val="9F968A"/>
          <w:sz w:val="22"/>
          <w:szCs w:val="22"/>
          <w:lang w:val="en-US"/>
        </w:rPr>
        <w:t>==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A352E6">
        <w:rPr>
          <w:rStyle w:val="token"/>
          <w:rFonts w:ascii="Consolas" w:hAnsi="Consolas"/>
          <w:color w:val="419CDD"/>
          <w:sz w:val="22"/>
          <w:szCs w:val="22"/>
          <w:lang w:val="en-US"/>
        </w:rPr>
        <w:t>200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3DA61341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</w:t>
      </w:r>
      <w:proofErr w:type="spellStart"/>
      <w:r w:rsidRPr="00A352E6">
        <w:rPr>
          <w:rStyle w:val="token"/>
          <w:rFonts w:ascii="Consolas" w:hAnsi="Consolas"/>
          <w:color w:val="EAFF61"/>
          <w:sz w:val="22"/>
          <w:szCs w:val="22"/>
        </w:rPr>
        <w:t>return</w:t>
      </w:r>
      <w:proofErr w:type="spellEnd"/>
      <w:r w:rsidRPr="00A352E6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A352E6">
        <w:rPr>
          <w:rStyle w:val="CdigoHTML"/>
          <w:rFonts w:ascii="Consolas" w:hAnsi="Consolas"/>
          <w:color w:val="9F968A"/>
          <w:sz w:val="22"/>
          <w:szCs w:val="22"/>
        </w:rPr>
        <w:t>response</w:t>
      </w:r>
      <w:r w:rsidRPr="00A352E6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A352E6">
        <w:rPr>
          <w:rStyle w:val="token"/>
          <w:rFonts w:ascii="Consolas" w:hAnsi="Consolas"/>
          <w:color w:val="FFD44D"/>
          <w:sz w:val="22"/>
          <w:szCs w:val="22"/>
        </w:rPr>
        <w:t>text</w:t>
      </w:r>
      <w:proofErr w:type="spellEnd"/>
      <w:r w:rsidRPr="00A352E6">
        <w:rPr>
          <w:rStyle w:val="token"/>
          <w:rFonts w:ascii="Consolas" w:hAnsi="Consolas"/>
          <w:color w:val="A7A094"/>
          <w:sz w:val="22"/>
          <w:szCs w:val="22"/>
        </w:rPr>
        <w:t>();</w:t>
      </w:r>
    </w:p>
    <w:p w14:paraId="273D734A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</w:rPr>
        <w:t xml:space="preserve">    </w:t>
      </w:r>
      <w:r w:rsidRPr="00A352E6">
        <w:rPr>
          <w:rStyle w:val="token"/>
          <w:rFonts w:ascii="Consolas" w:hAnsi="Consolas"/>
          <w:color w:val="A7A094"/>
          <w:sz w:val="22"/>
          <w:szCs w:val="22"/>
        </w:rPr>
        <w:t>}</w:t>
      </w:r>
      <w:r w:rsidRPr="00A352E6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A352E6">
        <w:rPr>
          <w:rStyle w:val="token"/>
          <w:rFonts w:ascii="Consolas" w:hAnsi="Consolas"/>
          <w:color w:val="EAFF61"/>
          <w:sz w:val="22"/>
          <w:szCs w:val="22"/>
        </w:rPr>
        <w:t>else</w:t>
      </w:r>
      <w:proofErr w:type="spellEnd"/>
      <w:r w:rsidRPr="00A352E6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A352E6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7B7CAD14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</w:rPr>
        <w:t xml:space="preserve">      </w:t>
      </w:r>
      <w:proofErr w:type="spellStart"/>
      <w:r w:rsidRPr="00A352E6">
        <w:rPr>
          <w:rStyle w:val="token"/>
          <w:rFonts w:ascii="Consolas" w:hAnsi="Consolas"/>
          <w:color w:val="EAFF61"/>
          <w:sz w:val="22"/>
          <w:szCs w:val="22"/>
        </w:rPr>
        <w:t>throw</w:t>
      </w:r>
      <w:proofErr w:type="spellEnd"/>
      <w:r w:rsidRPr="00A352E6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A352E6">
        <w:rPr>
          <w:rStyle w:val="token"/>
          <w:rFonts w:ascii="Consolas" w:hAnsi="Consolas"/>
          <w:color w:val="66D7CE"/>
          <w:sz w:val="22"/>
          <w:szCs w:val="22"/>
        </w:rPr>
        <w:t>"Respuesta incorrecta del servidor"</w:t>
      </w:r>
      <w:r w:rsidRPr="00A352E6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</w:p>
    <w:p w14:paraId="7908D83D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</w:rPr>
        <w:t xml:space="preserve">    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}</w:t>
      </w:r>
    </w:p>
    <w:p w14:paraId="635CA5A7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})</w:t>
      </w:r>
    </w:p>
    <w:p w14:paraId="744BDD7E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A352E6">
        <w:rPr>
          <w:rStyle w:val="token"/>
          <w:rFonts w:ascii="Consolas" w:hAnsi="Consolas"/>
          <w:color w:val="FFD44D"/>
          <w:sz w:val="22"/>
          <w:szCs w:val="22"/>
          <w:lang w:val="en-US"/>
        </w:rPr>
        <w:t>then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A352E6">
        <w:rPr>
          <w:rStyle w:val="token"/>
          <w:rFonts w:ascii="Consolas" w:hAnsi="Consolas"/>
          <w:color w:val="9F968A"/>
          <w:sz w:val="22"/>
          <w:szCs w:val="22"/>
          <w:lang w:val="en-US"/>
        </w:rPr>
        <w:t>responseText</w:t>
      </w:r>
      <w:proofErr w:type="spellEnd"/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A352E6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1D7D2535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commentRangeStart w:id="15"/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</w:t>
      </w:r>
      <w:r w:rsidRPr="00A352E6">
        <w:rPr>
          <w:rStyle w:val="token"/>
          <w:rFonts w:ascii="Consolas" w:hAnsi="Consolas"/>
          <w:color w:val="EAFF61"/>
          <w:sz w:val="22"/>
          <w:szCs w:val="22"/>
          <w:lang w:val="en-US"/>
        </w:rPr>
        <w:t>let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users </w:t>
      </w:r>
      <w:r w:rsidRPr="00A352E6">
        <w:rPr>
          <w:rStyle w:val="token"/>
          <w:rFonts w:ascii="Consolas" w:hAnsi="Consolas"/>
          <w:color w:val="9F968A"/>
          <w:sz w:val="22"/>
          <w:szCs w:val="22"/>
          <w:lang w:val="en-US"/>
        </w:rPr>
        <w:t>=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A352E6">
        <w:rPr>
          <w:rStyle w:val="token"/>
          <w:rFonts w:ascii="Consolas" w:hAnsi="Consolas"/>
          <w:color w:val="419CDD"/>
          <w:sz w:val="22"/>
          <w:szCs w:val="22"/>
          <w:lang w:val="en-US"/>
        </w:rPr>
        <w:t>JSON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A352E6">
        <w:rPr>
          <w:rStyle w:val="token"/>
          <w:rFonts w:ascii="Consolas" w:hAnsi="Consolas"/>
          <w:color w:val="FFD44D"/>
          <w:sz w:val="22"/>
          <w:szCs w:val="22"/>
          <w:lang w:val="en-US"/>
        </w:rPr>
        <w:t>parse</w:t>
      </w:r>
      <w:proofErr w:type="spellEnd"/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responseText</w:t>
      </w:r>
      <w:proofErr w:type="spellEnd"/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).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results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;</w:t>
      </w:r>
      <w:commentRangeEnd w:id="15"/>
      <w:r w:rsidR="00935208">
        <w:rPr>
          <w:rStyle w:val="Refdecomentario"/>
          <w:rFonts w:ascii="Source Sans Pro" w:eastAsiaTheme="minorHAnsi" w:hAnsi="Source Sans Pro" w:cstheme="minorBidi"/>
          <w:color w:val="333333"/>
          <w:lang w:eastAsia="en-US"/>
        </w:rPr>
        <w:commentReference w:id="15"/>
      </w:r>
    </w:p>
    <w:p w14:paraId="65093499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</w:t>
      </w:r>
      <w:r w:rsidRPr="00A352E6">
        <w:rPr>
          <w:rStyle w:val="CdigoHTML"/>
          <w:rFonts w:ascii="Consolas" w:hAnsi="Consolas"/>
          <w:color w:val="9F968A"/>
          <w:sz w:val="22"/>
          <w:szCs w:val="22"/>
        </w:rPr>
        <w:t>console</w:t>
      </w:r>
      <w:r w:rsidRPr="00A352E6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A352E6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A352E6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A352E6">
        <w:rPr>
          <w:rStyle w:val="token"/>
          <w:rFonts w:ascii="Consolas" w:hAnsi="Consolas"/>
          <w:color w:val="66D7CE"/>
          <w:sz w:val="22"/>
          <w:szCs w:val="22"/>
        </w:rPr>
        <w:t>'Este es el objeto de usuarios'</w:t>
      </w:r>
      <w:r w:rsidRPr="00A352E6">
        <w:rPr>
          <w:rStyle w:val="token"/>
          <w:rFonts w:ascii="Consolas" w:hAnsi="Consolas"/>
          <w:color w:val="A7A094"/>
          <w:sz w:val="22"/>
          <w:szCs w:val="22"/>
        </w:rPr>
        <w:t>,</w:t>
      </w:r>
      <w:r w:rsidRPr="00A352E6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A352E6">
        <w:rPr>
          <w:rStyle w:val="CdigoHTML"/>
          <w:rFonts w:ascii="Consolas" w:hAnsi="Consolas"/>
          <w:color w:val="9F968A"/>
          <w:sz w:val="22"/>
          <w:szCs w:val="22"/>
        </w:rPr>
        <w:t>users</w:t>
      </w:r>
      <w:proofErr w:type="spellEnd"/>
      <w:r w:rsidRPr="00A352E6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2D33C353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})</w:t>
      </w:r>
    </w:p>
    <w:p w14:paraId="35D916A7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A352E6">
        <w:rPr>
          <w:rStyle w:val="token"/>
          <w:rFonts w:ascii="Consolas" w:hAnsi="Consolas"/>
          <w:color w:val="FFD44D"/>
          <w:sz w:val="22"/>
          <w:szCs w:val="22"/>
          <w:lang w:val="en-US"/>
        </w:rPr>
        <w:t>catch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A352E6">
        <w:rPr>
          <w:rStyle w:val="token"/>
          <w:rFonts w:ascii="Consolas" w:hAnsi="Consolas"/>
          <w:color w:val="9F968A"/>
          <w:sz w:val="22"/>
          <w:szCs w:val="22"/>
          <w:lang w:val="en-US"/>
        </w:rPr>
        <w:t>err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A352E6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6446D3CA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console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A352E6">
        <w:rPr>
          <w:rStyle w:val="token"/>
          <w:rFonts w:ascii="Consolas" w:hAnsi="Consolas"/>
          <w:color w:val="FFD44D"/>
          <w:sz w:val="22"/>
          <w:szCs w:val="22"/>
          <w:lang w:val="en-US"/>
        </w:rPr>
        <w:t>log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>err</w:t>
      </w:r>
      <w:r w:rsidRPr="00A352E6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0C37E565" w14:textId="77777777" w:rsidR="00A352E6" w:rsidRPr="00A352E6" w:rsidRDefault="00A352E6" w:rsidP="00A352E6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A352E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A352E6">
        <w:rPr>
          <w:rStyle w:val="token"/>
          <w:rFonts w:ascii="Consolas" w:hAnsi="Consolas"/>
          <w:color w:val="A7A094"/>
          <w:sz w:val="22"/>
          <w:szCs w:val="22"/>
        </w:rPr>
        <w:t>});</w:t>
      </w:r>
    </w:p>
    <w:p w14:paraId="2C8280D6" w14:textId="2ADA1496" w:rsidR="00ED7954" w:rsidRDefault="00ED7954" w:rsidP="00D14C67">
      <w:proofErr w:type="spellStart"/>
      <w:r>
        <w:t>JSON.parse</w:t>
      </w:r>
      <w:proofErr w:type="spellEnd"/>
      <w:r>
        <w:t>() devuelve un array con los datos que ha devuelto la API.</w:t>
      </w:r>
    </w:p>
    <w:p w14:paraId="6765320C" w14:textId="5B823044" w:rsidR="00C35B6D" w:rsidRDefault="00935208" w:rsidP="00D14C67">
      <w:r>
        <w:lastRenderedPageBreak/>
        <w:t>Este ejemplo se ha hecho con la sintaxis flecha, pero se podría haber hecho perfectamente también mediante la sintaxis tradicional de JavaScript declarando cada función.</w:t>
      </w:r>
    </w:p>
    <w:p w14:paraId="16AD3DD4" w14:textId="5B9207A8" w:rsidR="00913ABE" w:rsidRDefault="00F3188F" w:rsidP="00F3188F">
      <w:pPr>
        <w:pStyle w:val="Ttulo2"/>
      </w:pPr>
      <w:bookmarkStart w:id="16" w:name="_Toc127902816"/>
      <w:r>
        <w:t>3.4.- Mejorar el código usando la sintaxis flecha de JavaScript.</w:t>
      </w:r>
      <w:bookmarkEnd w:id="16"/>
    </w:p>
    <w:p w14:paraId="0CABF30E" w14:textId="196AAAAC" w:rsidR="00F3188F" w:rsidRDefault="00A352E6" w:rsidP="00F3188F">
      <w:r>
        <w:t>Como se ha podido ver en el último ejemplo, e</w:t>
      </w:r>
      <w:r w:rsidR="00F3188F">
        <w:t xml:space="preserve">sto nos permite conseguir un código mucho más compacto. Todo navegador que soporta </w:t>
      </w:r>
      <w:proofErr w:type="spellStart"/>
      <w:r w:rsidR="00F3188F">
        <w:t>fetch</w:t>
      </w:r>
      <w:proofErr w:type="spellEnd"/>
      <w:r w:rsidR="00F3188F">
        <w:t>, también soporta las funciones flecha, por lo que puedes usarlo sin problema alguno.</w:t>
      </w:r>
    </w:p>
    <w:p w14:paraId="75014F05" w14:textId="77777777" w:rsidR="00F3188F" w:rsidRPr="00F3188F" w:rsidRDefault="00F3188F" w:rsidP="00F3188F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F3188F">
        <w:rPr>
          <w:rStyle w:val="token"/>
          <w:rFonts w:ascii="Consolas" w:hAnsi="Consolas"/>
          <w:color w:val="FFD44D"/>
          <w:sz w:val="22"/>
          <w:szCs w:val="22"/>
          <w:lang w:val="en-US"/>
        </w:rPr>
        <w:t>fetch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F3188F">
        <w:rPr>
          <w:rStyle w:val="token"/>
          <w:rFonts w:ascii="Consolas" w:hAnsi="Consolas"/>
          <w:color w:val="66D7CE"/>
          <w:sz w:val="22"/>
          <w:szCs w:val="22"/>
          <w:lang w:val="en-US"/>
        </w:rPr>
        <w:t>'file-to-read.txt'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</w:p>
    <w:p w14:paraId="4E415DF7" w14:textId="77777777" w:rsidR="00F3188F" w:rsidRPr="00F3188F" w:rsidRDefault="00F3188F" w:rsidP="00F3188F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F3188F">
        <w:rPr>
          <w:rStyle w:val="token"/>
          <w:rFonts w:ascii="Consolas" w:hAnsi="Consolas"/>
          <w:color w:val="FFD44D"/>
          <w:sz w:val="22"/>
          <w:szCs w:val="22"/>
          <w:lang w:val="en-US"/>
        </w:rPr>
        <w:t>then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F3188F">
        <w:rPr>
          <w:rStyle w:val="token"/>
          <w:rFonts w:ascii="Consolas" w:hAnsi="Consolas"/>
          <w:color w:val="9F968A"/>
          <w:sz w:val="22"/>
          <w:szCs w:val="22"/>
          <w:lang w:val="en-US"/>
        </w:rPr>
        <w:t>response</w:t>
      </w: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F3188F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response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F3188F">
        <w:rPr>
          <w:rStyle w:val="token"/>
          <w:rFonts w:ascii="Consolas" w:hAnsi="Consolas"/>
          <w:color w:val="FFD44D"/>
          <w:sz w:val="22"/>
          <w:szCs w:val="22"/>
          <w:lang w:val="en-US"/>
        </w:rPr>
        <w:t>text</w:t>
      </w:r>
      <w:proofErr w:type="spellEnd"/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()</w:t>
      </w: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</w:p>
    <w:p w14:paraId="3CBE9CFB" w14:textId="77777777" w:rsidR="00F3188F" w:rsidRPr="00F3188F" w:rsidRDefault="00F3188F" w:rsidP="00F3188F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F3188F">
        <w:rPr>
          <w:rStyle w:val="token"/>
          <w:rFonts w:ascii="Consolas" w:hAnsi="Consolas"/>
          <w:color w:val="FFD44D"/>
          <w:sz w:val="22"/>
          <w:szCs w:val="22"/>
          <w:lang w:val="en-US"/>
        </w:rPr>
        <w:t>then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F3188F">
        <w:rPr>
          <w:rStyle w:val="token"/>
          <w:rFonts w:ascii="Consolas" w:hAnsi="Consolas"/>
          <w:color w:val="9F968A"/>
          <w:sz w:val="22"/>
          <w:szCs w:val="22"/>
          <w:lang w:val="en-US"/>
        </w:rPr>
        <w:t>resultText</w:t>
      </w:r>
      <w:proofErr w:type="spellEnd"/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F3188F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console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F3188F">
        <w:rPr>
          <w:rStyle w:val="token"/>
          <w:rFonts w:ascii="Consolas" w:hAnsi="Consolas"/>
          <w:color w:val="FFD44D"/>
          <w:sz w:val="22"/>
          <w:szCs w:val="22"/>
          <w:lang w:val="en-US"/>
        </w:rPr>
        <w:t>log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resultText</w:t>
      </w:r>
      <w:proofErr w:type="spellEnd"/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</w:p>
    <w:p w14:paraId="77991143" w14:textId="77777777" w:rsidR="00F3188F" w:rsidRPr="00F3188F" w:rsidRDefault="00F3188F" w:rsidP="00F3188F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  <w:lang w:val="en-US"/>
        </w:rPr>
      </w:pP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F3188F">
        <w:rPr>
          <w:rStyle w:val="token"/>
          <w:rFonts w:ascii="Consolas" w:hAnsi="Consolas"/>
          <w:color w:val="FFD44D"/>
          <w:sz w:val="22"/>
          <w:szCs w:val="22"/>
          <w:lang w:val="en-US"/>
        </w:rPr>
        <w:t>catch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F3188F">
        <w:rPr>
          <w:rStyle w:val="token"/>
          <w:rFonts w:ascii="Consolas" w:hAnsi="Consolas"/>
          <w:color w:val="9F968A"/>
          <w:sz w:val="22"/>
          <w:szCs w:val="22"/>
          <w:lang w:val="en-US"/>
        </w:rPr>
        <w:t>err</w:t>
      </w: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F3188F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console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F3188F">
        <w:rPr>
          <w:rStyle w:val="token"/>
          <w:rFonts w:ascii="Consolas" w:hAnsi="Consolas"/>
          <w:color w:val="FFD44D"/>
          <w:sz w:val="22"/>
          <w:szCs w:val="22"/>
          <w:lang w:val="en-US"/>
        </w:rPr>
        <w:t>log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>err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F31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F3188F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3869E5A3" w14:textId="68C5C7FC" w:rsidR="00183A13" w:rsidRDefault="00183A13" w:rsidP="00E87859">
      <w:pPr>
        <w:pStyle w:val="Ttulo1"/>
        <w:spacing w:before="0"/>
      </w:pPr>
      <w:bookmarkStart w:id="17" w:name="_Toc127902817"/>
      <w:r w:rsidRPr="00495C78">
        <w:t xml:space="preserve">4.- </w:t>
      </w:r>
      <w:r w:rsidR="00D22DC4">
        <w:t>Envío de datos al servidor mediante POST</w:t>
      </w:r>
      <w:r w:rsidR="00DE2462">
        <w:t xml:space="preserve"> por Ajax, con JavaScript </w:t>
      </w:r>
      <w:proofErr w:type="spellStart"/>
      <w:r w:rsidR="00DE2462">
        <w:t>Fetch</w:t>
      </w:r>
      <w:proofErr w:type="spellEnd"/>
      <w:r w:rsidR="00DE2462">
        <w:t xml:space="preserve"> y </w:t>
      </w:r>
      <w:proofErr w:type="spellStart"/>
      <w:r w:rsidR="00DE2462">
        <w:t>FormData</w:t>
      </w:r>
      <w:proofErr w:type="spellEnd"/>
      <w:r w:rsidR="00DE2462">
        <w:t>.</w:t>
      </w:r>
      <w:bookmarkEnd w:id="17"/>
    </w:p>
    <w:p w14:paraId="519B6732" w14:textId="426D7977" w:rsidR="00183A13" w:rsidRPr="00495C78" w:rsidRDefault="0025040E" w:rsidP="00E87859">
      <w:proofErr w:type="spellStart"/>
      <w:r>
        <w:t>FormData</w:t>
      </w:r>
      <w:proofErr w:type="spellEnd"/>
      <w:r>
        <w:t xml:space="preserve"> es el API de JavaScript que nos permitirá construir objetos con datos de formularios para ser enviados mediante el API del servidor.</w:t>
      </w:r>
    </w:p>
    <w:p w14:paraId="51D2CB52" w14:textId="3112993F" w:rsidR="00183A13" w:rsidRDefault="00183A13" w:rsidP="00E87859">
      <w:pPr>
        <w:pStyle w:val="Ttulo2"/>
        <w:spacing w:before="0"/>
      </w:pPr>
      <w:bookmarkStart w:id="18" w:name="_Toc127902818"/>
      <w:r>
        <w:t xml:space="preserve">4.1.- </w:t>
      </w:r>
      <w:proofErr w:type="spellStart"/>
      <w:r w:rsidR="005B253F">
        <w:t>FormData</w:t>
      </w:r>
      <w:proofErr w:type="spellEnd"/>
      <w:r w:rsidR="005B253F">
        <w:t>.</w:t>
      </w:r>
      <w:bookmarkEnd w:id="18"/>
    </w:p>
    <w:p w14:paraId="1ECEE0AF" w14:textId="4459B107" w:rsidR="00183A13" w:rsidRDefault="00A173C5" w:rsidP="00E87859">
      <w:proofErr w:type="spellStart"/>
      <w:r>
        <w:t>FormData</w:t>
      </w:r>
      <w:proofErr w:type="spellEnd"/>
      <w:r>
        <w:t xml:space="preserve"> nos permite disponer de un objeto con todos los datos de un formulario, con pares clave (“</w:t>
      </w:r>
      <w:proofErr w:type="spellStart"/>
      <w:r>
        <w:t>name</w:t>
      </w:r>
      <w:proofErr w:type="spellEnd"/>
      <w:r>
        <w:t>” del campo del formulario) – valor (</w:t>
      </w:r>
      <w:r w:rsidR="00AD5EF2">
        <w:t>su propiedad “</w:t>
      </w:r>
      <w:proofErr w:type="spellStart"/>
      <w:r w:rsidR="00AD5EF2">
        <w:t>value</w:t>
      </w:r>
      <w:proofErr w:type="spellEnd"/>
      <w:r w:rsidR="00AD5EF2">
        <w:t>”).</w:t>
      </w:r>
    </w:p>
    <w:p w14:paraId="05DB2A8A" w14:textId="17750F8B" w:rsidR="00DE173E" w:rsidRDefault="00DE173E" w:rsidP="00E87859">
      <w:r>
        <w:t xml:space="preserve">Recibir todos los datos de un formulario es tan sencillo como construir un objeto </w:t>
      </w:r>
      <w:proofErr w:type="spellStart"/>
      <w:r>
        <w:t>FormData</w:t>
      </w:r>
      <w:proofErr w:type="spellEnd"/>
      <w:r>
        <w:t xml:space="preserve"> de la siguiente manera, recuperando el formulario dentro del constructor:</w:t>
      </w:r>
    </w:p>
    <w:p w14:paraId="32BA0FD4" w14:textId="77777777" w:rsidR="00786EC2" w:rsidRPr="00786EC2" w:rsidRDefault="00786EC2" w:rsidP="00786EC2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  <w:lang w:val="en-US"/>
        </w:rPr>
      </w:pPr>
      <w:r w:rsidRPr="00786EC2">
        <w:rPr>
          <w:rStyle w:val="token"/>
          <w:rFonts w:ascii="Consolas" w:hAnsi="Consolas"/>
          <w:color w:val="EAFF61"/>
          <w:sz w:val="22"/>
          <w:szCs w:val="22"/>
          <w:lang w:val="en-US"/>
        </w:rPr>
        <w:t>const</w:t>
      </w:r>
      <w:r w:rsidRPr="00786EC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data </w:t>
      </w:r>
      <w:r w:rsidRPr="00786EC2">
        <w:rPr>
          <w:rStyle w:val="token"/>
          <w:rFonts w:ascii="Consolas" w:hAnsi="Consolas"/>
          <w:color w:val="9F968A"/>
          <w:sz w:val="22"/>
          <w:szCs w:val="22"/>
          <w:lang w:val="en-US"/>
        </w:rPr>
        <w:t>=</w:t>
      </w:r>
      <w:r w:rsidRPr="00786EC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86EC2">
        <w:rPr>
          <w:rStyle w:val="token"/>
          <w:rFonts w:ascii="Consolas" w:hAnsi="Consolas"/>
          <w:color w:val="EAFF61"/>
          <w:sz w:val="22"/>
          <w:szCs w:val="22"/>
          <w:lang w:val="en-US"/>
        </w:rPr>
        <w:t>new</w:t>
      </w:r>
      <w:r w:rsidRPr="00786EC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786EC2">
        <w:rPr>
          <w:rStyle w:val="token"/>
          <w:rFonts w:ascii="Consolas" w:hAnsi="Consolas"/>
          <w:color w:val="FFD44D"/>
          <w:sz w:val="22"/>
          <w:szCs w:val="22"/>
          <w:lang w:val="en-US"/>
        </w:rPr>
        <w:t>FormData</w:t>
      </w:r>
      <w:proofErr w:type="spellEnd"/>
      <w:r w:rsidRPr="00786EC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786EC2">
        <w:rPr>
          <w:rStyle w:val="CdigoHTML"/>
          <w:rFonts w:ascii="Consolas" w:hAnsi="Consolas"/>
          <w:color w:val="9F968A"/>
          <w:sz w:val="22"/>
          <w:szCs w:val="22"/>
          <w:lang w:val="en-US"/>
        </w:rPr>
        <w:t>document</w:t>
      </w:r>
      <w:r w:rsidRPr="00786EC2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786EC2">
        <w:rPr>
          <w:rStyle w:val="token"/>
          <w:rFonts w:ascii="Consolas" w:hAnsi="Consolas"/>
          <w:color w:val="FFD44D"/>
          <w:sz w:val="22"/>
          <w:szCs w:val="22"/>
          <w:lang w:val="en-US"/>
        </w:rPr>
        <w:t>getElementById</w:t>
      </w:r>
      <w:proofErr w:type="spellEnd"/>
      <w:r w:rsidRPr="00786EC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786EC2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proofErr w:type="spellStart"/>
      <w:r w:rsidRPr="00786EC2">
        <w:rPr>
          <w:rStyle w:val="token"/>
          <w:rFonts w:ascii="Consolas" w:hAnsi="Consolas"/>
          <w:color w:val="66D7CE"/>
          <w:sz w:val="22"/>
          <w:szCs w:val="22"/>
          <w:lang w:val="en-US"/>
        </w:rPr>
        <w:t>formulario</w:t>
      </w:r>
      <w:proofErr w:type="spellEnd"/>
      <w:r w:rsidRPr="00786EC2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r w:rsidRPr="00786EC2">
        <w:rPr>
          <w:rStyle w:val="token"/>
          <w:rFonts w:ascii="Consolas" w:hAnsi="Consolas"/>
          <w:color w:val="A7A094"/>
          <w:sz w:val="22"/>
          <w:szCs w:val="22"/>
          <w:lang w:val="en-US"/>
        </w:rPr>
        <w:t>));</w:t>
      </w:r>
    </w:p>
    <w:p w14:paraId="78B67081" w14:textId="0A298E06" w:rsidR="00DE173E" w:rsidRDefault="00FF0B21" w:rsidP="00FF0B21">
      <w:pPr>
        <w:pStyle w:val="Ttulo2"/>
      </w:pPr>
      <w:bookmarkStart w:id="19" w:name="_Toc127902819"/>
      <w:r w:rsidRPr="00FF0B21">
        <w:t xml:space="preserve">4.2.- Enviar datos por POST </w:t>
      </w:r>
      <w:r>
        <w:t xml:space="preserve">con </w:t>
      </w:r>
      <w:proofErr w:type="spellStart"/>
      <w:r>
        <w:t>Fetch</w:t>
      </w:r>
      <w:proofErr w:type="spellEnd"/>
      <w:r>
        <w:t>.</w:t>
      </w:r>
      <w:bookmarkEnd w:id="19"/>
    </w:p>
    <w:p w14:paraId="0D125F6A" w14:textId="74D9EDA4" w:rsidR="00FF0B21" w:rsidRDefault="00D4057A" w:rsidP="00FF0B21">
      <w:r>
        <w:t>Ahora</w:t>
      </w:r>
      <w:r w:rsidR="00140E77">
        <w:t>, simplemente, podemos hacer la petición mediante POST con la siguiente sintaxis:</w:t>
      </w:r>
    </w:p>
    <w:p w14:paraId="475608D0" w14:textId="77777777" w:rsidR="00140E77" w:rsidRPr="00140E77" w:rsidRDefault="00140E77" w:rsidP="00140E77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40E77">
        <w:rPr>
          <w:rStyle w:val="token"/>
          <w:rFonts w:ascii="Consolas" w:hAnsi="Consolas"/>
          <w:color w:val="FFD44D"/>
          <w:sz w:val="22"/>
          <w:szCs w:val="22"/>
          <w:lang w:val="en-US"/>
        </w:rPr>
        <w:t>fetch</w:t>
      </w:r>
      <w:r w:rsidRPr="00140E77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140E77">
        <w:rPr>
          <w:rStyle w:val="token"/>
          <w:rFonts w:ascii="Consolas" w:hAnsi="Consolas"/>
          <w:color w:val="66D7CE"/>
          <w:sz w:val="22"/>
          <w:szCs w:val="22"/>
          <w:lang w:val="en-US"/>
        </w:rPr>
        <w:t>'../</w:t>
      </w:r>
      <w:proofErr w:type="spellStart"/>
      <w:r w:rsidRPr="00140E77">
        <w:rPr>
          <w:rStyle w:val="token"/>
          <w:rFonts w:ascii="Consolas" w:hAnsi="Consolas"/>
          <w:color w:val="66D7CE"/>
          <w:sz w:val="22"/>
          <w:szCs w:val="22"/>
          <w:lang w:val="en-US"/>
        </w:rPr>
        <w:t>post.php</w:t>
      </w:r>
      <w:proofErr w:type="spellEnd"/>
      <w:r w:rsidRPr="00140E77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r w:rsidRPr="00140E77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140E77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140E77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4A9CF797" w14:textId="77777777" w:rsidR="00140E77" w:rsidRPr="00140E77" w:rsidRDefault="00140E77" w:rsidP="00140E77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40E77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method</w:t>
      </w:r>
      <w:r w:rsidRPr="00140E77">
        <w:rPr>
          <w:rStyle w:val="token"/>
          <w:rFonts w:ascii="Consolas" w:hAnsi="Consolas"/>
          <w:color w:val="A7A094"/>
          <w:sz w:val="22"/>
          <w:szCs w:val="22"/>
          <w:lang w:val="en-US"/>
        </w:rPr>
        <w:t>:</w:t>
      </w:r>
      <w:r w:rsidRPr="00140E77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140E77">
        <w:rPr>
          <w:rStyle w:val="token"/>
          <w:rFonts w:ascii="Consolas" w:hAnsi="Consolas"/>
          <w:color w:val="66D7CE"/>
          <w:sz w:val="22"/>
          <w:szCs w:val="22"/>
          <w:lang w:val="en-US"/>
        </w:rPr>
        <w:t>'POST'</w:t>
      </w:r>
      <w:r w:rsidRPr="00140E77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</w:p>
    <w:p w14:paraId="02D34881" w14:textId="77777777" w:rsidR="00140E77" w:rsidRPr="00140E77" w:rsidRDefault="00140E77" w:rsidP="00140E77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140E77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</w:t>
      </w:r>
      <w:proofErr w:type="spellStart"/>
      <w:r w:rsidRPr="00140E77">
        <w:rPr>
          <w:rStyle w:val="CdigoHTML"/>
          <w:rFonts w:ascii="Consolas" w:hAnsi="Consolas"/>
          <w:color w:val="9F968A"/>
          <w:sz w:val="22"/>
          <w:szCs w:val="22"/>
        </w:rPr>
        <w:t>body</w:t>
      </w:r>
      <w:proofErr w:type="spellEnd"/>
      <w:r w:rsidRPr="00140E77">
        <w:rPr>
          <w:rStyle w:val="token"/>
          <w:rFonts w:ascii="Consolas" w:hAnsi="Consolas"/>
          <w:color w:val="A7A094"/>
          <w:sz w:val="22"/>
          <w:szCs w:val="22"/>
        </w:rPr>
        <w:t>:</w:t>
      </w:r>
      <w:r w:rsidRPr="00140E77">
        <w:rPr>
          <w:rStyle w:val="CdigoHTML"/>
          <w:rFonts w:ascii="Consolas" w:hAnsi="Consolas"/>
          <w:color w:val="9F968A"/>
          <w:sz w:val="22"/>
          <w:szCs w:val="22"/>
        </w:rPr>
        <w:t xml:space="preserve"> data</w:t>
      </w:r>
    </w:p>
    <w:p w14:paraId="7E913EDF" w14:textId="77777777" w:rsidR="00140E77" w:rsidRPr="00140E77" w:rsidRDefault="00140E77" w:rsidP="00140E77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140E77">
        <w:rPr>
          <w:rStyle w:val="token"/>
          <w:rFonts w:ascii="Consolas" w:hAnsi="Consolas"/>
          <w:color w:val="A7A094"/>
          <w:sz w:val="22"/>
          <w:szCs w:val="22"/>
        </w:rPr>
        <w:t>})</w:t>
      </w:r>
    </w:p>
    <w:p w14:paraId="6F31BD58" w14:textId="0C5B7EFA" w:rsidR="00140E77" w:rsidRPr="00FF0B21" w:rsidRDefault="00BA756B" w:rsidP="00FF0B21">
      <w:r>
        <w:t xml:space="preserve">De esta forma, le especificamos mediante un objeto literal, el método a utilizar (POST) para el envío y el cuerpo del mensaje (que será nuestro objeto de tipo </w:t>
      </w:r>
      <w:proofErr w:type="spellStart"/>
      <w:r>
        <w:t>FormData</w:t>
      </w:r>
      <w:proofErr w:type="spellEnd"/>
      <w:r>
        <w:t>).</w:t>
      </w:r>
    </w:p>
    <w:p w14:paraId="789F2304" w14:textId="7058632D" w:rsidR="00786EC2" w:rsidRDefault="00D83B57" w:rsidP="00E87859">
      <w:r>
        <w:t xml:space="preserve">Además, </w:t>
      </w:r>
      <w:r>
        <w:rPr>
          <w:b/>
          <w:bCs/>
        </w:rPr>
        <w:t>para que la petición se produzca, es necesario escribir el “</w:t>
      </w:r>
      <w:proofErr w:type="spellStart"/>
      <w:r>
        <w:rPr>
          <w:b/>
          <w:bCs/>
        </w:rPr>
        <w:t>then</w:t>
      </w:r>
      <w:proofErr w:type="spellEnd"/>
      <w:r>
        <w:rPr>
          <w:b/>
          <w:bCs/>
        </w:rPr>
        <w:t>”</w:t>
      </w:r>
      <w:r>
        <w:t xml:space="preserve"> de la llamada </w:t>
      </w:r>
      <w:proofErr w:type="spellStart"/>
      <w:r>
        <w:t>fetch</w:t>
      </w:r>
      <w:proofErr w:type="spellEnd"/>
      <w:r>
        <w:t xml:space="preserve">, </w:t>
      </w:r>
      <w:r w:rsidRPr="00D83B57">
        <w:t>pues hasta que no se haya definido qué se quiere hacer con la respuesta de la llamada Ajax, el navegador no realizará ninguna acción.</w:t>
      </w:r>
      <w:r w:rsidR="00E5418A">
        <w:t xml:space="preserve"> Además, de esa forma, podremos obtener la respuesta que nos lance el servidor.</w:t>
      </w:r>
    </w:p>
    <w:p w14:paraId="7D864DB0" w14:textId="057D9AF8" w:rsidR="005A228C" w:rsidRDefault="005A228C" w:rsidP="00E87859">
      <w:r w:rsidRPr="005A228C">
        <w:rPr>
          <w:b/>
          <w:bCs/>
          <w:u w:val="single"/>
        </w:rPr>
        <w:t>Ejemplo completo</w:t>
      </w:r>
      <w:r>
        <w:t>:</w:t>
      </w:r>
    </w:p>
    <w:p w14:paraId="54A97558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token"/>
          <w:rFonts w:ascii="Consolas" w:hAnsi="Consolas"/>
          <w:color w:val="EAFF61"/>
          <w:sz w:val="22"/>
          <w:szCs w:val="22"/>
          <w:lang w:val="en-US"/>
        </w:rPr>
        <w:t>const</w:t>
      </w: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data </w:t>
      </w:r>
      <w:r w:rsidRPr="00200155">
        <w:rPr>
          <w:rStyle w:val="token"/>
          <w:rFonts w:ascii="Consolas" w:hAnsi="Consolas"/>
          <w:color w:val="9F968A"/>
          <w:sz w:val="22"/>
          <w:szCs w:val="22"/>
          <w:lang w:val="en-US"/>
        </w:rPr>
        <w:t>=</w:t>
      </w: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00155">
        <w:rPr>
          <w:rStyle w:val="token"/>
          <w:rFonts w:ascii="Consolas" w:hAnsi="Consolas"/>
          <w:color w:val="EAFF61"/>
          <w:sz w:val="22"/>
          <w:szCs w:val="22"/>
          <w:lang w:val="en-US"/>
        </w:rPr>
        <w:t>new</w:t>
      </w: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200155">
        <w:rPr>
          <w:rStyle w:val="token"/>
          <w:rFonts w:ascii="Consolas" w:hAnsi="Consolas"/>
          <w:color w:val="FFD44D"/>
          <w:sz w:val="22"/>
          <w:szCs w:val="22"/>
          <w:lang w:val="en-US"/>
        </w:rPr>
        <w:t>FormData</w:t>
      </w:r>
      <w:proofErr w:type="spellEnd"/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>document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200155">
        <w:rPr>
          <w:rStyle w:val="token"/>
          <w:rFonts w:ascii="Consolas" w:hAnsi="Consolas"/>
          <w:color w:val="FFD44D"/>
          <w:sz w:val="22"/>
          <w:szCs w:val="22"/>
          <w:lang w:val="en-US"/>
        </w:rPr>
        <w:t>getElementById</w:t>
      </w:r>
      <w:proofErr w:type="spellEnd"/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200155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proofErr w:type="spellStart"/>
      <w:r w:rsidRPr="00200155">
        <w:rPr>
          <w:rStyle w:val="token"/>
          <w:rFonts w:ascii="Consolas" w:hAnsi="Consolas"/>
          <w:color w:val="66D7CE"/>
          <w:sz w:val="22"/>
          <w:szCs w:val="22"/>
          <w:lang w:val="en-US"/>
        </w:rPr>
        <w:t>formulario</w:t>
      </w:r>
      <w:proofErr w:type="spellEnd"/>
      <w:r w:rsidRPr="00200155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));</w:t>
      </w:r>
    </w:p>
    <w:p w14:paraId="04078FD5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token"/>
          <w:rFonts w:ascii="Consolas" w:hAnsi="Consolas"/>
          <w:color w:val="FFD44D"/>
          <w:sz w:val="22"/>
          <w:szCs w:val="22"/>
          <w:lang w:val="en-US"/>
        </w:rPr>
        <w:lastRenderedPageBreak/>
        <w:t>fetch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200155">
        <w:rPr>
          <w:rStyle w:val="token"/>
          <w:rFonts w:ascii="Consolas" w:hAnsi="Consolas"/>
          <w:color w:val="66D7CE"/>
          <w:sz w:val="22"/>
          <w:szCs w:val="22"/>
          <w:lang w:val="en-US"/>
        </w:rPr>
        <w:t>'../</w:t>
      </w:r>
      <w:proofErr w:type="spellStart"/>
      <w:r w:rsidRPr="00200155">
        <w:rPr>
          <w:rStyle w:val="token"/>
          <w:rFonts w:ascii="Consolas" w:hAnsi="Consolas"/>
          <w:color w:val="66D7CE"/>
          <w:sz w:val="22"/>
          <w:szCs w:val="22"/>
          <w:lang w:val="en-US"/>
        </w:rPr>
        <w:t>post.php</w:t>
      </w:r>
      <w:proofErr w:type="spellEnd"/>
      <w:r w:rsidRPr="00200155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31259BAC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method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:</w:t>
      </w: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00155">
        <w:rPr>
          <w:rStyle w:val="token"/>
          <w:rFonts w:ascii="Consolas" w:hAnsi="Consolas"/>
          <w:color w:val="66D7CE"/>
          <w:sz w:val="22"/>
          <w:szCs w:val="22"/>
          <w:lang w:val="en-US"/>
        </w:rPr>
        <w:t>'POST'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</w:p>
    <w:p w14:paraId="0AD1DF4B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body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:</w:t>
      </w: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data</w:t>
      </w:r>
    </w:p>
    <w:p w14:paraId="306FF080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})</w:t>
      </w:r>
    </w:p>
    <w:p w14:paraId="516A3770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200155">
        <w:rPr>
          <w:rStyle w:val="token"/>
          <w:rFonts w:ascii="Consolas" w:hAnsi="Consolas"/>
          <w:color w:val="FFD44D"/>
          <w:sz w:val="22"/>
          <w:szCs w:val="22"/>
          <w:lang w:val="en-US"/>
        </w:rPr>
        <w:t>then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200155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200155">
        <w:rPr>
          <w:rStyle w:val="token"/>
          <w:rFonts w:ascii="Consolas" w:hAnsi="Consolas"/>
          <w:color w:val="9F968A"/>
          <w:sz w:val="22"/>
          <w:szCs w:val="22"/>
          <w:lang w:val="en-US"/>
        </w:rPr>
        <w:t>response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72DDB4D4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</w:t>
      </w:r>
      <w:r w:rsidRPr="00200155">
        <w:rPr>
          <w:rStyle w:val="token"/>
          <w:rFonts w:ascii="Consolas" w:hAnsi="Consolas"/>
          <w:color w:val="EAFF61"/>
          <w:sz w:val="22"/>
          <w:szCs w:val="22"/>
          <w:lang w:val="en-US"/>
        </w:rPr>
        <w:t>if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response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>ok</w:t>
      </w:r>
      <w:proofErr w:type="spellEnd"/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3E6F0D7F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 </w:t>
      </w:r>
      <w:r w:rsidRPr="00200155">
        <w:rPr>
          <w:rStyle w:val="token"/>
          <w:rFonts w:ascii="Consolas" w:hAnsi="Consolas"/>
          <w:color w:val="EAFF61"/>
          <w:sz w:val="22"/>
          <w:szCs w:val="22"/>
          <w:lang w:val="en-US"/>
        </w:rPr>
        <w:t>return</w:t>
      </w: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response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200155">
        <w:rPr>
          <w:rStyle w:val="token"/>
          <w:rFonts w:ascii="Consolas" w:hAnsi="Consolas"/>
          <w:color w:val="FFD44D"/>
          <w:sz w:val="22"/>
          <w:szCs w:val="22"/>
          <w:lang w:val="en-US"/>
        </w:rPr>
        <w:t>text</w:t>
      </w:r>
      <w:proofErr w:type="spellEnd"/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()</w:t>
      </w:r>
    </w:p>
    <w:p w14:paraId="45658AF1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</w:t>
      </w:r>
      <w:r w:rsidRPr="00200155">
        <w:rPr>
          <w:rStyle w:val="token"/>
          <w:rFonts w:ascii="Consolas" w:hAnsi="Consolas"/>
          <w:color w:val="A7A094"/>
          <w:sz w:val="22"/>
          <w:szCs w:val="22"/>
        </w:rPr>
        <w:t>}</w:t>
      </w:r>
      <w:r w:rsidRPr="00200155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200155">
        <w:rPr>
          <w:rStyle w:val="token"/>
          <w:rFonts w:ascii="Consolas" w:hAnsi="Consolas"/>
          <w:color w:val="EAFF61"/>
          <w:sz w:val="22"/>
          <w:szCs w:val="22"/>
        </w:rPr>
        <w:t>else</w:t>
      </w:r>
      <w:proofErr w:type="spellEnd"/>
      <w:r w:rsidRPr="00200155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200155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6390162B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200155">
        <w:rPr>
          <w:rStyle w:val="CdigoHTML"/>
          <w:rFonts w:ascii="Consolas" w:hAnsi="Consolas"/>
          <w:color w:val="9F968A"/>
          <w:sz w:val="22"/>
          <w:szCs w:val="22"/>
        </w:rPr>
        <w:t xml:space="preserve">       </w:t>
      </w:r>
      <w:proofErr w:type="spellStart"/>
      <w:r w:rsidRPr="00200155">
        <w:rPr>
          <w:rStyle w:val="token"/>
          <w:rFonts w:ascii="Consolas" w:hAnsi="Consolas"/>
          <w:color w:val="EAFF61"/>
          <w:sz w:val="22"/>
          <w:szCs w:val="22"/>
        </w:rPr>
        <w:t>throw</w:t>
      </w:r>
      <w:proofErr w:type="spellEnd"/>
      <w:r w:rsidRPr="00200155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200155">
        <w:rPr>
          <w:rStyle w:val="token"/>
          <w:rFonts w:ascii="Consolas" w:hAnsi="Consolas"/>
          <w:color w:val="66D7CE"/>
          <w:sz w:val="22"/>
          <w:szCs w:val="22"/>
        </w:rPr>
        <w:t>"Error en la llamada Ajax"</w:t>
      </w:r>
      <w:r w:rsidRPr="00200155">
        <w:rPr>
          <w:rStyle w:val="token"/>
          <w:rFonts w:ascii="Consolas" w:hAnsi="Consolas"/>
          <w:color w:val="A7A094"/>
          <w:sz w:val="22"/>
          <w:szCs w:val="22"/>
        </w:rPr>
        <w:t>;</w:t>
      </w:r>
    </w:p>
    <w:p w14:paraId="29AF4890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CdigoHTML"/>
          <w:rFonts w:ascii="Consolas" w:hAnsi="Consolas"/>
          <w:color w:val="9F968A"/>
          <w:sz w:val="22"/>
          <w:szCs w:val="22"/>
        </w:rPr>
        <w:t xml:space="preserve">   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}</w:t>
      </w:r>
    </w:p>
    <w:p w14:paraId="447F8717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</w:p>
    <w:p w14:paraId="6B6E61D5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})</w:t>
      </w:r>
    </w:p>
    <w:p w14:paraId="04AC187A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200155">
        <w:rPr>
          <w:rStyle w:val="token"/>
          <w:rFonts w:ascii="Consolas" w:hAnsi="Consolas"/>
          <w:color w:val="FFD44D"/>
          <w:sz w:val="22"/>
          <w:szCs w:val="22"/>
          <w:lang w:val="en-US"/>
        </w:rPr>
        <w:t>then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200155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200155">
        <w:rPr>
          <w:rStyle w:val="token"/>
          <w:rFonts w:ascii="Consolas" w:hAnsi="Consolas"/>
          <w:color w:val="9F968A"/>
          <w:sz w:val="22"/>
          <w:szCs w:val="22"/>
          <w:lang w:val="en-US"/>
        </w:rPr>
        <w:t>texto</w:t>
      </w:r>
      <w:proofErr w:type="spellEnd"/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5933A99B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console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200155">
        <w:rPr>
          <w:rStyle w:val="token"/>
          <w:rFonts w:ascii="Consolas" w:hAnsi="Consolas"/>
          <w:color w:val="FFD44D"/>
          <w:sz w:val="22"/>
          <w:szCs w:val="22"/>
          <w:lang w:val="en-US"/>
        </w:rPr>
        <w:t>log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>texto</w:t>
      </w:r>
      <w:proofErr w:type="spellEnd"/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2DFE7C5F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})</w:t>
      </w:r>
    </w:p>
    <w:p w14:paraId="16F612EB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200155">
        <w:rPr>
          <w:rStyle w:val="token"/>
          <w:rFonts w:ascii="Consolas" w:hAnsi="Consolas"/>
          <w:color w:val="FFD44D"/>
          <w:sz w:val="22"/>
          <w:szCs w:val="22"/>
          <w:lang w:val="en-US"/>
        </w:rPr>
        <w:t>catch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200155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200155">
        <w:rPr>
          <w:rStyle w:val="token"/>
          <w:rFonts w:ascii="Consolas" w:hAnsi="Consolas"/>
          <w:color w:val="9F968A"/>
          <w:sz w:val="22"/>
          <w:szCs w:val="22"/>
          <w:lang w:val="en-US"/>
        </w:rPr>
        <w:t>err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00155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79408301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200155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</w:t>
      </w:r>
      <w:r w:rsidRPr="00200155">
        <w:rPr>
          <w:rStyle w:val="CdigoHTML"/>
          <w:rFonts w:ascii="Consolas" w:hAnsi="Consolas"/>
          <w:color w:val="9F968A"/>
          <w:sz w:val="22"/>
          <w:szCs w:val="22"/>
        </w:rPr>
        <w:t>console</w:t>
      </w:r>
      <w:r w:rsidRPr="00200155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200155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200155">
        <w:rPr>
          <w:rStyle w:val="token"/>
          <w:rFonts w:ascii="Consolas" w:hAnsi="Consolas"/>
          <w:color w:val="A7A094"/>
          <w:sz w:val="22"/>
          <w:szCs w:val="22"/>
        </w:rPr>
        <w:t>(</w:t>
      </w:r>
      <w:proofErr w:type="spellStart"/>
      <w:r w:rsidRPr="00200155">
        <w:rPr>
          <w:rStyle w:val="CdigoHTML"/>
          <w:rFonts w:ascii="Consolas" w:hAnsi="Consolas"/>
          <w:color w:val="9F968A"/>
          <w:sz w:val="22"/>
          <w:szCs w:val="22"/>
        </w:rPr>
        <w:t>err</w:t>
      </w:r>
      <w:proofErr w:type="spellEnd"/>
      <w:r w:rsidRPr="00200155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3AEEC210" w14:textId="77777777" w:rsidR="00200155" w:rsidRPr="00200155" w:rsidRDefault="00200155" w:rsidP="00200155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200155">
        <w:rPr>
          <w:rStyle w:val="token"/>
          <w:rFonts w:ascii="Consolas" w:hAnsi="Consolas"/>
          <w:color w:val="A7A094"/>
          <w:sz w:val="22"/>
          <w:szCs w:val="22"/>
        </w:rPr>
        <w:t>});</w:t>
      </w:r>
    </w:p>
    <w:p w14:paraId="52DF6B67" w14:textId="7DCD6EE5" w:rsidR="005A228C" w:rsidRDefault="00C53AC0" w:rsidP="00C53AC0">
      <w:pPr>
        <w:pStyle w:val="Ttulo2"/>
      </w:pPr>
      <w:bookmarkStart w:id="20" w:name="_Toc127902820"/>
      <w:r>
        <w:t>4.3.- Componer los datos del envío POST sin necesidad de un formulario.</w:t>
      </w:r>
      <w:bookmarkEnd w:id="20"/>
    </w:p>
    <w:p w14:paraId="020AB3EE" w14:textId="63757B84" w:rsidR="00C53AC0" w:rsidRDefault="00F13C71" w:rsidP="00C53AC0">
      <w:r>
        <w:t>Es perfectamente posible crear desde cero los datos del formulario, con variables o datos que tengas en JavaScript.</w:t>
      </w:r>
    </w:p>
    <w:p w14:paraId="6AE634A4" w14:textId="2B5A7921" w:rsidR="00F13C71" w:rsidRDefault="00B9062F" w:rsidP="00C53AC0">
      <w:pPr>
        <w:rPr>
          <w:bCs/>
        </w:rPr>
      </w:pPr>
      <w:r>
        <w:rPr>
          <w:b/>
          <w:bCs/>
          <w:u w:val="single"/>
        </w:rPr>
        <w:t>¿Cómo se hace?</w:t>
      </w:r>
      <w:r>
        <w:rPr>
          <w:bCs/>
        </w:rPr>
        <w:t xml:space="preserve"> Mediante el uso del objeto </w:t>
      </w:r>
      <w:proofErr w:type="spellStart"/>
      <w:r>
        <w:rPr>
          <w:bCs/>
        </w:rPr>
        <w:t>FormData</w:t>
      </w:r>
      <w:proofErr w:type="spellEnd"/>
      <w:r>
        <w:rPr>
          <w:bCs/>
        </w:rPr>
        <w:t>.</w:t>
      </w:r>
    </w:p>
    <w:p w14:paraId="2CDC27F6" w14:textId="25AAEADA" w:rsidR="00B9062F" w:rsidRDefault="00B9062F" w:rsidP="00B9062F">
      <w:pPr>
        <w:pStyle w:val="Prrafodelista"/>
        <w:numPr>
          <w:ilvl w:val="0"/>
          <w:numId w:val="7"/>
        </w:numPr>
        <w:rPr>
          <w:bCs/>
        </w:rPr>
      </w:pPr>
      <w:r w:rsidRPr="00B9062F">
        <w:rPr>
          <w:bCs/>
        </w:rPr>
        <w:t xml:space="preserve">Creamos un objeto </w:t>
      </w:r>
      <w:proofErr w:type="spellStart"/>
      <w:r w:rsidRPr="00B9062F">
        <w:rPr>
          <w:bCs/>
        </w:rPr>
        <w:t>FormData</w:t>
      </w:r>
      <w:proofErr w:type="spellEnd"/>
      <w:r w:rsidRPr="00B9062F">
        <w:rPr>
          <w:bCs/>
        </w:rPr>
        <w:t xml:space="preserve"> vacío</w:t>
      </w:r>
      <w:r>
        <w:rPr>
          <w:bCs/>
        </w:rPr>
        <w:t>.</w:t>
      </w:r>
    </w:p>
    <w:p w14:paraId="13FC32FA" w14:textId="77777777" w:rsidR="00FA6F36" w:rsidRPr="00FA6F36" w:rsidRDefault="00FA6F36" w:rsidP="00FA6F36">
      <w:pPr>
        <w:pStyle w:val="Prrafodelista"/>
        <w:numPr>
          <w:ilvl w:val="0"/>
          <w:numId w:val="7"/>
        </w:numPr>
        <w:rPr>
          <w:bCs/>
        </w:rPr>
      </w:pPr>
      <w:r w:rsidRPr="00FA6F36">
        <w:rPr>
          <w:bCs/>
        </w:rPr>
        <w:t xml:space="preserve">Creamos todos los datos arbitrarios con el método </w:t>
      </w:r>
      <w:proofErr w:type="spellStart"/>
      <w:r w:rsidRPr="00FA6F36">
        <w:rPr>
          <w:bCs/>
        </w:rPr>
        <w:t>append</w:t>
      </w:r>
      <w:proofErr w:type="spellEnd"/>
      <w:r w:rsidRPr="00FA6F36">
        <w:rPr>
          <w:bCs/>
        </w:rPr>
        <w:t xml:space="preserve">() que recibe el dato que se quiere agregar al </w:t>
      </w:r>
      <w:proofErr w:type="spellStart"/>
      <w:r w:rsidRPr="00FA6F36">
        <w:rPr>
          <w:bCs/>
        </w:rPr>
        <w:t>FormData</w:t>
      </w:r>
      <w:proofErr w:type="spellEnd"/>
      <w:r w:rsidRPr="00FA6F36">
        <w:rPr>
          <w:bCs/>
        </w:rPr>
        <w:t>, con su par clave/valor.</w:t>
      </w:r>
    </w:p>
    <w:p w14:paraId="0FD1296B" w14:textId="498CF504" w:rsidR="00B9062F" w:rsidRDefault="00363476" w:rsidP="00FA6F36">
      <w:pPr>
        <w:rPr>
          <w:bCs/>
        </w:rPr>
      </w:pPr>
      <w:r>
        <w:rPr>
          <w:b/>
          <w:u w:val="single"/>
        </w:rPr>
        <w:t>Ejemplo</w:t>
      </w:r>
      <w:r>
        <w:rPr>
          <w:bCs/>
        </w:rPr>
        <w:t>:</w:t>
      </w:r>
    </w:p>
    <w:p w14:paraId="635CE508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token"/>
          <w:rFonts w:ascii="Consolas" w:hAnsi="Consolas"/>
          <w:color w:val="EAFF61"/>
          <w:sz w:val="22"/>
          <w:szCs w:val="22"/>
          <w:lang w:val="en-US"/>
        </w:rPr>
        <w:t>const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data </w:t>
      </w:r>
      <w:r w:rsidRPr="00363476">
        <w:rPr>
          <w:rStyle w:val="token"/>
          <w:rFonts w:ascii="Consolas" w:hAnsi="Consolas"/>
          <w:color w:val="9F968A"/>
          <w:sz w:val="22"/>
          <w:szCs w:val="22"/>
          <w:lang w:val="en-US"/>
        </w:rPr>
        <w:t>=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363476">
        <w:rPr>
          <w:rStyle w:val="token"/>
          <w:rFonts w:ascii="Consolas" w:hAnsi="Consolas"/>
          <w:color w:val="EAFF61"/>
          <w:sz w:val="22"/>
          <w:szCs w:val="22"/>
          <w:lang w:val="en-US"/>
        </w:rPr>
        <w:t>new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363476">
        <w:rPr>
          <w:rStyle w:val="token"/>
          <w:rFonts w:ascii="Consolas" w:hAnsi="Consolas"/>
          <w:color w:val="FFD44D"/>
          <w:sz w:val="22"/>
          <w:szCs w:val="22"/>
          <w:lang w:val="en-US"/>
        </w:rPr>
        <w:t>FormData</w:t>
      </w:r>
      <w:proofErr w:type="spellEnd"/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();</w:t>
      </w:r>
    </w:p>
    <w:p w14:paraId="7DCB3F2A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proofErr w:type="spellStart"/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>data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363476">
        <w:rPr>
          <w:rStyle w:val="token"/>
          <w:rFonts w:ascii="Consolas" w:hAnsi="Consolas"/>
          <w:color w:val="FFD44D"/>
          <w:sz w:val="22"/>
          <w:szCs w:val="22"/>
          <w:lang w:val="en-US"/>
        </w:rPr>
        <w:t>append</w:t>
      </w:r>
      <w:proofErr w:type="spellEnd"/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proofErr w:type="spellStart"/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empresa</w:t>
      </w:r>
      <w:proofErr w:type="spellEnd"/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'DesarrolloWeb.com'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79433799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proofErr w:type="spellStart"/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>data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363476">
        <w:rPr>
          <w:rStyle w:val="token"/>
          <w:rFonts w:ascii="Consolas" w:hAnsi="Consolas"/>
          <w:color w:val="FFD44D"/>
          <w:sz w:val="22"/>
          <w:szCs w:val="22"/>
          <w:lang w:val="en-US"/>
        </w:rPr>
        <w:t>append</w:t>
      </w:r>
      <w:proofErr w:type="spellEnd"/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'CIF'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'ESB00001111'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22B8E6D7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proofErr w:type="spellStart"/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>data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363476">
        <w:rPr>
          <w:rStyle w:val="token"/>
          <w:rFonts w:ascii="Consolas" w:hAnsi="Consolas"/>
          <w:color w:val="FFD44D"/>
          <w:sz w:val="22"/>
          <w:szCs w:val="22"/>
          <w:lang w:val="en-US"/>
        </w:rPr>
        <w:t>append</w:t>
      </w:r>
      <w:proofErr w:type="spellEnd"/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proofErr w:type="spellStart"/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formacion_profesional</w:t>
      </w:r>
      <w:proofErr w:type="spellEnd"/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proofErr w:type="spellStart"/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EscuelaIT</w:t>
      </w:r>
      <w:proofErr w:type="spellEnd"/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2A7C7C21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token"/>
          <w:rFonts w:ascii="Consolas" w:hAnsi="Consolas"/>
          <w:color w:val="FFD44D"/>
          <w:sz w:val="22"/>
          <w:szCs w:val="22"/>
          <w:lang w:val="en-US"/>
        </w:rPr>
        <w:t>fetch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'../</w:t>
      </w:r>
      <w:proofErr w:type="spellStart"/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post.php</w:t>
      </w:r>
      <w:proofErr w:type="spellEnd"/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04B2D668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method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: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363476">
        <w:rPr>
          <w:rStyle w:val="token"/>
          <w:rFonts w:ascii="Consolas" w:hAnsi="Consolas"/>
          <w:color w:val="66D7CE"/>
          <w:sz w:val="22"/>
          <w:szCs w:val="22"/>
          <w:lang w:val="en-US"/>
        </w:rPr>
        <w:t>'POST'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</w:p>
    <w:p w14:paraId="5BD81425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body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: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data</w:t>
      </w:r>
    </w:p>
    <w:p w14:paraId="0B89AA68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})</w:t>
      </w:r>
    </w:p>
    <w:p w14:paraId="3B5B1EE4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363476">
        <w:rPr>
          <w:rStyle w:val="token"/>
          <w:rFonts w:ascii="Consolas" w:hAnsi="Consolas"/>
          <w:color w:val="FFD44D"/>
          <w:sz w:val="22"/>
          <w:szCs w:val="22"/>
          <w:lang w:val="en-US"/>
        </w:rPr>
        <w:t>then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363476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363476">
        <w:rPr>
          <w:rStyle w:val="token"/>
          <w:rFonts w:ascii="Consolas" w:hAnsi="Consolas"/>
          <w:color w:val="9F968A"/>
          <w:sz w:val="22"/>
          <w:szCs w:val="22"/>
          <w:lang w:val="en-US"/>
        </w:rPr>
        <w:t>response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31BCD2C4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lastRenderedPageBreak/>
        <w:t xml:space="preserve">   </w:t>
      </w:r>
      <w:r w:rsidRPr="00363476">
        <w:rPr>
          <w:rStyle w:val="token"/>
          <w:rFonts w:ascii="Consolas" w:hAnsi="Consolas"/>
          <w:color w:val="EAFF61"/>
          <w:sz w:val="22"/>
          <w:szCs w:val="22"/>
          <w:lang w:val="en-US"/>
        </w:rPr>
        <w:t>if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response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>ok</w:t>
      </w:r>
      <w:proofErr w:type="spellEnd"/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33EE7D0D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 </w:t>
      </w:r>
      <w:proofErr w:type="spellStart"/>
      <w:r w:rsidRPr="00363476">
        <w:rPr>
          <w:rStyle w:val="token"/>
          <w:rFonts w:ascii="Consolas" w:hAnsi="Consolas"/>
          <w:color w:val="EAFF61"/>
          <w:sz w:val="22"/>
          <w:szCs w:val="22"/>
        </w:rPr>
        <w:t>return</w:t>
      </w:r>
      <w:proofErr w:type="spellEnd"/>
      <w:r w:rsidRPr="00363476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363476">
        <w:rPr>
          <w:rStyle w:val="CdigoHTML"/>
          <w:rFonts w:ascii="Consolas" w:hAnsi="Consolas"/>
          <w:color w:val="9F968A"/>
          <w:sz w:val="22"/>
          <w:szCs w:val="22"/>
        </w:rPr>
        <w:t>response</w:t>
      </w:r>
      <w:r w:rsidRPr="00363476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363476">
        <w:rPr>
          <w:rStyle w:val="token"/>
          <w:rFonts w:ascii="Consolas" w:hAnsi="Consolas"/>
          <w:color w:val="FFD44D"/>
          <w:sz w:val="22"/>
          <w:szCs w:val="22"/>
        </w:rPr>
        <w:t>text</w:t>
      </w:r>
      <w:proofErr w:type="spellEnd"/>
      <w:r w:rsidRPr="00363476">
        <w:rPr>
          <w:rStyle w:val="token"/>
          <w:rFonts w:ascii="Consolas" w:hAnsi="Consolas"/>
          <w:color w:val="A7A094"/>
          <w:sz w:val="22"/>
          <w:szCs w:val="22"/>
        </w:rPr>
        <w:t>()</w:t>
      </w:r>
    </w:p>
    <w:p w14:paraId="5F401903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363476">
        <w:rPr>
          <w:rStyle w:val="CdigoHTML"/>
          <w:rFonts w:ascii="Consolas" w:hAnsi="Consolas"/>
          <w:color w:val="9F968A"/>
          <w:sz w:val="22"/>
          <w:szCs w:val="22"/>
        </w:rPr>
        <w:t xml:space="preserve">   </w:t>
      </w:r>
      <w:r w:rsidRPr="00363476">
        <w:rPr>
          <w:rStyle w:val="token"/>
          <w:rFonts w:ascii="Consolas" w:hAnsi="Consolas"/>
          <w:color w:val="A7A094"/>
          <w:sz w:val="22"/>
          <w:szCs w:val="22"/>
        </w:rPr>
        <w:t>}</w:t>
      </w:r>
      <w:r w:rsidRPr="00363476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363476">
        <w:rPr>
          <w:rStyle w:val="token"/>
          <w:rFonts w:ascii="Consolas" w:hAnsi="Consolas"/>
          <w:color w:val="EAFF61"/>
          <w:sz w:val="22"/>
          <w:szCs w:val="22"/>
        </w:rPr>
        <w:t>else</w:t>
      </w:r>
      <w:proofErr w:type="spellEnd"/>
      <w:r w:rsidRPr="00363476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363476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390C7842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363476">
        <w:rPr>
          <w:rStyle w:val="CdigoHTML"/>
          <w:rFonts w:ascii="Consolas" w:hAnsi="Consolas"/>
          <w:color w:val="9F968A"/>
          <w:sz w:val="22"/>
          <w:szCs w:val="22"/>
        </w:rPr>
        <w:t xml:space="preserve">       </w:t>
      </w:r>
      <w:proofErr w:type="spellStart"/>
      <w:r w:rsidRPr="00363476">
        <w:rPr>
          <w:rStyle w:val="token"/>
          <w:rFonts w:ascii="Consolas" w:hAnsi="Consolas"/>
          <w:color w:val="EAFF61"/>
          <w:sz w:val="22"/>
          <w:szCs w:val="22"/>
        </w:rPr>
        <w:t>throw</w:t>
      </w:r>
      <w:proofErr w:type="spellEnd"/>
      <w:r w:rsidRPr="00363476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363476">
        <w:rPr>
          <w:rStyle w:val="token"/>
          <w:rFonts w:ascii="Consolas" w:hAnsi="Consolas"/>
          <w:color w:val="66D7CE"/>
          <w:sz w:val="22"/>
          <w:szCs w:val="22"/>
        </w:rPr>
        <w:t>"Error en la llamada Ajax"</w:t>
      </w:r>
      <w:r w:rsidRPr="00363476">
        <w:rPr>
          <w:rStyle w:val="token"/>
          <w:rFonts w:ascii="Consolas" w:hAnsi="Consolas"/>
          <w:color w:val="A7A094"/>
          <w:sz w:val="22"/>
          <w:szCs w:val="22"/>
        </w:rPr>
        <w:t>;</w:t>
      </w:r>
    </w:p>
    <w:p w14:paraId="2E6E5298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CdigoHTML"/>
          <w:rFonts w:ascii="Consolas" w:hAnsi="Consolas"/>
          <w:color w:val="9F968A"/>
          <w:sz w:val="22"/>
          <w:szCs w:val="22"/>
        </w:rPr>
        <w:t xml:space="preserve">   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}</w:t>
      </w:r>
    </w:p>
    <w:p w14:paraId="59636A28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</w:p>
    <w:p w14:paraId="55EC71AC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})</w:t>
      </w:r>
    </w:p>
    <w:p w14:paraId="6AD1B7F6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363476">
        <w:rPr>
          <w:rStyle w:val="token"/>
          <w:rFonts w:ascii="Consolas" w:hAnsi="Consolas"/>
          <w:color w:val="FFD44D"/>
          <w:sz w:val="22"/>
          <w:szCs w:val="22"/>
          <w:lang w:val="en-US"/>
        </w:rPr>
        <w:t>then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363476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363476">
        <w:rPr>
          <w:rStyle w:val="token"/>
          <w:rFonts w:ascii="Consolas" w:hAnsi="Consolas"/>
          <w:color w:val="9F968A"/>
          <w:sz w:val="22"/>
          <w:szCs w:val="22"/>
          <w:lang w:val="en-US"/>
        </w:rPr>
        <w:t>texto</w:t>
      </w:r>
      <w:proofErr w:type="spellEnd"/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0A8B4877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console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363476">
        <w:rPr>
          <w:rStyle w:val="token"/>
          <w:rFonts w:ascii="Consolas" w:hAnsi="Consolas"/>
          <w:color w:val="FFD44D"/>
          <w:sz w:val="22"/>
          <w:szCs w:val="22"/>
          <w:lang w:val="en-US"/>
        </w:rPr>
        <w:t>log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>texto</w:t>
      </w:r>
      <w:proofErr w:type="spellEnd"/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1C67A685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})</w:t>
      </w:r>
    </w:p>
    <w:p w14:paraId="4F6BF303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363476">
        <w:rPr>
          <w:rStyle w:val="token"/>
          <w:rFonts w:ascii="Consolas" w:hAnsi="Consolas"/>
          <w:color w:val="FFD44D"/>
          <w:sz w:val="22"/>
          <w:szCs w:val="22"/>
          <w:lang w:val="en-US"/>
        </w:rPr>
        <w:t>catch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363476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363476">
        <w:rPr>
          <w:rStyle w:val="token"/>
          <w:rFonts w:ascii="Consolas" w:hAnsi="Consolas"/>
          <w:color w:val="9F968A"/>
          <w:sz w:val="22"/>
          <w:szCs w:val="22"/>
          <w:lang w:val="en-US"/>
        </w:rPr>
        <w:t>err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363476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7B56AADB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363476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</w:t>
      </w:r>
      <w:r w:rsidRPr="00363476">
        <w:rPr>
          <w:rStyle w:val="CdigoHTML"/>
          <w:rFonts w:ascii="Consolas" w:hAnsi="Consolas"/>
          <w:color w:val="9F968A"/>
          <w:sz w:val="22"/>
          <w:szCs w:val="22"/>
        </w:rPr>
        <w:t>console</w:t>
      </w:r>
      <w:r w:rsidRPr="00363476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363476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363476">
        <w:rPr>
          <w:rStyle w:val="token"/>
          <w:rFonts w:ascii="Consolas" w:hAnsi="Consolas"/>
          <w:color w:val="A7A094"/>
          <w:sz w:val="22"/>
          <w:szCs w:val="22"/>
        </w:rPr>
        <w:t>(</w:t>
      </w:r>
      <w:proofErr w:type="spellStart"/>
      <w:r w:rsidRPr="00363476">
        <w:rPr>
          <w:rStyle w:val="CdigoHTML"/>
          <w:rFonts w:ascii="Consolas" w:hAnsi="Consolas"/>
          <w:color w:val="9F968A"/>
          <w:sz w:val="22"/>
          <w:szCs w:val="22"/>
        </w:rPr>
        <w:t>err</w:t>
      </w:r>
      <w:proofErr w:type="spellEnd"/>
      <w:r w:rsidRPr="00363476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46E57B8F" w14:textId="77777777" w:rsidR="00363476" w:rsidRPr="00363476" w:rsidRDefault="00363476" w:rsidP="00363476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363476">
        <w:rPr>
          <w:rStyle w:val="token"/>
          <w:rFonts w:ascii="Consolas" w:hAnsi="Consolas"/>
          <w:color w:val="A7A094"/>
          <w:sz w:val="22"/>
          <w:szCs w:val="22"/>
        </w:rPr>
        <w:t>});</w:t>
      </w:r>
    </w:p>
    <w:p w14:paraId="07DCA6F8" w14:textId="5556E09B" w:rsidR="00363476" w:rsidRDefault="00E10D00" w:rsidP="00E10D00">
      <w:pPr>
        <w:pStyle w:val="Ttulo2"/>
      </w:pPr>
      <w:bookmarkStart w:id="21" w:name="_Toc127902821"/>
      <w:r>
        <w:t xml:space="preserve">4.4.- Construir los datos de envío con </w:t>
      </w:r>
      <w:proofErr w:type="spellStart"/>
      <w:r>
        <w:t>URLSearchParams</w:t>
      </w:r>
      <w:proofErr w:type="spellEnd"/>
      <w:r>
        <w:t>.</w:t>
      </w:r>
      <w:bookmarkEnd w:id="21"/>
    </w:p>
    <w:p w14:paraId="1781FE8E" w14:textId="34050893" w:rsidR="00E10D00" w:rsidRDefault="00EB1A6D" w:rsidP="00E10D00">
      <w:r>
        <w:t xml:space="preserve">Otra alternativa es usar un objeto </w:t>
      </w:r>
      <w:proofErr w:type="spellStart"/>
      <w:r>
        <w:t>URLSearchParams</w:t>
      </w:r>
      <w:proofErr w:type="spellEnd"/>
      <w:r>
        <w:t xml:space="preserve">, que nos servirá exactamente igual que </w:t>
      </w:r>
      <w:proofErr w:type="spellStart"/>
      <w:r>
        <w:t>FormData</w:t>
      </w:r>
      <w:proofErr w:type="spellEnd"/>
      <w:r>
        <w:t>.</w:t>
      </w:r>
    </w:p>
    <w:p w14:paraId="74303900" w14:textId="1DE9E2F1" w:rsidR="00EB1A6D" w:rsidRDefault="00EB1A6D" w:rsidP="00E10D00">
      <w:r>
        <w:rPr>
          <w:b/>
          <w:bCs/>
          <w:u w:val="single"/>
        </w:rPr>
        <w:t xml:space="preserve">¿Cómo se utiliza </w:t>
      </w:r>
      <w:proofErr w:type="spellStart"/>
      <w:r>
        <w:rPr>
          <w:b/>
          <w:bCs/>
          <w:u w:val="single"/>
        </w:rPr>
        <w:t>URLSearchParams</w:t>
      </w:r>
      <w:proofErr w:type="spellEnd"/>
      <w:r>
        <w:rPr>
          <w:b/>
          <w:bCs/>
          <w:u w:val="single"/>
        </w:rPr>
        <w:t>?</w:t>
      </w:r>
      <w:r>
        <w:t>:</w:t>
      </w:r>
    </w:p>
    <w:p w14:paraId="2C8A4118" w14:textId="410B207F" w:rsidR="00510936" w:rsidRDefault="00510936" w:rsidP="00510936">
      <w:pPr>
        <w:pStyle w:val="Prrafodelista"/>
        <w:numPr>
          <w:ilvl w:val="0"/>
          <w:numId w:val="8"/>
        </w:numPr>
      </w:pPr>
      <w:r w:rsidRPr="00F83B31">
        <w:rPr>
          <w:b/>
          <w:bCs/>
        </w:rPr>
        <w:t>Metiendo los parámetros a mano</w:t>
      </w:r>
      <w:r>
        <w:t>:</w:t>
      </w:r>
    </w:p>
    <w:p w14:paraId="61B2C4D7" w14:textId="77777777" w:rsidR="005E5D81" w:rsidRPr="005E5D81" w:rsidRDefault="005E5D81" w:rsidP="005E5D81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proofErr w:type="spellStart"/>
      <w:r w:rsidRPr="005E5D81">
        <w:rPr>
          <w:rStyle w:val="token"/>
          <w:rFonts w:ascii="Consolas" w:hAnsi="Consolas"/>
          <w:color w:val="EAFF61"/>
          <w:sz w:val="22"/>
          <w:szCs w:val="22"/>
        </w:rPr>
        <w:t>const</w:t>
      </w:r>
      <w:proofErr w:type="spellEnd"/>
      <w:r w:rsidRPr="005E5D81">
        <w:rPr>
          <w:rStyle w:val="CdigoHTML"/>
          <w:rFonts w:ascii="Consolas" w:hAnsi="Consolas"/>
          <w:color w:val="9F968A"/>
          <w:sz w:val="22"/>
          <w:szCs w:val="22"/>
        </w:rPr>
        <w:t xml:space="preserve"> data </w:t>
      </w:r>
      <w:r w:rsidRPr="005E5D81">
        <w:rPr>
          <w:rStyle w:val="token"/>
          <w:rFonts w:ascii="Consolas" w:hAnsi="Consolas"/>
          <w:color w:val="9F968A"/>
          <w:sz w:val="22"/>
          <w:szCs w:val="22"/>
        </w:rPr>
        <w:t>=</w:t>
      </w:r>
      <w:r w:rsidRPr="005E5D81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5E5D81">
        <w:rPr>
          <w:rStyle w:val="token"/>
          <w:rFonts w:ascii="Consolas" w:hAnsi="Consolas"/>
          <w:color w:val="EAFF61"/>
          <w:sz w:val="22"/>
          <w:szCs w:val="22"/>
        </w:rPr>
        <w:t>new</w:t>
      </w:r>
      <w:r w:rsidRPr="005E5D81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5E5D81">
        <w:rPr>
          <w:rStyle w:val="token"/>
          <w:rFonts w:ascii="Consolas" w:hAnsi="Consolas"/>
          <w:color w:val="FFD44D"/>
          <w:sz w:val="22"/>
          <w:szCs w:val="22"/>
        </w:rPr>
        <w:t>URLSearchParams</w:t>
      </w:r>
      <w:proofErr w:type="spellEnd"/>
      <w:r w:rsidRPr="005E5D81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5E5D81">
        <w:rPr>
          <w:rStyle w:val="token"/>
          <w:rFonts w:ascii="Consolas" w:hAnsi="Consolas"/>
          <w:color w:val="66D7CE"/>
          <w:sz w:val="22"/>
          <w:szCs w:val="22"/>
        </w:rPr>
        <w:t xml:space="preserve">"nombre=miguel </w:t>
      </w:r>
      <w:proofErr w:type="spellStart"/>
      <w:r w:rsidRPr="005E5D81">
        <w:rPr>
          <w:rStyle w:val="token"/>
          <w:rFonts w:ascii="Consolas" w:hAnsi="Consolas"/>
          <w:color w:val="66D7CE"/>
          <w:sz w:val="22"/>
          <w:szCs w:val="22"/>
        </w:rPr>
        <w:t>angel&amp;nacionalidad</w:t>
      </w:r>
      <w:proofErr w:type="spellEnd"/>
      <w:r w:rsidRPr="005E5D81">
        <w:rPr>
          <w:rStyle w:val="token"/>
          <w:rFonts w:ascii="Consolas" w:hAnsi="Consolas"/>
          <w:color w:val="66D7CE"/>
          <w:sz w:val="22"/>
          <w:szCs w:val="22"/>
        </w:rPr>
        <w:t>=español"</w:t>
      </w:r>
      <w:r w:rsidRPr="005E5D81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55A7C0AF" w14:textId="632D951E" w:rsidR="00EB1A6D" w:rsidRDefault="005E5D81" w:rsidP="00510936">
      <w:pPr>
        <w:ind w:left="708"/>
      </w:pPr>
      <w:r>
        <w:t>Como se puede ver, este constructor recibe todos los datos que quieres agregar, en formato URL, con pares clave/valor separados por el carácter “&amp;”.</w:t>
      </w:r>
    </w:p>
    <w:p w14:paraId="25295E16" w14:textId="5A081324" w:rsidR="00B85CFE" w:rsidRPr="00EB1A6D" w:rsidRDefault="00B85CFE" w:rsidP="00510936">
      <w:pPr>
        <w:ind w:left="708"/>
      </w:pPr>
      <w:r>
        <w:t>Se enviarían de la misma forma que en ejemplos anteriores.</w:t>
      </w:r>
    </w:p>
    <w:p w14:paraId="40F8AA0D" w14:textId="5F9AFA53" w:rsidR="00510936" w:rsidRDefault="00510936" w:rsidP="00510936">
      <w:pPr>
        <w:pStyle w:val="Prrafodelista"/>
        <w:numPr>
          <w:ilvl w:val="0"/>
          <w:numId w:val="8"/>
        </w:numPr>
      </w:pPr>
      <w:r w:rsidRPr="00F83B31">
        <w:rPr>
          <w:b/>
          <w:bCs/>
        </w:rPr>
        <w:t xml:space="preserve">Con el método </w:t>
      </w:r>
      <w:proofErr w:type="spellStart"/>
      <w:r w:rsidRPr="00F83B31">
        <w:rPr>
          <w:b/>
          <w:bCs/>
        </w:rPr>
        <w:t>append</w:t>
      </w:r>
      <w:proofErr w:type="spellEnd"/>
      <w:r>
        <w:t xml:space="preserve">, como en </w:t>
      </w:r>
      <w:proofErr w:type="spellStart"/>
      <w:r>
        <w:t>FormData</w:t>
      </w:r>
      <w:proofErr w:type="spellEnd"/>
      <w:r>
        <w:t>:</w:t>
      </w:r>
    </w:p>
    <w:p w14:paraId="290CF8F0" w14:textId="77777777" w:rsidR="00F83B31" w:rsidRPr="00F83B31" w:rsidRDefault="00F83B31" w:rsidP="00F83B31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proofErr w:type="spellStart"/>
      <w:r w:rsidRPr="00F83B31">
        <w:rPr>
          <w:rStyle w:val="CdigoHTML"/>
          <w:rFonts w:ascii="Consolas" w:hAnsi="Consolas"/>
          <w:color w:val="9F968A"/>
          <w:sz w:val="22"/>
          <w:szCs w:val="22"/>
        </w:rPr>
        <w:t>data</w:t>
      </w:r>
      <w:r w:rsidRPr="00F83B31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F83B31">
        <w:rPr>
          <w:rStyle w:val="token"/>
          <w:rFonts w:ascii="Consolas" w:hAnsi="Consolas"/>
          <w:color w:val="FFD44D"/>
          <w:sz w:val="22"/>
          <w:szCs w:val="22"/>
        </w:rPr>
        <w:t>append</w:t>
      </w:r>
      <w:proofErr w:type="spellEnd"/>
      <w:r w:rsidRPr="00F83B31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F83B31">
        <w:rPr>
          <w:rStyle w:val="token"/>
          <w:rFonts w:ascii="Consolas" w:hAnsi="Consolas"/>
          <w:color w:val="66D7CE"/>
          <w:sz w:val="22"/>
          <w:szCs w:val="22"/>
        </w:rPr>
        <w:t>'</w:t>
      </w:r>
      <w:proofErr w:type="spellStart"/>
      <w:r w:rsidRPr="00F83B31">
        <w:rPr>
          <w:rStyle w:val="token"/>
          <w:rFonts w:ascii="Consolas" w:hAnsi="Consolas"/>
          <w:color w:val="66D7CE"/>
          <w:sz w:val="22"/>
          <w:szCs w:val="22"/>
        </w:rPr>
        <w:t>otroDato</w:t>
      </w:r>
      <w:proofErr w:type="spellEnd"/>
      <w:r w:rsidRPr="00F83B31">
        <w:rPr>
          <w:rStyle w:val="token"/>
          <w:rFonts w:ascii="Consolas" w:hAnsi="Consolas"/>
          <w:color w:val="66D7CE"/>
          <w:sz w:val="22"/>
          <w:szCs w:val="22"/>
        </w:rPr>
        <w:t>'</w:t>
      </w:r>
      <w:r w:rsidRPr="00F83B31">
        <w:rPr>
          <w:rStyle w:val="token"/>
          <w:rFonts w:ascii="Consolas" w:hAnsi="Consolas"/>
          <w:color w:val="A7A094"/>
          <w:sz w:val="22"/>
          <w:szCs w:val="22"/>
        </w:rPr>
        <w:t>,</w:t>
      </w:r>
      <w:r w:rsidRPr="00F83B31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F83B31">
        <w:rPr>
          <w:rStyle w:val="token"/>
          <w:rFonts w:ascii="Consolas" w:hAnsi="Consolas"/>
          <w:color w:val="66D7CE"/>
          <w:sz w:val="22"/>
          <w:szCs w:val="22"/>
        </w:rPr>
        <w:t>'otro valor'</w:t>
      </w:r>
      <w:r w:rsidRPr="00F83B31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5034652C" w14:textId="111552AE" w:rsidR="00510936" w:rsidRDefault="005B479B" w:rsidP="005B479B">
      <w:pPr>
        <w:pStyle w:val="Ttulo2"/>
      </w:pPr>
      <w:bookmarkStart w:id="22" w:name="_Toc127902822"/>
      <w:r>
        <w:t>4.5.- ¿Cómo se reciben estos datos en el servidor?</w:t>
      </w:r>
      <w:bookmarkEnd w:id="22"/>
    </w:p>
    <w:p w14:paraId="5BCDCB5E" w14:textId="2C8E0F1F" w:rsidR="00510936" w:rsidRPr="00D83B57" w:rsidRDefault="005B479B" w:rsidP="00E87859">
      <w:r w:rsidRPr="005B479B">
        <w:t xml:space="preserve">Los datos en el servidor los recibirás por el método tradicional. Por ejemplo, en PHP usarías el array </w:t>
      </w:r>
      <w:proofErr w:type="spellStart"/>
      <w:r w:rsidRPr="005B479B">
        <w:t>superglobal</w:t>
      </w:r>
      <w:proofErr w:type="spellEnd"/>
      <w:r w:rsidRPr="005B479B">
        <w:t xml:space="preserve"> $_POST.</w:t>
      </w:r>
    </w:p>
    <w:p w14:paraId="018E4F87" w14:textId="6597EC20" w:rsidR="00183A13" w:rsidRDefault="00183A13" w:rsidP="00E87859">
      <w:pPr>
        <w:pStyle w:val="Ttulo1"/>
        <w:spacing w:before="0"/>
      </w:pPr>
      <w:bookmarkStart w:id="23" w:name="_Toc127902823"/>
      <w:r>
        <w:t xml:space="preserve">5.- </w:t>
      </w:r>
      <w:r w:rsidR="00203DF5">
        <w:t xml:space="preserve">(EXTRA) </w:t>
      </w:r>
      <w:r w:rsidR="00203DF5" w:rsidRPr="0006590B">
        <w:t>Profundizando en el concepto d</w:t>
      </w:r>
      <w:r w:rsidR="00203DF5">
        <w:t>e promesas.</w:t>
      </w:r>
      <w:bookmarkEnd w:id="23"/>
    </w:p>
    <w:p w14:paraId="4B8D9920" w14:textId="3E3E64B0" w:rsidR="00183A13" w:rsidRDefault="00733A39" w:rsidP="00E87859">
      <w:r w:rsidRPr="00733A39">
        <w:t>Las promesas son herramientas de los lenguajes de programación que nos sirven para gestionar situaciones futuras en el flujo de ejecución de un programa</w:t>
      </w:r>
      <w:r>
        <w:t>. En JavaScript son de reciente implantación</w:t>
      </w:r>
      <w:r w:rsidR="00960C8C">
        <w:t xml:space="preserve"> (ES6)</w:t>
      </w:r>
      <w:r>
        <w:t>, pero en realidad, este concepto existe desde los años 70.</w:t>
      </w:r>
    </w:p>
    <w:p w14:paraId="5FA2F4CC" w14:textId="71DC1BF8" w:rsidR="00733A39" w:rsidRDefault="00A37B1B" w:rsidP="00E87859">
      <w:r w:rsidRPr="00A37B1B">
        <w:rPr>
          <w:b/>
          <w:bCs/>
        </w:rPr>
        <w:t>Las promesas se originaron</w:t>
      </w:r>
      <w:r w:rsidRPr="00A37B1B">
        <w:t xml:space="preserve"> en el ámbito de la programación funcional, aunque diversos paradigmas las han incorporado, generalmente para gestionar la programación asíncrona. </w:t>
      </w:r>
      <w:r w:rsidRPr="00A37B1B">
        <w:rPr>
          <w:b/>
          <w:bCs/>
        </w:rPr>
        <w:t xml:space="preserve">En </w:t>
      </w:r>
      <w:r w:rsidRPr="00A37B1B">
        <w:rPr>
          <w:b/>
          <w:bCs/>
        </w:rPr>
        <w:lastRenderedPageBreak/>
        <w:t>resumen, nos permiten definir cómo se tratará un dato que sólo estará disponible en un futuro</w:t>
      </w:r>
      <w:r w:rsidRPr="00A37B1B">
        <w:t>, especificando qué se realizará con ese dato más adelante</w:t>
      </w:r>
      <w:r>
        <w:t>.</w:t>
      </w:r>
    </w:p>
    <w:p w14:paraId="0704ACB3" w14:textId="35BA40DA" w:rsidR="00692A81" w:rsidRDefault="008A5887" w:rsidP="00E87859">
      <w:r>
        <w:t>Dado que se hacía necesario, antes de existir de forma nativa, varias librerías las habían implementado para solucionar sus necesidades de una forma más elegante</w:t>
      </w:r>
      <w:r w:rsidR="00692A81">
        <w:t>.</w:t>
      </w:r>
    </w:p>
    <w:p w14:paraId="12384B7A" w14:textId="7F0071D5" w:rsidR="00183A13" w:rsidRDefault="00183A13" w:rsidP="00E87859">
      <w:pPr>
        <w:pStyle w:val="Ttulo2"/>
        <w:spacing w:before="0"/>
      </w:pPr>
      <w:bookmarkStart w:id="24" w:name="_Toc127902824"/>
      <w:r>
        <w:t xml:space="preserve">5.1.- </w:t>
      </w:r>
      <w:r w:rsidR="001176E6">
        <w:t>Cómo usar promesas.</w:t>
      </w:r>
      <w:bookmarkEnd w:id="24"/>
    </w:p>
    <w:p w14:paraId="14B44703" w14:textId="5A0FE1EC" w:rsidR="00183A13" w:rsidRDefault="001176E6" w:rsidP="00E87859">
      <w:r>
        <w:t xml:space="preserve">Por ejemplo, la función set() de </w:t>
      </w:r>
      <w:hyperlink r:id="rId23" w:history="1">
        <w:proofErr w:type="spellStart"/>
        <w:r w:rsidRPr="00E81257">
          <w:rPr>
            <w:rStyle w:val="Hipervnculo"/>
          </w:rPr>
          <w:t>Firebase</w:t>
        </w:r>
        <w:proofErr w:type="spellEnd"/>
      </w:hyperlink>
      <w:r>
        <w:t>, para guardar datos en la BB.DD en tiempo real, devuelve una promesa cuando se realiza una operación de escritura.</w:t>
      </w:r>
    </w:p>
    <w:p w14:paraId="034FED31" w14:textId="026D73B2" w:rsidR="00CF792B" w:rsidRDefault="00516809" w:rsidP="00E87859">
      <w:r w:rsidRPr="00516809">
        <w:rPr>
          <w:b/>
          <w:bCs/>
        </w:rPr>
        <w:t>Tiene sentido que se use una promesa porque</w:t>
      </w:r>
      <w:r w:rsidRPr="00516809">
        <w:t xml:space="preserve">, aunque </w:t>
      </w:r>
      <w:proofErr w:type="spellStart"/>
      <w:r w:rsidRPr="00516809">
        <w:t>Firebase</w:t>
      </w:r>
      <w:proofErr w:type="spellEnd"/>
      <w:r w:rsidRPr="00516809">
        <w:t xml:space="preserve"> es realmente rápido, </w:t>
      </w:r>
      <w:r w:rsidRPr="00516809">
        <w:rPr>
          <w:b/>
          <w:bCs/>
        </w:rPr>
        <w:t>siempre va a existir un espacio de tiempo entre que solicitamos realizar una escritura de un dato y que ese dato se escribe</w:t>
      </w:r>
      <w:r w:rsidRPr="00516809">
        <w:t xml:space="preserve"> realmente en la base de datos. </w:t>
      </w:r>
      <w:r w:rsidRPr="00516809">
        <w:rPr>
          <w:b/>
        </w:rPr>
        <w:t>Además, la escritura podría dar algún tipo de problema</w:t>
      </w:r>
      <w:r w:rsidRPr="00516809">
        <w:t xml:space="preserve"> y por tanto producirse un error de ejecución, </w:t>
      </w:r>
      <w:r w:rsidRPr="00516809">
        <w:rPr>
          <w:b/>
          <w:bCs/>
        </w:rPr>
        <w:t>que también deberíamos gestionar</w:t>
      </w:r>
      <w:r>
        <w:t>.</w:t>
      </w:r>
      <w:r w:rsidR="00A31D2D">
        <w:t xml:space="preserve"> Por tanto, tenemos dos métodos para hacer esas dos cosas:</w:t>
      </w:r>
    </w:p>
    <w:p w14:paraId="78700F2F" w14:textId="4FFA006A" w:rsidR="00516809" w:rsidRDefault="009B4769" w:rsidP="00A31D2D">
      <w:pPr>
        <w:pStyle w:val="Prrafodelista"/>
        <w:numPr>
          <w:ilvl w:val="0"/>
          <w:numId w:val="6"/>
        </w:numPr>
      </w:pPr>
      <w:proofErr w:type="spellStart"/>
      <w:r>
        <w:rPr>
          <w:b/>
          <w:bCs/>
        </w:rPr>
        <w:t>t</w:t>
      </w:r>
      <w:r w:rsidR="00A31D2D" w:rsidRPr="009B4769">
        <w:rPr>
          <w:b/>
          <w:bCs/>
        </w:rPr>
        <w:t>hen</w:t>
      </w:r>
      <w:proofErr w:type="spellEnd"/>
      <w:r w:rsidR="00A31D2D" w:rsidRPr="009B4769">
        <w:rPr>
          <w:b/>
          <w:bCs/>
        </w:rPr>
        <w:t>()</w:t>
      </w:r>
      <w:r w:rsidR="00A31D2D">
        <w:t>: usado para indicar qué hacer en caso de que la promesa se haya ejecutado con éxito.</w:t>
      </w:r>
    </w:p>
    <w:p w14:paraId="0050DFC1" w14:textId="460AE085" w:rsidR="009B4769" w:rsidRDefault="009B4769" w:rsidP="009B4769">
      <w:pPr>
        <w:pStyle w:val="Prrafodelista"/>
        <w:numPr>
          <w:ilvl w:val="0"/>
          <w:numId w:val="6"/>
        </w:numPr>
      </w:pPr>
      <w:r w:rsidRPr="009B4769">
        <w:rPr>
          <w:b/>
          <w:bCs/>
        </w:rPr>
        <w:t>c</w:t>
      </w:r>
      <w:r w:rsidR="00A31D2D" w:rsidRPr="009B4769">
        <w:rPr>
          <w:b/>
          <w:bCs/>
        </w:rPr>
        <w:t>atch()</w:t>
      </w:r>
      <w:r w:rsidR="00A31D2D">
        <w:t>: usado para indicar qué hacer</w:t>
      </w:r>
      <w:r>
        <w:t xml:space="preserve"> en caso de que durante la ejecución de la operación se haya producido un error.</w:t>
      </w:r>
    </w:p>
    <w:p w14:paraId="1ED88276" w14:textId="0E914F02" w:rsidR="00CB288F" w:rsidRDefault="00CB288F" w:rsidP="009B4769">
      <w:r w:rsidRPr="00CB288F">
        <w:t xml:space="preserve">Ambos métodos debemos usarlos pasándoles la función </w:t>
      </w:r>
      <w:proofErr w:type="spellStart"/>
      <w:r w:rsidRPr="00CB288F">
        <w:t>callback</w:t>
      </w:r>
      <w:proofErr w:type="spellEnd"/>
      <w:r w:rsidRPr="00CB288F">
        <w:t xml:space="preserve"> a ejecutar en cada una de esas posibilidades.</w:t>
      </w:r>
    </w:p>
    <w:p w14:paraId="0A02FB77" w14:textId="757E6FD4" w:rsidR="00CB288F" w:rsidRDefault="00CB288F" w:rsidP="009B4769">
      <w:r>
        <w:rPr>
          <w:b/>
          <w:bCs/>
          <w:u w:val="single"/>
        </w:rPr>
        <w:t>Por ejemplo</w:t>
      </w:r>
      <w:r>
        <w:t>:</w:t>
      </w:r>
    </w:p>
    <w:p w14:paraId="7D846A7C" w14:textId="77777777" w:rsidR="00CB288F" w:rsidRPr="00CB288F" w:rsidRDefault="00CB288F" w:rsidP="00CB288F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proofErr w:type="spellStart"/>
      <w:r w:rsidRPr="00CB2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referenciaFirebase</w:t>
      </w:r>
      <w:r w:rsidRPr="00CB288F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CB288F">
        <w:rPr>
          <w:rStyle w:val="token"/>
          <w:rFonts w:ascii="Consolas" w:hAnsi="Consolas"/>
          <w:color w:val="FFD44D"/>
          <w:sz w:val="22"/>
          <w:szCs w:val="22"/>
          <w:lang w:val="en-US"/>
        </w:rPr>
        <w:t>set</w:t>
      </w:r>
      <w:proofErr w:type="spellEnd"/>
      <w:r w:rsidRPr="00CB288F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CB2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>data</w:t>
      </w:r>
      <w:r w:rsidRPr="00CB288F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</w:p>
    <w:p w14:paraId="5BF61F0A" w14:textId="77777777" w:rsidR="00CB288F" w:rsidRPr="00CB288F" w:rsidRDefault="00CB288F" w:rsidP="00CB288F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CB2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CB288F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CB288F">
        <w:rPr>
          <w:rStyle w:val="token"/>
          <w:rFonts w:ascii="Consolas" w:hAnsi="Consolas"/>
          <w:color w:val="FFD44D"/>
          <w:sz w:val="22"/>
          <w:szCs w:val="22"/>
          <w:lang w:val="en-US"/>
        </w:rPr>
        <w:t>then</w:t>
      </w:r>
      <w:r w:rsidRPr="00CB288F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CB288F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CB288F">
        <w:rPr>
          <w:rStyle w:val="token"/>
          <w:rFonts w:ascii="Consolas" w:hAnsi="Consolas"/>
          <w:color w:val="A7A094"/>
          <w:sz w:val="22"/>
          <w:szCs w:val="22"/>
          <w:lang w:val="en-US"/>
        </w:rPr>
        <w:t>(){</w:t>
      </w:r>
    </w:p>
    <w:p w14:paraId="0C11B68D" w14:textId="77777777" w:rsidR="00CB288F" w:rsidRPr="00CB288F" w:rsidRDefault="00CB288F" w:rsidP="00CB288F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CB288F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</w:t>
      </w:r>
      <w:r w:rsidRPr="00CB288F">
        <w:rPr>
          <w:rStyle w:val="CdigoHTML"/>
          <w:rFonts w:ascii="Consolas" w:hAnsi="Consolas"/>
          <w:color w:val="9F968A"/>
          <w:sz w:val="22"/>
          <w:szCs w:val="22"/>
        </w:rPr>
        <w:t>console</w:t>
      </w:r>
      <w:r w:rsidRPr="00CB288F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CB288F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CB288F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CB288F">
        <w:rPr>
          <w:rStyle w:val="token"/>
          <w:rFonts w:ascii="Consolas" w:hAnsi="Consolas"/>
          <w:color w:val="66D7CE"/>
          <w:sz w:val="22"/>
          <w:szCs w:val="22"/>
        </w:rPr>
        <w:t>'el dato se ha escrito correctamente'</w:t>
      </w:r>
      <w:r w:rsidRPr="00CB288F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1E94F2A0" w14:textId="77777777" w:rsidR="00CB288F" w:rsidRPr="00CB288F" w:rsidRDefault="00CB288F" w:rsidP="00CB288F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CB288F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CB288F">
        <w:rPr>
          <w:rStyle w:val="token"/>
          <w:rFonts w:ascii="Consolas" w:hAnsi="Consolas"/>
          <w:color w:val="A7A094"/>
          <w:sz w:val="22"/>
          <w:szCs w:val="22"/>
        </w:rPr>
        <w:t>})</w:t>
      </w:r>
    </w:p>
    <w:p w14:paraId="532CAED4" w14:textId="77777777" w:rsidR="00CB288F" w:rsidRPr="00CB288F" w:rsidRDefault="00CB288F" w:rsidP="00CB288F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CB288F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CB288F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CB288F">
        <w:rPr>
          <w:rStyle w:val="token"/>
          <w:rFonts w:ascii="Consolas" w:hAnsi="Consolas"/>
          <w:color w:val="FFD44D"/>
          <w:sz w:val="22"/>
          <w:szCs w:val="22"/>
        </w:rPr>
        <w:t>catch</w:t>
      </w:r>
      <w:r w:rsidRPr="00CB288F">
        <w:rPr>
          <w:rStyle w:val="token"/>
          <w:rFonts w:ascii="Consolas" w:hAnsi="Consolas"/>
          <w:color w:val="A7A094"/>
          <w:sz w:val="22"/>
          <w:szCs w:val="22"/>
        </w:rPr>
        <w:t>(</w:t>
      </w:r>
      <w:proofErr w:type="spellStart"/>
      <w:r w:rsidRPr="00CB288F">
        <w:rPr>
          <w:rStyle w:val="token"/>
          <w:rFonts w:ascii="Consolas" w:hAnsi="Consolas"/>
          <w:color w:val="EAFF61"/>
          <w:sz w:val="22"/>
          <w:szCs w:val="22"/>
        </w:rPr>
        <w:t>function</w:t>
      </w:r>
      <w:proofErr w:type="spellEnd"/>
      <w:r w:rsidRPr="00CB288F">
        <w:rPr>
          <w:rStyle w:val="token"/>
          <w:rFonts w:ascii="Consolas" w:hAnsi="Consolas"/>
          <w:color w:val="A7A094"/>
          <w:sz w:val="22"/>
          <w:szCs w:val="22"/>
        </w:rPr>
        <w:t>(</w:t>
      </w:r>
      <w:proofErr w:type="spellStart"/>
      <w:r w:rsidRPr="00CB288F">
        <w:rPr>
          <w:rStyle w:val="token"/>
          <w:rFonts w:ascii="Consolas" w:hAnsi="Consolas"/>
          <w:color w:val="9F968A"/>
          <w:sz w:val="22"/>
          <w:szCs w:val="22"/>
        </w:rPr>
        <w:t>err</w:t>
      </w:r>
      <w:proofErr w:type="spellEnd"/>
      <w:r w:rsidRPr="00CB288F">
        <w:rPr>
          <w:rStyle w:val="token"/>
          <w:rFonts w:ascii="Consolas" w:hAnsi="Consolas"/>
          <w:color w:val="A7A094"/>
          <w:sz w:val="22"/>
          <w:szCs w:val="22"/>
        </w:rPr>
        <w:t>)</w:t>
      </w:r>
      <w:r w:rsidRPr="00CB288F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CB288F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743BD886" w14:textId="77777777" w:rsidR="00CB288F" w:rsidRPr="00CB288F" w:rsidRDefault="00CB288F" w:rsidP="00CB288F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CB288F">
        <w:rPr>
          <w:rStyle w:val="CdigoHTML"/>
          <w:rFonts w:ascii="Consolas" w:hAnsi="Consolas"/>
          <w:color w:val="9F968A"/>
          <w:sz w:val="22"/>
          <w:szCs w:val="22"/>
        </w:rPr>
        <w:t xml:space="preserve">    console</w:t>
      </w:r>
      <w:r w:rsidRPr="00CB288F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CB288F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CB288F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CB288F">
        <w:rPr>
          <w:rStyle w:val="token"/>
          <w:rFonts w:ascii="Consolas" w:hAnsi="Consolas"/>
          <w:color w:val="66D7CE"/>
          <w:sz w:val="22"/>
          <w:szCs w:val="22"/>
        </w:rPr>
        <w:t>'hemos detectado un error'</w:t>
      </w:r>
      <w:r w:rsidRPr="00CB288F">
        <w:rPr>
          <w:rStyle w:val="token"/>
          <w:rFonts w:ascii="Consolas" w:hAnsi="Consolas"/>
          <w:color w:val="A7A094"/>
          <w:sz w:val="22"/>
          <w:szCs w:val="22"/>
        </w:rPr>
        <w:t>,</w:t>
      </w:r>
      <w:r w:rsidRPr="00CB288F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CB288F">
        <w:rPr>
          <w:rStyle w:val="CdigoHTML"/>
          <w:rFonts w:ascii="Consolas" w:hAnsi="Consolas"/>
          <w:color w:val="9F968A"/>
          <w:sz w:val="22"/>
          <w:szCs w:val="22"/>
        </w:rPr>
        <w:t>err</w:t>
      </w:r>
      <w:proofErr w:type="spellEnd"/>
      <w:r w:rsidRPr="00CB288F">
        <w:rPr>
          <w:rStyle w:val="CdigoHTML"/>
          <w:rFonts w:ascii="Consolas" w:hAnsi="Consolas"/>
          <w:color w:val="9F968A"/>
          <w:sz w:val="22"/>
          <w:szCs w:val="22"/>
        </w:rPr>
        <w:t>'</w:t>
      </w:r>
      <w:r w:rsidRPr="00CB288F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36EE80E5" w14:textId="77777777" w:rsidR="00CB288F" w:rsidRPr="00CB288F" w:rsidRDefault="00CB288F" w:rsidP="00CB288F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CB288F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CB288F">
        <w:rPr>
          <w:rStyle w:val="token"/>
          <w:rFonts w:ascii="Consolas" w:hAnsi="Consolas"/>
          <w:color w:val="A7A094"/>
          <w:sz w:val="22"/>
          <w:szCs w:val="22"/>
        </w:rPr>
        <w:t>});</w:t>
      </w:r>
    </w:p>
    <w:p w14:paraId="04C13CDB" w14:textId="4AA5485A" w:rsidR="00CB288F" w:rsidRDefault="00EB38C1" w:rsidP="009B4769">
      <w:r w:rsidRPr="00EB38C1">
        <w:t>"</w:t>
      </w:r>
      <w:proofErr w:type="spellStart"/>
      <w:r w:rsidRPr="00EB38C1">
        <w:t>referenciaFirebase.set</w:t>
      </w:r>
      <w:proofErr w:type="spellEnd"/>
      <w:r w:rsidRPr="00EB38C1">
        <w:t xml:space="preserve">(data)" nos devuelve una promesa. Sobre esa promesa encadenamos dos métodos, </w:t>
      </w:r>
      <w:proofErr w:type="spellStart"/>
      <w:r w:rsidRPr="00EB38C1">
        <w:t>then</w:t>
      </w:r>
      <w:proofErr w:type="spellEnd"/>
      <w:r w:rsidRPr="00EB38C1">
        <w:t xml:space="preserve">() y catch(). Esos dos métodos son para gestionar el futuro estado de la escritura en </w:t>
      </w:r>
      <w:proofErr w:type="spellStart"/>
      <w:r w:rsidRPr="00EB38C1">
        <w:t>Firebase</w:t>
      </w:r>
      <w:proofErr w:type="spellEnd"/>
      <w:r w:rsidRPr="00EB38C1">
        <w:t xml:space="preserve"> y están encadenados a la promesa</w:t>
      </w:r>
    </w:p>
    <w:p w14:paraId="3D793394" w14:textId="7EE81D38" w:rsidR="00385DF1" w:rsidRDefault="00066E7A" w:rsidP="009B4769">
      <w:r w:rsidRPr="00066E7A">
        <w:rPr>
          <w:b/>
          <w:bCs/>
        </w:rPr>
        <w:t>Las promesas pueden devolver datos</w:t>
      </w:r>
      <w:r>
        <w:t>, y de hecho, es lo normal.</w:t>
      </w:r>
      <w:r w:rsidR="00385DF1">
        <w:t xml:space="preserve"> En el caso anterior no sucedía, porque el método set era un método para escribir en BB.DD. Pero podríamos imaginarnos un ejemplo en el que a lo mejor, nos devolviera datos de la BB.DD:</w:t>
      </w:r>
    </w:p>
    <w:p w14:paraId="7092BF6C" w14:textId="77777777" w:rsidR="00385DF1" w:rsidRPr="00385DF1" w:rsidRDefault="00385DF1" w:rsidP="00385DF1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proofErr w:type="spellStart"/>
      <w:r w:rsidRPr="00385DF1">
        <w:rPr>
          <w:rStyle w:val="token"/>
          <w:rFonts w:ascii="Consolas" w:hAnsi="Consolas"/>
          <w:color w:val="FFD44D"/>
          <w:sz w:val="22"/>
          <w:szCs w:val="22"/>
        </w:rPr>
        <w:t>funcionQueDevuelvePromesa</w:t>
      </w:r>
      <w:proofErr w:type="spellEnd"/>
      <w:r w:rsidRPr="00385DF1">
        <w:rPr>
          <w:rStyle w:val="token"/>
          <w:rFonts w:ascii="Consolas" w:hAnsi="Consolas"/>
          <w:color w:val="A7A094"/>
          <w:sz w:val="22"/>
          <w:szCs w:val="22"/>
        </w:rPr>
        <w:t>()</w:t>
      </w:r>
    </w:p>
    <w:p w14:paraId="48C67BA9" w14:textId="77777777" w:rsidR="00385DF1" w:rsidRPr="00385DF1" w:rsidRDefault="00385DF1" w:rsidP="00385DF1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385DF1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385DF1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385DF1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385DF1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385DF1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385DF1">
        <w:rPr>
          <w:rStyle w:val="token"/>
          <w:rFonts w:ascii="Consolas" w:hAnsi="Consolas"/>
          <w:color w:val="EAFF61"/>
          <w:sz w:val="22"/>
          <w:szCs w:val="22"/>
        </w:rPr>
        <w:t>function</w:t>
      </w:r>
      <w:proofErr w:type="spellEnd"/>
      <w:r w:rsidRPr="00385DF1">
        <w:rPr>
          <w:rStyle w:val="token"/>
          <w:rFonts w:ascii="Consolas" w:hAnsi="Consolas"/>
          <w:color w:val="A7A094"/>
          <w:sz w:val="22"/>
          <w:szCs w:val="22"/>
        </w:rPr>
        <w:t>(</w:t>
      </w:r>
      <w:proofErr w:type="spellStart"/>
      <w:r w:rsidRPr="00385DF1">
        <w:rPr>
          <w:rStyle w:val="token"/>
          <w:rFonts w:ascii="Consolas" w:hAnsi="Consolas"/>
          <w:color w:val="9F968A"/>
          <w:sz w:val="22"/>
          <w:szCs w:val="22"/>
        </w:rPr>
        <w:t>datoProcesado</w:t>
      </w:r>
      <w:proofErr w:type="spellEnd"/>
      <w:r w:rsidRPr="00385DF1">
        <w:rPr>
          <w:rStyle w:val="token"/>
          <w:rFonts w:ascii="Consolas" w:hAnsi="Consolas"/>
          <w:color w:val="A7A094"/>
          <w:sz w:val="22"/>
          <w:szCs w:val="22"/>
        </w:rPr>
        <w:t>){</w:t>
      </w:r>
    </w:p>
    <w:p w14:paraId="0182CBC1" w14:textId="77777777" w:rsidR="00385DF1" w:rsidRPr="00385DF1" w:rsidRDefault="00385DF1" w:rsidP="00385DF1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385DF1">
        <w:rPr>
          <w:rStyle w:val="CdigoHTML"/>
          <w:rFonts w:ascii="Consolas" w:hAnsi="Consolas"/>
          <w:color w:val="9F968A"/>
          <w:sz w:val="22"/>
          <w:szCs w:val="22"/>
        </w:rPr>
        <w:t xml:space="preserve">    </w:t>
      </w:r>
      <w:r w:rsidRPr="00385DF1">
        <w:rPr>
          <w:rStyle w:val="token"/>
          <w:rFonts w:ascii="Consolas" w:hAnsi="Consolas"/>
          <w:color w:val="A8A195"/>
          <w:sz w:val="22"/>
          <w:szCs w:val="22"/>
        </w:rPr>
        <w:t xml:space="preserve">//hacer algo con el </w:t>
      </w:r>
      <w:proofErr w:type="spellStart"/>
      <w:r w:rsidRPr="00385DF1">
        <w:rPr>
          <w:rStyle w:val="token"/>
          <w:rFonts w:ascii="Consolas" w:hAnsi="Consolas"/>
          <w:color w:val="A8A195"/>
          <w:sz w:val="22"/>
          <w:szCs w:val="22"/>
        </w:rPr>
        <w:t>datoProcesado</w:t>
      </w:r>
      <w:proofErr w:type="spellEnd"/>
    </w:p>
    <w:p w14:paraId="11CF57EC" w14:textId="77777777" w:rsidR="00385DF1" w:rsidRPr="00385DF1" w:rsidRDefault="00385DF1" w:rsidP="00385DF1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385DF1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385DF1">
        <w:rPr>
          <w:rStyle w:val="token"/>
          <w:rFonts w:ascii="Consolas" w:hAnsi="Consolas"/>
          <w:color w:val="A7A094"/>
          <w:sz w:val="22"/>
          <w:szCs w:val="22"/>
        </w:rPr>
        <w:t>})</w:t>
      </w:r>
    </w:p>
    <w:p w14:paraId="2EC92EF4" w14:textId="308B7CAF" w:rsidR="00385DF1" w:rsidRDefault="00B06149" w:rsidP="009B4769">
      <w:r w:rsidRPr="00B06149">
        <w:rPr>
          <w:b/>
          <w:bCs/>
          <w:u w:val="single"/>
        </w:rPr>
        <w:lastRenderedPageBreak/>
        <w:t>Nota</w:t>
      </w:r>
      <w:r w:rsidRPr="00B06149">
        <w:rPr>
          <w:b/>
          <w:bCs/>
        </w:rPr>
        <w:t>:</w:t>
      </w:r>
      <w:r w:rsidRPr="00B06149">
        <w:t xml:space="preserve"> Como estás viendo, al usar una promesa no estoy obligado a escribir la parte del catch, para procesar un posible error, ni tan siquiera la parte del </w:t>
      </w:r>
      <w:proofErr w:type="spellStart"/>
      <w:r w:rsidRPr="00B06149">
        <w:t>then</w:t>
      </w:r>
      <w:proofErr w:type="spellEnd"/>
      <w:r w:rsidRPr="00B06149">
        <w:t>, para el caso positivo.</w:t>
      </w:r>
    </w:p>
    <w:p w14:paraId="40A98529" w14:textId="688D5546" w:rsidR="00385DF1" w:rsidRDefault="00F91CD5" w:rsidP="00F91CD5">
      <w:pPr>
        <w:pStyle w:val="Ttulo2"/>
      </w:pPr>
      <w:bookmarkStart w:id="25" w:name="_Toc127902825"/>
      <w:r>
        <w:t xml:space="preserve">5.2.- Pirámide de </w:t>
      </w:r>
      <w:proofErr w:type="spellStart"/>
      <w:r>
        <w:t>callbacks</w:t>
      </w:r>
      <w:proofErr w:type="spellEnd"/>
      <w:r>
        <w:t>.</w:t>
      </w:r>
      <w:bookmarkEnd w:id="25"/>
    </w:p>
    <w:p w14:paraId="44905117" w14:textId="4B6655F7" w:rsidR="00F91CD5" w:rsidRDefault="007D4B1C" w:rsidP="00F91CD5">
      <w:r w:rsidRPr="002E2236">
        <w:rPr>
          <w:b/>
          <w:bCs/>
        </w:rPr>
        <w:t>El</w:t>
      </w:r>
      <w:r w:rsidR="00F91CD5" w:rsidRPr="002E2236">
        <w:rPr>
          <w:b/>
          <w:bCs/>
        </w:rPr>
        <w:t xml:space="preserve"> código </w:t>
      </w:r>
      <w:proofErr w:type="spellStart"/>
      <w:r w:rsidR="00F91CD5" w:rsidRPr="002E2236">
        <w:rPr>
          <w:b/>
          <w:bCs/>
        </w:rPr>
        <w:t>spaguet</w:t>
      </w:r>
      <w:r w:rsidRPr="002E2236">
        <w:rPr>
          <w:b/>
          <w:bCs/>
        </w:rPr>
        <w:t>tti</w:t>
      </w:r>
      <w:proofErr w:type="spellEnd"/>
      <w:r>
        <w:t xml:space="preserve">: </w:t>
      </w:r>
      <w:r w:rsidRPr="007D4B1C">
        <w:t xml:space="preserve">Uno de los síntomas en </w:t>
      </w:r>
      <w:proofErr w:type="spellStart"/>
      <w:r w:rsidRPr="007D4B1C">
        <w:t>Javascript</w:t>
      </w:r>
      <w:proofErr w:type="spellEnd"/>
      <w:r w:rsidRPr="007D4B1C">
        <w:t xml:space="preserve"> de ello es lo que se conoce como pirámide de </w:t>
      </w:r>
      <w:proofErr w:type="spellStart"/>
      <w:r w:rsidRPr="007D4B1C">
        <w:t>callbacks</w:t>
      </w:r>
      <w:proofErr w:type="spellEnd"/>
      <w:r w:rsidRPr="007D4B1C">
        <w:t xml:space="preserve"> o "</w:t>
      </w:r>
      <w:proofErr w:type="spellStart"/>
      <w:r w:rsidRPr="007D4B1C">
        <w:t>callback</w:t>
      </w:r>
      <w:proofErr w:type="spellEnd"/>
      <w:r w:rsidRPr="007D4B1C">
        <w:t xml:space="preserve"> </w:t>
      </w:r>
      <w:proofErr w:type="spellStart"/>
      <w:r w:rsidRPr="007D4B1C">
        <w:t>hell</w:t>
      </w:r>
      <w:proofErr w:type="spellEnd"/>
      <w:r w:rsidRPr="007D4B1C">
        <w:t>"</w:t>
      </w:r>
    </w:p>
    <w:p w14:paraId="0E641600" w14:textId="1AEA6635" w:rsidR="007D4B1C" w:rsidRDefault="002E2236" w:rsidP="00F91CD5">
      <w:r w:rsidRPr="002E2236">
        <w:rPr>
          <w:b/>
          <w:bCs/>
        </w:rPr>
        <w:t>Ocurre cuando quieres hacer una operación asíncrona</w:t>
      </w:r>
      <w:r w:rsidRPr="002E2236">
        <w:t xml:space="preserve">, a la que le colocas un </w:t>
      </w:r>
      <w:proofErr w:type="spellStart"/>
      <w:r w:rsidRPr="002E2236">
        <w:t>callback</w:t>
      </w:r>
      <w:proofErr w:type="spellEnd"/>
      <w:r w:rsidRPr="002E2236">
        <w:t xml:space="preserve"> para continuar tu ejecución. Luego quieres encadenar una nueva operación cuando acaba la anterior y otra nueva cuando acaba ésta.</w:t>
      </w:r>
    </w:p>
    <w:p w14:paraId="2804F74D" w14:textId="5000370E" w:rsidR="002E2236" w:rsidRDefault="002E2236" w:rsidP="00F91CD5">
      <w:r>
        <w:rPr>
          <w:b/>
          <w:bCs/>
          <w:u w:val="single"/>
        </w:rPr>
        <w:t>Por ejemplo</w:t>
      </w:r>
      <w:r>
        <w:t>: e</w:t>
      </w:r>
      <w:r w:rsidRPr="002E2236">
        <w:t xml:space="preserve">l método </w:t>
      </w:r>
      <w:proofErr w:type="spellStart"/>
      <w:r w:rsidRPr="002E2236">
        <w:t>setTimeout</w:t>
      </w:r>
      <w:proofErr w:type="spellEnd"/>
      <w:r w:rsidRPr="002E2236">
        <w:t xml:space="preserve">() de toda la vida en </w:t>
      </w:r>
      <w:proofErr w:type="spellStart"/>
      <w:r w:rsidRPr="002E2236">
        <w:t>Javascript</w:t>
      </w:r>
      <w:proofErr w:type="spellEnd"/>
      <w:r w:rsidRPr="002E2236">
        <w:t xml:space="preserve"> nos sirve para escribir algo de código </w:t>
      </w:r>
      <w:proofErr w:type="spellStart"/>
      <w:r w:rsidRPr="002E2236">
        <w:t>spaguetti</w:t>
      </w:r>
      <w:proofErr w:type="spellEnd"/>
      <w:r w:rsidRPr="002E2236">
        <w:t xml:space="preserve"> y ver la temida pirámide de </w:t>
      </w:r>
      <w:proofErr w:type="spellStart"/>
      <w:r w:rsidRPr="002E2236">
        <w:t>callbacks</w:t>
      </w:r>
      <w:proofErr w:type="spellEnd"/>
      <w:r w:rsidRPr="002E2236">
        <w:t>.</w:t>
      </w:r>
    </w:p>
    <w:p w14:paraId="3A845A4E" w14:textId="77777777" w:rsidR="0016354E" w:rsidRPr="0016354E" w:rsidRDefault="0016354E" w:rsidP="0016354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proofErr w:type="spellStart"/>
      <w:r w:rsidRPr="0016354E">
        <w:rPr>
          <w:rStyle w:val="token"/>
          <w:rFonts w:ascii="Consolas" w:hAnsi="Consolas"/>
          <w:color w:val="FFD44D"/>
          <w:sz w:val="22"/>
          <w:szCs w:val="22"/>
          <w:lang w:val="en-US"/>
        </w:rPr>
        <w:t>setTimeout</w:t>
      </w:r>
      <w:proofErr w:type="spellEnd"/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16354E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()</w:t>
      </w:r>
      <w:r w:rsidRPr="001635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028939B5" w14:textId="77777777" w:rsidR="0016354E" w:rsidRPr="0016354E" w:rsidRDefault="0016354E" w:rsidP="0016354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635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console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16354E">
        <w:rPr>
          <w:rStyle w:val="token"/>
          <w:rFonts w:ascii="Consolas" w:hAnsi="Consolas"/>
          <w:color w:val="FFD44D"/>
          <w:sz w:val="22"/>
          <w:szCs w:val="22"/>
          <w:lang w:val="en-US"/>
        </w:rPr>
        <w:t>log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16354E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proofErr w:type="spellStart"/>
      <w:r w:rsidRPr="0016354E">
        <w:rPr>
          <w:rStyle w:val="token"/>
          <w:rFonts w:ascii="Consolas" w:hAnsi="Consolas"/>
          <w:color w:val="66D7CE"/>
          <w:sz w:val="22"/>
          <w:szCs w:val="22"/>
          <w:lang w:val="en-US"/>
        </w:rPr>
        <w:t>hago</w:t>
      </w:r>
      <w:proofErr w:type="spellEnd"/>
      <w:r w:rsidRPr="0016354E">
        <w:rPr>
          <w:rStyle w:val="token"/>
          <w:rFonts w:ascii="Consolas" w:hAnsi="Consolas"/>
          <w:color w:val="66D7CE"/>
          <w:sz w:val="22"/>
          <w:szCs w:val="22"/>
          <w:lang w:val="en-US"/>
        </w:rPr>
        <w:t xml:space="preserve"> algo'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65778049" w14:textId="77777777" w:rsidR="0016354E" w:rsidRPr="0016354E" w:rsidRDefault="0016354E" w:rsidP="0016354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635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proofErr w:type="spellStart"/>
      <w:r w:rsidRPr="0016354E">
        <w:rPr>
          <w:rStyle w:val="token"/>
          <w:rFonts w:ascii="Consolas" w:hAnsi="Consolas"/>
          <w:color w:val="FFD44D"/>
          <w:sz w:val="22"/>
          <w:szCs w:val="22"/>
          <w:lang w:val="en-US"/>
        </w:rPr>
        <w:t>setTimeout</w:t>
      </w:r>
      <w:proofErr w:type="spellEnd"/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16354E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()</w:t>
      </w:r>
      <w:r w:rsidRPr="001635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34815ED1" w14:textId="77777777" w:rsidR="0016354E" w:rsidRPr="0016354E" w:rsidRDefault="0016354E" w:rsidP="0016354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635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console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16354E">
        <w:rPr>
          <w:rStyle w:val="token"/>
          <w:rFonts w:ascii="Consolas" w:hAnsi="Consolas"/>
          <w:color w:val="FFD44D"/>
          <w:sz w:val="22"/>
          <w:szCs w:val="22"/>
          <w:lang w:val="en-US"/>
        </w:rPr>
        <w:t>log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16354E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proofErr w:type="spellStart"/>
      <w:r w:rsidRPr="0016354E">
        <w:rPr>
          <w:rStyle w:val="token"/>
          <w:rFonts w:ascii="Consolas" w:hAnsi="Consolas"/>
          <w:color w:val="66D7CE"/>
          <w:sz w:val="22"/>
          <w:szCs w:val="22"/>
          <w:lang w:val="en-US"/>
        </w:rPr>
        <w:t>hago</w:t>
      </w:r>
      <w:proofErr w:type="spellEnd"/>
      <w:r w:rsidRPr="0016354E">
        <w:rPr>
          <w:rStyle w:val="token"/>
          <w:rFonts w:ascii="Consolas" w:hAnsi="Consolas"/>
          <w:color w:val="66D7CE"/>
          <w:sz w:val="22"/>
          <w:szCs w:val="22"/>
          <w:lang w:val="en-US"/>
        </w:rPr>
        <w:t xml:space="preserve"> algo 2'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621F50CA" w14:textId="77777777" w:rsidR="0016354E" w:rsidRPr="0016354E" w:rsidRDefault="0016354E" w:rsidP="0016354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635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</w:t>
      </w:r>
      <w:proofErr w:type="spellStart"/>
      <w:r w:rsidRPr="0016354E">
        <w:rPr>
          <w:rStyle w:val="token"/>
          <w:rFonts w:ascii="Consolas" w:hAnsi="Consolas"/>
          <w:color w:val="FFD44D"/>
          <w:sz w:val="22"/>
          <w:szCs w:val="22"/>
          <w:lang w:val="en-US"/>
        </w:rPr>
        <w:t>setTimeout</w:t>
      </w:r>
      <w:proofErr w:type="spellEnd"/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16354E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()</w:t>
      </w:r>
      <w:r w:rsidRPr="001635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666B3F8E" w14:textId="77777777" w:rsidR="0016354E" w:rsidRPr="0016354E" w:rsidRDefault="0016354E" w:rsidP="0016354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635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console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16354E">
        <w:rPr>
          <w:rStyle w:val="token"/>
          <w:rFonts w:ascii="Consolas" w:hAnsi="Consolas"/>
          <w:color w:val="FFD44D"/>
          <w:sz w:val="22"/>
          <w:szCs w:val="22"/>
          <w:lang w:val="en-US"/>
        </w:rPr>
        <w:t>log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16354E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proofErr w:type="spellStart"/>
      <w:r w:rsidRPr="0016354E">
        <w:rPr>
          <w:rStyle w:val="token"/>
          <w:rFonts w:ascii="Consolas" w:hAnsi="Consolas"/>
          <w:color w:val="66D7CE"/>
          <w:sz w:val="22"/>
          <w:szCs w:val="22"/>
          <w:lang w:val="en-US"/>
        </w:rPr>
        <w:t>hago</w:t>
      </w:r>
      <w:proofErr w:type="spellEnd"/>
      <w:r w:rsidRPr="0016354E">
        <w:rPr>
          <w:rStyle w:val="token"/>
          <w:rFonts w:ascii="Consolas" w:hAnsi="Consolas"/>
          <w:color w:val="66D7CE"/>
          <w:sz w:val="22"/>
          <w:szCs w:val="22"/>
          <w:lang w:val="en-US"/>
        </w:rPr>
        <w:t xml:space="preserve"> algo 3'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3B721330" w14:textId="77777777" w:rsidR="0016354E" w:rsidRPr="0016354E" w:rsidRDefault="0016354E" w:rsidP="0016354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635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</w:t>
      </w:r>
      <w:proofErr w:type="spellStart"/>
      <w:r w:rsidRPr="0016354E">
        <w:rPr>
          <w:rStyle w:val="token"/>
          <w:rFonts w:ascii="Consolas" w:hAnsi="Consolas"/>
          <w:color w:val="FFD44D"/>
          <w:sz w:val="22"/>
          <w:szCs w:val="22"/>
          <w:lang w:val="en-US"/>
        </w:rPr>
        <w:t>setTimeout</w:t>
      </w:r>
      <w:proofErr w:type="spellEnd"/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16354E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()</w:t>
      </w:r>
      <w:r w:rsidRPr="001635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2256E1CB" w14:textId="77777777" w:rsidR="0016354E" w:rsidRPr="0016354E" w:rsidRDefault="0016354E" w:rsidP="0016354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635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  console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16354E">
        <w:rPr>
          <w:rStyle w:val="token"/>
          <w:rFonts w:ascii="Consolas" w:hAnsi="Consolas"/>
          <w:color w:val="FFD44D"/>
          <w:sz w:val="22"/>
          <w:szCs w:val="22"/>
          <w:lang w:val="en-US"/>
        </w:rPr>
        <w:t>log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16354E">
        <w:rPr>
          <w:rStyle w:val="token"/>
          <w:rFonts w:ascii="Consolas" w:hAnsi="Consolas"/>
          <w:color w:val="66D7CE"/>
          <w:sz w:val="22"/>
          <w:szCs w:val="22"/>
          <w:lang w:val="en-US"/>
        </w:rPr>
        <w:t>'</w:t>
      </w:r>
      <w:proofErr w:type="spellStart"/>
      <w:r w:rsidRPr="0016354E">
        <w:rPr>
          <w:rStyle w:val="token"/>
          <w:rFonts w:ascii="Consolas" w:hAnsi="Consolas"/>
          <w:color w:val="66D7CE"/>
          <w:sz w:val="22"/>
          <w:szCs w:val="22"/>
          <w:lang w:val="en-US"/>
        </w:rPr>
        <w:t>hago</w:t>
      </w:r>
      <w:proofErr w:type="spellEnd"/>
      <w:r w:rsidRPr="0016354E">
        <w:rPr>
          <w:rStyle w:val="token"/>
          <w:rFonts w:ascii="Consolas" w:hAnsi="Consolas"/>
          <w:color w:val="66D7CE"/>
          <w:sz w:val="22"/>
          <w:szCs w:val="22"/>
          <w:lang w:val="en-US"/>
        </w:rPr>
        <w:t xml:space="preserve"> algo 4'</w:t>
      </w:r>
      <w:r w:rsidRPr="0016354E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7A20FBEA" w14:textId="77777777" w:rsidR="0016354E" w:rsidRPr="0024731C" w:rsidRDefault="0016354E" w:rsidP="0016354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6354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</w:t>
      </w:r>
      <w:r w:rsidRPr="0024731C">
        <w:rPr>
          <w:rStyle w:val="token"/>
          <w:rFonts w:ascii="Consolas" w:hAnsi="Consolas"/>
          <w:color w:val="A7A094"/>
          <w:sz w:val="22"/>
          <w:szCs w:val="22"/>
          <w:lang w:val="en-US"/>
        </w:rPr>
        <w:t>},</w:t>
      </w:r>
      <w:r w:rsidRPr="0024731C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4731C">
        <w:rPr>
          <w:rStyle w:val="token"/>
          <w:rFonts w:ascii="Consolas" w:hAnsi="Consolas"/>
          <w:color w:val="419CDD"/>
          <w:sz w:val="22"/>
          <w:szCs w:val="22"/>
          <w:lang w:val="en-US"/>
        </w:rPr>
        <w:t>1000</w:t>
      </w:r>
      <w:r w:rsidRPr="0024731C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</w:p>
    <w:p w14:paraId="5E6D31AC" w14:textId="77777777" w:rsidR="0016354E" w:rsidRPr="0024731C" w:rsidRDefault="0016354E" w:rsidP="0016354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4731C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</w:t>
      </w:r>
      <w:r w:rsidRPr="0024731C">
        <w:rPr>
          <w:rStyle w:val="token"/>
          <w:rFonts w:ascii="Consolas" w:hAnsi="Consolas"/>
          <w:color w:val="A7A094"/>
          <w:sz w:val="22"/>
          <w:szCs w:val="22"/>
          <w:lang w:val="en-US"/>
        </w:rPr>
        <w:t>},</w:t>
      </w:r>
      <w:r w:rsidRPr="0024731C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4731C">
        <w:rPr>
          <w:rStyle w:val="token"/>
          <w:rFonts w:ascii="Consolas" w:hAnsi="Consolas"/>
          <w:color w:val="419CDD"/>
          <w:sz w:val="22"/>
          <w:szCs w:val="22"/>
          <w:lang w:val="en-US"/>
        </w:rPr>
        <w:t>1000</w:t>
      </w:r>
      <w:r w:rsidRPr="0024731C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</w:p>
    <w:p w14:paraId="1E178275" w14:textId="77777777" w:rsidR="0016354E" w:rsidRPr="0024731C" w:rsidRDefault="0016354E" w:rsidP="0016354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24731C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24731C">
        <w:rPr>
          <w:rStyle w:val="token"/>
          <w:rFonts w:ascii="Consolas" w:hAnsi="Consolas"/>
          <w:color w:val="A7A094"/>
          <w:sz w:val="22"/>
          <w:szCs w:val="22"/>
          <w:lang w:val="en-US"/>
        </w:rPr>
        <w:t>},</w:t>
      </w:r>
      <w:r w:rsidRPr="0024731C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4731C">
        <w:rPr>
          <w:rStyle w:val="token"/>
          <w:rFonts w:ascii="Consolas" w:hAnsi="Consolas"/>
          <w:color w:val="419CDD"/>
          <w:sz w:val="22"/>
          <w:szCs w:val="22"/>
          <w:lang w:val="en-US"/>
        </w:rPr>
        <w:t>1000</w:t>
      </w:r>
      <w:r w:rsidRPr="0024731C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</w:p>
    <w:p w14:paraId="06F4765C" w14:textId="77777777" w:rsidR="0016354E" w:rsidRPr="0024731C" w:rsidRDefault="0016354E" w:rsidP="0016354E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  <w:lang w:val="en-US"/>
        </w:rPr>
      </w:pPr>
      <w:r w:rsidRPr="0024731C">
        <w:rPr>
          <w:rStyle w:val="token"/>
          <w:rFonts w:ascii="Consolas" w:hAnsi="Consolas"/>
          <w:color w:val="A7A094"/>
          <w:sz w:val="22"/>
          <w:szCs w:val="22"/>
          <w:lang w:val="en-US"/>
        </w:rPr>
        <w:t>},</w:t>
      </w:r>
      <w:r w:rsidRPr="0024731C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4731C">
        <w:rPr>
          <w:rStyle w:val="token"/>
          <w:rFonts w:ascii="Consolas" w:hAnsi="Consolas"/>
          <w:color w:val="419CDD"/>
          <w:sz w:val="22"/>
          <w:szCs w:val="22"/>
          <w:lang w:val="en-US"/>
        </w:rPr>
        <w:t>1000</w:t>
      </w:r>
      <w:r w:rsidRPr="0024731C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428CB2D6" w14:textId="77777777" w:rsidR="0024731C" w:rsidRDefault="0024731C" w:rsidP="00F91CD5">
      <w:r w:rsidRPr="0024731C">
        <w:t>Funciona, pero ese código es un infierno para mantener, pues tiene difícil lectura y cuesta meterle mano para implementar nuevas funcionalidades.</w:t>
      </w:r>
    </w:p>
    <w:p w14:paraId="5200C71C" w14:textId="47BA0A58" w:rsidR="00906F4A" w:rsidRDefault="0024731C" w:rsidP="00F91CD5">
      <w:r w:rsidRPr="0024731C">
        <w:rPr>
          <w:b/>
          <w:bCs/>
        </w:rPr>
        <w:t>Las promesas nos pueden ayudar a mejorarlo</w:t>
      </w:r>
      <w:r w:rsidRPr="0024731C">
        <w:t>, pero primero vamos a tener que aprender a implementarlas nosotros mismos.</w:t>
      </w:r>
    </w:p>
    <w:p w14:paraId="32D2B2DA" w14:textId="5BBCFBBE" w:rsidR="00356C4E" w:rsidRDefault="00356C4E" w:rsidP="00356C4E">
      <w:pPr>
        <w:pStyle w:val="Ttulo2"/>
      </w:pPr>
      <w:bookmarkStart w:id="26" w:name="_Toc127902826"/>
      <w:r>
        <w:t>5.3.- Implementar una promesa.</w:t>
      </w:r>
      <w:bookmarkEnd w:id="26"/>
    </w:p>
    <w:p w14:paraId="6CC7D00F" w14:textId="27D7FF27" w:rsidR="00356C4E" w:rsidRDefault="00C75CEC" w:rsidP="00356C4E">
      <w:r>
        <w:t>Crearemos nuestras propias funciones que devuelven promesas. Esto se consigue mediante la creación de un nuevo objeto “</w:t>
      </w:r>
      <w:proofErr w:type="spellStart"/>
      <w:r>
        <w:t>Promise</w:t>
      </w:r>
      <w:proofErr w:type="spellEnd"/>
      <w:r>
        <w:t>”.</w:t>
      </w:r>
    </w:p>
    <w:p w14:paraId="37E761DB" w14:textId="3C31D638" w:rsidR="00C75CEC" w:rsidRDefault="00C75CEC" w:rsidP="00356C4E">
      <w:r>
        <w:rPr>
          <w:b/>
          <w:bCs/>
        </w:rPr>
        <w:t xml:space="preserve">El objetivo de una promesa no es otro que </w:t>
      </w:r>
      <w:r w:rsidR="006A1256" w:rsidRPr="006A1256">
        <w:t>"hacer algo que dura un tiempo y luego tener la capacidad de informar sobre posibles casos de éxito y de fracaso"</w:t>
      </w:r>
      <w:r w:rsidR="006A1256">
        <w:t>.</w:t>
      </w:r>
    </w:p>
    <w:p w14:paraId="4FAB996E" w14:textId="1A9D1EBC" w:rsidR="006A1256" w:rsidRDefault="00295794" w:rsidP="00356C4E">
      <w:r w:rsidRPr="00295794">
        <w:rPr>
          <w:b/>
          <w:bCs/>
        </w:rPr>
        <w:t>Para crear un objeto “</w:t>
      </w:r>
      <w:proofErr w:type="spellStart"/>
      <w:r w:rsidRPr="00295794">
        <w:rPr>
          <w:b/>
          <w:bCs/>
        </w:rPr>
        <w:t>Promise</w:t>
      </w:r>
      <w:proofErr w:type="spellEnd"/>
      <w:r w:rsidRPr="00295794">
        <w:rPr>
          <w:b/>
          <w:bCs/>
        </w:rPr>
        <w:t>”</w:t>
      </w:r>
      <w:r>
        <w:t>, hay que entregarle una función, la encargada de realizar ese procesamiento que va a tardar algo de tiempo. En esa función</w:t>
      </w:r>
      <w:r w:rsidR="008763A8">
        <w:t xml:space="preserve"> que le entregamos</w:t>
      </w:r>
      <w:r>
        <w:t xml:space="preserve">, debo ser capaz de procesar casos de éxito y fracaso, y para ello recibo como parámetros </w:t>
      </w:r>
      <w:r w:rsidR="008763A8">
        <w:t xml:space="preserve">otras </w:t>
      </w:r>
      <w:r>
        <w:t>dos funciones:</w:t>
      </w:r>
    </w:p>
    <w:p w14:paraId="4842BACB" w14:textId="36E22ADC" w:rsidR="008763A8" w:rsidRDefault="008763A8" w:rsidP="008763A8">
      <w:pPr>
        <w:pStyle w:val="Prrafodelista"/>
        <w:numPr>
          <w:ilvl w:val="0"/>
          <w:numId w:val="9"/>
        </w:numPr>
      </w:pPr>
      <w:r w:rsidRPr="008763A8">
        <w:rPr>
          <w:b/>
          <w:bCs/>
          <w:u w:val="single"/>
        </w:rPr>
        <w:lastRenderedPageBreak/>
        <w:t>La función “</w:t>
      </w:r>
      <w:proofErr w:type="spellStart"/>
      <w:r w:rsidRPr="008763A8">
        <w:rPr>
          <w:b/>
          <w:bCs/>
          <w:u w:val="single"/>
        </w:rPr>
        <w:t>resolve</w:t>
      </w:r>
      <w:proofErr w:type="spellEnd"/>
      <w:r w:rsidRPr="008763A8">
        <w:rPr>
          <w:b/>
          <w:bCs/>
          <w:u w:val="single"/>
        </w:rPr>
        <w:t>”</w:t>
      </w:r>
      <w:r>
        <w:t>: la ejecutamos cuando queremos finalizar la promesa con éxito.</w:t>
      </w:r>
    </w:p>
    <w:p w14:paraId="5BA54BA3" w14:textId="0891F50C" w:rsidR="008763A8" w:rsidRDefault="008763A8" w:rsidP="008763A8">
      <w:pPr>
        <w:pStyle w:val="Prrafodelista"/>
        <w:numPr>
          <w:ilvl w:val="0"/>
          <w:numId w:val="9"/>
        </w:numPr>
      </w:pPr>
      <w:r w:rsidRPr="00484A39">
        <w:rPr>
          <w:b/>
          <w:bCs/>
          <w:u w:val="single"/>
        </w:rPr>
        <w:t>La función “</w:t>
      </w:r>
      <w:proofErr w:type="spellStart"/>
      <w:r w:rsidRPr="00484A39">
        <w:rPr>
          <w:b/>
          <w:bCs/>
          <w:u w:val="single"/>
        </w:rPr>
        <w:t>reject</w:t>
      </w:r>
      <w:proofErr w:type="spellEnd"/>
      <w:r w:rsidRPr="00484A39">
        <w:rPr>
          <w:b/>
          <w:bCs/>
          <w:u w:val="single"/>
        </w:rPr>
        <w:t>”</w:t>
      </w:r>
      <w:r>
        <w:t>: la ejecutamos cuando queremos finalizar una promesa informando de un caso de fracaso.</w:t>
      </w:r>
    </w:p>
    <w:p w14:paraId="62B1C136" w14:textId="7FBA671B" w:rsidR="001C0C07" w:rsidRPr="001C0C07" w:rsidRDefault="001C0C07" w:rsidP="001C0C07">
      <w:r>
        <w:rPr>
          <w:b/>
          <w:bCs/>
          <w:u w:val="single"/>
        </w:rPr>
        <w:t>Ejemplo</w:t>
      </w:r>
      <w:r>
        <w:t>: de una promesa que no devuelve nada, solamente hace algo internamente.</w:t>
      </w:r>
    </w:p>
    <w:p w14:paraId="1CA152C9" w14:textId="77777777" w:rsidR="002227CE" w:rsidRPr="001C0C07" w:rsidRDefault="002227CE" w:rsidP="002227C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proofErr w:type="spellStart"/>
      <w:r w:rsidRPr="001C0C07">
        <w:rPr>
          <w:rStyle w:val="token"/>
          <w:rFonts w:ascii="Consolas" w:hAnsi="Consolas"/>
          <w:color w:val="EAFF61"/>
          <w:sz w:val="22"/>
          <w:szCs w:val="22"/>
        </w:rPr>
        <w:t>function</w:t>
      </w:r>
      <w:proofErr w:type="spellEnd"/>
      <w:r w:rsidRPr="001C0C07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1C0C07">
        <w:rPr>
          <w:rStyle w:val="token"/>
          <w:rFonts w:ascii="Consolas" w:hAnsi="Consolas"/>
          <w:color w:val="FFD44D"/>
          <w:sz w:val="22"/>
          <w:szCs w:val="22"/>
        </w:rPr>
        <w:t>hacerAlgoPromesa</w:t>
      </w:r>
      <w:proofErr w:type="spellEnd"/>
      <w:r w:rsidRPr="001C0C07">
        <w:rPr>
          <w:rStyle w:val="token"/>
          <w:rFonts w:ascii="Consolas" w:hAnsi="Consolas"/>
          <w:color w:val="A7A094"/>
          <w:sz w:val="22"/>
          <w:szCs w:val="22"/>
        </w:rPr>
        <w:t>()</w:t>
      </w:r>
      <w:r w:rsidRPr="001C0C07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1C0C07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73F1B96A" w14:textId="77777777" w:rsidR="002227CE" w:rsidRPr="002227CE" w:rsidRDefault="002227CE" w:rsidP="002227C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C0C07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2227CE">
        <w:rPr>
          <w:rStyle w:val="token"/>
          <w:rFonts w:ascii="Consolas" w:hAnsi="Consolas"/>
          <w:color w:val="EAFF61"/>
          <w:sz w:val="22"/>
          <w:szCs w:val="22"/>
          <w:lang w:val="en-US"/>
        </w:rPr>
        <w:t>return</w:t>
      </w:r>
      <w:r w:rsidRPr="002227C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227CE">
        <w:rPr>
          <w:rStyle w:val="token"/>
          <w:rFonts w:ascii="Consolas" w:hAnsi="Consolas"/>
          <w:color w:val="EAFF61"/>
          <w:sz w:val="22"/>
          <w:szCs w:val="22"/>
          <w:lang w:val="en-US"/>
        </w:rPr>
        <w:t>new</w:t>
      </w:r>
      <w:r w:rsidRPr="002227C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227CE">
        <w:rPr>
          <w:rStyle w:val="token"/>
          <w:rFonts w:ascii="Consolas" w:hAnsi="Consolas"/>
          <w:color w:val="FFD44D"/>
          <w:sz w:val="22"/>
          <w:szCs w:val="22"/>
          <w:lang w:val="en-US"/>
        </w:rPr>
        <w:t>Promise</w:t>
      </w:r>
      <w:r w:rsidRPr="002227C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2227C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2227CE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2227C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2227CE">
        <w:rPr>
          <w:rStyle w:val="token"/>
          <w:rFonts w:ascii="Consolas" w:hAnsi="Consolas"/>
          <w:color w:val="9F968A"/>
          <w:sz w:val="22"/>
          <w:szCs w:val="22"/>
          <w:lang w:val="en-US"/>
        </w:rPr>
        <w:t>resolve</w:t>
      </w:r>
      <w:r w:rsidRPr="002227CE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2227CE">
        <w:rPr>
          <w:rStyle w:val="token"/>
          <w:rFonts w:ascii="Consolas" w:hAnsi="Consolas"/>
          <w:color w:val="9F968A"/>
          <w:sz w:val="22"/>
          <w:szCs w:val="22"/>
          <w:lang w:val="en-US"/>
        </w:rPr>
        <w:t xml:space="preserve"> reject</w:t>
      </w:r>
      <w:r w:rsidRPr="002227CE">
        <w:rPr>
          <w:rStyle w:val="token"/>
          <w:rFonts w:ascii="Consolas" w:hAnsi="Consolas"/>
          <w:color w:val="A7A094"/>
          <w:sz w:val="22"/>
          <w:szCs w:val="22"/>
          <w:lang w:val="en-US"/>
        </w:rPr>
        <w:t>){</w:t>
      </w:r>
    </w:p>
    <w:p w14:paraId="1B6313E4" w14:textId="77777777" w:rsidR="002227CE" w:rsidRPr="002227CE" w:rsidRDefault="002227CE" w:rsidP="002227C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2227C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</w:t>
      </w:r>
      <w:r w:rsidRPr="002227CE">
        <w:rPr>
          <w:rStyle w:val="CdigoHTML"/>
          <w:rFonts w:ascii="Consolas" w:hAnsi="Consolas"/>
          <w:color w:val="9F968A"/>
          <w:sz w:val="22"/>
          <w:szCs w:val="22"/>
        </w:rPr>
        <w:t>console</w:t>
      </w:r>
      <w:r w:rsidRPr="002227CE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2227CE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2227CE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2227CE">
        <w:rPr>
          <w:rStyle w:val="token"/>
          <w:rFonts w:ascii="Consolas" w:hAnsi="Consolas"/>
          <w:color w:val="66D7CE"/>
          <w:sz w:val="22"/>
          <w:szCs w:val="22"/>
        </w:rPr>
        <w:t>'hacer algo que ocupa un tiempo...'</w:t>
      </w:r>
      <w:r w:rsidRPr="002227CE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42FED963" w14:textId="77777777" w:rsidR="002227CE" w:rsidRPr="002227CE" w:rsidRDefault="002227CE" w:rsidP="002227C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2227CE">
        <w:rPr>
          <w:rStyle w:val="CdigoHTML"/>
          <w:rFonts w:ascii="Consolas" w:hAnsi="Consolas"/>
          <w:color w:val="9F968A"/>
          <w:sz w:val="22"/>
          <w:szCs w:val="22"/>
        </w:rPr>
        <w:t xml:space="preserve">    </w:t>
      </w:r>
      <w:proofErr w:type="spellStart"/>
      <w:r w:rsidRPr="002227CE">
        <w:rPr>
          <w:rStyle w:val="token"/>
          <w:rFonts w:ascii="Consolas" w:hAnsi="Consolas"/>
          <w:color w:val="FFD44D"/>
          <w:sz w:val="22"/>
          <w:szCs w:val="22"/>
        </w:rPr>
        <w:t>setTimeout</w:t>
      </w:r>
      <w:proofErr w:type="spellEnd"/>
      <w:r w:rsidRPr="002227CE">
        <w:rPr>
          <w:rStyle w:val="token"/>
          <w:rFonts w:ascii="Consolas" w:hAnsi="Consolas"/>
          <w:color w:val="A7A094"/>
          <w:sz w:val="22"/>
          <w:szCs w:val="22"/>
        </w:rPr>
        <w:t>(</w:t>
      </w:r>
      <w:proofErr w:type="spellStart"/>
      <w:r w:rsidRPr="002227CE">
        <w:rPr>
          <w:rStyle w:val="CdigoHTML"/>
          <w:rFonts w:ascii="Consolas" w:hAnsi="Consolas"/>
          <w:color w:val="9F968A"/>
          <w:sz w:val="22"/>
          <w:szCs w:val="22"/>
        </w:rPr>
        <w:t>resolve</w:t>
      </w:r>
      <w:proofErr w:type="spellEnd"/>
      <w:r w:rsidRPr="002227CE">
        <w:rPr>
          <w:rStyle w:val="token"/>
          <w:rFonts w:ascii="Consolas" w:hAnsi="Consolas"/>
          <w:color w:val="A7A094"/>
          <w:sz w:val="22"/>
          <w:szCs w:val="22"/>
        </w:rPr>
        <w:t>,</w:t>
      </w:r>
      <w:r w:rsidRPr="002227CE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2227CE">
        <w:rPr>
          <w:rStyle w:val="token"/>
          <w:rFonts w:ascii="Consolas" w:hAnsi="Consolas"/>
          <w:color w:val="419CDD"/>
          <w:sz w:val="22"/>
          <w:szCs w:val="22"/>
        </w:rPr>
        <w:t>1000</w:t>
      </w:r>
      <w:r w:rsidRPr="002227CE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45E67059" w14:textId="77777777" w:rsidR="002227CE" w:rsidRPr="002227CE" w:rsidRDefault="002227CE" w:rsidP="002227C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2227CE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2227CE">
        <w:rPr>
          <w:rStyle w:val="token"/>
          <w:rFonts w:ascii="Consolas" w:hAnsi="Consolas"/>
          <w:color w:val="A7A094"/>
          <w:sz w:val="22"/>
          <w:szCs w:val="22"/>
        </w:rPr>
        <w:t>})</w:t>
      </w:r>
    </w:p>
    <w:p w14:paraId="3470E7D1" w14:textId="77777777" w:rsidR="002227CE" w:rsidRPr="002227CE" w:rsidRDefault="002227CE" w:rsidP="002227CE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2227CE">
        <w:rPr>
          <w:rStyle w:val="token"/>
          <w:rFonts w:ascii="Consolas" w:hAnsi="Consolas"/>
          <w:color w:val="A7A094"/>
          <w:sz w:val="22"/>
          <w:szCs w:val="22"/>
        </w:rPr>
        <w:t>}</w:t>
      </w:r>
    </w:p>
    <w:p w14:paraId="0CC771C4" w14:textId="62058DB7" w:rsidR="002227CE" w:rsidRDefault="00754E6F" w:rsidP="008763A8">
      <w:r>
        <w:t>N</w:t>
      </w:r>
      <w:r w:rsidRPr="00754E6F">
        <w:t xml:space="preserve">uestra función </w:t>
      </w:r>
      <w:proofErr w:type="spellStart"/>
      <w:r w:rsidRPr="00754E6F">
        <w:t>hacerAlgoPromesa</w:t>
      </w:r>
      <w:proofErr w:type="spellEnd"/>
      <w:r w:rsidRPr="00754E6F">
        <w:t>() devolverá siempre una promesa (</w:t>
      </w:r>
      <w:proofErr w:type="spellStart"/>
      <w:r w:rsidRPr="00754E6F">
        <w:t>return</w:t>
      </w:r>
      <w:proofErr w:type="spellEnd"/>
      <w:r w:rsidRPr="00754E6F">
        <w:t xml:space="preserve"> new </w:t>
      </w:r>
      <w:proofErr w:type="spellStart"/>
      <w:r w:rsidRPr="00754E6F">
        <w:t>Promise</w:t>
      </w:r>
      <w:proofErr w:type="spellEnd"/>
      <w:r w:rsidRPr="00754E6F">
        <w:t xml:space="preserve">). Se encarga de hacer alguna cosa, y luego ejecutará el método </w:t>
      </w:r>
      <w:proofErr w:type="spellStart"/>
      <w:r w:rsidRPr="00754E6F">
        <w:t>resolve</w:t>
      </w:r>
      <w:proofErr w:type="spellEnd"/>
      <w:r w:rsidRPr="00754E6F">
        <w:t xml:space="preserve"> (1 segundo después, gracias al </w:t>
      </w:r>
      <w:proofErr w:type="spellStart"/>
      <w:r w:rsidRPr="00754E6F">
        <w:t>serTimeout</w:t>
      </w:r>
      <w:proofErr w:type="spellEnd"/>
      <w:r w:rsidRPr="00754E6F">
        <w:t>).</w:t>
      </w:r>
    </w:p>
    <w:p w14:paraId="5BB8E671" w14:textId="64B7D0C0" w:rsidR="00295794" w:rsidRDefault="00F10ED5" w:rsidP="002F29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10ED5">
        <w:rPr>
          <w:b/>
          <w:bCs/>
          <w:u w:val="single"/>
        </w:rPr>
        <w:t>Nota</w:t>
      </w:r>
      <w:r w:rsidRPr="00F10ED5">
        <w:t>: A</w:t>
      </w:r>
      <w:r w:rsidR="00180874">
        <w:t>ú</w:t>
      </w:r>
      <w:r w:rsidRPr="00F10ED5">
        <w:t>n no estamos controlando posibles casos de fracaso, pero de momento está bien para no liarnos demasiado.</w:t>
      </w:r>
    </w:p>
    <w:p w14:paraId="46757570" w14:textId="1C8B0643" w:rsidR="00F10ED5" w:rsidRDefault="00137CBE" w:rsidP="00356C4E">
      <w:r w:rsidRPr="002F2988">
        <w:rPr>
          <w:b/>
          <w:bCs/>
        </w:rPr>
        <w:t>Esa misma función, podría verse escrita de esta otra forma</w:t>
      </w:r>
      <w:r>
        <w:t>, ambas son equivalentes. Usa la que más clara y evidente veas:</w:t>
      </w:r>
    </w:p>
    <w:p w14:paraId="755EAF06" w14:textId="77777777" w:rsidR="00137CBE" w:rsidRPr="00137CBE" w:rsidRDefault="00137CBE" w:rsidP="00137CB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proofErr w:type="spellStart"/>
      <w:r w:rsidRPr="00137CBE">
        <w:rPr>
          <w:rStyle w:val="token"/>
          <w:rFonts w:ascii="Consolas" w:hAnsi="Consolas"/>
          <w:color w:val="EAFF61"/>
          <w:sz w:val="22"/>
          <w:szCs w:val="22"/>
        </w:rPr>
        <w:t>function</w:t>
      </w:r>
      <w:proofErr w:type="spellEnd"/>
      <w:r w:rsidRPr="00137CBE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137CBE">
        <w:rPr>
          <w:rStyle w:val="token"/>
          <w:rFonts w:ascii="Consolas" w:hAnsi="Consolas"/>
          <w:color w:val="FFD44D"/>
          <w:sz w:val="22"/>
          <w:szCs w:val="22"/>
        </w:rPr>
        <w:t>hacerAlgoPromesa</w:t>
      </w:r>
      <w:proofErr w:type="spellEnd"/>
      <w:r w:rsidRPr="00137CBE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137CBE">
        <w:rPr>
          <w:rStyle w:val="token"/>
          <w:rFonts w:ascii="Consolas" w:hAnsi="Consolas"/>
          <w:color w:val="9F968A"/>
          <w:sz w:val="22"/>
          <w:szCs w:val="22"/>
        </w:rPr>
        <w:t>tarea</w:t>
      </w:r>
      <w:r w:rsidRPr="00137CBE">
        <w:rPr>
          <w:rStyle w:val="token"/>
          <w:rFonts w:ascii="Consolas" w:hAnsi="Consolas"/>
          <w:color w:val="A7A094"/>
          <w:sz w:val="22"/>
          <w:szCs w:val="22"/>
        </w:rPr>
        <w:t>)</w:t>
      </w:r>
      <w:r w:rsidRPr="00137CBE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137CBE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4C6D7B1B" w14:textId="77777777" w:rsidR="00137CBE" w:rsidRPr="00137CBE" w:rsidRDefault="00137CBE" w:rsidP="00137CB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137CBE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proofErr w:type="spellStart"/>
      <w:r w:rsidRPr="00137CBE">
        <w:rPr>
          <w:rStyle w:val="token"/>
          <w:rFonts w:ascii="Consolas" w:hAnsi="Consolas"/>
          <w:color w:val="EAFF61"/>
          <w:sz w:val="22"/>
          <w:szCs w:val="22"/>
        </w:rPr>
        <w:t>function</w:t>
      </w:r>
      <w:proofErr w:type="spellEnd"/>
      <w:r w:rsidRPr="00137CBE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137CBE">
        <w:rPr>
          <w:rStyle w:val="token"/>
          <w:rFonts w:ascii="Consolas" w:hAnsi="Consolas"/>
          <w:color w:val="FFD44D"/>
          <w:sz w:val="22"/>
          <w:szCs w:val="22"/>
        </w:rPr>
        <w:t>haciendoalgo</w:t>
      </w:r>
      <w:proofErr w:type="spellEnd"/>
      <w:r w:rsidRPr="00137CBE">
        <w:rPr>
          <w:rStyle w:val="token"/>
          <w:rFonts w:ascii="Consolas" w:hAnsi="Consolas"/>
          <w:color w:val="A7A094"/>
          <w:sz w:val="22"/>
          <w:szCs w:val="22"/>
        </w:rPr>
        <w:t>(</w:t>
      </w:r>
      <w:proofErr w:type="spellStart"/>
      <w:r w:rsidRPr="00137CBE">
        <w:rPr>
          <w:rStyle w:val="token"/>
          <w:rFonts w:ascii="Consolas" w:hAnsi="Consolas"/>
          <w:color w:val="9F968A"/>
          <w:sz w:val="22"/>
          <w:szCs w:val="22"/>
        </w:rPr>
        <w:t>resolve</w:t>
      </w:r>
      <w:proofErr w:type="spellEnd"/>
      <w:r w:rsidRPr="00137CBE">
        <w:rPr>
          <w:rStyle w:val="token"/>
          <w:rFonts w:ascii="Consolas" w:hAnsi="Consolas"/>
          <w:color w:val="A7A094"/>
          <w:sz w:val="22"/>
          <w:szCs w:val="22"/>
        </w:rPr>
        <w:t>,</w:t>
      </w:r>
      <w:r w:rsidRPr="00137CBE">
        <w:rPr>
          <w:rStyle w:val="token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137CBE">
        <w:rPr>
          <w:rStyle w:val="token"/>
          <w:rFonts w:ascii="Consolas" w:hAnsi="Consolas"/>
          <w:color w:val="9F968A"/>
          <w:sz w:val="22"/>
          <w:szCs w:val="22"/>
        </w:rPr>
        <w:t>reject</w:t>
      </w:r>
      <w:proofErr w:type="spellEnd"/>
      <w:r w:rsidRPr="00137CBE">
        <w:rPr>
          <w:rStyle w:val="token"/>
          <w:rFonts w:ascii="Consolas" w:hAnsi="Consolas"/>
          <w:color w:val="A7A094"/>
          <w:sz w:val="22"/>
          <w:szCs w:val="22"/>
        </w:rPr>
        <w:t>)</w:t>
      </w:r>
      <w:r w:rsidRPr="00137CBE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137CBE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1F189373" w14:textId="77777777" w:rsidR="00137CBE" w:rsidRPr="00137CBE" w:rsidRDefault="00137CBE" w:rsidP="00137CB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137CBE">
        <w:rPr>
          <w:rStyle w:val="CdigoHTML"/>
          <w:rFonts w:ascii="Consolas" w:hAnsi="Consolas"/>
          <w:color w:val="9F968A"/>
          <w:sz w:val="22"/>
          <w:szCs w:val="22"/>
        </w:rPr>
        <w:t xml:space="preserve">    console</w:t>
      </w:r>
      <w:r w:rsidRPr="00137CBE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137CBE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137CBE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137CBE">
        <w:rPr>
          <w:rStyle w:val="token"/>
          <w:rFonts w:ascii="Consolas" w:hAnsi="Consolas"/>
          <w:color w:val="66D7CE"/>
          <w:sz w:val="22"/>
          <w:szCs w:val="22"/>
        </w:rPr>
        <w:t>'hacer algo que ocupa un tiempo...'</w:t>
      </w:r>
      <w:r w:rsidRPr="00137CBE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0CDD780D" w14:textId="77777777" w:rsidR="00137CBE" w:rsidRPr="00137CBE" w:rsidRDefault="00137CBE" w:rsidP="00137CB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37CBE">
        <w:rPr>
          <w:rStyle w:val="CdigoHTML"/>
          <w:rFonts w:ascii="Consolas" w:hAnsi="Consolas"/>
          <w:color w:val="9F968A"/>
          <w:sz w:val="22"/>
          <w:szCs w:val="22"/>
        </w:rPr>
        <w:t xml:space="preserve">    </w:t>
      </w:r>
      <w:proofErr w:type="spellStart"/>
      <w:r w:rsidRPr="00137CBE">
        <w:rPr>
          <w:rStyle w:val="token"/>
          <w:rFonts w:ascii="Consolas" w:hAnsi="Consolas"/>
          <w:color w:val="FFD44D"/>
          <w:sz w:val="22"/>
          <w:szCs w:val="22"/>
          <w:lang w:val="en-US"/>
        </w:rPr>
        <w:t>setTimeout</w:t>
      </w:r>
      <w:proofErr w:type="spellEnd"/>
      <w:r w:rsidRPr="00137CB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137CBE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resolve</w:t>
      </w:r>
      <w:r w:rsidRPr="00137CBE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137CB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137CBE">
        <w:rPr>
          <w:rStyle w:val="token"/>
          <w:rFonts w:ascii="Consolas" w:hAnsi="Consolas"/>
          <w:color w:val="419CDD"/>
          <w:sz w:val="22"/>
          <w:szCs w:val="22"/>
          <w:lang w:val="en-US"/>
        </w:rPr>
        <w:t>1000</w:t>
      </w:r>
      <w:r w:rsidRPr="00137CBE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275332F6" w14:textId="77777777" w:rsidR="00137CBE" w:rsidRPr="00137CBE" w:rsidRDefault="00137CBE" w:rsidP="00137CB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37CB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137CBE">
        <w:rPr>
          <w:rStyle w:val="token"/>
          <w:rFonts w:ascii="Consolas" w:hAnsi="Consolas"/>
          <w:color w:val="A7A094"/>
          <w:sz w:val="22"/>
          <w:szCs w:val="22"/>
          <w:lang w:val="en-US"/>
        </w:rPr>
        <w:t>}</w:t>
      </w:r>
    </w:p>
    <w:p w14:paraId="3DD6CF99" w14:textId="77777777" w:rsidR="00137CBE" w:rsidRPr="00137CBE" w:rsidRDefault="00137CBE" w:rsidP="00137CB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137CB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137CBE">
        <w:rPr>
          <w:rStyle w:val="token"/>
          <w:rFonts w:ascii="Consolas" w:hAnsi="Consolas"/>
          <w:color w:val="EAFF61"/>
          <w:sz w:val="22"/>
          <w:szCs w:val="22"/>
          <w:lang w:val="en-US"/>
        </w:rPr>
        <w:t>return</w:t>
      </w:r>
      <w:r w:rsidRPr="00137CB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137CBE">
        <w:rPr>
          <w:rStyle w:val="token"/>
          <w:rFonts w:ascii="Consolas" w:hAnsi="Consolas"/>
          <w:color w:val="EAFF61"/>
          <w:sz w:val="22"/>
          <w:szCs w:val="22"/>
          <w:lang w:val="en-US"/>
        </w:rPr>
        <w:t>new</w:t>
      </w:r>
      <w:r w:rsidRPr="00137CB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137CBE">
        <w:rPr>
          <w:rStyle w:val="token"/>
          <w:rFonts w:ascii="Consolas" w:hAnsi="Consolas"/>
          <w:color w:val="FFD44D"/>
          <w:sz w:val="22"/>
          <w:szCs w:val="22"/>
          <w:lang w:val="en-US"/>
        </w:rPr>
        <w:t>Promise</w:t>
      </w:r>
      <w:r w:rsidRPr="00137CB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137CB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137CBE">
        <w:rPr>
          <w:rStyle w:val="CdigoHTML"/>
          <w:rFonts w:ascii="Consolas" w:hAnsi="Consolas"/>
          <w:color w:val="9F968A"/>
          <w:sz w:val="22"/>
          <w:szCs w:val="22"/>
          <w:lang w:val="en-US"/>
        </w:rPr>
        <w:t>haciendoalgo</w:t>
      </w:r>
      <w:proofErr w:type="spellEnd"/>
      <w:r w:rsidRPr="00137CB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137CBE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74E6FE50" w14:textId="77777777" w:rsidR="00137CBE" w:rsidRPr="00137CBE" w:rsidRDefault="00137CBE" w:rsidP="00137CBE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137CBE">
        <w:rPr>
          <w:rStyle w:val="token"/>
          <w:rFonts w:ascii="Consolas" w:hAnsi="Consolas"/>
          <w:color w:val="A7A094"/>
          <w:sz w:val="22"/>
          <w:szCs w:val="22"/>
        </w:rPr>
        <w:t>}</w:t>
      </w:r>
    </w:p>
    <w:p w14:paraId="5B45E940" w14:textId="608D590D" w:rsidR="00137CBE" w:rsidRDefault="00A3004F" w:rsidP="00A3004F">
      <w:pPr>
        <w:pStyle w:val="Citadestacada"/>
      </w:pPr>
      <w:r>
        <w:t>Bien, ¿cómo ejecutamos la función que nos devuelve una promesa?</w:t>
      </w:r>
    </w:p>
    <w:p w14:paraId="2B1A6557" w14:textId="77777777" w:rsidR="00EB5CCB" w:rsidRPr="00EB5CCB" w:rsidRDefault="00EB5CCB" w:rsidP="00EB5CCB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proofErr w:type="spellStart"/>
      <w:r w:rsidRPr="00EB5CCB">
        <w:rPr>
          <w:rStyle w:val="token"/>
          <w:rFonts w:ascii="Consolas" w:hAnsi="Consolas"/>
          <w:color w:val="FFD44D"/>
          <w:sz w:val="22"/>
          <w:szCs w:val="22"/>
        </w:rPr>
        <w:t>hacerAlgoPromesa</w:t>
      </w:r>
      <w:proofErr w:type="spellEnd"/>
      <w:r w:rsidRPr="00EB5CCB">
        <w:rPr>
          <w:rStyle w:val="token"/>
          <w:rFonts w:ascii="Consolas" w:hAnsi="Consolas"/>
          <w:color w:val="A7A094"/>
          <w:sz w:val="22"/>
          <w:szCs w:val="22"/>
        </w:rPr>
        <w:t>()</w:t>
      </w:r>
    </w:p>
    <w:p w14:paraId="2EAE7FD7" w14:textId="77777777" w:rsidR="00EB5CCB" w:rsidRPr="00EB5CCB" w:rsidRDefault="00EB5CCB" w:rsidP="00EB5CCB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EB5CCB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EB5CCB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EB5CCB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EB5CCB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EB5CCB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EB5CCB">
        <w:rPr>
          <w:rStyle w:val="token"/>
          <w:rFonts w:ascii="Consolas" w:hAnsi="Consolas"/>
          <w:color w:val="EAFF61"/>
          <w:sz w:val="22"/>
          <w:szCs w:val="22"/>
        </w:rPr>
        <w:t>function</w:t>
      </w:r>
      <w:proofErr w:type="spellEnd"/>
      <w:r w:rsidRPr="00EB5CCB">
        <w:rPr>
          <w:rStyle w:val="token"/>
          <w:rFonts w:ascii="Consolas" w:hAnsi="Consolas"/>
          <w:color w:val="A7A094"/>
          <w:sz w:val="22"/>
          <w:szCs w:val="22"/>
        </w:rPr>
        <w:t>()</w:t>
      </w:r>
      <w:r w:rsidRPr="00EB5CCB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EB5CCB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776B2EA6" w14:textId="77777777" w:rsidR="00EB5CCB" w:rsidRPr="00EB5CCB" w:rsidRDefault="00EB5CCB" w:rsidP="00EB5CCB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EB5CCB">
        <w:rPr>
          <w:rStyle w:val="CdigoHTML"/>
          <w:rFonts w:ascii="Consolas" w:hAnsi="Consolas"/>
          <w:color w:val="9F968A"/>
          <w:sz w:val="22"/>
          <w:szCs w:val="22"/>
        </w:rPr>
        <w:t xml:space="preserve">    console</w:t>
      </w:r>
      <w:r w:rsidRPr="00EB5CCB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EB5CCB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EB5CCB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EB5CCB">
        <w:rPr>
          <w:rStyle w:val="token"/>
          <w:rFonts w:ascii="Consolas" w:hAnsi="Consolas"/>
          <w:color w:val="66D7CE"/>
          <w:sz w:val="22"/>
          <w:szCs w:val="22"/>
        </w:rPr>
        <w:t>'la promesa terminó.'</w:t>
      </w:r>
      <w:r w:rsidRPr="00EB5CCB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65E98473" w14:textId="77777777" w:rsidR="00EB5CCB" w:rsidRPr="00EB5CCB" w:rsidRDefault="00EB5CCB" w:rsidP="00EB5CCB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EB5CCB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EB5CCB">
        <w:rPr>
          <w:rStyle w:val="token"/>
          <w:rFonts w:ascii="Consolas" w:hAnsi="Consolas"/>
          <w:color w:val="A7A094"/>
          <w:sz w:val="22"/>
          <w:szCs w:val="22"/>
        </w:rPr>
        <w:t>})</w:t>
      </w:r>
    </w:p>
    <w:p w14:paraId="35D2FC72" w14:textId="688430DF" w:rsidR="00A3004F" w:rsidRPr="00EB5CCB" w:rsidRDefault="00EB5CCB" w:rsidP="00A3004F">
      <w:r>
        <w:rPr>
          <w:b/>
          <w:bCs/>
          <w:u w:val="single"/>
        </w:rPr>
        <w:t>Profundizar más en la implementación de promesas</w:t>
      </w:r>
      <w:r>
        <w:t xml:space="preserve">: </w:t>
      </w:r>
      <w:hyperlink r:id="rId24" w:history="1">
        <w:r>
          <w:rPr>
            <w:rStyle w:val="Hipervnculo"/>
          </w:rPr>
          <w:t xml:space="preserve">Implementar promesas: </w:t>
        </w:r>
        <w:proofErr w:type="spellStart"/>
        <w:r>
          <w:rPr>
            <w:rStyle w:val="Hipervnculo"/>
          </w:rPr>
          <w:t>resolve</w:t>
        </w:r>
        <w:proofErr w:type="spellEnd"/>
        <w:r>
          <w:rPr>
            <w:rStyle w:val="Hipervnculo"/>
          </w:rPr>
          <w:t xml:space="preserve"> / </w:t>
        </w:r>
        <w:proofErr w:type="spellStart"/>
        <w:r>
          <w:rPr>
            <w:rStyle w:val="Hipervnculo"/>
          </w:rPr>
          <w:t>reject</w:t>
        </w:r>
        <w:proofErr w:type="spellEnd"/>
        <w:r>
          <w:rPr>
            <w:rStyle w:val="Hipervnculo"/>
          </w:rPr>
          <w:t xml:space="preserve"> (desarrolloweb.com)</w:t>
        </w:r>
      </w:hyperlink>
    </w:p>
    <w:p w14:paraId="02B62BA5" w14:textId="67538850" w:rsidR="00EB5CCB" w:rsidRDefault="00C04561" w:rsidP="00C04561">
      <w:pPr>
        <w:pStyle w:val="Ttulo2"/>
      </w:pPr>
      <w:bookmarkStart w:id="27" w:name="_Toc127902827"/>
      <w:r>
        <w:lastRenderedPageBreak/>
        <w:t>5.4.- Encadenar promesas.</w:t>
      </w:r>
      <w:bookmarkEnd w:id="27"/>
    </w:p>
    <w:p w14:paraId="6724F385" w14:textId="69AA150B" w:rsidR="00C04561" w:rsidRPr="00C04561" w:rsidRDefault="00965D10" w:rsidP="00C04561">
      <w:r>
        <w:t>Q</w:t>
      </w:r>
      <w:r w:rsidRPr="00965D10">
        <w:t>ueremos ver cómo</w:t>
      </w:r>
      <w:r>
        <w:t xml:space="preserve"> </w:t>
      </w:r>
      <w:r w:rsidRPr="00965D10">
        <w:rPr>
          <w:b/>
          <w:bCs/>
        </w:rPr>
        <w:t>las promesas</w:t>
      </w:r>
      <w:r w:rsidRPr="00965D10">
        <w:rPr>
          <w:b/>
          <w:bCs/>
        </w:rPr>
        <w:t xml:space="preserve"> nos facilitan la vida</w:t>
      </w:r>
      <w:r w:rsidRPr="00965D10">
        <w:t xml:space="preserve">, creando un </w:t>
      </w:r>
      <w:r w:rsidRPr="00965D10">
        <w:rPr>
          <w:b/>
          <w:bCs/>
        </w:rPr>
        <w:t>código mucho más limpio</w:t>
      </w:r>
      <w:r w:rsidRPr="00965D10">
        <w:t xml:space="preserve"> y entendible que la famosa pirámide de </w:t>
      </w:r>
      <w:proofErr w:type="spellStart"/>
      <w:r w:rsidRPr="00965D10">
        <w:t>callbacks</w:t>
      </w:r>
      <w:proofErr w:type="spellEnd"/>
      <w:r w:rsidRPr="00965D10">
        <w:t xml:space="preserve"> que hemos visto en un punto anterior</w:t>
      </w:r>
      <w:r>
        <w:t>.</w:t>
      </w:r>
    </w:p>
    <w:p w14:paraId="6484866C" w14:textId="10D73048" w:rsidR="00137CBE" w:rsidRDefault="00E506FE" w:rsidP="00356C4E">
      <w:r w:rsidRPr="00E506FE">
        <w:rPr>
          <w:b/>
          <w:bCs/>
        </w:rPr>
        <w:t>Imagina que quieres hacer algo y repetirlo por cuatro veces</w:t>
      </w:r>
      <w:r w:rsidRPr="00E506FE">
        <w:t xml:space="preserve">, ejecutando la función </w:t>
      </w:r>
      <w:proofErr w:type="spellStart"/>
      <w:r w:rsidRPr="00E506FE">
        <w:t>hacerAlgoPromesa</w:t>
      </w:r>
      <w:proofErr w:type="spellEnd"/>
      <w:r w:rsidRPr="00E506FE">
        <w:t>() repetidas veces, de manera secuencial, una después de la otra</w:t>
      </w:r>
      <w:r w:rsidR="00B8474C">
        <w:t xml:space="preserve">, con un </w:t>
      </w:r>
      <w:proofErr w:type="spellStart"/>
      <w:r w:rsidR="00B8474C">
        <w:t>delay</w:t>
      </w:r>
      <w:proofErr w:type="spellEnd"/>
      <w:r w:rsidR="00B8474C">
        <w:t xml:space="preserve"> de 1 segundo, como en el ejemplo del código </w:t>
      </w:r>
      <w:proofErr w:type="spellStart"/>
      <w:r w:rsidR="00B8474C">
        <w:t>spaguetti</w:t>
      </w:r>
      <w:proofErr w:type="spellEnd"/>
      <w:r w:rsidRPr="00E506FE">
        <w:t>.</w:t>
      </w:r>
    </w:p>
    <w:p w14:paraId="2AA84C12" w14:textId="77777777" w:rsidR="00B8474C" w:rsidRPr="00B8474C" w:rsidRDefault="00B8474C" w:rsidP="00B8474C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proofErr w:type="spellStart"/>
      <w:r w:rsidRPr="00B8474C">
        <w:rPr>
          <w:rStyle w:val="token"/>
          <w:rFonts w:ascii="Consolas" w:hAnsi="Consolas"/>
          <w:color w:val="FFD44D"/>
          <w:sz w:val="22"/>
          <w:szCs w:val="22"/>
        </w:rPr>
        <w:t>hacerAlgoPromesa</w:t>
      </w:r>
      <w:proofErr w:type="spellEnd"/>
      <w:r w:rsidRPr="00B8474C">
        <w:rPr>
          <w:rStyle w:val="token"/>
          <w:rFonts w:ascii="Consolas" w:hAnsi="Consolas"/>
          <w:color w:val="A7A094"/>
          <w:sz w:val="22"/>
          <w:szCs w:val="22"/>
        </w:rPr>
        <w:t>()</w:t>
      </w:r>
    </w:p>
    <w:p w14:paraId="157B1F17" w14:textId="77777777" w:rsidR="00B8474C" w:rsidRPr="00B8474C" w:rsidRDefault="00B8474C" w:rsidP="00B8474C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B8474C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B8474C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B8474C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B8474C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B8474C">
        <w:rPr>
          <w:rStyle w:val="CdigoHTML"/>
          <w:rFonts w:ascii="Consolas" w:hAnsi="Consolas"/>
          <w:color w:val="9F968A"/>
          <w:sz w:val="22"/>
          <w:szCs w:val="22"/>
        </w:rPr>
        <w:t>hacerAlgoPromesa</w:t>
      </w:r>
      <w:proofErr w:type="spellEnd"/>
      <w:r w:rsidRPr="00B8474C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B8474C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2F6472F3" w14:textId="77777777" w:rsidR="00B8474C" w:rsidRPr="00B8474C" w:rsidRDefault="00B8474C" w:rsidP="00B8474C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B8474C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B8474C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B8474C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B8474C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B8474C">
        <w:rPr>
          <w:rStyle w:val="CdigoHTML"/>
          <w:rFonts w:ascii="Consolas" w:hAnsi="Consolas"/>
          <w:color w:val="9F968A"/>
          <w:sz w:val="22"/>
          <w:szCs w:val="22"/>
        </w:rPr>
        <w:t>hacerAlgoPromesa</w:t>
      </w:r>
      <w:proofErr w:type="spellEnd"/>
      <w:r w:rsidRPr="00B8474C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B8474C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3B9A9398" w14:textId="77777777" w:rsidR="00B8474C" w:rsidRPr="00B8474C" w:rsidRDefault="00B8474C" w:rsidP="00B8474C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B8474C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B8474C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B8474C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B8474C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B8474C">
        <w:rPr>
          <w:rStyle w:val="CdigoHTML"/>
          <w:rFonts w:ascii="Consolas" w:hAnsi="Consolas"/>
          <w:color w:val="9F968A"/>
          <w:sz w:val="22"/>
          <w:szCs w:val="22"/>
        </w:rPr>
        <w:t>hacerAlgoPromesa</w:t>
      </w:r>
      <w:proofErr w:type="spellEnd"/>
      <w:r w:rsidRPr="00B8474C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B8474C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6A73965D" w14:textId="2F0654DD" w:rsidR="00E506FE" w:rsidRDefault="00B8474C" w:rsidP="00356C4E">
      <w:r w:rsidRPr="00B8474C">
        <w:t xml:space="preserve">Eso, comparado con el </w:t>
      </w:r>
      <w:proofErr w:type="spellStart"/>
      <w:r w:rsidRPr="00B8474C">
        <w:t>spaguetti</w:t>
      </w:r>
      <w:proofErr w:type="spellEnd"/>
      <w:r w:rsidRPr="00B8474C">
        <w:t xml:space="preserve"> </w:t>
      </w:r>
      <w:proofErr w:type="spellStart"/>
      <w:r w:rsidRPr="00B8474C">
        <w:t>code</w:t>
      </w:r>
      <w:proofErr w:type="spellEnd"/>
      <w:r w:rsidRPr="00B8474C">
        <w:t xml:space="preserve"> de antes, tiene su diferencia ¿no? y es básicamente lo mismo, ejecutar una acción 4 veces con un retardo entre ellas.</w:t>
      </w:r>
      <w:r>
        <w:t xml:space="preserve"> Simplemente, gracias a nuestra función </w:t>
      </w:r>
      <w:proofErr w:type="spellStart"/>
      <w:r>
        <w:t>hacerAlgoPromesa</w:t>
      </w:r>
      <w:proofErr w:type="spellEnd"/>
      <w:r>
        <w:t>() que creamos en el apartado anterior.</w:t>
      </w:r>
    </w:p>
    <w:p w14:paraId="6E780B74" w14:textId="6FC5CE5E" w:rsidR="00B8474C" w:rsidRDefault="008036D4" w:rsidP="00356C4E">
      <w:r w:rsidRPr="008036D4">
        <w:rPr>
          <w:b/>
          <w:bCs/>
          <w:u w:val="single"/>
        </w:rPr>
        <w:t>Nota</w:t>
      </w:r>
      <w:r>
        <w:t xml:space="preserve">: </w:t>
      </w:r>
      <w:r w:rsidRPr="008036D4">
        <w:t>Obviamente en la realidad generalmente no repites lo mismo cuatro veces la misma operación</w:t>
      </w:r>
      <w:r>
        <w:t xml:space="preserve"> (</w:t>
      </w:r>
      <w:r w:rsidRPr="008036D4">
        <w:t>aunque podría ser</w:t>
      </w:r>
      <w:r>
        <w:t>),</w:t>
      </w:r>
      <w:r w:rsidRPr="008036D4">
        <w:t xml:space="preserve"> sino que </w:t>
      </w:r>
      <w:r w:rsidRPr="00B573D3">
        <w:rPr>
          <w:b/>
          <w:bCs/>
        </w:rPr>
        <w:t>puedes encadenar cuatro promesas distintas</w:t>
      </w:r>
      <w:r w:rsidRPr="008036D4">
        <w:t xml:space="preserve">, una detrás de la otra, </w:t>
      </w:r>
      <w:r w:rsidRPr="00B573D3">
        <w:rPr>
          <w:b/>
          <w:bCs/>
        </w:rPr>
        <w:t>para realizar varias tareas diferentes</w:t>
      </w:r>
      <w:r w:rsidRPr="008036D4">
        <w:t>.</w:t>
      </w:r>
    </w:p>
    <w:p w14:paraId="42F2F8F2" w14:textId="2023683F" w:rsidR="00733979" w:rsidRDefault="00733979" w:rsidP="00733979">
      <w:pPr>
        <w:pStyle w:val="Ttulo2"/>
      </w:pPr>
      <w:bookmarkStart w:id="28" w:name="_Toc127902828"/>
      <w:r>
        <w:t>5.5.- Ejemplo adicional de promesas en JavaScript ECMAScript 2015.</w:t>
      </w:r>
      <w:bookmarkEnd w:id="28"/>
    </w:p>
    <w:p w14:paraId="360C3B30" w14:textId="5442212D" w:rsidR="00733979" w:rsidRDefault="00733979" w:rsidP="00733979">
      <w:r>
        <w:t>P</w:t>
      </w:r>
      <w:r w:rsidRPr="00733979">
        <w:t xml:space="preserve">iensa que </w:t>
      </w:r>
      <w:r w:rsidRPr="00733979">
        <w:rPr>
          <w:b/>
          <w:bCs/>
        </w:rPr>
        <w:t>a veces a las funciones que devuelven promesas les tienes que pasar parámetros</w:t>
      </w:r>
      <w:r w:rsidRPr="00733979">
        <w:t xml:space="preserve">. ¿Cómo escribirías el </w:t>
      </w:r>
      <w:proofErr w:type="spellStart"/>
      <w:r w:rsidRPr="00733979">
        <w:t>chaining</w:t>
      </w:r>
      <w:proofErr w:type="spellEnd"/>
      <w:r w:rsidRPr="00733979">
        <w:t xml:space="preserve"> de </w:t>
      </w:r>
      <w:proofErr w:type="spellStart"/>
      <w:r w:rsidRPr="00733979">
        <w:t>promises</w:t>
      </w:r>
      <w:proofErr w:type="spellEnd"/>
      <w:r w:rsidRPr="00733979">
        <w:t>?</w:t>
      </w:r>
    </w:p>
    <w:p w14:paraId="53AAF0BD" w14:textId="77777777" w:rsidR="00733979" w:rsidRPr="00733979" w:rsidRDefault="00733979" w:rsidP="00733979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proofErr w:type="spellStart"/>
      <w:r w:rsidRPr="00733979">
        <w:rPr>
          <w:rStyle w:val="token"/>
          <w:rFonts w:ascii="Consolas" w:hAnsi="Consolas"/>
          <w:color w:val="EAFF61"/>
          <w:sz w:val="22"/>
          <w:szCs w:val="22"/>
        </w:rPr>
        <w:t>function</w:t>
      </w:r>
      <w:proofErr w:type="spellEnd"/>
      <w:r w:rsidRPr="00733979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733979">
        <w:rPr>
          <w:rStyle w:val="token"/>
          <w:rFonts w:ascii="Consolas" w:hAnsi="Consolas"/>
          <w:color w:val="FFD44D"/>
          <w:sz w:val="22"/>
          <w:szCs w:val="22"/>
        </w:rPr>
        <w:t>hacerAlgoPromesa2</w:t>
      </w:r>
      <w:r w:rsidRPr="00733979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733979">
        <w:rPr>
          <w:rStyle w:val="token"/>
          <w:rFonts w:ascii="Consolas" w:hAnsi="Consolas"/>
          <w:color w:val="9F968A"/>
          <w:sz w:val="22"/>
          <w:szCs w:val="22"/>
        </w:rPr>
        <w:t>tarea</w:t>
      </w:r>
      <w:r w:rsidRPr="00733979">
        <w:rPr>
          <w:rStyle w:val="token"/>
          <w:rFonts w:ascii="Consolas" w:hAnsi="Consolas"/>
          <w:color w:val="A7A094"/>
          <w:sz w:val="22"/>
          <w:szCs w:val="22"/>
        </w:rPr>
        <w:t>)</w:t>
      </w:r>
      <w:r w:rsidRPr="00733979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733979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5FE2668A" w14:textId="77777777" w:rsidR="00733979" w:rsidRPr="00733979" w:rsidRDefault="00733979" w:rsidP="00733979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733979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proofErr w:type="spellStart"/>
      <w:r w:rsidRPr="00733979">
        <w:rPr>
          <w:rStyle w:val="token"/>
          <w:rFonts w:ascii="Consolas" w:hAnsi="Consolas"/>
          <w:color w:val="EAFF61"/>
          <w:sz w:val="22"/>
          <w:szCs w:val="22"/>
        </w:rPr>
        <w:t>function</w:t>
      </w:r>
      <w:proofErr w:type="spellEnd"/>
      <w:r w:rsidRPr="00733979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733979">
        <w:rPr>
          <w:rStyle w:val="token"/>
          <w:rFonts w:ascii="Consolas" w:hAnsi="Consolas"/>
          <w:color w:val="FFD44D"/>
          <w:sz w:val="22"/>
          <w:szCs w:val="22"/>
        </w:rPr>
        <w:t>haciendoalgo</w:t>
      </w:r>
      <w:proofErr w:type="spellEnd"/>
      <w:r w:rsidRPr="00733979">
        <w:rPr>
          <w:rStyle w:val="token"/>
          <w:rFonts w:ascii="Consolas" w:hAnsi="Consolas"/>
          <w:color w:val="A7A094"/>
          <w:sz w:val="22"/>
          <w:szCs w:val="22"/>
        </w:rPr>
        <w:t>(</w:t>
      </w:r>
      <w:proofErr w:type="spellStart"/>
      <w:r w:rsidRPr="00733979">
        <w:rPr>
          <w:rStyle w:val="token"/>
          <w:rFonts w:ascii="Consolas" w:hAnsi="Consolas"/>
          <w:color w:val="9F968A"/>
          <w:sz w:val="22"/>
          <w:szCs w:val="22"/>
        </w:rPr>
        <w:t>resolve</w:t>
      </w:r>
      <w:proofErr w:type="spellEnd"/>
      <w:r w:rsidRPr="00733979">
        <w:rPr>
          <w:rStyle w:val="token"/>
          <w:rFonts w:ascii="Consolas" w:hAnsi="Consolas"/>
          <w:color w:val="A7A094"/>
          <w:sz w:val="22"/>
          <w:szCs w:val="22"/>
        </w:rPr>
        <w:t>,</w:t>
      </w:r>
      <w:r w:rsidRPr="00733979">
        <w:rPr>
          <w:rStyle w:val="token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733979">
        <w:rPr>
          <w:rStyle w:val="token"/>
          <w:rFonts w:ascii="Consolas" w:hAnsi="Consolas"/>
          <w:color w:val="9F968A"/>
          <w:sz w:val="22"/>
          <w:szCs w:val="22"/>
        </w:rPr>
        <w:t>reject</w:t>
      </w:r>
      <w:proofErr w:type="spellEnd"/>
      <w:r w:rsidRPr="00733979">
        <w:rPr>
          <w:rStyle w:val="token"/>
          <w:rFonts w:ascii="Consolas" w:hAnsi="Consolas"/>
          <w:color w:val="A7A094"/>
          <w:sz w:val="22"/>
          <w:szCs w:val="22"/>
        </w:rPr>
        <w:t>)</w:t>
      </w:r>
      <w:r w:rsidRPr="00733979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733979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0B849AD8" w14:textId="77777777" w:rsidR="00733979" w:rsidRPr="00733979" w:rsidRDefault="00733979" w:rsidP="00733979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733979">
        <w:rPr>
          <w:rStyle w:val="CdigoHTML"/>
          <w:rFonts w:ascii="Consolas" w:hAnsi="Consolas"/>
          <w:color w:val="9F968A"/>
          <w:sz w:val="22"/>
          <w:szCs w:val="22"/>
        </w:rPr>
        <w:t xml:space="preserve">    console</w:t>
      </w:r>
      <w:r w:rsidRPr="00733979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733979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733979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733979">
        <w:rPr>
          <w:rStyle w:val="token"/>
          <w:rFonts w:ascii="Consolas" w:hAnsi="Consolas"/>
          <w:color w:val="66D7CE"/>
          <w:sz w:val="22"/>
          <w:szCs w:val="22"/>
        </w:rPr>
        <w:t>'Hacer '</w:t>
      </w:r>
      <w:r w:rsidRPr="00733979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733979">
        <w:rPr>
          <w:rStyle w:val="token"/>
          <w:rFonts w:ascii="Consolas" w:hAnsi="Consolas"/>
          <w:color w:val="9F968A"/>
          <w:sz w:val="22"/>
          <w:szCs w:val="22"/>
        </w:rPr>
        <w:t>+</w:t>
      </w:r>
      <w:r w:rsidRPr="00733979">
        <w:rPr>
          <w:rStyle w:val="CdigoHTML"/>
          <w:rFonts w:ascii="Consolas" w:hAnsi="Consolas"/>
          <w:color w:val="9F968A"/>
          <w:sz w:val="22"/>
          <w:szCs w:val="22"/>
        </w:rPr>
        <w:t xml:space="preserve"> tarea </w:t>
      </w:r>
      <w:r w:rsidRPr="00733979">
        <w:rPr>
          <w:rStyle w:val="token"/>
          <w:rFonts w:ascii="Consolas" w:hAnsi="Consolas"/>
          <w:color w:val="9F968A"/>
          <w:sz w:val="22"/>
          <w:szCs w:val="22"/>
        </w:rPr>
        <w:t>+</w:t>
      </w:r>
      <w:r w:rsidRPr="00733979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733979">
        <w:rPr>
          <w:rStyle w:val="token"/>
          <w:rFonts w:ascii="Consolas" w:hAnsi="Consolas"/>
          <w:color w:val="66D7CE"/>
          <w:sz w:val="22"/>
          <w:szCs w:val="22"/>
        </w:rPr>
        <w:t>' que ocupa un tiempo...'</w:t>
      </w:r>
      <w:r w:rsidRPr="00733979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79351AB8" w14:textId="77777777" w:rsidR="00733979" w:rsidRPr="00733979" w:rsidRDefault="00733979" w:rsidP="00733979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733979">
        <w:rPr>
          <w:rStyle w:val="CdigoHTML"/>
          <w:rFonts w:ascii="Consolas" w:hAnsi="Consolas"/>
          <w:color w:val="9F968A"/>
          <w:sz w:val="22"/>
          <w:szCs w:val="22"/>
        </w:rPr>
        <w:t xml:space="preserve">    </w:t>
      </w:r>
      <w:proofErr w:type="spellStart"/>
      <w:r w:rsidRPr="00733979">
        <w:rPr>
          <w:rStyle w:val="token"/>
          <w:rFonts w:ascii="Consolas" w:hAnsi="Consolas"/>
          <w:color w:val="FFD44D"/>
          <w:sz w:val="22"/>
          <w:szCs w:val="22"/>
          <w:lang w:val="en-US"/>
        </w:rPr>
        <w:t>setTimeout</w:t>
      </w:r>
      <w:proofErr w:type="spellEnd"/>
      <w:r w:rsidRPr="00733979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733979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resolve</w:t>
      </w:r>
      <w:r w:rsidRPr="00733979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733979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33979">
        <w:rPr>
          <w:rStyle w:val="token"/>
          <w:rFonts w:ascii="Consolas" w:hAnsi="Consolas"/>
          <w:color w:val="419CDD"/>
          <w:sz w:val="22"/>
          <w:szCs w:val="22"/>
          <w:lang w:val="en-US"/>
        </w:rPr>
        <w:t>1000</w:t>
      </w:r>
      <w:r w:rsidRPr="00733979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054F0546" w14:textId="77777777" w:rsidR="00733979" w:rsidRPr="00733979" w:rsidRDefault="00733979" w:rsidP="00733979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733979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733979">
        <w:rPr>
          <w:rStyle w:val="token"/>
          <w:rFonts w:ascii="Consolas" w:hAnsi="Consolas"/>
          <w:color w:val="A7A094"/>
          <w:sz w:val="22"/>
          <w:szCs w:val="22"/>
          <w:lang w:val="en-US"/>
        </w:rPr>
        <w:t>}</w:t>
      </w:r>
    </w:p>
    <w:p w14:paraId="438A0ECB" w14:textId="77777777" w:rsidR="00733979" w:rsidRPr="00733979" w:rsidRDefault="00733979" w:rsidP="00733979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733979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733979">
        <w:rPr>
          <w:rStyle w:val="token"/>
          <w:rFonts w:ascii="Consolas" w:hAnsi="Consolas"/>
          <w:color w:val="EAFF61"/>
          <w:sz w:val="22"/>
          <w:szCs w:val="22"/>
          <w:lang w:val="en-US"/>
        </w:rPr>
        <w:t>return</w:t>
      </w:r>
      <w:r w:rsidRPr="00733979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33979">
        <w:rPr>
          <w:rStyle w:val="token"/>
          <w:rFonts w:ascii="Consolas" w:hAnsi="Consolas"/>
          <w:color w:val="EAFF61"/>
          <w:sz w:val="22"/>
          <w:szCs w:val="22"/>
          <w:lang w:val="en-US"/>
        </w:rPr>
        <w:t>new</w:t>
      </w:r>
      <w:r w:rsidRPr="00733979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33979">
        <w:rPr>
          <w:rStyle w:val="token"/>
          <w:rFonts w:ascii="Consolas" w:hAnsi="Consolas"/>
          <w:color w:val="FFD44D"/>
          <w:sz w:val="22"/>
          <w:szCs w:val="22"/>
          <w:lang w:val="en-US"/>
        </w:rPr>
        <w:t>Promise</w:t>
      </w:r>
      <w:r w:rsidRPr="00733979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733979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733979">
        <w:rPr>
          <w:rStyle w:val="CdigoHTML"/>
          <w:rFonts w:ascii="Consolas" w:hAnsi="Consolas"/>
          <w:color w:val="9F968A"/>
          <w:sz w:val="22"/>
          <w:szCs w:val="22"/>
          <w:lang w:val="en-US"/>
        </w:rPr>
        <w:t>haciendoalgo</w:t>
      </w:r>
      <w:proofErr w:type="spellEnd"/>
      <w:r w:rsidRPr="00733979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33979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22665CB6" w14:textId="77777777" w:rsidR="00733979" w:rsidRPr="00733979" w:rsidRDefault="00733979" w:rsidP="00733979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733979">
        <w:rPr>
          <w:rStyle w:val="token"/>
          <w:rFonts w:ascii="Consolas" w:hAnsi="Consolas"/>
          <w:color w:val="A7A094"/>
          <w:sz w:val="22"/>
          <w:szCs w:val="22"/>
        </w:rPr>
        <w:t>}</w:t>
      </w:r>
    </w:p>
    <w:p w14:paraId="66444ACB" w14:textId="276343FA" w:rsidR="00733979" w:rsidRDefault="00733979" w:rsidP="00733979">
      <w:r w:rsidRPr="00733979">
        <w:rPr>
          <w:b/>
          <w:bCs/>
        </w:rPr>
        <w:t>Y este sería su uso</w:t>
      </w:r>
      <w:r>
        <w:t>:</w:t>
      </w:r>
    </w:p>
    <w:p w14:paraId="4CB9C38D" w14:textId="77777777" w:rsidR="00070B33" w:rsidRPr="00070B33" w:rsidRDefault="00070B33" w:rsidP="00070B33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proofErr w:type="spellStart"/>
      <w:r w:rsidRPr="00070B33">
        <w:rPr>
          <w:rStyle w:val="token"/>
          <w:rFonts w:ascii="Consolas" w:hAnsi="Consolas"/>
          <w:color w:val="FFD44D"/>
          <w:sz w:val="22"/>
          <w:szCs w:val="22"/>
        </w:rPr>
        <w:t>hacerAlgoPromesa</w:t>
      </w:r>
      <w:proofErr w:type="spellEnd"/>
      <w:r w:rsidRPr="00070B33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070B33">
        <w:rPr>
          <w:rStyle w:val="token"/>
          <w:rFonts w:ascii="Consolas" w:hAnsi="Consolas"/>
          <w:color w:val="66D7CE"/>
          <w:sz w:val="22"/>
          <w:szCs w:val="22"/>
        </w:rPr>
        <w:t>'documentar un tema'</w:t>
      </w:r>
      <w:r w:rsidRPr="00070B33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0D8FD729" w14:textId="77777777" w:rsidR="00070B33" w:rsidRPr="00070B33" w:rsidRDefault="00070B33" w:rsidP="00070B33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070B33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070B33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070B33">
        <w:rPr>
          <w:rStyle w:val="token"/>
          <w:rFonts w:ascii="Consolas" w:hAnsi="Consolas"/>
          <w:color w:val="A7A094"/>
          <w:sz w:val="22"/>
          <w:szCs w:val="22"/>
        </w:rPr>
        <w:t>(</w:t>
      </w:r>
      <w:proofErr w:type="spellStart"/>
      <w:r w:rsidRPr="00070B33">
        <w:rPr>
          <w:rStyle w:val="token"/>
          <w:rFonts w:ascii="Consolas" w:hAnsi="Consolas"/>
          <w:color w:val="EAFF61"/>
          <w:sz w:val="22"/>
          <w:szCs w:val="22"/>
        </w:rPr>
        <w:t>function</w:t>
      </w:r>
      <w:proofErr w:type="spellEnd"/>
      <w:r w:rsidRPr="00070B33">
        <w:rPr>
          <w:rStyle w:val="token"/>
          <w:rFonts w:ascii="Consolas" w:hAnsi="Consolas"/>
          <w:color w:val="A7A094"/>
          <w:sz w:val="22"/>
          <w:szCs w:val="22"/>
        </w:rPr>
        <w:t>()</w:t>
      </w:r>
      <w:r w:rsidRPr="00070B33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070B33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623DF8B0" w14:textId="77777777" w:rsidR="00070B33" w:rsidRPr="00070B33" w:rsidRDefault="00070B33" w:rsidP="00070B33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070B33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proofErr w:type="spellStart"/>
      <w:r w:rsidRPr="00070B33">
        <w:rPr>
          <w:rStyle w:val="token"/>
          <w:rFonts w:ascii="Consolas" w:hAnsi="Consolas"/>
          <w:color w:val="EAFF61"/>
          <w:sz w:val="22"/>
          <w:szCs w:val="22"/>
        </w:rPr>
        <w:t>return</w:t>
      </w:r>
      <w:proofErr w:type="spellEnd"/>
      <w:r w:rsidRPr="00070B33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070B33">
        <w:rPr>
          <w:rStyle w:val="token"/>
          <w:rFonts w:ascii="Consolas" w:hAnsi="Consolas"/>
          <w:color w:val="FFD44D"/>
          <w:sz w:val="22"/>
          <w:szCs w:val="22"/>
        </w:rPr>
        <w:t>hacerAlgoPromesa</w:t>
      </w:r>
      <w:proofErr w:type="spellEnd"/>
      <w:r w:rsidRPr="00070B33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070B33">
        <w:rPr>
          <w:rStyle w:val="token"/>
          <w:rFonts w:ascii="Consolas" w:hAnsi="Consolas"/>
          <w:color w:val="66D7CE"/>
          <w:sz w:val="22"/>
          <w:szCs w:val="22"/>
        </w:rPr>
        <w:t>'escribir el artículo'</w:t>
      </w:r>
      <w:r w:rsidRPr="00070B33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7E7A6BFF" w14:textId="77777777" w:rsidR="00070B33" w:rsidRPr="00070B33" w:rsidRDefault="00070B33" w:rsidP="00070B33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070B33">
        <w:rPr>
          <w:rStyle w:val="token"/>
          <w:rFonts w:ascii="Consolas" w:hAnsi="Consolas"/>
          <w:color w:val="A7A094"/>
          <w:sz w:val="22"/>
          <w:szCs w:val="22"/>
        </w:rPr>
        <w:t>})</w:t>
      </w:r>
    </w:p>
    <w:p w14:paraId="398E23B4" w14:textId="77777777" w:rsidR="00070B33" w:rsidRPr="00070B33" w:rsidRDefault="00070B33" w:rsidP="00070B33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070B33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070B33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070B33">
        <w:rPr>
          <w:rStyle w:val="token"/>
          <w:rFonts w:ascii="Consolas" w:hAnsi="Consolas"/>
          <w:color w:val="A7A094"/>
          <w:sz w:val="22"/>
          <w:szCs w:val="22"/>
        </w:rPr>
        <w:t>(</w:t>
      </w:r>
      <w:proofErr w:type="spellStart"/>
      <w:r w:rsidRPr="00070B33">
        <w:rPr>
          <w:rStyle w:val="token"/>
          <w:rFonts w:ascii="Consolas" w:hAnsi="Consolas"/>
          <w:color w:val="EAFF61"/>
          <w:sz w:val="22"/>
          <w:szCs w:val="22"/>
        </w:rPr>
        <w:t>function</w:t>
      </w:r>
      <w:proofErr w:type="spellEnd"/>
      <w:r w:rsidRPr="00070B33">
        <w:rPr>
          <w:rStyle w:val="token"/>
          <w:rFonts w:ascii="Consolas" w:hAnsi="Consolas"/>
          <w:color w:val="A7A094"/>
          <w:sz w:val="22"/>
          <w:szCs w:val="22"/>
        </w:rPr>
        <w:t>()</w:t>
      </w:r>
      <w:r w:rsidRPr="00070B33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070B33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1CFC72DB" w14:textId="77777777" w:rsidR="00070B33" w:rsidRPr="00070B33" w:rsidRDefault="00070B33" w:rsidP="00070B33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070B33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proofErr w:type="spellStart"/>
      <w:r w:rsidRPr="00070B33">
        <w:rPr>
          <w:rStyle w:val="token"/>
          <w:rFonts w:ascii="Consolas" w:hAnsi="Consolas"/>
          <w:color w:val="EAFF61"/>
          <w:sz w:val="22"/>
          <w:szCs w:val="22"/>
        </w:rPr>
        <w:t>return</w:t>
      </w:r>
      <w:proofErr w:type="spellEnd"/>
      <w:r w:rsidRPr="00070B33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070B33">
        <w:rPr>
          <w:rStyle w:val="token"/>
          <w:rFonts w:ascii="Consolas" w:hAnsi="Consolas"/>
          <w:color w:val="FFD44D"/>
          <w:sz w:val="22"/>
          <w:szCs w:val="22"/>
        </w:rPr>
        <w:t>hacerAlgoPromesa</w:t>
      </w:r>
      <w:proofErr w:type="spellEnd"/>
      <w:r w:rsidRPr="00070B33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070B33">
        <w:rPr>
          <w:rStyle w:val="token"/>
          <w:rFonts w:ascii="Consolas" w:hAnsi="Consolas"/>
          <w:color w:val="66D7CE"/>
          <w:sz w:val="22"/>
          <w:szCs w:val="22"/>
        </w:rPr>
        <w:t>'publicar en desarrolloweb.com'</w:t>
      </w:r>
      <w:r w:rsidRPr="00070B33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1BCEF375" w14:textId="77777777" w:rsidR="00070B33" w:rsidRPr="00070B33" w:rsidRDefault="00070B33" w:rsidP="00070B33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070B33">
        <w:rPr>
          <w:rStyle w:val="token"/>
          <w:rFonts w:ascii="Consolas" w:hAnsi="Consolas"/>
          <w:color w:val="A7A094"/>
          <w:sz w:val="22"/>
          <w:szCs w:val="22"/>
        </w:rPr>
        <w:t>})</w:t>
      </w:r>
    </w:p>
    <w:p w14:paraId="6D5E964F" w14:textId="77777777" w:rsidR="00070B33" w:rsidRPr="00070B33" w:rsidRDefault="00070B33" w:rsidP="00070B33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070B33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070B33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070B33">
        <w:rPr>
          <w:rStyle w:val="token"/>
          <w:rFonts w:ascii="Consolas" w:hAnsi="Consolas"/>
          <w:color w:val="A7A094"/>
          <w:sz w:val="22"/>
          <w:szCs w:val="22"/>
        </w:rPr>
        <w:t>(</w:t>
      </w:r>
      <w:proofErr w:type="spellStart"/>
      <w:r w:rsidRPr="00070B33">
        <w:rPr>
          <w:rStyle w:val="token"/>
          <w:rFonts w:ascii="Consolas" w:hAnsi="Consolas"/>
          <w:color w:val="EAFF61"/>
          <w:sz w:val="22"/>
          <w:szCs w:val="22"/>
        </w:rPr>
        <w:t>function</w:t>
      </w:r>
      <w:proofErr w:type="spellEnd"/>
      <w:r w:rsidRPr="00070B33">
        <w:rPr>
          <w:rStyle w:val="token"/>
          <w:rFonts w:ascii="Consolas" w:hAnsi="Consolas"/>
          <w:color w:val="A7A094"/>
          <w:sz w:val="22"/>
          <w:szCs w:val="22"/>
        </w:rPr>
        <w:t>()</w:t>
      </w:r>
      <w:r w:rsidRPr="00070B33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070B33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60B9477D" w14:textId="77777777" w:rsidR="00070B33" w:rsidRPr="00070B33" w:rsidRDefault="00070B33" w:rsidP="00070B33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070B33">
        <w:rPr>
          <w:rStyle w:val="CdigoHTML"/>
          <w:rFonts w:ascii="Consolas" w:hAnsi="Consolas"/>
          <w:color w:val="9F968A"/>
          <w:sz w:val="22"/>
          <w:szCs w:val="22"/>
        </w:rPr>
        <w:lastRenderedPageBreak/>
        <w:t xml:space="preserve">  </w:t>
      </w:r>
      <w:proofErr w:type="spellStart"/>
      <w:r w:rsidRPr="00070B33">
        <w:rPr>
          <w:rStyle w:val="token"/>
          <w:rFonts w:ascii="Consolas" w:hAnsi="Consolas"/>
          <w:color w:val="EAFF61"/>
          <w:sz w:val="22"/>
          <w:szCs w:val="22"/>
        </w:rPr>
        <w:t>return</w:t>
      </w:r>
      <w:proofErr w:type="spellEnd"/>
      <w:r w:rsidRPr="00070B33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070B33">
        <w:rPr>
          <w:rStyle w:val="token"/>
          <w:rFonts w:ascii="Consolas" w:hAnsi="Consolas"/>
          <w:color w:val="FFD44D"/>
          <w:sz w:val="22"/>
          <w:szCs w:val="22"/>
        </w:rPr>
        <w:t>hacerAlgoPromesa</w:t>
      </w:r>
      <w:proofErr w:type="spellEnd"/>
      <w:r w:rsidRPr="00070B33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070B33">
        <w:rPr>
          <w:rStyle w:val="token"/>
          <w:rFonts w:ascii="Consolas" w:hAnsi="Consolas"/>
          <w:color w:val="66D7CE"/>
          <w:sz w:val="22"/>
          <w:szCs w:val="22"/>
        </w:rPr>
        <w:t>'recibir vuestro apoyo cuando compartís en vuestras redes sociales'</w:t>
      </w:r>
      <w:r w:rsidRPr="00070B33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3EF86ABD" w14:textId="77777777" w:rsidR="00070B33" w:rsidRPr="00070B33" w:rsidRDefault="00070B33" w:rsidP="00070B33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070B33">
        <w:rPr>
          <w:rStyle w:val="token"/>
          <w:rFonts w:ascii="Consolas" w:hAnsi="Consolas"/>
          <w:color w:val="A7A094"/>
          <w:sz w:val="22"/>
          <w:szCs w:val="22"/>
        </w:rPr>
        <w:t>})</w:t>
      </w:r>
    </w:p>
    <w:p w14:paraId="773873FF" w14:textId="4D6ECFC2" w:rsidR="00733979" w:rsidRDefault="00070B33" w:rsidP="00733979">
      <w:r>
        <w:t>Aún así, queda un poco engorroso. Aquí entra en juego la sintaxis flecha de JavaScript ES6:</w:t>
      </w:r>
    </w:p>
    <w:p w14:paraId="3AA00A5C" w14:textId="77777777" w:rsidR="00107BBC" w:rsidRPr="00107BBC" w:rsidRDefault="00107BBC" w:rsidP="00107BBC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proofErr w:type="spellStart"/>
      <w:r w:rsidRPr="00107BBC">
        <w:rPr>
          <w:rStyle w:val="token"/>
          <w:rFonts w:ascii="Consolas" w:hAnsi="Consolas"/>
          <w:color w:val="FFD44D"/>
          <w:sz w:val="22"/>
          <w:szCs w:val="22"/>
        </w:rPr>
        <w:t>hacerAlgoPromesa</w:t>
      </w:r>
      <w:proofErr w:type="spellEnd"/>
      <w:r w:rsidRPr="00107BBC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107BBC">
        <w:rPr>
          <w:rStyle w:val="token"/>
          <w:rFonts w:ascii="Consolas" w:hAnsi="Consolas"/>
          <w:color w:val="66D7CE"/>
          <w:sz w:val="22"/>
          <w:szCs w:val="22"/>
        </w:rPr>
        <w:t>'documentar un tema'</w:t>
      </w:r>
      <w:r w:rsidRPr="00107BBC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28BA3EF8" w14:textId="77777777" w:rsidR="00107BBC" w:rsidRPr="00107BBC" w:rsidRDefault="00107BBC" w:rsidP="00107BBC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107BBC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107BBC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107BBC">
        <w:rPr>
          <w:rStyle w:val="token"/>
          <w:rFonts w:ascii="Consolas" w:hAnsi="Consolas"/>
          <w:color w:val="A7A094"/>
          <w:sz w:val="22"/>
          <w:szCs w:val="22"/>
        </w:rPr>
        <w:t>(()</w:t>
      </w:r>
      <w:r w:rsidRPr="00107BBC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107BBC">
        <w:rPr>
          <w:rStyle w:val="token"/>
          <w:rFonts w:ascii="Consolas" w:hAnsi="Consolas"/>
          <w:color w:val="9F968A"/>
          <w:sz w:val="22"/>
          <w:szCs w:val="22"/>
        </w:rPr>
        <w:t>=&gt;</w:t>
      </w:r>
      <w:r w:rsidRPr="00107BBC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107BBC">
        <w:rPr>
          <w:rStyle w:val="token"/>
          <w:rFonts w:ascii="Consolas" w:hAnsi="Consolas"/>
          <w:color w:val="FFD44D"/>
          <w:sz w:val="22"/>
          <w:szCs w:val="22"/>
        </w:rPr>
        <w:t>hacerAlgoPromesa</w:t>
      </w:r>
      <w:proofErr w:type="spellEnd"/>
      <w:r w:rsidRPr="00107BBC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107BBC">
        <w:rPr>
          <w:rStyle w:val="token"/>
          <w:rFonts w:ascii="Consolas" w:hAnsi="Consolas"/>
          <w:color w:val="66D7CE"/>
          <w:sz w:val="22"/>
          <w:szCs w:val="22"/>
        </w:rPr>
        <w:t>'escribir el artículo'</w:t>
      </w:r>
      <w:r w:rsidRPr="00107BBC">
        <w:rPr>
          <w:rStyle w:val="token"/>
          <w:rFonts w:ascii="Consolas" w:hAnsi="Consolas"/>
          <w:color w:val="A7A094"/>
          <w:sz w:val="22"/>
          <w:szCs w:val="22"/>
        </w:rPr>
        <w:t>))</w:t>
      </w:r>
    </w:p>
    <w:p w14:paraId="0C0E77E1" w14:textId="77777777" w:rsidR="00107BBC" w:rsidRPr="00107BBC" w:rsidRDefault="00107BBC" w:rsidP="00107BBC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107BBC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107BBC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107BBC">
        <w:rPr>
          <w:rStyle w:val="token"/>
          <w:rFonts w:ascii="Consolas" w:hAnsi="Consolas"/>
          <w:color w:val="A7A094"/>
          <w:sz w:val="22"/>
          <w:szCs w:val="22"/>
        </w:rPr>
        <w:t>(()</w:t>
      </w:r>
      <w:r w:rsidRPr="00107BBC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107BBC">
        <w:rPr>
          <w:rStyle w:val="token"/>
          <w:rFonts w:ascii="Consolas" w:hAnsi="Consolas"/>
          <w:color w:val="9F968A"/>
          <w:sz w:val="22"/>
          <w:szCs w:val="22"/>
        </w:rPr>
        <w:t>=&gt;</w:t>
      </w:r>
      <w:r w:rsidRPr="00107BBC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107BBC">
        <w:rPr>
          <w:rStyle w:val="token"/>
          <w:rFonts w:ascii="Consolas" w:hAnsi="Consolas"/>
          <w:color w:val="FFD44D"/>
          <w:sz w:val="22"/>
          <w:szCs w:val="22"/>
        </w:rPr>
        <w:t>hacerAlgoPromesa</w:t>
      </w:r>
      <w:proofErr w:type="spellEnd"/>
      <w:r w:rsidRPr="00107BBC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107BBC">
        <w:rPr>
          <w:rStyle w:val="token"/>
          <w:rFonts w:ascii="Consolas" w:hAnsi="Consolas"/>
          <w:color w:val="66D7CE"/>
          <w:sz w:val="22"/>
          <w:szCs w:val="22"/>
        </w:rPr>
        <w:t>'publicar en desarrolloweb.com'</w:t>
      </w:r>
      <w:r w:rsidRPr="00107BBC">
        <w:rPr>
          <w:rStyle w:val="token"/>
          <w:rFonts w:ascii="Consolas" w:hAnsi="Consolas"/>
          <w:color w:val="A7A094"/>
          <w:sz w:val="22"/>
          <w:szCs w:val="22"/>
        </w:rPr>
        <w:t>))</w:t>
      </w:r>
    </w:p>
    <w:p w14:paraId="2C2D310B" w14:textId="505AC9FC" w:rsidR="00733979" w:rsidRPr="00107BBC" w:rsidRDefault="00107BBC" w:rsidP="00107BBC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107BBC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107BBC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107BBC">
        <w:rPr>
          <w:rStyle w:val="token"/>
          <w:rFonts w:ascii="Consolas" w:hAnsi="Consolas"/>
          <w:color w:val="A7A094"/>
          <w:sz w:val="22"/>
          <w:szCs w:val="22"/>
        </w:rPr>
        <w:t>(()</w:t>
      </w:r>
      <w:r w:rsidRPr="00107BBC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107BBC">
        <w:rPr>
          <w:rStyle w:val="token"/>
          <w:rFonts w:ascii="Consolas" w:hAnsi="Consolas"/>
          <w:color w:val="9F968A"/>
          <w:sz w:val="22"/>
          <w:szCs w:val="22"/>
        </w:rPr>
        <w:t>=&gt;</w:t>
      </w:r>
      <w:r w:rsidRPr="00107BBC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107BBC">
        <w:rPr>
          <w:rStyle w:val="token"/>
          <w:rFonts w:ascii="Consolas" w:hAnsi="Consolas"/>
          <w:color w:val="FFD44D"/>
          <w:sz w:val="22"/>
          <w:szCs w:val="22"/>
        </w:rPr>
        <w:t>hacerAlgoPromesa</w:t>
      </w:r>
      <w:proofErr w:type="spellEnd"/>
      <w:r w:rsidRPr="00107BBC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107BBC">
        <w:rPr>
          <w:rStyle w:val="token"/>
          <w:rFonts w:ascii="Consolas" w:hAnsi="Consolas"/>
          <w:color w:val="66D7CE"/>
          <w:sz w:val="22"/>
          <w:szCs w:val="22"/>
        </w:rPr>
        <w:t>'...compartís en vuestras redes sociales'</w:t>
      </w:r>
      <w:r w:rsidRPr="00107BBC">
        <w:rPr>
          <w:rStyle w:val="token"/>
          <w:rFonts w:ascii="Consolas" w:hAnsi="Consolas"/>
          <w:color w:val="A7A094"/>
          <w:sz w:val="22"/>
          <w:szCs w:val="22"/>
        </w:rPr>
        <w:t>))</w:t>
      </w:r>
    </w:p>
    <w:p w14:paraId="631500B3" w14:textId="2C117365" w:rsidR="00183A13" w:rsidRDefault="00183A13" w:rsidP="00E87859">
      <w:pPr>
        <w:pStyle w:val="Ttulo1"/>
        <w:spacing w:before="0"/>
      </w:pPr>
      <w:bookmarkStart w:id="29" w:name="_Toc127902829"/>
      <w:r>
        <w:t xml:space="preserve">6.- </w:t>
      </w:r>
      <w:r w:rsidR="00107BBC">
        <w:t>(EXTRA) Profundizando en la implementación de promesas.</w:t>
      </w:r>
      <w:bookmarkEnd w:id="29"/>
    </w:p>
    <w:p w14:paraId="1DCF8D2E" w14:textId="3E9DE0FB" w:rsidR="0016410B" w:rsidRDefault="0016410B" w:rsidP="0016410B">
      <w:pPr>
        <w:pStyle w:val="Ttulo2"/>
      </w:pPr>
      <w:bookmarkStart w:id="30" w:name="_Toc127902830"/>
      <w:r>
        <w:t xml:space="preserve">6.1.- Funciones </w:t>
      </w:r>
      <w:proofErr w:type="spellStart"/>
      <w:r>
        <w:t>resolve</w:t>
      </w:r>
      <w:proofErr w:type="spellEnd"/>
      <w:r>
        <w:t xml:space="preserve"> y </w:t>
      </w:r>
      <w:proofErr w:type="spellStart"/>
      <w:r>
        <w:t>reject</w:t>
      </w:r>
      <w:proofErr w:type="spellEnd"/>
      <w:r>
        <w:t>.</w:t>
      </w:r>
      <w:bookmarkEnd w:id="30"/>
    </w:p>
    <w:p w14:paraId="64D523FF" w14:textId="0CA129DC" w:rsidR="00107BBC" w:rsidRDefault="00BE7B7E" w:rsidP="00107BBC">
      <w:r>
        <w:t>Partimos de una función como esta:</w:t>
      </w:r>
    </w:p>
    <w:p w14:paraId="3A9F4EF6" w14:textId="77777777" w:rsidR="00BE7B7E" w:rsidRPr="00BE7B7E" w:rsidRDefault="00BE7B7E" w:rsidP="00BE7B7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BE7B7E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BE7B7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BE7B7E">
        <w:rPr>
          <w:rStyle w:val="token"/>
          <w:rFonts w:ascii="Consolas" w:hAnsi="Consolas"/>
          <w:color w:val="FFD44D"/>
          <w:sz w:val="22"/>
          <w:szCs w:val="22"/>
          <w:lang w:val="en-US"/>
        </w:rPr>
        <w:t>devuelvePromesa</w:t>
      </w:r>
      <w:proofErr w:type="spellEnd"/>
      <w:r w:rsidRPr="00BE7B7E">
        <w:rPr>
          <w:rStyle w:val="token"/>
          <w:rFonts w:ascii="Consolas" w:hAnsi="Consolas"/>
          <w:color w:val="A7A094"/>
          <w:sz w:val="22"/>
          <w:szCs w:val="22"/>
          <w:lang w:val="en-US"/>
        </w:rPr>
        <w:t>()</w:t>
      </w:r>
      <w:r w:rsidRPr="00BE7B7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BE7B7E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0CA506FE" w14:textId="77777777" w:rsidR="00BE7B7E" w:rsidRPr="00BE7B7E" w:rsidRDefault="00BE7B7E" w:rsidP="00BE7B7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BE7B7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BE7B7E">
        <w:rPr>
          <w:rStyle w:val="token"/>
          <w:rFonts w:ascii="Consolas" w:hAnsi="Consolas"/>
          <w:color w:val="EAFF61"/>
          <w:sz w:val="22"/>
          <w:szCs w:val="22"/>
          <w:lang w:val="en-US"/>
        </w:rPr>
        <w:t>return</w:t>
      </w:r>
      <w:r w:rsidRPr="00BE7B7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BE7B7E">
        <w:rPr>
          <w:rStyle w:val="token"/>
          <w:rFonts w:ascii="Consolas" w:hAnsi="Consolas"/>
          <w:color w:val="EAFF61"/>
          <w:sz w:val="22"/>
          <w:szCs w:val="22"/>
          <w:lang w:val="en-US"/>
        </w:rPr>
        <w:t>new</w:t>
      </w:r>
      <w:r w:rsidRPr="00BE7B7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BE7B7E">
        <w:rPr>
          <w:rStyle w:val="token"/>
          <w:rFonts w:ascii="Consolas" w:hAnsi="Consolas"/>
          <w:color w:val="FFD44D"/>
          <w:sz w:val="22"/>
          <w:szCs w:val="22"/>
          <w:lang w:val="en-US"/>
        </w:rPr>
        <w:t>Promise</w:t>
      </w:r>
      <w:r w:rsidRPr="00BE7B7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BE7B7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BE7B7E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BE7B7E">
        <w:rPr>
          <w:rStyle w:val="token"/>
          <w:rFonts w:ascii="Consolas" w:hAnsi="Consolas"/>
          <w:color w:val="9F968A"/>
          <w:sz w:val="22"/>
          <w:szCs w:val="22"/>
          <w:lang w:val="en-US"/>
        </w:rPr>
        <w:t>resolve</w:t>
      </w:r>
      <w:r w:rsidRPr="00BE7B7E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BE7B7E">
        <w:rPr>
          <w:rStyle w:val="token"/>
          <w:rFonts w:ascii="Consolas" w:hAnsi="Consolas"/>
          <w:color w:val="9F968A"/>
          <w:sz w:val="22"/>
          <w:szCs w:val="22"/>
          <w:lang w:val="en-US"/>
        </w:rPr>
        <w:t xml:space="preserve"> reject</w:t>
      </w:r>
      <w:r w:rsidRPr="00BE7B7E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BE7B7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BE7B7E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BE7B7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BE7B7E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3209E6A9" w14:textId="77777777" w:rsidR="00BE7B7E" w:rsidRPr="00BE7B7E" w:rsidRDefault="00BE7B7E" w:rsidP="00BE7B7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BE7B7E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  </w:t>
      </w:r>
      <w:r w:rsidRPr="00BE7B7E">
        <w:rPr>
          <w:rStyle w:val="token"/>
          <w:rFonts w:ascii="Consolas" w:hAnsi="Consolas"/>
          <w:color w:val="A8A195"/>
          <w:sz w:val="22"/>
          <w:szCs w:val="22"/>
        </w:rPr>
        <w:t>//realizamos nuestra operativa…</w:t>
      </w:r>
    </w:p>
    <w:p w14:paraId="40E2B790" w14:textId="77777777" w:rsidR="00BE7B7E" w:rsidRPr="00BE7B7E" w:rsidRDefault="00BE7B7E" w:rsidP="00BE7B7E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BE7B7E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BE7B7E">
        <w:rPr>
          <w:rStyle w:val="token"/>
          <w:rFonts w:ascii="Consolas" w:hAnsi="Consolas"/>
          <w:color w:val="A7A094"/>
          <w:sz w:val="22"/>
          <w:szCs w:val="22"/>
        </w:rPr>
        <w:t>})</w:t>
      </w:r>
    </w:p>
    <w:p w14:paraId="54A8E4CE" w14:textId="77777777" w:rsidR="00BE7B7E" w:rsidRPr="00BE7B7E" w:rsidRDefault="00BE7B7E" w:rsidP="00BE7B7E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BE7B7E">
        <w:rPr>
          <w:rStyle w:val="token"/>
          <w:rFonts w:ascii="Consolas" w:hAnsi="Consolas"/>
          <w:color w:val="A7A094"/>
          <w:sz w:val="22"/>
          <w:szCs w:val="22"/>
        </w:rPr>
        <w:t>}</w:t>
      </w:r>
    </w:p>
    <w:p w14:paraId="514A2804" w14:textId="12609929" w:rsidR="00BE7B7E" w:rsidRDefault="001A5B73" w:rsidP="00107BBC">
      <w:proofErr w:type="spellStart"/>
      <w:r w:rsidRPr="00791B0D">
        <w:rPr>
          <w:b/>
          <w:bCs/>
        </w:rPr>
        <w:t>Resolve</w:t>
      </w:r>
      <w:proofErr w:type="spellEnd"/>
      <w:r>
        <w:t xml:space="preserve"> se utiliza para devolver valores en el caso positivo, mientras que </w:t>
      </w:r>
      <w:proofErr w:type="spellStart"/>
      <w:r w:rsidR="00791B0D" w:rsidRPr="00791B0D">
        <w:rPr>
          <w:b/>
          <w:bCs/>
        </w:rPr>
        <w:t>reject</w:t>
      </w:r>
      <w:proofErr w:type="spellEnd"/>
      <w:r w:rsidR="00791B0D">
        <w:t xml:space="preserve"> se utiliza para devolver valores en el caso negativo.</w:t>
      </w:r>
    </w:p>
    <w:p w14:paraId="21BCB39A" w14:textId="718C766C" w:rsidR="00791B0D" w:rsidRDefault="00791B0D" w:rsidP="00107BBC">
      <w:r>
        <w:rPr>
          <w:b/>
          <w:bCs/>
          <w:u w:val="single"/>
        </w:rPr>
        <w:t>Ejemplo</w:t>
      </w:r>
      <w:r>
        <w:t>:</w:t>
      </w:r>
    </w:p>
    <w:p w14:paraId="0CF45070" w14:textId="77777777" w:rsidR="00791B0D" w:rsidRPr="00791B0D" w:rsidRDefault="00791B0D" w:rsidP="00791B0D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791B0D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791B0D">
        <w:rPr>
          <w:rStyle w:val="token"/>
          <w:rFonts w:ascii="Consolas" w:hAnsi="Consolas"/>
          <w:color w:val="FFD44D"/>
          <w:sz w:val="22"/>
          <w:szCs w:val="22"/>
          <w:lang w:val="en-US"/>
        </w:rPr>
        <w:t>devuelvePromesa</w:t>
      </w:r>
      <w:proofErr w:type="spellEnd"/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()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13BE9C47" w14:textId="77777777" w:rsidR="00791B0D" w:rsidRPr="00791B0D" w:rsidRDefault="00791B0D" w:rsidP="00791B0D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791B0D">
        <w:rPr>
          <w:rStyle w:val="token"/>
          <w:rFonts w:ascii="Consolas" w:hAnsi="Consolas"/>
          <w:color w:val="EAFF61"/>
          <w:sz w:val="22"/>
          <w:szCs w:val="22"/>
          <w:lang w:val="en-US"/>
        </w:rPr>
        <w:t>return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91B0D">
        <w:rPr>
          <w:rStyle w:val="token"/>
          <w:rFonts w:ascii="Consolas" w:hAnsi="Consolas"/>
          <w:color w:val="EAFF61"/>
          <w:sz w:val="22"/>
          <w:szCs w:val="22"/>
          <w:lang w:val="en-US"/>
        </w:rPr>
        <w:t>new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91B0D">
        <w:rPr>
          <w:rStyle w:val="token"/>
          <w:rFonts w:ascii="Consolas" w:hAnsi="Consolas"/>
          <w:color w:val="FFD44D"/>
          <w:sz w:val="22"/>
          <w:szCs w:val="22"/>
          <w:lang w:val="en-US"/>
        </w:rPr>
        <w:t>Promise</w:t>
      </w:r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791B0D">
        <w:rPr>
          <w:rStyle w:val="token"/>
          <w:rFonts w:ascii="Consolas" w:hAnsi="Consolas"/>
          <w:color w:val="9F968A"/>
          <w:sz w:val="22"/>
          <w:szCs w:val="22"/>
          <w:lang w:val="en-US"/>
        </w:rPr>
        <w:t>resolve</w:t>
      </w:r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791B0D">
        <w:rPr>
          <w:rStyle w:val="token"/>
          <w:rFonts w:ascii="Consolas" w:hAnsi="Consolas"/>
          <w:color w:val="9F968A"/>
          <w:sz w:val="22"/>
          <w:szCs w:val="22"/>
          <w:lang w:val="en-US"/>
        </w:rPr>
        <w:t xml:space="preserve"> reject</w:t>
      </w:r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91B0D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127DFD21" w14:textId="77777777" w:rsidR="00791B0D" w:rsidRPr="00791B0D" w:rsidRDefault="00791B0D" w:rsidP="00791B0D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</w:t>
      </w:r>
      <w:proofErr w:type="spellStart"/>
      <w:r w:rsidRPr="00791B0D">
        <w:rPr>
          <w:rStyle w:val="token"/>
          <w:rFonts w:ascii="Consolas" w:hAnsi="Consolas"/>
          <w:color w:val="FFD44D"/>
          <w:sz w:val="22"/>
          <w:szCs w:val="22"/>
          <w:lang w:val="en-US"/>
        </w:rPr>
        <w:t>setTimeout</w:t>
      </w:r>
      <w:proofErr w:type="spellEnd"/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(()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91B0D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06648A59" w14:textId="77777777" w:rsidR="00791B0D" w:rsidRPr="00791B0D" w:rsidRDefault="00791B0D" w:rsidP="00791B0D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</w:t>
      </w:r>
      <w:r w:rsidRPr="00791B0D">
        <w:rPr>
          <w:rStyle w:val="token"/>
          <w:rFonts w:ascii="Consolas" w:hAnsi="Consolas"/>
          <w:color w:val="EAFF61"/>
          <w:sz w:val="22"/>
          <w:szCs w:val="22"/>
          <w:lang w:val="en-US"/>
        </w:rPr>
        <w:t>let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>todoCorrecto</w:t>
      </w:r>
      <w:proofErr w:type="spellEnd"/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91B0D">
        <w:rPr>
          <w:rStyle w:val="token"/>
          <w:rFonts w:ascii="Consolas" w:hAnsi="Consolas"/>
          <w:color w:val="9F968A"/>
          <w:sz w:val="22"/>
          <w:szCs w:val="22"/>
          <w:lang w:val="en-US"/>
        </w:rPr>
        <w:t>=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91B0D">
        <w:rPr>
          <w:rStyle w:val="token"/>
          <w:rFonts w:ascii="Consolas" w:hAnsi="Consolas"/>
          <w:color w:val="419CDD"/>
          <w:sz w:val="22"/>
          <w:szCs w:val="22"/>
          <w:lang w:val="en-US"/>
        </w:rPr>
        <w:t>true</w:t>
      </w:r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;</w:t>
      </w:r>
    </w:p>
    <w:p w14:paraId="5A1C2404" w14:textId="77777777" w:rsidR="00791B0D" w:rsidRPr="00791B0D" w:rsidRDefault="00791B0D" w:rsidP="00791B0D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</w:t>
      </w:r>
      <w:r w:rsidRPr="00791B0D">
        <w:rPr>
          <w:rStyle w:val="token"/>
          <w:rFonts w:ascii="Consolas" w:hAnsi="Consolas"/>
          <w:color w:val="EAFF61"/>
          <w:sz w:val="22"/>
          <w:szCs w:val="22"/>
          <w:lang w:val="en-US"/>
        </w:rPr>
        <w:t>if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>todoCorrecto</w:t>
      </w:r>
      <w:proofErr w:type="spellEnd"/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791B0D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049E8353" w14:textId="77777777" w:rsidR="00791B0D" w:rsidRPr="00791B0D" w:rsidRDefault="00791B0D" w:rsidP="00791B0D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791B0D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  </w:t>
      </w:r>
      <w:proofErr w:type="spellStart"/>
      <w:r w:rsidRPr="00791B0D">
        <w:rPr>
          <w:rStyle w:val="token"/>
          <w:rFonts w:ascii="Consolas" w:hAnsi="Consolas"/>
          <w:color w:val="FFD44D"/>
          <w:sz w:val="22"/>
          <w:szCs w:val="22"/>
        </w:rPr>
        <w:t>resolve</w:t>
      </w:r>
      <w:proofErr w:type="spellEnd"/>
      <w:r w:rsidRPr="00791B0D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791B0D">
        <w:rPr>
          <w:rStyle w:val="token"/>
          <w:rFonts w:ascii="Consolas" w:hAnsi="Consolas"/>
          <w:color w:val="66D7CE"/>
          <w:sz w:val="22"/>
          <w:szCs w:val="22"/>
        </w:rPr>
        <w:t>'Todo ha ido bien'</w:t>
      </w:r>
      <w:r w:rsidRPr="00791B0D">
        <w:rPr>
          <w:rStyle w:val="token"/>
          <w:rFonts w:ascii="Consolas" w:hAnsi="Consolas"/>
          <w:color w:val="A7A094"/>
          <w:sz w:val="22"/>
          <w:szCs w:val="22"/>
        </w:rPr>
        <w:t>);</w:t>
      </w:r>
    </w:p>
    <w:p w14:paraId="5020C0C6" w14:textId="77777777" w:rsidR="00791B0D" w:rsidRPr="00791B0D" w:rsidRDefault="00791B0D" w:rsidP="00791B0D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791B0D">
        <w:rPr>
          <w:rStyle w:val="CdigoHTML"/>
          <w:rFonts w:ascii="Consolas" w:hAnsi="Consolas"/>
          <w:color w:val="9F968A"/>
          <w:sz w:val="22"/>
          <w:szCs w:val="22"/>
        </w:rPr>
        <w:t xml:space="preserve">      </w:t>
      </w:r>
      <w:r w:rsidRPr="00791B0D">
        <w:rPr>
          <w:rStyle w:val="token"/>
          <w:rFonts w:ascii="Consolas" w:hAnsi="Consolas"/>
          <w:color w:val="A7A094"/>
          <w:sz w:val="22"/>
          <w:szCs w:val="22"/>
        </w:rPr>
        <w:t>}</w:t>
      </w:r>
      <w:r w:rsidRPr="00791B0D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791B0D">
        <w:rPr>
          <w:rStyle w:val="token"/>
          <w:rFonts w:ascii="Consolas" w:hAnsi="Consolas"/>
          <w:color w:val="EAFF61"/>
          <w:sz w:val="22"/>
          <w:szCs w:val="22"/>
        </w:rPr>
        <w:t>else</w:t>
      </w:r>
      <w:proofErr w:type="spellEnd"/>
      <w:r w:rsidRPr="00791B0D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791B0D">
        <w:rPr>
          <w:rStyle w:val="token"/>
          <w:rFonts w:ascii="Consolas" w:hAnsi="Consolas"/>
          <w:color w:val="A7A094"/>
          <w:sz w:val="22"/>
          <w:szCs w:val="22"/>
        </w:rPr>
        <w:t>{</w:t>
      </w:r>
    </w:p>
    <w:p w14:paraId="1390398F" w14:textId="77777777" w:rsidR="00791B0D" w:rsidRPr="00791B0D" w:rsidRDefault="00791B0D" w:rsidP="00791B0D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791B0D">
        <w:rPr>
          <w:rStyle w:val="CdigoHTML"/>
          <w:rFonts w:ascii="Consolas" w:hAnsi="Consolas"/>
          <w:color w:val="9F968A"/>
          <w:sz w:val="22"/>
          <w:szCs w:val="22"/>
        </w:rPr>
        <w:t xml:space="preserve">        </w:t>
      </w:r>
      <w:proofErr w:type="spellStart"/>
      <w:r w:rsidRPr="00791B0D">
        <w:rPr>
          <w:rStyle w:val="token"/>
          <w:rFonts w:ascii="Consolas" w:hAnsi="Consolas"/>
          <w:color w:val="FFD44D"/>
          <w:sz w:val="22"/>
          <w:szCs w:val="22"/>
        </w:rPr>
        <w:t>reject</w:t>
      </w:r>
      <w:proofErr w:type="spellEnd"/>
      <w:r w:rsidRPr="00791B0D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791B0D">
        <w:rPr>
          <w:rStyle w:val="CdigoHTML"/>
          <w:rFonts w:ascii="Consolas" w:hAnsi="Consolas"/>
          <w:color w:val="9F968A"/>
          <w:sz w:val="22"/>
          <w:szCs w:val="22"/>
        </w:rPr>
        <w:t>'Algo ha fallado</w:t>
      </w:r>
      <w:r w:rsidRPr="00791B0D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1EFCDD52" w14:textId="77777777" w:rsidR="00791B0D" w:rsidRPr="00791B0D" w:rsidRDefault="00791B0D" w:rsidP="00791B0D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791B0D">
        <w:rPr>
          <w:rStyle w:val="CdigoHTML"/>
          <w:rFonts w:ascii="Consolas" w:hAnsi="Consolas"/>
          <w:color w:val="9F968A"/>
          <w:sz w:val="22"/>
          <w:szCs w:val="22"/>
        </w:rPr>
        <w:t xml:space="preserve">      </w:t>
      </w:r>
      <w:r w:rsidRPr="00791B0D">
        <w:rPr>
          <w:rStyle w:val="token"/>
          <w:rFonts w:ascii="Consolas" w:hAnsi="Consolas"/>
          <w:color w:val="A7A094"/>
          <w:sz w:val="22"/>
          <w:szCs w:val="22"/>
        </w:rPr>
        <w:t>}</w:t>
      </w:r>
    </w:p>
    <w:p w14:paraId="65C3595F" w14:textId="77777777" w:rsidR="00791B0D" w:rsidRPr="00791B0D" w:rsidRDefault="00791B0D" w:rsidP="00791B0D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791B0D">
        <w:rPr>
          <w:rStyle w:val="CdigoHTML"/>
          <w:rFonts w:ascii="Consolas" w:hAnsi="Consolas"/>
          <w:color w:val="9F968A"/>
          <w:sz w:val="22"/>
          <w:szCs w:val="22"/>
        </w:rPr>
        <w:t xml:space="preserve">    </w:t>
      </w:r>
      <w:r w:rsidRPr="00791B0D">
        <w:rPr>
          <w:rStyle w:val="token"/>
          <w:rFonts w:ascii="Consolas" w:hAnsi="Consolas"/>
          <w:color w:val="A7A094"/>
          <w:sz w:val="22"/>
          <w:szCs w:val="22"/>
        </w:rPr>
        <w:t>},</w:t>
      </w:r>
      <w:r w:rsidRPr="00791B0D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791B0D">
        <w:rPr>
          <w:rStyle w:val="token"/>
          <w:rFonts w:ascii="Consolas" w:hAnsi="Consolas"/>
          <w:color w:val="419CDD"/>
          <w:sz w:val="22"/>
          <w:szCs w:val="22"/>
        </w:rPr>
        <w:t>2000</w:t>
      </w:r>
      <w:r w:rsidRPr="00791B0D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12486F66" w14:textId="77777777" w:rsidR="00791B0D" w:rsidRPr="00791B0D" w:rsidRDefault="00791B0D" w:rsidP="00791B0D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791B0D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791B0D">
        <w:rPr>
          <w:rStyle w:val="token"/>
          <w:rFonts w:ascii="Consolas" w:hAnsi="Consolas"/>
          <w:color w:val="A7A094"/>
          <w:sz w:val="22"/>
          <w:szCs w:val="22"/>
        </w:rPr>
        <w:t>})</w:t>
      </w:r>
    </w:p>
    <w:p w14:paraId="7FE66661" w14:textId="77777777" w:rsidR="00791B0D" w:rsidRPr="00791B0D" w:rsidRDefault="00791B0D" w:rsidP="00791B0D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791B0D">
        <w:rPr>
          <w:rStyle w:val="token"/>
          <w:rFonts w:ascii="Consolas" w:hAnsi="Consolas"/>
          <w:color w:val="A7A094"/>
          <w:sz w:val="22"/>
          <w:szCs w:val="22"/>
        </w:rPr>
        <w:t>}</w:t>
      </w:r>
    </w:p>
    <w:p w14:paraId="2A2A40B3" w14:textId="32C1FDE3" w:rsidR="00791B0D" w:rsidRDefault="00F5613E" w:rsidP="00107BBC">
      <w:r w:rsidRPr="004417A1">
        <w:rPr>
          <w:b/>
          <w:bCs/>
        </w:rPr>
        <w:t>En nuestro código realizaremos cualquier tipo de proceso, generalmente asíncrono</w:t>
      </w:r>
      <w:r w:rsidRPr="00F5613E">
        <w:t xml:space="preserve">, por lo que tendrá un </w:t>
      </w:r>
      <w:r w:rsidRPr="004417A1">
        <w:rPr>
          <w:b/>
          <w:bCs/>
        </w:rPr>
        <w:t>tiempo de ejecución</w:t>
      </w:r>
      <w:r w:rsidRPr="00F5613E">
        <w:t xml:space="preserve"> durante el cual se devolverá el control por medio de una función </w:t>
      </w:r>
      <w:proofErr w:type="spellStart"/>
      <w:r w:rsidRPr="00F5613E">
        <w:t>callback</w:t>
      </w:r>
      <w:proofErr w:type="spellEnd"/>
      <w:r>
        <w:t xml:space="preserve"> (</w:t>
      </w:r>
      <w:proofErr w:type="spellStart"/>
      <w:r>
        <w:t>resolve</w:t>
      </w:r>
      <w:proofErr w:type="spellEnd"/>
      <w:r>
        <w:t xml:space="preserve"> o </w:t>
      </w:r>
      <w:proofErr w:type="spellStart"/>
      <w:r>
        <w:t>reject</w:t>
      </w:r>
      <w:proofErr w:type="spellEnd"/>
      <w:r>
        <w:t>)</w:t>
      </w:r>
      <w:r w:rsidR="004417A1">
        <w:t>.</w:t>
      </w:r>
    </w:p>
    <w:p w14:paraId="457F2942" w14:textId="2CA76AE0" w:rsidR="004417A1" w:rsidRDefault="004417A1" w:rsidP="00107BBC">
      <w:r>
        <w:lastRenderedPageBreak/>
        <w:t>Podremos usar la función que devuelve la promesa con un código como este:</w:t>
      </w:r>
    </w:p>
    <w:p w14:paraId="1CEC5232" w14:textId="77777777" w:rsidR="004417A1" w:rsidRPr="004417A1" w:rsidRDefault="004417A1" w:rsidP="004417A1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proofErr w:type="spellStart"/>
      <w:r w:rsidRPr="004417A1">
        <w:rPr>
          <w:rStyle w:val="token"/>
          <w:rFonts w:ascii="Consolas" w:hAnsi="Consolas"/>
          <w:color w:val="FFD44D"/>
          <w:sz w:val="22"/>
          <w:szCs w:val="22"/>
        </w:rPr>
        <w:t>devuelvePromesa</w:t>
      </w:r>
      <w:proofErr w:type="spellEnd"/>
      <w:r w:rsidRPr="004417A1">
        <w:rPr>
          <w:rStyle w:val="token"/>
          <w:rFonts w:ascii="Consolas" w:hAnsi="Consolas"/>
          <w:color w:val="A7A094"/>
          <w:sz w:val="22"/>
          <w:szCs w:val="22"/>
        </w:rPr>
        <w:t>()</w:t>
      </w:r>
    </w:p>
    <w:p w14:paraId="311A05D5" w14:textId="77777777" w:rsidR="004417A1" w:rsidRPr="004417A1" w:rsidRDefault="004417A1" w:rsidP="004417A1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4417A1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4417A1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4417A1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4417A1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4417A1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4417A1">
        <w:rPr>
          <w:rStyle w:val="token"/>
          <w:rFonts w:ascii="Consolas" w:hAnsi="Consolas"/>
          <w:color w:val="9F968A"/>
          <w:sz w:val="22"/>
          <w:szCs w:val="22"/>
        </w:rPr>
        <w:t>respuesta</w:t>
      </w:r>
      <w:r w:rsidRPr="004417A1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4417A1">
        <w:rPr>
          <w:rStyle w:val="token"/>
          <w:rFonts w:ascii="Consolas" w:hAnsi="Consolas"/>
          <w:color w:val="9F968A"/>
          <w:sz w:val="22"/>
          <w:szCs w:val="22"/>
        </w:rPr>
        <w:t>=&gt;</w:t>
      </w:r>
      <w:r w:rsidRPr="004417A1">
        <w:rPr>
          <w:rStyle w:val="CdigoHTML"/>
          <w:rFonts w:ascii="Consolas" w:hAnsi="Consolas"/>
          <w:color w:val="9F968A"/>
          <w:sz w:val="22"/>
          <w:szCs w:val="22"/>
        </w:rPr>
        <w:t xml:space="preserve"> console</w:t>
      </w:r>
      <w:r w:rsidRPr="004417A1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4417A1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4417A1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4417A1">
        <w:rPr>
          <w:rStyle w:val="CdigoHTML"/>
          <w:rFonts w:ascii="Consolas" w:hAnsi="Consolas"/>
          <w:color w:val="9F968A"/>
          <w:sz w:val="22"/>
          <w:szCs w:val="22"/>
        </w:rPr>
        <w:t>respuesta</w:t>
      </w:r>
      <w:r w:rsidRPr="004417A1">
        <w:rPr>
          <w:rStyle w:val="token"/>
          <w:rFonts w:ascii="Consolas" w:hAnsi="Consolas"/>
          <w:color w:val="A7A094"/>
          <w:sz w:val="22"/>
          <w:szCs w:val="22"/>
        </w:rPr>
        <w:t>)</w:t>
      </w:r>
      <w:r w:rsidRPr="004417A1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4417A1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4E5E82A9" w14:textId="77777777" w:rsidR="004417A1" w:rsidRPr="004417A1" w:rsidRDefault="004417A1" w:rsidP="004417A1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4417A1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4417A1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4417A1">
        <w:rPr>
          <w:rStyle w:val="token"/>
          <w:rFonts w:ascii="Consolas" w:hAnsi="Consolas"/>
          <w:color w:val="FFD44D"/>
          <w:sz w:val="22"/>
          <w:szCs w:val="22"/>
        </w:rPr>
        <w:t>catch</w:t>
      </w:r>
      <w:r w:rsidRPr="004417A1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4417A1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4417A1">
        <w:rPr>
          <w:rStyle w:val="token"/>
          <w:rFonts w:ascii="Consolas" w:hAnsi="Consolas"/>
          <w:color w:val="9F968A"/>
          <w:sz w:val="22"/>
          <w:szCs w:val="22"/>
        </w:rPr>
        <w:t>error</w:t>
      </w:r>
      <w:r w:rsidRPr="004417A1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4417A1">
        <w:rPr>
          <w:rStyle w:val="token"/>
          <w:rFonts w:ascii="Consolas" w:hAnsi="Consolas"/>
          <w:color w:val="9F968A"/>
          <w:sz w:val="22"/>
          <w:szCs w:val="22"/>
        </w:rPr>
        <w:t>=&gt;</w:t>
      </w:r>
      <w:r w:rsidRPr="004417A1">
        <w:rPr>
          <w:rStyle w:val="CdigoHTML"/>
          <w:rFonts w:ascii="Consolas" w:hAnsi="Consolas"/>
          <w:color w:val="9F968A"/>
          <w:sz w:val="22"/>
          <w:szCs w:val="22"/>
        </w:rPr>
        <w:t xml:space="preserve"> console</w:t>
      </w:r>
      <w:r w:rsidRPr="004417A1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4417A1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4417A1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4417A1">
        <w:rPr>
          <w:rStyle w:val="CdigoHTML"/>
          <w:rFonts w:ascii="Consolas" w:hAnsi="Consolas"/>
          <w:color w:val="9F968A"/>
          <w:sz w:val="22"/>
          <w:szCs w:val="22"/>
        </w:rPr>
        <w:t>error</w:t>
      </w:r>
      <w:r w:rsidRPr="004417A1">
        <w:rPr>
          <w:rStyle w:val="token"/>
          <w:rFonts w:ascii="Consolas" w:hAnsi="Consolas"/>
          <w:color w:val="A7A094"/>
          <w:sz w:val="22"/>
          <w:szCs w:val="22"/>
        </w:rPr>
        <w:t>)</w:t>
      </w:r>
      <w:r w:rsidRPr="004417A1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4417A1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2B5CD2A3" w14:textId="6F5D6326" w:rsidR="00183A13" w:rsidRDefault="00183A13" w:rsidP="00E87859">
      <w:pPr>
        <w:pStyle w:val="Ttulo2"/>
        <w:spacing w:before="0"/>
      </w:pPr>
      <w:bookmarkStart w:id="31" w:name="_Toc127902831"/>
      <w:r>
        <w:t>6.</w:t>
      </w:r>
      <w:r w:rsidR="00894907">
        <w:t>2</w:t>
      </w:r>
      <w:r>
        <w:t xml:space="preserve">.- </w:t>
      </w:r>
      <w:r w:rsidR="00894907">
        <w:t xml:space="preserve">Cómo implementar una conexión Ajax con </w:t>
      </w:r>
      <w:proofErr w:type="spellStart"/>
      <w:r w:rsidR="00894907">
        <w:t>fetch</w:t>
      </w:r>
      <w:proofErr w:type="spellEnd"/>
      <w:r w:rsidR="00894907">
        <w:t xml:space="preserve"> que devuelve un texto.</w:t>
      </w:r>
      <w:bookmarkEnd w:id="31"/>
    </w:p>
    <w:p w14:paraId="732F8B9E" w14:textId="6318D057" w:rsidR="00894907" w:rsidRDefault="00894907" w:rsidP="00894907">
      <w:r>
        <w:t xml:space="preserve">Como ya hemos visto, </w:t>
      </w:r>
      <w:r w:rsidRPr="00F035E7">
        <w:rPr>
          <w:b/>
          <w:bCs/>
        </w:rPr>
        <w:t xml:space="preserve">para usar </w:t>
      </w:r>
      <w:proofErr w:type="spellStart"/>
      <w:r w:rsidRPr="00F035E7">
        <w:rPr>
          <w:b/>
          <w:bCs/>
        </w:rPr>
        <w:t>fetch</w:t>
      </w:r>
      <w:proofErr w:type="spellEnd"/>
      <w:r w:rsidR="00976FE7">
        <w:rPr>
          <w:b/>
          <w:bCs/>
        </w:rPr>
        <w:t xml:space="preserve"> con </w:t>
      </w:r>
      <w:proofErr w:type="spellStart"/>
      <w:r w:rsidR="00976FE7">
        <w:rPr>
          <w:b/>
          <w:bCs/>
        </w:rPr>
        <w:t>APIs</w:t>
      </w:r>
      <w:proofErr w:type="spellEnd"/>
      <w:r w:rsidRPr="00F035E7">
        <w:rPr>
          <w:b/>
          <w:bCs/>
        </w:rPr>
        <w:t>, se necesitan hacer uso de dos promesas</w:t>
      </w:r>
      <w:r>
        <w:t xml:space="preserve">, ya que </w:t>
      </w:r>
      <w:r w:rsidR="00F035E7">
        <w:t xml:space="preserve">la segunda es la que realmente nos devuelve el texto de respuesta del servidor. </w:t>
      </w:r>
      <w:r w:rsidR="00F035E7" w:rsidRPr="00F035E7">
        <w:rPr>
          <w:b/>
          <w:bCs/>
        </w:rPr>
        <w:t>Para simplificarlo a una sola promesa, podemos crearnos nuestro propio método de promesa</w:t>
      </w:r>
      <w:r w:rsidR="00F035E7">
        <w:t>:</w:t>
      </w:r>
    </w:p>
    <w:p w14:paraId="3DFA50BC" w14:textId="49BE3097" w:rsidR="00F035E7" w:rsidRDefault="00976FE7" w:rsidP="00894907">
      <w:r w:rsidRPr="00976FE7">
        <w:t xml:space="preserve">Como es un código asíncrono, que tardará un poco en ejecutarse y después de ello debe devolver el control al script original, </w:t>
      </w:r>
      <w:r w:rsidRPr="00976FE7">
        <w:rPr>
          <w:b/>
          <w:bCs/>
        </w:rPr>
        <w:t>lo implementaremos por medio de una promesa</w:t>
      </w:r>
      <w:r w:rsidRPr="00976FE7">
        <w:t>.</w:t>
      </w:r>
    </w:p>
    <w:p w14:paraId="5995720A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8A0542">
        <w:rPr>
          <w:rStyle w:val="token"/>
          <w:rFonts w:ascii="Consolas" w:hAnsi="Consolas"/>
          <w:color w:val="EAFF61"/>
          <w:sz w:val="22"/>
          <w:szCs w:val="22"/>
          <w:lang w:val="en-US"/>
        </w:rPr>
        <w:t>function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8A0542">
        <w:rPr>
          <w:rStyle w:val="token"/>
          <w:rFonts w:ascii="Consolas" w:hAnsi="Consolas"/>
          <w:color w:val="FFD44D"/>
          <w:sz w:val="22"/>
          <w:szCs w:val="22"/>
          <w:lang w:val="en-US"/>
        </w:rPr>
        <w:t>obtenerTexto</w:t>
      </w:r>
      <w:proofErr w:type="spellEnd"/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8A0542">
        <w:rPr>
          <w:rStyle w:val="token"/>
          <w:rFonts w:ascii="Consolas" w:hAnsi="Consolas"/>
          <w:color w:val="9F968A"/>
          <w:sz w:val="22"/>
          <w:szCs w:val="22"/>
          <w:lang w:val="en-US"/>
        </w:rPr>
        <w:t>url</w:t>
      </w:r>
      <w:proofErr w:type="spellEnd"/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5544D73C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8A0542">
        <w:rPr>
          <w:rStyle w:val="token"/>
          <w:rFonts w:ascii="Consolas" w:hAnsi="Consolas"/>
          <w:color w:val="EAFF61"/>
          <w:sz w:val="22"/>
          <w:szCs w:val="22"/>
          <w:lang w:val="en-US"/>
        </w:rPr>
        <w:t>return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EAFF61"/>
          <w:sz w:val="22"/>
          <w:szCs w:val="22"/>
          <w:lang w:val="en-US"/>
        </w:rPr>
        <w:t>new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FFD44D"/>
          <w:sz w:val="22"/>
          <w:szCs w:val="22"/>
          <w:lang w:val="en-US"/>
        </w:rPr>
        <w:t>Promise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8A0542">
        <w:rPr>
          <w:rStyle w:val="token"/>
          <w:rFonts w:ascii="Consolas" w:hAnsi="Consolas"/>
          <w:color w:val="9F968A"/>
          <w:sz w:val="22"/>
          <w:szCs w:val="22"/>
          <w:lang w:val="en-US"/>
        </w:rPr>
        <w:t>resolve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8A0542">
        <w:rPr>
          <w:rStyle w:val="token"/>
          <w:rFonts w:ascii="Consolas" w:hAnsi="Consolas"/>
          <w:color w:val="9F968A"/>
          <w:sz w:val="22"/>
          <w:szCs w:val="22"/>
          <w:lang w:val="en-US"/>
        </w:rPr>
        <w:t xml:space="preserve"> reject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4D01F08A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</w:t>
      </w:r>
      <w:r w:rsidRPr="008A0542">
        <w:rPr>
          <w:rStyle w:val="token"/>
          <w:rFonts w:ascii="Consolas" w:hAnsi="Consolas"/>
          <w:color w:val="FFD44D"/>
          <w:sz w:val="22"/>
          <w:szCs w:val="22"/>
          <w:lang w:val="en-US"/>
        </w:rPr>
        <w:t>fetch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>url</w:t>
      </w:r>
      <w:proofErr w:type="spellEnd"/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</w:p>
    <w:p w14:paraId="5E75AC82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8A0542">
        <w:rPr>
          <w:rStyle w:val="token"/>
          <w:rFonts w:ascii="Consolas" w:hAnsi="Consolas"/>
          <w:color w:val="FFD44D"/>
          <w:sz w:val="22"/>
          <w:szCs w:val="22"/>
          <w:lang w:val="en-US"/>
        </w:rPr>
        <w:t>then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8A0542">
        <w:rPr>
          <w:rStyle w:val="token"/>
          <w:rFonts w:ascii="Consolas" w:hAnsi="Consolas"/>
          <w:color w:val="9F968A"/>
          <w:sz w:val="22"/>
          <w:szCs w:val="22"/>
          <w:lang w:val="en-US"/>
        </w:rPr>
        <w:t>response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6367D0EA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  </w:t>
      </w:r>
      <w:r w:rsidRPr="008A0542">
        <w:rPr>
          <w:rStyle w:val="token"/>
          <w:rFonts w:ascii="Consolas" w:hAnsi="Consolas"/>
          <w:color w:val="EAFF61"/>
          <w:sz w:val="22"/>
          <w:szCs w:val="22"/>
          <w:lang w:val="en-US"/>
        </w:rPr>
        <w:t>if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response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>ok</w:t>
      </w:r>
      <w:proofErr w:type="spellEnd"/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{</w:t>
      </w:r>
    </w:p>
    <w:p w14:paraId="20C68B1C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    </w:t>
      </w:r>
      <w:proofErr w:type="spellStart"/>
      <w:r w:rsidRPr="008A0542">
        <w:rPr>
          <w:rStyle w:val="token"/>
          <w:rFonts w:ascii="Consolas" w:hAnsi="Consolas"/>
          <w:color w:val="EAFF61"/>
          <w:sz w:val="22"/>
          <w:szCs w:val="22"/>
        </w:rPr>
        <w:t>return</w:t>
      </w:r>
      <w:proofErr w:type="spellEnd"/>
      <w:r w:rsidRPr="008A0542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proofErr w:type="spellStart"/>
      <w:r w:rsidRPr="008A0542">
        <w:rPr>
          <w:rStyle w:val="CdigoHTML"/>
          <w:rFonts w:ascii="Consolas" w:hAnsi="Consolas"/>
          <w:color w:val="9F968A"/>
          <w:sz w:val="22"/>
          <w:szCs w:val="22"/>
        </w:rPr>
        <w:t>response</w:t>
      </w:r>
      <w:r w:rsidRPr="008A0542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8A0542">
        <w:rPr>
          <w:rStyle w:val="token"/>
          <w:rFonts w:ascii="Consolas" w:hAnsi="Consolas"/>
          <w:color w:val="FFD44D"/>
          <w:sz w:val="22"/>
          <w:szCs w:val="22"/>
        </w:rPr>
        <w:t>text</w:t>
      </w:r>
      <w:proofErr w:type="spellEnd"/>
      <w:r w:rsidRPr="008A0542">
        <w:rPr>
          <w:rStyle w:val="token"/>
          <w:rFonts w:ascii="Consolas" w:hAnsi="Consolas"/>
          <w:color w:val="A7A094"/>
          <w:sz w:val="22"/>
          <w:szCs w:val="22"/>
        </w:rPr>
        <w:t>();</w:t>
      </w:r>
    </w:p>
    <w:p w14:paraId="7BD36C70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8A0542">
        <w:rPr>
          <w:rStyle w:val="CdigoHTML"/>
          <w:rFonts w:ascii="Consolas" w:hAnsi="Consolas"/>
          <w:color w:val="9F968A"/>
          <w:sz w:val="22"/>
          <w:szCs w:val="22"/>
        </w:rPr>
        <w:t xml:space="preserve">        </w:t>
      </w:r>
      <w:r w:rsidRPr="008A0542">
        <w:rPr>
          <w:rStyle w:val="token"/>
          <w:rFonts w:ascii="Consolas" w:hAnsi="Consolas"/>
          <w:color w:val="A7A094"/>
          <w:sz w:val="22"/>
          <w:szCs w:val="22"/>
        </w:rPr>
        <w:t>}</w:t>
      </w:r>
    </w:p>
    <w:p w14:paraId="78F3F886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8A0542">
        <w:rPr>
          <w:rStyle w:val="CdigoHTML"/>
          <w:rFonts w:ascii="Consolas" w:hAnsi="Consolas"/>
          <w:color w:val="9F968A"/>
          <w:sz w:val="22"/>
          <w:szCs w:val="22"/>
        </w:rPr>
        <w:t xml:space="preserve">        </w:t>
      </w:r>
      <w:proofErr w:type="spellStart"/>
      <w:r w:rsidRPr="008A0542">
        <w:rPr>
          <w:rStyle w:val="token"/>
          <w:rFonts w:ascii="Consolas" w:hAnsi="Consolas"/>
          <w:color w:val="FFD44D"/>
          <w:sz w:val="22"/>
          <w:szCs w:val="22"/>
        </w:rPr>
        <w:t>reject</w:t>
      </w:r>
      <w:proofErr w:type="spellEnd"/>
      <w:r w:rsidRPr="008A0542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8A0542">
        <w:rPr>
          <w:rStyle w:val="token"/>
          <w:rFonts w:ascii="Consolas" w:hAnsi="Consolas"/>
          <w:color w:val="66D7CE"/>
          <w:sz w:val="22"/>
          <w:szCs w:val="22"/>
        </w:rPr>
        <w:t xml:space="preserve">'No se ha podido acceder a ese recurso. </w:t>
      </w:r>
      <w:r w:rsidRPr="008A0542">
        <w:rPr>
          <w:rStyle w:val="token"/>
          <w:rFonts w:ascii="Consolas" w:hAnsi="Consolas"/>
          <w:color w:val="66D7CE"/>
          <w:sz w:val="22"/>
          <w:szCs w:val="22"/>
          <w:lang w:val="en-US"/>
        </w:rPr>
        <w:t>Status: '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9F968A"/>
          <w:sz w:val="22"/>
          <w:szCs w:val="22"/>
          <w:lang w:val="en-US"/>
        </w:rPr>
        <w:t>+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>response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>status</w:t>
      </w:r>
      <w:proofErr w:type="spellEnd"/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429225FD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})</w:t>
      </w:r>
    </w:p>
    <w:p w14:paraId="7BC837BE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8A0542">
        <w:rPr>
          <w:rStyle w:val="token"/>
          <w:rFonts w:ascii="Consolas" w:hAnsi="Consolas"/>
          <w:color w:val="FFD44D"/>
          <w:sz w:val="22"/>
          <w:szCs w:val="22"/>
          <w:lang w:val="en-US"/>
        </w:rPr>
        <w:t>then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proofErr w:type="spellStart"/>
      <w:r w:rsidRPr="008A0542">
        <w:rPr>
          <w:rStyle w:val="token"/>
          <w:rFonts w:ascii="Consolas" w:hAnsi="Consolas"/>
          <w:color w:val="9F968A"/>
          <w:sz w:val="22"/>
          <w:szCs w:val="22"/>
          <w:lang w:val="en-US"/>
        </w:rPr>
        <w:t>texto</w:t>
      </w:r>
      <w:proofErr w:type="spellEnd"/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FFD44D"/>
          <w:sz w:val="22"/>
          <w:szCs w:val="22"/>
          <w:lang w:val="en-US"/>
        </w:rPr>
        <w:t>resolve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proofErr w:type="spellStart"/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>texto</w:t>
      </w:r>
      <w:proofErr w:type="spellEnd"/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</w:p>
    <w:p w14:paraId="4B0F7640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  <w:lang w:val="en-US"/>
        </w:rPr>
      </w:pP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    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8A0542">
        <w:rPr>
          <w:rStyle w:val="token"/>
          <w:rFonts w:ascii="Consolas" w:hAnsi="Consolas"/>
          <w:color w:val="FFD44D"/>
          <w:sz w:val="22"/>
          <w:szCs w:val="22"/>
          <w:lang w:val="en-US"/>
        </w:rPr>
        <w:t>catch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8A0542">
        <w:rPr>
          <w:rStyle w:val="token"/>
          <w:rFonts w:ascii="Consolas" w:hAnsi="Consolas"/>
          <w:color w:val="9F968A"/>
          <w:sz w:val="22"/>
          <w:szCs w:val="22"/>
          <w:lang w:val="en-US"/>
        </w:rPr>
        <w:t>err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FFD44D"/>
          <w:sz w:val="22"/>
          <w:szCs w:val="22"/>
          <w:lang w:val="en-US"/>
        </w:rPr>
        <w:t>reject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>err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8A0542">
        <w:rPr>
          <w:rStyle w:val="token"/>
          <w:rFonts w:ascii="Consolas" w:hAnsi="Consolas"/>
          <w:color w:val="A7A094"/>
          <w:sz w:val="22"/>
          <w:szCs w:val="22"/>
          <w:lang w:val="en-US"/>
        </w:rPr>
        <w:t>);</w:t>
      </w:r>
    </w:p>
    <w:p w14:paraId="2B384367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8A054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 </w:t>
      </w:r>
      <w:r w:rsidRPr="008A0542">
        <w:rPr>
          <w:rStyle w:val="token"/>
          <w:rFonts w:ascii="Consolas" w:hAnsi="Consolas"/>
          <w:color w:val="A7A094"/>
          <w:sz w:val="22"/>
          <w:szCs w:val="22"/>
        </w:rPr>
        <w:t>});</w:t>
      </w:r>
    </w:p>
    <w:p w14:paraId="287E8B34" w14:textId="77777777" w:rsidR="008A0542" w:rsidRPr="008A0542" w:rsidRDefault="008A0542" w:rsidP="008A0542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</w:rPr>
      </w:pPr>
      <w:r w:rsidRPr="008A0542">
        <w:rPr>
          <w:rStyle w:val="token"/>
          <w:rFonts w:ascii="Consolas" w:hAnsi="Consolas"/>
          <w:color w:val="A7A094"/>
          <w:sz w:val="22"/>
          <w:szCs w:val="22"/>
        </w:rPr>
        <w:t>}</w:t>
      </w:r>
    </w:p>
    <w:p w14:paraId="755E22B9" w14:textId="1256FCFA" w:rsidR="005A0BB3" w:rsidRPr="005A0BB3" w:rsidRDefault="005A0BB3" w:rsidP="005A0BB3">
      <w:r>
        <w:rPr>
          <w:b/>
          <w:bCs/>
          <w:u w:val="single"/>
        </w:rPr>
        <w:t>Explicación del código</w:t>
      </w:r>
      <w:r>
        <w:t>:</w:t>
      </w:r>
    </w:p>
    <w:p w14:paraId="5C51B39A" w14:textId="49EBC7D5" w:rsidR="005A0BB3" w:rsidRPr="005A0BB3" w:rsidRDefault="005A0BB3" w:rsidP="005A0BB3">
      <w:r w:rsidRPr="005A0BB3">
        <w:t xml:space="preserve">Comenzamos haciendo el </w:t>
      </w:r>
      <w:proofErr w:type="spellStart"/>
      <w:r w:rsidRPr="005A0BB3">
        <w:t>fetch</w:t>
      </w:r>
      <w:proofErr w:type="spellEnd"/>
      <w:r w:rsidRPr="005A0BB3">
        <w:t xml:space="preserve">() a una URL que recibimos por parámetro. Ese </w:t>
      </w:r>
      <w:proofErr w:type="spellStart"/>
      <w:r w:rsidRPr="005A0BB3">
        <w:t>fetch</w:t>
      </w:r>
      <w:proofErr w:type="spellEnd"/>
      <w:r w:rsidRPr="005A0BB3">
        <w:t xml:space="preserve"> devuelve una promesa, que cuando se ejecuta correctamente nos entrega la respuesta del servidor.</w:t>
      </w:r>
    </w:p>
    <w:p w14:paraId="4564069E" w14:textId="77777777" w:rsidR="005A0BB3" w:rsidRPr="005A0BB3" w:rsidRDefault="005A0BB3" w:rsidP="005A0BB3">
      <w:r w:rsidRPr="005A0BB3">
        <w:t>Si la respuesta estuvo bien (</w:t>
      </w:r>
      <w:proofErr w:type="spellStart"/>
      <w:r w:rsidRPr="005A0BB3">
        <w:t>response.ok</w:t>
      </w:r>
      <w:proofErr w:type="spellEnd"/>
      <w:r w:rsidRPr="005A0BB3">
        <w:t xml:space="preserve"> es true) entonces devuelve una nueva promesa entregada por la ejecución de la función </w:t>
      </w:r>
      <w:proofErr w:type="spellStart"/>
      <w:r w:rsidRPr="005A0BB3">
        <w:t>response.text</w:t>
      </w:r>
      <w:proofErr w:type="spellEnd"/>
      <w:r w:rsidRPr="005A0BB3">
        <w:t xml:space="preserve">(). Si la respuesta no estuvo bien, entonces rechazamos la promesa con </w:t>
      </w:r>
      <w:proofErr w:type="spellStart"/>
      <w:r w:rsidRPr="005A0BB3">
        <w:t>reject</w:t>
      </w:r>
      <w:proofErr w:type="spellEnd"/>
      <w:r w:rsidRPr="005A0BB3">
        <w:t>(), indicando el motivo por el que estamos rechazando con un error.</w:t>
      </w:r>
    </w:p>
    <w:p w14:paraId="295EB5EA" w14:textId="77777777" w:rsidR="005A0BB3" w:rsidRPr="005A0BB3" w:rsidRDefault="005A0BB3" w:rsidP="005A0BB3">
      <w:r w:rsidRPr="005A0BB3">
        <w:t xml:space="preserve">A su vez el código de </w:t>
      </w:r>
      <w:proofErr w:type="spellStart"/>
      <w:r w:rsidRPr="005A0BB3">
        <w:t>response.text</w:t>
      </w:r>
      <w:proofErr w:type="spellEnd"/>
      <w:r w:rsidRPr="005A0BB3">
        <w:t xml:space="preserve">(), que devolvía otra promesa, puede dar un caso de éxito o uno de error. El caso de éxito lo tratamos con el segundo </w:t>
      </w:r>
      <w:proofErr w:type="spellStart"/>
      <w:r w:rsidRPr="005A0BB3">
        <w:t>then</w:t>
      </w:r>
      <w:proofErr w:type="spellEnd"/>
      <w:r w:rsidRPr="005A0BB3">
        <w:t xml:space="preserve">(), en el que aceptamos la promesa con el </w:t>
      </w:r>
      <w:proofErr w:type="spellStart"/>
      <w:r w:rsidRPr="005A0BB3">
        <w:t>resolve</w:t>
      </w:r>
      <w:proofErr w:type="spellEnd"/>
      <w:r w:rsidRPr="005A0BB3">
        <w:t>.</w:t>
      </w:r>
    </w:p>
    <w:p w14:paraId="317595AB" w14:textId="77777777" w:rsidR="005A0BB3" w:rsidRPr="005A0BB3" w:rsidRDefault="005A0BB3" w:rsidP="005A0BB3">
      <w:r w:rsidRPr="005A0BB3">
        <w:lastRenderedPageBreak/>
        <w:t xml:space="preserve">Tanto para el caso de error de </w:t>
      </w:r>
      <w:proofErr w:type="spellStart"/>
      <w:r w:rsidRPr="005A0BB3">
        <w:t>fetch</w:t>
      </w:r>
      <w:proofErr w:type="spellEnd"/>
      <w:r w:rsidRPr="005A0BB3">
        <w:t xml:space="preserve">() como para un caso de error en el método </w:t>
      </w:r>
      <w:proofErr w:type="spellStart"/>
      <w:r w:rsidRPr="005A0BB3">
        <w:t>text</w:t>
      </w:r>
      <w:proofErr w:type="spellEnd"/>
      <w:r w:rsidRPr="005A0BB3">
        <w:t>(), como para cualquier otro error detectado (incluso un código mal escrito) realizamos el correspondiente catch(), rechazando nuestra promesa original.</w:t>
      </w:r>
    </w:p>
    <w:p w14:paraId="4FB9309F" w14:textId="7E3780C2" w:rsidR="00976FE7" w:rsidRPr="00894907" w:rsidRDefault="005A0BB3" w:rsidP="005A0BB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0BB3">
        <w:rPr>
          <w:b/>
          <w:bCs/>
          <w:u w:val="single"/>
        </w:rPr>
        <w:t>Nota</w:t>
      </w:r>
      <w:r w:rsidRPr="005A0BB3">
        <w:rPr>
          <w:b/>
          <w:bCs/>
          <w:u w:val="single"/>
        </w:rPr>
        <w:t xml:space="preserve"> mental</w:t>
      </w:r>
      <w:r w:rsidRPr="005A0BB3">
        <w:t>: Observa que un solo catch() te sirve para detectar cualquier tipo de error, tanto en la primera promesa (</w:t>
      </w:r>
      <w:proofErr w:type="spellStart"/>
      <w:r w:rsidRPr="005A0BB3">
        <w:t>fetch</w:t>
      </w:r>
      <w:proofErr w:type="spellEnd"/>
      <w:r w:rsidRPr="005A0BB3">
        <w:t>) como en la segunda (</w:t>
      </w:r>
      <w:proofErr w:type="spellStart"/>
      <w:r w:rsidRPr="005A0BB3">
        <w:t>text</w:t>
      </w:r>
      <w:proofErr w:type="spellEnd"/>
      <w:r w:rsidRPr="005A0BB3">
        <w:t>).</w:t>
      </w:r>
    </w:p>
    <w:p w14:paraId="23098465" w14:textId="0A905A12" w:rsidR="00183A13" w:rsidRDefault="005A0BB3" w:rsidP="00E87859">
      <w:r>
        <w:t xml:space="preserve">Este código que hemos creado, </w:t>
      </w:r>
      <w:r w:rsidRPr="005A0BB3">
        <w:rPr>
          <w:b/>
          <w:bCs/>
        </w:rPr>
        <w:t>lo podríamos</w:t>
      </w:r>
      <w:r>
        <w:rPr>
          <w:b/>
          <w:bCs/>
        </w:rPr>
        <w:t xml:space="preserve"> utilizar</w:t>
      </w:r>
      <w:r>
        <w:t xml:space="preserve"> de la siguiente manera:</w:t>
      </w:r>
    </w:p>
    <w:p w14:paraId="1D40C3E0" w14:textId="77777777" w:rsidR="00B228E2" w:rsidRPr="00B228E2" w:rsidRDefault="00B228E2" w:rsidP="00B228E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proofErr w:type="spellStart"/>
      <w:r w:rsidRPr="00B228E2">
        <w:rPr>
          <w:rStyle w:val="token"/>
          <w:rFonts w:ascii="Consolas" w:hAnsi="Consolas"/>
          <w:color w:val="FFD44D"/>
          <w:sz w:val="22"/>
          <w:szCs w:val="22"/>
        </w:rPr>
        <w:t>obtenerTexto</w:t>
      </w:r>
      <w:proofErr w:type="spellEnd"/>
      <w:r w:rsidRPr="00B228E2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B228E2">
        <w:rPr>
          <w:rStyle w:val="token"/>
          <w:rFonts w:ascii="Consolas" w:hAnsi="Consolas"/>
          <w:color w:val="66D7CE"/>
          <w:sz w:val="22"/>
          <w:szCs w:val="22"/>
        </w:rPr>
        <w:t>'test.txt'</w:t>
      </w:r>
      <w:r w:rsidRPr="00B228E2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58A73D44" w14:textId="77777777" w:rsidR="00B228E2" w:rsidRPr="00B228E2" w:rsidRDefault="00B228E2" w:rsidP="00B228E2">
      <w:pPr>
        <w:pStyle w:val="HTMLconformatoprevio"/>
        <w:shd w:val="clear" w:color="auto" w:fill="302403"/>
        <w:spacing w:before="120" w:after="120"/>
        <w:rPr>
          <w:rStyle w:val="CdigoHTML"/>
          <w:rFonts w:ascii="Consolas" w:hAnsi="Consolas"/>
          <w:color w:val="9F968A"/>
          <w:sz w:val="22"/>
          <w:szCs w:val="22"/>
        </w:rPr>
      </w:pPr>
      <w:r w:rsidRPr="00B228E2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B228E2">
        <w:rPr>
          <w:rStyle w:val="token"/>
          <w:rFonts w:ascii="Consolas" w:hAnsi="Consolas"/>
          <w:color w:val="A7A094"/>
          <w:sz w:val="22"/>
          <w:szCs w:val="22"/>
        </w:rPr>
        <w:t>.</w:t>
      </w:r>
      <w:proofErr w:type="spellStart"/>
      <w:r w:rsidRPr="00B228E2">
        <w:rPr>
          <w:rStyle w:val="token"/>
          <w:rFonts w:ascii="Consolas" w:hAnsi="Consolas"/>
          <w:color w:val="FFD44D"/>
          <w:sz w:val="22"/>
          <w:szCs w:val="22"/>
        </w:rPr>
        <w:t>then</w:t>
      </w:r>
      <w:proofErr w:type="spellEnd"/>
      <w:r w:rsidRPr="00B228E2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B228E2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B228E2">
        <w:rPr>
          <w:rStyle w:val="token"/>
          <w:rFonts w:ascii="Consolas" w:hAnsi="Consolas"/>
          <w:color w:val="9F968A"/>
          <w:sz w:val="22"/>
          <w:szCs w:val="22"/>
        </w:rPr>
        <w:t>texto</w:t>
      </w:r>
      <w:r w:rsidRPr="00B228E2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B228E2">
        <w:rPr>
          <w:rStyle w:val="token"/>
          <w:rFonts w:ascii="Consolas" w:hAnsi="Consolas"/>
          <w:color w:val="9F968A"/>
          <w:sz w:val="22"/>
          <w:szCs w:val="22"/>
        </w:rPr>
        <w:t>=&gt;</w:t>
      </w:r>
      <w:r w:rsidRPr="00B228E2">
        <w:rPr>
          <w:rStyle w:val="CdigoHTML"/>
          <w:rFonts w:ascii="Consolas" w:hAnsi="Consolas"/>
          <w:color w:val="9F968A"/>
          <w:sz w:val="22"/>
          <w:szCs w:val="22"/>
        </w:rPr>
        <w:t xml:space="preserve"> console</w:t>
      </w:r>
      <w:r w:rsidRPr="00B228E2">
        <w:rPr>
          <w:rStyle w:val="token"/>
          <w:rFonts w:ascii="Consolas" w:hAnsi="Consolas"/>
          <w:color w:val="A7A094"/>
          <w:sz w:val="22"/>
          <w:szCs w:val="22"/>
        </w:rPr>
        <w:t>.</w:t>
      </w:r>
      <w:r w:rsidRPr="00B228E2">
        <w:rPr>
          <w:rStyle w:val="token"/>
          <w:rFonts w:ascii="Consolas" w:hAnsi="Consolas"/>
          <w:color w:val="FFD44D"/>
          <w:sz w:val="22"/>
          <w:szCs w:val="22"/>
        </w:rPr>
        <w:t>log</w:t>
      </w:r>
      <w:r w:rsidRPr="00B228E2">
        <w:rPr>
          <w:rStyle w:val="token"/>
          <w:rFonts w:ascii="Consolas" w:hAnsi="Consolas"/>
          <w:color w:val="A7A094"/>
          <w:sz w:val="22"/>
          <w:szCs w:val="22"/>
        </w:rPr>
        <w:t>(</w:t>
      </w:r>
      <w:r w:rsidRPr="00B228E2">
        <w:rPr>
          <w:rStyle w:val="CdigoHTML"/>
          <w:rFonts w:ascii="Consolas" w:hAnsi="Consolas"/>
          <w:color w:val="9F968A"/>
          <w:sz w:val="22"/>
          <w:szCs w:val="22"/>
        </w:rPr>
        <w:t>texto</w:t>
      </w:r>
      <w:r w:rsidRPr="00B228E2">
        <w:rPr>
          <w:rStyle w:val="token"/>
          <w:rFonts w:ascii="Consolas" w:hAnsi="Consolas"/>
          <w:color w:val="A7A094"/>
          <w:sz w:val="22"/>
          <w:szCs w:val="22"/>
        </w:rPr>
        <w:t>)</w:t>
      </w:r>
      <w:r w:rsidRPr="00B228E2">
        <w:rPr>
          <w:rStyle w:val="CdigoHTML"/>
          <w:rFonts w:ascii="Consolas" w:hAnsi="Consolas"/>
          <w:color w:val="9F968A"/>
          <w:sz w:val="22"/>
          <w:szCs w:val="22"/>
        </w:rPr>
        <w:t xml:space="preserve"> </w:t>
      </w:r>
      <w:r w:rsidRPr="00B228E2">
        <w:rPr>
          <w:rStyle w:val="token"/>
          <w:rFonts w:ascii="Consolas" w:hAnsi="Consolas"/>
          <w:color w:val="A7A094"/>
          <w:sz w:val="22"/>
          <w:szCs w:val="22"/>
        </w:rPr>
        <w:t>)</w:t>
      </w:r>
    </w:p>
    <w:p w14:paraId="3C83C3C6" w14:textId="3219CE80" w:rsidR="005A0BB3" w:rsidRPr="00B228E2" w:rsidRDefault="00B228E2" w:rsidP="00B228E2">
      <w:pPr>
        <w:pStyle w:val="HTMLconformatoprevio"/>
        <w:shd w:val="clear" w:color="auto" w:fill="302403"/>
        <w:spacing w:before="120" w:after="120"/>
        <w:rPr>
          <w:rFonts w:ascii="Consolas" w:hAnsi="Consolas"/>
          <w:color w:val="9F968A"/>
          <w:sz w:val="22"/>
          <w:szCs w:val="22"/>
          <w:lang w:val="en-US"/>
        </w:rPr>
      </w:pPr>
      <w:r w:rsidRPr="00B228E2">
        <w:rPr>
          <w:rStyle w:val="CdigoHTML"/>
          <w:rFonts w:ascii="Consolas" w:hAnsi="Consolas"/>
          <w:color w:val="9F968A"/>
          <w:sz w:val="22"/>
          <w:szCs w:val="22"/>
        </w:rPr>
        <w:t xml:space="preserve">  </w:t>
      </w:r>
      <w:r w:rsidRPr="00B228E2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B228E2">
        <w:rPr>
          <w:rStyle w:val="token"/>
          <w:rFonts w:ascii="Consolas" w:hAnsi="Consolas"/>
          <w:color w:val="FFD44D"/>
          <w:sz w:val="22"/>
          <w:szCs w:val="22"/>
          <w:lang w:val="en-US"/>
        </w:rPr>
        <w:t>catch</w:t>
      </w:r>
      <w:r w:rsidRPr="00B228E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B228E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B228E2">
        <w:rPr>
          <w:rStyle w:val="token"/>
          <w:rFonts w:ascii="Consolas" w:hAnsi="Consolas"/>
          <w:color w:val="9F968A"/>
          <w:sz w:val="22"/>
          <w:szCs w:val="22"/>
          <w:lang w:val="en-US"/>
        </w:rPr>
        <w:t>err</w:t>
      </w:r>
      <w:r w:rsidRPr="00B228E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B228E2">
        <w:rPr>
          <w:rStyle w:val="token"/>
          <w:rFonts w:ascii="Consolas" w:hAnsi="Consolas"/>
          <w:color w:val="9F968A"/>
          <w:sz w:val="22"/>
          <w:szCs w:val="22"/>
          <w:lang w:val="en-US"/>
        </w:rPr>
        <w:t>=&gt;</w:t>
      </w:r>
      <w:r w:rsidRPr="00B228E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console</w:t>
      </w:r>
      <w:r w:rsidRPr="00B228E2">
        <w:rPr>
          <w:rStyle w:val="token"/>
          <w:rFonts w:ascii="Consolas" w:hAnsi="Consolas"/>
          <w:color w:val="A7A094"/>
          <w:sz w:val="22"/>
          <w:szCs w:val="22"/>
          <w:lang w:val="en-US"/>
        </w:rPr>
        <w:t>.</w:t>
      </w:r>
      <w:r w:rsidRPr="00B228E2">
        <w:rPr>
          <w:rStyle w:val="token"/>
          <w:rFonts w:ascii="Consolas" w:hAnsi="Consolas"/>
          <w:color w:val="FFD44D"/>
          <w:sz w:val="22"/>
          <w:szCs w:val="22"/>
          <w:lang w:val="en-US"/>
        </w:rPr>
        <w:t>log</w:t>
      </w:r>
      <w:r w:rsidRPr="00B228E2">
        <w:rPr>
          <w:rStyle w:val="token"/>
          <w:rFonts w:ascii="Consolas" w:hAnsi="Consolas"/>
          <w:color w:val="A7A094"/>
          <w:sz w:val="22"/>
          <w:szCs w:val="22"/>
          <w:lang w:val="en-US"/>
        </w:rPr>
        <w:t>(</w:t>
      </w:r>
      <w:r w:rsidRPr="00B228E2">
        <w:rPr>
          <w:rStyle w:val="token"/>
          <w:rFonts w:ascii="Consolas" w:hAnsi="Consolas"/>
          <w:color w:val="66D7CE"/>
          <w:sz w:val="22"/>
          <w:szCs w:val="22"/>
          <w:lang w:val="en-US"/>
        </w:rPr>
        <w:t>'ERROR'</w:t>
      </w:r>
      <w:r w:rsidRPr="00B228E2">
        <w:rPr>
          <w:rStyle w:val="token"/>
          <w:rFonts w:ascii="Consolas" w:hAnsi="Consolas"/>
          <w:color w:val="A7A094"/>
          <w:sz w:val="22"/>
          <w:szCs w:val="22"/>
          <w:lang w:val="en-US"/>
        </w:rPr>
        <w:t>,</w:t>
      </w:r>
      <w:r w:rsidRPr="00B228E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err</w:t>
      </w:r>
      <w:r w:rsidRPr="00B228E2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  <w:r w:rsidRPr="00B228E2">
        <w:rPr>
          <w:rStyle w:val="CdigoHTML"/>
          <w:rFonts w:ascii="Consolas" w:hAnsi="Consolas"/>
          <w:color w:val="9F968A"/>
          <w:sz w:val="22"/>
          <w:szCs w:val="22"/>
          <w:lang w:val="en-US"/>
        </w:rPr>
        <w:t xml:space="preserve"> </w:t>
      </w:r>
      <w:r w:rsidRPr="00B228E2">
        <w:rPr>
          <w:rStyle w:val="token"/>
          <w:rFonts w:ascii="Consolas" w:hAnsi="Consolas"/>
          <w:color w:val="A7A094"/>
          <w:sz w:val="22"/>
          <w:szCs w:val="22"/>
          <w:lang w:val="en-US"/>
        </w:rPr>
        <w:t>)</w:t>
      </w:r>
    </w:p>
    <w:p w14:paraId="02DBAE45" w14:textId="77777777" w:rsidR="00FF2850" w:rsidRPr="00FF2850" w:rsidRDefault="00FF2850" w:rsidP="00FF2850"/>
    <w:sectPr w:rsidR="00FF2850" w:rsidRPr="00FF2850" w:rsidSect="007D526A">
      <w:headerReference w:type="first" r:id="rId2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7" w:author="SAN PABLO RAPOSO, SANTIAGO FRANCISCO" w:date="2023-02-21T12:42:00Z" w:initials="SPRSF">
    <w:p w14:paraId="1111EA8E" w14:textId="77777777" w:rsidR="00A049CE" w:rsidRDefault="00A049CE" w:rsidP="00800F2A">
      <w:pPr>
        <w:pStyle w:val="Textocomentario"/>
        <w:jc w:val="left"/>
      </w:pPr>
      <w:r>
        <w:rPr>
          <w:rStyle w:val="Refdecomentario"/>
        </w:rPr>
        <w:annotationRef/>
      </w:r>
      <w:r>
        <w:t>Línea importante</w:t>
      </w:r>
    </w:p>
  </w:comment>
  <w:comment w:id="12" w:author="SAN PABLO RAPOSO, SANTIAGO FRANCISCO" w:date="2023-02-21T17:26:00Z" w:initials="SPRSF">
    <w:p w14:paraId="7BA1B0F5" w14:textId="77777777" w:rsidR="00915B4E" w:rsidRDefault="00915B4E" w:rsidP="00B9442E">
      <w:pPr>
        <w:pStyle w:val="Textocomentario"/>
        <w:jc w:val="left"/>
      </w:pPr>
      <w:r>
        <w:rPr>
          <w:rStyle w:val="Refdecomentario"/>
        </w:rPr>
        <w:annotationRef/>
      </w:r>
      <w:r>
        <w:t>Aquí se llama nuevamente a then, y se le asigna la función showResult, que será la que se encargue de presentar visualmente los datos recogidos del servidor mediante manipulación del DOM de la página.</w:t>
      </w:r>
    </w:p>
  </w:comment>
  <w:comment w:id="14" w:author="SAN PABLO RAPOSO, SANTIAGO FRANCISCO" w:date="2023-02-21T17:50:00Z" w:initials="SPRSF">
    <w:p w14:paraId="441E9137" w14:textId="77777777" w:rsidR="00AC6534" w:rsidRDefault="00AC6534" w:rsidP="004143F8">
      <w:pPr>
        <w:pStyle w:val="Textocomentario"/>
        <w:jc w:val="left"/>
      </w:pPr>
      <w:r>
        <w:rPr>
          <w:rStyle w:val="Refdecomentario"/>
        </w:rPr>
        <w:annotationRef/>
      </w:r>
      <w:r>
        <w:t>Pero si eso ya lo hacíamos antes en el anterior ejemplo, ¿no?</w:t>
      </w:r>
    </w:p>
  </w:comment>
  <w:comment w:id="15" w:author="SAN PABLO RAPOSO, SANTIAGO FRANCISCO" w:date="2023-02-21T17:49:00Z" w:initials="SPRSF">
    <w:p w14:paraId="4E9DF477" w14:textId="77777777" w:rsidR="00ED7954" w:rsidRDefault="00935208" w:rsidP="00C6748A">
      <w:pPr>
        <w:pStyle w:val="Textocomentario"/>
        <w:jc w:val="left"/>
      </w:pPr>
      <w:r>
        <w:rPr>
          <w:rStyle w:val="Refdecomentario"/>
        </w:rPr>
        <w:annotationRef/>
      </w:r>
      <w:r w:rsidR="00ED7954">
        <w:t>Aquí esta la clave que resuelve la obtención de datos mediante JSON.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111EA8E" w15:done="0"/>
  <w15:commentEx w15:paraId="7BA1B0F5" w15:done="0"/>
  <w15:commentEx w15:paraId="441E9137" w15:done="0"/>
  <w15:commentEx w15:paraId="4E9DF4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9F3AA6" w16cex:dateUtc="2023-02-21T11:42:00Z"/>
  <w16cex:commentExtensible w16cex:durableId="279F7D3E" w16cex:dateUtc="2023-02-21T16:26:00Z"/>
  <w16cex:commentExtensible w16cex:durableId="279F82ED" w16cex:dateUtc="2023-02-21T16:50:00Z"/>
  <w16cex:commentExtensible w16cex:durableId="279F828C" w16cex:dateUtc="2023-02-21T16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111EA8E" w16cid:durableId="279F3AA6"/>
  <w16cid:commentId w16cid:paraId="7BA1B0F5" w16cid:durableId="279F7D3E"/>
  <w16cid:commentId w16cid:paraId="441E9137" w16cid:durableId="279F82ED"/>
  <w16cid:commentId w16cid:paraId="4E9DF477" w16cid:durableId="279F828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EED6F" w14:textId="77777777" w:rsidR="0058765A" w:rsidRDefault="0058765A" w:rsidP="00D05700">
      <w:pPr>
        <w:spacing w:after="0" w:line="240" w:lineRule="auto"/>
      </w:pPr>
      <w:r>
        <w:separator/>
      </w:r>
    </w:p>
  </w:endnote>
  <w:endnote w:type="continuationSeparator" w:id="0">
    <w:p w14:paraId="4A70C8CB" w14:textId="77777777" w:rsidR="0058765A" w:rsidRDefault="0058765A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2281ADD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758FB795" w14:textId="7CEDE625" w:rsidR="00E37E28" w:rsidRDefault="0058765A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San Pablo</w:t>
              </w:r>
              <w:r w:rsidR="00FF0EDA">
                <w:rPr>
                  <w:caps/>
                  <w:color w:val="000000" w:themeColor="text1"/>
                </w:rPr>
                <w:t xml:space="preserve"> RAPOSO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2582B5B5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63F780E0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8022E" w14:textId="77777777" w:rsidR="0058765A" w:rsidRDefault="0058765A" w:rsidP="00D05700">
      <w:pPr>
        <w:spacing w:after="0" w:line="240" w:lineRule="auto"/>
      </w:pPr>
      <w:r>
        <w:separator/>
      </w:r>
    </w:p>
  </w:footnote>
  <w:footnote w:type="continuationSeparator" w:id="0">
    <w:p w14:paraId="5B769875" w14:textId="77777777" w:rsidR="0058765A" w:rsidRDefault="0058765A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5"/>
      <w:gridCol w:w="4209"/>
    </w:tblGrid>
    <w:tr w:rsidR="00D05700" w14:paraId="4959F0BF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placeholde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45FA463" w14:textId="23FBC7DC" w:rsidR="00D05700" w:rsidRDefault="0058765A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Desarrollo Web en Entorno Cliente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/>
          <w:dataBinding w:prefixMappings="xmlns:ns0='http://schemas.microsoft.com/office/2006/coverPageProps' " w:xpath="/ns0:CoverPageProperties[1]/ns0:PublishDate[1]" w:storeItemID="{55AF091B-3C7A-41E3-B477-F2FDAA23CFDA}"/>
          <w:date w:fullDate="2023-02-21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743250FD" w14:textId="3817F2E7" w:rsidR="00D05700" w:rsidRDefault="00FF0EDA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21-2-2023</w:t>
              </w:r>
            </w:p>
          </w:tc>
        </w:sdtContent>
      </w:sdt>
    </w:tr>
    <w:tr w:rsidR="00D05700" w14:paraId="5286709A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1A75AC86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2F68620E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0A9AA2A9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75E1A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6456C"/>
    <w:multiLevelType w:val="hybridMultilevel"/>
    <w:tmpl w:val="4AB4350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305D25"/>
    <w:multiLevelType w:val="hybridMultilevel"/>
    <w:tmpl w:val="3EE413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205476"/>
    <w:multiLevelType w:val="hybridMultilevel"/>
    <w:tmpl w:val="0764DF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B0BCC"/>
    <w:multiLevelType w:val="hybridMultilevel"/>
    <w:tmpl w:val="9A0EB3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B4372C"/>
    <w:multiLevelType w:val="hybridMultilevel"/>
    <w:tmpl w:val="850A78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B06FF0"/>
    <w:multiLevelType w:val="hybridMultilevel"/>
    <w:tmpl w:val="160A03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D375B1"/>
    <w:multiLevelType w:val="hybridMultilevel"/>
    <w:tmpl w:val="CCC40C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EF71DD"/>
    <w:multiLevelType w:val="hybridMultilevel"/>
    <w:tmpl w:val="E4F401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F56761"/>
    <w:multiLevelType w:val="hybridMultilevel"/>
    <w:tmpl w:val="8B3010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1032939">
    <w:abstractNumId w:val="1"/>
  </w:num>
  <w:num w:numId="2" w16cid:durableId="1413431294">
    <w:abstractNumId w:val="4"/>
  </w:num>
  <w:num w:numId="3" w16cid:durableId="319356953">
    <w:abstractNumId w:val="6"/>
  </w:num>
  <w:num w:numId="4" w16cid:durableId="1079713306">
    <w:abstractNumId w:val="8"/>
  </w:num>
  <w:num w:numId="5" w16cid:durableId="1704020734">
    <w:abstractNumId w:val="2"/>
  </w:num>
  <w:num w:numId="6" w16cid:durableId="299964668">
    <w:abstractNumId w:val="3"/>
  </w:num>
  <w:num w:numId="7" w16cid:durableId="1595473968">
    <w:abstractNumId w:val="5"/>
  </w:num>
  <w:num w:numId="8" w16cid:durableId="1891569287">
    <w:abstractNumId w:val="0"/>
  </w:num>
  <w:num w:numId="9" w16cid:durableId="1888569824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 PABLO RAPOSO, SANTIAGO FRANCISCO">
    <w15:presenceInfo w15:providerId="AD" w15:userId="S::5634224@alu365.murciaeduca.es::5cf6325c-19a8-4e00-b156-f3727f3356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65A"/>
    <w:rsid w:val="0006590B"/>
    <w:rsid w:val="00066E7A"/>
    <w:rsid w:val="00070B33"/>
    <w:rsid w:val="00092C40"/>
    <w:rsid w:val="000A677D"/>
    <w:rsid w:val="000B549C"/>
    <w:rsid w:val="00107BBC"/>
    <w:rsid w:val="00111EC0"/>
    <w:rsid w:val="001176E6"/>
    <w:rsid w:val="00137CBE"/>
    <w:rsid w:val="00140E77"/>
    <w:rsid w:val="0016354E"/>
    <w:rsid w:val="0016410B"/>
    <w:rsid w:val="00180874"/>
    <w:rsid w:val="00183A13"/>
    <w:rsid w:val="001944C7"/>
    <w:rsid w:val="001A5B73"/>
    <w:rsid w:val="001C0C07"/>
    <w:rsid w:val="001F0974"/>
    <w:rsid w:val="00200155"/>
    <w:rsid w:val="00203DF5"/>
    <w:rsid w:val="002227CE"/>
    <w:rsid w:val="00224731"/>
    <w:rsid w:val="00233C6A"/>
    <w:rsid w:val="00243517"/>
    <w:rsid w:val="0024456E"/>
    <w:rsid w:val="0024731C"/>
    <w:rsid w:val="0025040E"/>
    <w:rsid w:val="00285E5F"/>
    <w:rsid w:val="00295794"/>
    <w:rsid w:val="00296A45"/>
    <w:rsid w:val="002E2236"/>
    <w:rsid w:val="002F2988"/>
    <w:rsid w:val="002F5114"/>
    <w:rsid w:val="003245C2"/>
    <w:rsid w:val="00344188"/>
    <w:rsid w:val="00353D43"/>
    <w:rsid w:val="00356C4E"/>
    <w:rsid w:val="00363476"/>
    <w:rsid w:val="00385DF1"/>
    <w:rsid w:val="00395F09"/>
    <w:rsid w:val="003A6369"/>
    <w:rsid w:val="003D0BF5"/>
    <w:rsid w:val="00436F91"/>
    <w:rsid w:val="00437BC3"/>
    <w:rsid w:val="004417A1"/>
    <w:rsid w:val="0045462D"/>
    <w:rsid w:val="004819E8"/>
    <w:rsid w:val="00484A39"/>
    <w:rsid w:val="00495C78"/>
    <w:rsid w:val="004A1751"/>
    <w:rsid w:val="004A59B4"/>
    <w:rsid w:val="00510936"/>
    <w:rsid w:val="00516809"/>
    <w:rsid w:val="005238F5"/>
    <w:rsid w:val="00536925"/>
    <w:rsid w:val="00553962"/>
    <w:rsid w:val="005559EC"/>
    <w:rsid w:val="0058765A"/>
    <w:rsid w:val="005903A6"/>
    <w:rsid w:val="00593C54"/>
    <w:rsid w:val="005A0BB3"/>
    <w:rsid w:val="005A228C"/>
    <w:rsid w:val="005A2698"/>
    <w:rsid w:val="005B253F"/>
    <w:rsid w:val="005B4521"/>
    <w:rsid w:val="005B479B"/>
    <w:rsid w:val="005C0081"/>
    <w:rsid w:val="005C2C6E"/>
    <w:rsid w:val="005D2069"/>
    <w:rsid w:val="005D387B"/>
    <w:rsid w:val="005E5D81"/>
    <w:rsid w:val="005E7659"/>
    <w:rsid w:val="0060713E"/>
    <w:rsid w:val="00636A55"/>
    <w:rsid w:val="00642485"/>
    <w:rsid w:val="00686E1B"/>
    <w:rsid w:val="00692A81"/>
    <w:rsid w:val="006A1256"/>
    <w:rsid w:val="00721C52"/>
    <w:rsid w:val="00733979"/>
    <w:rsid w:val="00733A39"/>
    <w:rsid w:val="00754E6F"/>
    <w:rsid w:val="0076277C"/>
    <w:rsid w:val="00777AD4"/>
    <w:rsid w:val="00786EC2"/>
    <w:rsid w:val="0079035B"/>
    <w:rsid w:val="00791B0D"/>
    <w:rsid w:val="007B6821"/>
    <w:rsid w:val="007D4B1C"/>
    <w:rsid w:val="007D526A"/>
    <w:rsid w:val="008036D4"/>
    <w:rsid w:val="00830E93"/>
    <w:rsid w:val="008438A7"/>
    <w:rsid w:val="00871B53"/>
    <w:rsid w:val="008731FB"/>
    <w:rsid w:val="008763A8"/>
    <w:rsid w:val="00885F83"/>
    <w:rsid w:val="00886997"/>
    <w:rsid w:val="00894907"/>
    <w:rsid w:val="008951C8"/>
    <w:rsid w:val="008A0542"/>
    <w:rsid w:val="008A5887"/>
    <w:rsid w:val="00906F4A"/>
    <w:rsid w:val="00913ABE"/>
    <w:rsid w:val="00915B4E"/>
    <w:rsid w:val="00935208"/>
    <w:rsid w:val="00960C8C"/>
    <w:rsid w:val="00965D10"/>
    <w:rsid w:val="00976FE7"/>
    <w:rsid w:val="009B0C1C"/>
    <w:rsid w:val="009B4769"/>
    <w:rsid w:val="009B5554"/>
    <w:rsid w:val="009E1D99"/>
    <w:rsid w:val="009E44AC"/>
    <w:rsid w:val="00A049CE"/>
    <w:rsid w:val="00A05EFC"/>
    <w:rsid w:val="00A173C5"/>
    <w:rsid w:val="00A3004F"/>
    <w:rsid w:val="00A31D2D"/>
    <w:rsid w:val="00A352E6"/>
    <w:rsid w:val="00A37B1B"/>
    <w:rsid w:val="00A70125"/>
    <w:rsid w:val="00A70353"/>
    <w:rsid w:val="00A70D17"/>
    <w:rsid w:val="00A71A02"/>
    <w:rsid w:val="00A76EFD"/>
    <w:rsid w:val="00A92A47"/>
    <w:rsid w:val="00AC01E9"/>
    <w:rsid w:val="00AC6534"/>
    <w:rsid w:val="00AD5EF2"/>
    <w:rsid w:val="00AD6A32"/>
    <w:rsid w:val="00AE41AE"/>
    <w:rsid w:val="00AF24B6"/>
    <w:rsid w:val="00AF3072"/>
    <w:rsid w:val="00B06149"/>
    <w:rsid w:val="00B228E2"/>
    <w:rsid w:val="00B30FC6"/>
    <w:rsid w:val="00B573D3"/>
    <w:rsid w:val="00B70039"/>
    <w:rsid w:val="00B75A4C"/>
    <w:rsid w:val="00B8474C"/>
    <w:rsid w:val="00B85CFE"/>
    <w:rsid w:val="00B9062F"/>
    <w:rsid w:val="00BA756B"/>
    <w:rsid w:val="00BC3FCF"/>
    <w:rsid w:val="00BE7B7E"/>
    <w:rsid w:val="00BE7E5E"/>
    <w:rsid w:val="00C04561"/>
    <w:rsid w:val="00C2198A"/>
    <w:rsid w:val="00C35B6D"/>
    <w:rsid w:val="00C53AC0"/>
    <w:rsid w:val="00C75CEC"/>
    <w:rsid w:val="00C77F95"/>
    <w:rsid w:val="00CA409A"/>
    <w:rsid w:val="00CB288F"/>
    <w:rsid w:val="00CB6CF5"/>
    <w:rsid w:val="00CF792B"/>
    <w:rsid w:val="00D05700"/>
    <w:rsid w:val="00D101C6"/>
    <w:rsid w:val="00D14C67"/>
    <w:rsid w:val="00D22DC4"/>
    <w:rsid w:val="00D4057A"/>
    <w:rsid w:val="00D83B57"/>
    <w:rsid w:val="00D8735F"/>
    <w:rsid w:val="00D95D9B"/>
    <w:rsid w:val="00DE173E"/>
    <w:rsid w:val="00DE2462"/>
    <w:rsid w:val="00E10D00"/>
    <w:rsid w:val="00E37E28"/>
    <w:rsid w:val="00E506FE"/>
    <w:rsid w:val="00E5418A"/>
    <w:rsid w:val="00E81257"/>
    <w:rsid w:val="00E87859"/>
    <w:rsid w:val="00EB1A6D"/>
    <w:rsid w:val="00EB38C1"/>
    <w:rsid w:val="00EB5CCB"/>
    <w:rsid w:val="00EC06B5"/>
    <w:rsid w:val="00ED7954"/>
    <w:rsid w:val="00EE22C0"/>
    <w:rsid w:val="00F035E7"/>
    <w:rsid w:val="00F10ED5"/>
    <w:rsid w:val="00F13C71"/>
    <w:rsid w:val="00F3188F"/>
    <w:rsid w:val="00F5613E"/>
    <w:rsid w:val="00F66B57"/>
    <w:rsid w:val="00F722B5"/>
    <w:rsid w:val="00F73E4D"/>
    <w:rsid w:val="00F83B31"/>
    <w:rsid w:val="00F91CD5"/>
    <w:rsid w:val="00FA1FE8"/>
    <w:rsid w:val="00FA6F36"/>
    <w:rsid w:val="00FF0B21"/>
    <w:rsid w:val="00FF0EDA"/>
    <w:rsid w:val="00FF2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F95C58E"/>
  <w15:chartTrackingRefBased/>
  <w15:docId w15:val="{21BDC98F-97B5-44C9-9A24-6C6AD961F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B53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B6C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paragraph" w:styleId="Prrafodelista">
    <w:name w:val="List Paragraph"/>
    <w:basedOn w:val="Normal"/>
    <w:uiPriority w:val="34"/>
    <w:qFormat/>
    <w:rsid w:val="00B75A4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B6CF5"/>
    <w:rPr>
      <w:rFonts w:asciiTheme="majorHAnsi" w:eastAsiaTheme="majorEastAsia" w:hAnsiTheme="majorHAnsi" w:cstheme="majorBidi"/>
      <w:color w:val="073662" w:themeColor="accent1" w:themeShade="7F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/>
    <w:unhideWhenUsed/>
    <w:rsid w:val="00A049C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049C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049C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049C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049CE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AE41AE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41AE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A92A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92A47"/>
    <w:rPr>
      <w:rFonts w:ascii="Courier New" w:eastAsia="Times New Roman" w:hAnsi="Courier New" w:cs="Courier New"/>
      <w:color w:val="auto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92A4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A92A47"/>
  </w:style>
  <w:style w:type="paragraph" w:styleId="Citadestacada">
    <w:name w:val="Intense Quote"/>
    <w:basedOn w:val="Normal"/>
    <w:next w:val="Normal"/>
    <w:link w:val="CitadestacadaCar"/>
    <w:uiPriority w:val="30"/>
    <w:qFormat/>
    <w:rsid w:val="00A3004F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004F"/>
    <w:rPr>
      <w:i/>
      <w:iCs/>
      <w:color w:val="0F6FC6" w:themeColor="accent1"/>
    </w:rPr>
  </w:style>
  <w:style w:type="paragraph" w:styleId="NormalWeb">
    <w:name w:val="Normal (Web)"/>
    <w:basedOn w:val="Normal"/>
    <w:uiPriority w:val="99"/>
    <w:semiHidden/>
    <w:unhideWhenUsed/>
    <w:rsid w:val="00B228E2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 w:val="24"/>
      <w:szCs w:val="24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E765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E765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5E765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5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1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7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0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microsoft.com/office/2011/relationships/commentsExtended" Target="commentsExtended.xm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desarrolloweb.com/articulos/uso-ajax-jquery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microsoft.com/office/2018/08/relationships/commentsExtensible" Target="commentsExtensible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hyperlink" Target="https://desarrolloweb.com/articulos/implementar-promesas-resolve-reject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hyperlink" Target="https://desarrolloweb.com/manuales/manual-firebase.html" TargetMode="External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yperlink" Target="https://desarrolloweb.com/articulos/polyfill-fetch.html" TargetMode="External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OneDrive%20-%20Consejer&#237;a%20de%20Educaci&#243;n%20y%20Cultura\Documentos\FP\Plantillas%20Word\Plantilla%202022-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B50E646628D475E87ED822BBE266E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7EC1EB-FB7E-4C81-915B-BDC64E6CCCC1}"/>
      </w:docPartPr>
      <w:docPartBody>
        <w:p w:rsidR="00000000" w:rsidRDefault="00A53209">
          <w:pPr>
            <w:pStyle w:val="3B50E646628D475E87ED822BBE266ED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52D753D710E2438E809A6E5F678588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378D4C-87E9-426E-B865-EAE2F61EDC49}"/>
      </w:docPartPr>
      <w:docPartBody>
        <w:p w:rsidR="00000000" w:rsidRDefault="00A53209">
          <w:pPr>
            <w:pStyle w:val="52D753D710E2438E809A6E5F6785883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B50E646628D475E87ED822BBE266ED9">
    <w:name w:val="3B50E646628D475E87ED822BBE266ED9"/>
  </w:style>
  <w:style w:type="paragraph" w:customStyle="1" w:styleId="52D753D710E2438E809A6E5F6785883A">
    <w:name w:val="52D753D710E2438E809A6E5F678588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ADA18AC-329C-400D-94F0-96D2141ADD98}">
  <we:reference id="wa104382008" version="1.1.0.1" store="es-E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560</TotalTime>
  <Pages>18</Pages>
  <Words>4162</Words>
  <Characters>22896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27004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tema 7</dc:title>
  <dc:subject>Desarrollo Web en Entorno Cliente</dc:subject>
  <dc:creator>Santiago San Pablo RAPOSO</dc:creator>
  <cp:keywords/>
  <dc:description/>
  <cp:lastModifiedBy>SAN PABLO RAPOSO, SANTIAGO FRANCISCO</cp:lastModifiedBy>
  <cp:revision>158</cp:revision>
  <dcterms:created xsi:type="dcterms:W3CDTF">2023-02-21T09:52:00Z</dcterms:created>
  <dcterms:modified xsi:type="dcterms:W3CDTF">2023-02-21T19:13:00Z</dcterms:modified>
</cp:coreProperties>
</file>