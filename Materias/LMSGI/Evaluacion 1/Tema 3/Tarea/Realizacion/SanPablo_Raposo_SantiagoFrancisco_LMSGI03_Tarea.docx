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6885D967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76E6AB68" wp14:editId="0A4AA481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1F22359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714312DA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35372969" w14:textId="702199EB" w:rsidR="00D05700" w:rsidRDefault="001F29A8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6C9595BE" wp14:editId="63E7DA01">
                    <wp:simplePos x="0" y="0"/>
                    <wp:positionH relativeFrom="column">
                      <wp:posOffset>-231140</wp:posOffset>
                    </wp:positionH>
                    <wp:positionV relativeFrom="paragraph">
                      <wp:posOffset>189865</wp:posOffset>
                    </wp:positionV>
                    <wp:extent cx="5873115" cy="3708400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4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484E61" id="Rectángulo 8" o:spid="_x0000_s1026" style="position:absolute;margin-left:-18.2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6C02BE2F" wp14:editId="541AB006">
                <wp:simplePos x="0" y="0"/>
                <wp:positionH relativeFrom="column">
                  <wp:posOffset>-227330</wp:posOffset>
                </wp:positionH>
                <wp:positionV relativeFrom="paragraph">
                  <wp:posOffset>187960</wp:posOffset>
                </wp:positionV>
                <wp:extent cx="586930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930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B4521"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7B6D21F3" wp14:editId="5B5B21E1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5C504DD34FED4DD9A20F43B585994EA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51F344" w14:textId="3C15E6AD" w:rsidR="00D05700" w:rsidRPr="001F0974" w:rsidRDefault="00D05700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Tarea </w:t>
                                    </w:r>
                                    <w:proofErr w:type="spellStart"/>
                                    <w:r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nº</w:t>
                                    </w:r>
                                    <w:proofErr w:type="spellEnd"/>
                                    <w:r w:rsidR="001F29A8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3</w:t>
                                    </w:r>
                                    <w:r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–</w:t>
                                    </w:r>
                                    <w:r w:rsidR="008B1B2A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Sindicación de contenidos</w:t>
                                    </w:r>
                                  </w:p>
                                </w:sdtContent>
                              </w:sdt>
                              <w:p w14:paraId="2CE3515C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546CE2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B1AD272B5A5441EA95B0BB94FD767170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5F9558" w14:textId="43438831" w:rsidR="00D05700" w:rsidRDefault="00746AB2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Lenguajes de marcas y Sistemas de Gestión de la Información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6D21F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5C504DD34FED4DD9A20F43B585994EAE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51F344" w14:textId="3C15E6AD" w:rsidR="00D05700" w:rsidRPr="001F0974" w:rsidRDefault="00D05700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Tarea </w:t>
                              </w:r>
                              <w:proofErr w:type="spellStart"/>
                              <w:r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nº</w:t>
                              </w:r>
                              <w:proofErr w:type="spellEnd"/>
                              <w:r w:rsidR="001F29A8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3</w:t>
                              </w:r>
                              <w:r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–</w:t>
                              </w:r>
                              <w:r w:rsidR="008B1B2A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Sindicación de contenidos</w:t>
                              </w:r>
                            </w:p>
                          </w:sdtContent>
                        </w:sdt>
                        <w:p w14:paraId="2CE3515C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6546CE2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B1AD272B5A5441EA95B0BB94FD767170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5F9558" w14:textId="43438831" w:rsidR="00D05700" w:rsidRDefault="00746AB2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Lenguajes de marcas y Sistemas de Gestión de la Información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D5571D1" wp14:editId="51FC4E45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75383E8" wp14:editId="39F84920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2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0B370FD" w14:textId="38CC4D84" w:rsidR="00D05700" w:rsidRPr="00D05700" w:rsidRDefault="00746AB2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29 de noviembre de 2022</w:t>
                                    </w:r>
                                  </w:p>
                                </w:sdtContent>
                              </w:sdt>
                              <w:p w14:paraId="7F0237BA" w14:textId="77777777" w:rsidR="00D05700" w:rsidRPr="00D05700" w:rsidRDefault="003877A7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20E604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7024E7D0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5383E8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2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0B370FD" w14:textId="38CC4D84" w:rsidR="00D05700" w:rsidRPr="00D05700" w:rsidRDefault="00746AB2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29 de noviembre de 2022</w:t>
                              </w:r>
                            </w:p>
                          </w:sdtContent>
                        </w:sdt>
                        <w:p w14:paraId="7F0237BA" w14:textId="77777777" w:rsidR="00D05700" w:rsidRPr="00D05700" w:rsidRDefault="00F63FA1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320E604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7024E7D0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203C707F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49B47953" w14:textId="77777777" w:rsidR="00D05700" w:rsidRDefault="003877A7"/>
      </w:sdtContent>
    </w:sdt>
    <w:p w14:paraId="2B9F400B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1768A623" w14:textId="77777777" w:rsidR="00A71A02" w:rsidRDefault="00A71A02">
          <w:pPr>
            <w:pStyle w:val="TtuloTDC"/>
          </w:pPr>
          <w:r>
            <w:t>Contenido</w:t>
          </w:r>
        </w:p>
        <w:p w14:paraId="31A6D2AF" w14:textId="178DE129" w:rsidR="0062003F" w:rsidRDefault="00F63F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55029" w:history="1">
            <w:r w:rsidR="0062003F" w:rsidRPr="00355A4A">
              <w:rPr>
                <w:rStyle w:val="Hipervnculo"/>
                <w:noProof/>
              </w:rPr>
              <w:t>Índice de ilustraciones.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_Toc120655029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1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67ED4090" w14:textId="54D86E2E" w:rsidR="0062003F" w:rsidRDefault="003877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0" w:history="1">
            <w:r w:rsidR="0062003F" w:rsidRPr="00355A4A">
              <w:rPr>
                <w:rStyle w:val="Hipervnculo"/>
                <w:noProof/>
              </w:rPr>
              <w:t>Índice de tablas.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_Toc120655030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1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13D2CEF9" w14:textId="35CB6520" w:rsidR="0062003F" w:rsidRDefault="003877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1" w:history="1">
            <w:r w:rsidR="0062003F" w:rsidRPr="00355A4A">
              <w:rPr>
                <w:rStyle w:val="Hipervnculo"/>
                <w:noProof/>
              </w:rPr>
              <w:t>Enunciado.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_Toc120655031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2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195AE733" w14:textId="6ACAE4FB" w:rsidR="0062003F" w:rsidRDefault="003877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2" w:history="1">
            <w:r w:rsidR="0062003F" w:rsidRPr="00355A4A">
              <w:rPr>
                <w:rStyle w:val="Hipervnculo"/>
                <w:noProof/>
              </w:rPr>
              <w:t>1.- Parte 1 (7 puntos).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_Toc120655032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2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4F64409B" w14:textId="70FBE5FC" w:rsidR="0062003F" w:rsidRDefault="003877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3" w:history="1">
            <w:r w:rsidR="0062003F" w:rsidRPr="00355A4A">
              <w:rPr>
                <w:rStyle w:val="Hipervnculo"/>
                <w:noProof/>
              </w:rPr>
              <w:t>1.1.- Solución propuesta al apartado 1.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_Toc120655033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3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540F532C" w14:textId="16A5F368" w:rsidR="0062003F" w:rsidRDefault="003877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4" w:history="1">
            <w:r w:rsidR="0062003F" w:rsidRPr="00355A4A">
              <w:rPr>
                <w:rStyle w:val="Hipervnculo"/>
                <w:noProof/>
              </w:rPr>
              <w:t>2.- Parte 2 (3 puntos): validación.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_Toc120655034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3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6AF6A928" w14:textId="3F75B95A" w:rsidR="0062003F" w:rsidRDefault="003877A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5" w:history="1">
            <w:r w:rsidR="0062003F" w:rsidRPr="00355A4A">
              <w:rPr>
                <w:rStyle w:val="Hipervnculo"/>
                <w:noProof/>
              </w:rPr>
              <w:t>2.1.- Solución propuesta al apartado 2.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_Toc120655035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3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13C44C22" w14:textId="5A5B6B8A" w:rsidR="0062003F" w:rsidRDefault="003877A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655036" w:history="1">
            <w:r w:rsidR="0062003F" w:rsidRPr="00355A4A">
              <w:rPr>
                <w:rStyle w:val="Hipervnculo"/>
                <w:noProof/>
              </w:rPr>
              <w:t>Bibliografía.</w:t>
            </w:r>
            <w:r w:rsidR="0062003F">
              <w:rPr>
                <w:noProof/>
                <w:webHidden/>
              </w:rPr>
              <w:tab/>
            </w:r>
            <w:r w:rsidR="0062003F">
              <w:rPr>
                <w:noProof/>
                <w:webHidden/>
              </w:rPr>
              <w:fldChar w:fldCharType="begin"/>
            </w:r>
            <w:r w:rsidR="0062003F">
              <w:rPr>
                <w:noProof/>
                <w:webHidden/>
              </w:rPr>
              <w:instrText xml:space="preserve"> PAGEREF _Toc120655036 \h </w:instrText>
            </w:r>
            <w:r w:rsidR="0062003F">
              <w:rPr>
                <w:noProof/>
                <w:webHidden/>
              </w:rPr>
            </w:r>
            <w:r w:rsidR="0062003F">
              <w:rPr>
                <w:noProof/>
                <w:webHidden/>
              </w:rPr>
              <w:fldChar w:fldCharType="separate"/>
            </w:r>
            <w:r w:rsidR="0062003F">
              <w:rPr>
                <w:noProof/>
                <w:webHidden/>
              </w:rPr>
              <w:t>5</w:t>
            </w:r>
            <w:r w:rsidR="0062003F">
              <w:rPr>
                <w:noProof/>
                <w:webHidden/>
              </w:rPr>
              <w:fldChar w:fldCharType="end"/>
            </w:r>
          </w:hyperlink>
        </w:p>
        <w:p w14:paraId="24BA52C6" w14:textId="6CA97DB4" w:rsidR="00A71A02" w:rsidRDefault="00F63FA1">
          <w:r>
            <w:rPr>
              <w:b/>
              <w:bCs/>
              <w:noProof/>
            </w:rPr>
            <w:fldChar w:fldCharType="end"/>
          </w:r>
        </w:p>
      </w:sdtContent>
    </w:sdt>
    <w:p w14:paraId="1B064967" w14:textId="77777777" w:rsidR="00FA1FE8" w:rsidRDefault="00FA1FE8" w:rsidP="00FA1FE8">
      <w:pPr>
        <w:pStyle w:val="Ttulo1"/>
      </w:pPr>
      <w:bookmarkStart w:id="0" w:name="_Toc120655029"/>
      <w:r>
        <w:t>Índice de ilustraciones.</w:t>
      </w:r>
      <w:bookmarkEnd w:id="0"/>
    </w:p>
    <w:p w14:paraId="2EF8415E" w14:textId="370742F3" w:rsidR="00F63FA1" w:rsidRDefault="00F63FA1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20637392" w:history="1">
        <w:r w:rsidRPr="002E5140">
          <w:rPr>
            <w:rStyle w:val="Hipervnculo"/>
            <w:noProof/>
          </w:rPr>
          <w:t>Ilustración 1: Abrimos el W3C Validator en un navegador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F07D08" w14:textId="68DBD460" w:rsidR="00F63FA1" w:rsidRDefault="003877A7">
      <w:pPr>
        <w:pStyle w:val="Tabladeilustraciones"/>
        <w:tabs>
          <w:tab w:val="right" w:leader="dot" w:pos="8494"/>
        </w:tabs>
        <w:rPr>
          <w:noProof/>
        </w:rPr>
      </w:pPr>
      <w:hyperlink w:anchor="_Toc120637393" w:history="1">
        <w:r w:rsidR="00F63FA1" w:rsidRPr="002E5140">
          <w:rPr>
            <w:rStyle w:val="Hipervnculo"/>
            <w:noProof/>
          </w:rPr>
          <w:t>Ilustración 2: Copiamos y pegamos el código XML en la página del W3C</w:t>
        </w:r>
        <w:r w:rsidR="00F63FA1">
          <w:rPr>
            <w:noProof/>
            <w:webHidden/>
          </w:rPr>
          <w:tab/>
        </w:r>
        <w:r w:rsidR="00F63FA1">
          <w:rPr>
            <w:noProof/>
            <w:webHidden/>
          </w:rPr>
          <w:fldChar w:fldCharType="begin"/>
        </w:r>
        <w:r w:rsidR="00F63FA1">
          <w:rPr>
            <w:noProof/>
            <w:webHidden/>
          </w:rPr>
          <w:instrText xml:space="preserve"> PAGEREF _Toc120637393 \h </w:instrText>
        </w:r>
        <w:r w:rsidR="00F63FA1">
          <w:rPr>
            <w:noProof/>
            <w:webHidden/>
          </w:rPr>
        </w:r>
        <w:r w:rsidR="00F63FA1">
          <w:rPr>
            <w:noProof/>
            <w:webHidden/>
          </w:rPr>
          <w:fldChar w:fldCharType="separate"/>
        </w:r>
        <w:r w:rsidR="00F63FA1">
          <w:rPr>
            <w:noProof/>
            <w:webHidden/>
          </w:rPr>
          <w:t>4</w:t>
        </w:r>
        <w:r w:rsidR="00F63FA1">
          <w:rPr>
            <w:noProof/>
            <w:webHidden/>
          </w:rPr>
          <w:fldChar w:fldCharType="end"/>
        </w:r>
      </w:hyperlink>
    </w:p>
    <w:p w14:paraId="18F95322" w14:textId="755DB64A" w:rsidR="00F63FA1" w:rsidRDefault="003877A7">
      <w:pPr>
        <w:pStyle w:val="Tabladeilustraciones"/>
        <w:tabs>
          <w:tab w:val="right" w:leader="dot" w:pos="8494"/>
        </w:tabs>
        <w:rPr>
          <w:noProof/>
        </w:rPr>
      </w:pPr>
      <w:hyperlink w:anchor="_Toc120637394" w:history="1">
        <w:r w:rsidR="00F63FA1" w:rsidRPr="002E5140">
          <w:rPr>
            <w:rStyle w:val="Hipervnculo"/>
            <w:noProof/>
          </w:rPr>
          <w:t>Ilustración 3: Obtenemos la validación del W3C</w:t>
        </w:r>
        <w:r w:rsidR="00F63FA1">
          <w:rPr>
            <w:noProof/>
            <w:webHidden/>
          </w:rPr>
          <w:tab/>
        </w:r>
        <w:r w:rsidR="00F63FA1">
          <w:rPr>
            <w:noProof/>
            <w:webHidden/>
          </w:rPr>
          <w:fldChar w:fldCharType="begin"/>
        </w:r>
        <w:r w:rsidR="00F63FA1">
          <w:rPr>
            <w:noProof/>
            <w:webHidden/>
          </w:rPr>
          <w:instrText xml:space="preserve"> PAGEREF _Toc120637394 \h </w:instrText>
        </w:r>
        <w:r w:rsidR="00F63FA1">
          <w:rPr>
            <w:noProof/>
            <w:webHidden/>
          </w:rPr>
        </w:r>
        <w:r w:rsidR="00F63FA1">
          <w:rPr>
            <w:noProof/>
            <w:webHidden/>
          </w:rPr>
          <w:fldChar w:fldCharType="separate"/>
        </w:r>
        <w:r w:rsidR="00F63FA1">
          <w:rPr>
            <w:noProof/>
            <w:webHidden/>
          </w:rPr>
          <w:t>4</w:t>
        </w:r>
        <w:r w:rsidR="00F63FA1">
          <w:rPr>
            <w:noProof/>
            <w:webHidden/>
          </w:rPr>
          <w:fldChar w:fldCharType="end"/>
        </w:r>
      </w:hyperlink>
    </w:p>
    <w:p w14:paraId="5B3AB53B" w14:textId="2FF6EDCF" w:rsidR="00FA1FE8" w:rsidRDefault="00F63FA1" w:rsidP="00FA1FE8">
      <w:r>
        <w:rPr>
          <w:b/>
          <w:bCs/>
          <w:noProof/>
        </w:rPr>
        <w:fldChar w:fldCharType="end"/>
      </w:r>
    </w:p>
    <w:p w14:paraId="764776D7" w14:textId="77777777" w:rsidR="00FA1FE8" w:rsidRDefault="00FA1FE8" w:rsidP="00FA1FE8">
      <w:pPr>
        <w:pStyle w:val="Ttulo1"/>
      </w:pPr>
      <w:bookmarkStart w:id="1" w:name="_Toc120655030"/>
      <w:r>
        <w:t>Índice de tablas.</w:t>
      </w:r>
      <w:bookmarkEnd w:id="1"/>
    </w:p>
    <w:p w14:paraId="7AD2413B" w14:textId="344A0764" w:rsidR="00F63FA1" w:rsidRDefault="00F63FA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es-ES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20637395" w:history="1">
        <w:r w:rsidRPr="00A82A73">
          <w:rPr>
            <w:rStyle w:val="Hipervnculo"/>
            <w:noProof/>
          </w:rPr>
          <w:t>Tabla 1: Tabla de requisitos para la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A71137" w14:textId="6F1D602E" w:rsidR="00FA1FE8" w:rsidRPr="00FA1FE8" w:rsidRDefault="00F63FA1" w:rsidP="00FA1FE8">
      <w:r>
        <w:rPr>
          <w:b/>
          <w:bCs/>
          <w:noProof/>
        </w:rPr>
        <w:fldChar w:fldCharType="end"/>
      </w:r>
    </w:p>
    <w:p w14:paraId="5A4C2F3D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7BD2335" w14:textId="7BBB080F" w:rsidR="00183A13" w:rsidRDefault="001806EE" w:rsidP="00183A13">
      <w:pPr>
        <w:pStyle w:val="Ttulo"/>
        <w:spacing w:after="240"/>
      </w:pPr>
      <w:r>
        <w:lastRenderedPageBreak/>
        <w:t>Tarea para LMSGI03</w:t>
      </w:r>
    </w:p>
    <w:p w14:paraId="5E1ADA1D" w14:textId="5422579E" w:rsidR="00043E7B" w:rsidRPr="00043E7B" w:rsidRDefault="00043E7B" w:rsidP="00AF11DE">
      <w:pPr>
        <w:pStyle w:val="Ttulo1"/>
        <w:spacing w:before="0"/>
      </w:pPr>
      <w:bookmarkStart w:id="2" w:name="_Toc120655031"/>
      <w:r>
        <w:t>Enunciado.</w:t>
      </w:r>
      <w:bookmarkEnd w:id="2"/>
    </w:p>
    <w:p w14:paraId="472E6619" w14:textId="44883738" w:rsidR="00043E7B" w:rsidRPr="00043E7B" w:rsidRDefault="00043E7B" w:rsidP="00043E7B">
      <w:r w:rsidRPr="00043E7B">
        <w:rPr>
          <w:b/>
          <w:bCs/>
        </w:rPr>
        <w:t xml:space="preserve">Parte 1 </w:t>
      </w:r>
      <w:r w:rsidRPr="00043E7B">
        <w:t xml:space="preserve">(7 puntos) </w:t>
      </w:r>
    </w:p>
    <w:p w14:paraId="03E6F72C" w14:textId="60461E27" w:rsidR="001806EE" w:rsidRPr="00043E7B" w:rsidRDefault="00043E7B" w:rsidP="001806EE">
      <w:r w:rsidRPr="00043E7B">
        <w:t xml:space="preserve">Se pide al alumno desarrollar un archivo para informar sobre el progreso de un proyecto de desarrollo de una página web. </w:t>
      </w:r>
      <w:r w:rsidR="00AF11DE" w:rsidRPr="00043E7B">
        <w:t xml:space="preserve">Se dan las siguientes especificaciones: </w:t>
      </w:r>
    </w:p>
    <w:p w14:paraId="5AE99796" w14:textId="6516A56E" w:rsidR="001806EE" w:rsidRDefault="001806EE" w:rsidP="001806EE">
      <w:pPr>
        <w:pStyle w:val="Descripcin"/>
        <w:keepNext/>
        <w:jc w:val="center"/>
      </w:pPr>
      <w:bookmarkStart w:id="3" w:name="_Toc120637395"/>
      <w:r>
        <w:t xml:space="preserve">Tabla </w:t>
      </w:r>
      <w:r w:rsidR="003877A7">
        <w:fldChar w:fldCharType="begin"/>
      </w:r>
      <w:r w:rsidR="003877A7">
        <w:instrText xml:space="preserve"> SEQ Tabla \* ARABIC </w:instrText>
      </w:r>
      <w:r w:rsidR="003877A7">
        <w:fldChar w:fldCharType="separate"/>
      </w:r>
      <w:r>
        <w:rPr>
          <w:noProof/>
        </w:rPr>
        <w:t>1</w:t>
      </w:r>
      <w:r w:rsidR="003877A7">
        <w:rPr>
          <w:noProof/>
        </w:rPr>
        <w:fldChar w:fldCharType="end"/>
      </w:r>
      <w:r>
        <w:t>: Tabla de requisitos para la parte 1</w:t>
      </w:r>
      <w:bookmarkEnd w:id="3"/>
    </w:p>
    <w:tbl>
      <w:tblPr>
        <w:tblStyle w:val="Estiloprofesional"/>
        <w:tblW w:w="0" w:type="auto"/>
        <w:tblInd w:w="-5" w:type="dxa"/>
        <w:tblLayout w:type="fixed"/>
        <w:tblLook w:val="0680" w:firstRow="0" w:lastRow="0" w:firstColumn="1" w:lastColumn="0" w:noHBand="1" w:noVBand="1"/>
      </w:tblPr>
      <w:tblGrid>
        <w:gridCol w:w="7088"/>
        <w:gridCol w:w="742"/>
      </w:tblGrid>
      <w:tr w:rsidR="00043E7B" w:rsidRPr="00043E7B" w14:paraId="05ABD8EB" w14:textId="77777777" w:rsidTr="00AF11D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3C0A3A8F" w14:textId="4EE8682C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1. Debe responder al estándar RSS. </w:t>
            </w:r>
          </w:p>
        </w:tc>
        <w:tc>
          <w:tcPr>
            <w:tcW w:w="742" w:type="dxa"/>
          </w:tcPr>
          <w:p w14:paraId="6F7564E0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3A6FB292" w14:textId="77777777" w:rsidTr="00AF11D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160C3902" w14:textId="32F190AA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2. La versión de RSS debe establecerse y exhibirse como “2.0”. </w:t>
            </w:r>
          </w:p>
        </w:tc>
        <w:tc>
          <w:tcPr>
            <w:tcW w:w="742" w:type="dxa"/>
          </w:tcPr>
          <w:p w14:paraId="6DF3BB92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64629ED2" w14:textId="77777777" w:rsidTr="00AF11D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34611668" w14:textId="0DDA2E71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3. Se compondrá de un único canal, compuesto de cuatro entradas. </w:t>
            </w:r>
          </w:p>
        </w:tc>
        <w:tc>
          <w:tcPr>
            <w:tcW w:w="742" w:type="dxa"/>
          </w:tcPr>
          <w:p w14:paraId="0BA56D66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6E68AC4F" w14:textId="77777777" w:rsidTr="00AF11D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08FB4067" w14:textId="53017002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4. El título del canal será “Desarrollo de aplicación para proyecto final”. </w:t>
            </w:r>
          </w:p>
        </w:tc>
        <w:tc>
          <w:tcPr>
            <w:tcW w:w="742" w:type="dxa"/>
          </w:tcPr>
          <w:p w14:paraId="29E26C7C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1DEE24A9" w14:textId="77777777" w:rsidTr="00AF11D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7F7FBDC1" w14:textId="31BB9A24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5. Se establecerá como idioma del canal el español (es-es). </w:t>
            </w:r>
          </w:p>
        </w:tc>
        <w:tc>
          <w:tcPr>
            <w:tcW w:w="742" w:type="dxa"/>
          </w:tcPr>
          <w:p w14:paraId="629F8CEC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05219EC4" w14:textId="77777777" w:rsidTr="00AF11D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613EE3B3" w14:textId="5E79645F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6. Una breve descripción indicará que la finalidad del canal es mostrar el progreso de un proyecto de desarrollo de una aplicación destinada a introducir las tareas diarias realizadas durante la formación en centros de trabajo. </w:t>
            </w:r>
          </w:p>
        </w:tc>
        <w:tc>
          <w:tcPr>
            <w:tcW w:w="742" w:type="dxa"/>
          </w:tcPr>
          <w:p w14:paraId="44B23ED7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3DE4007A" w14:textId="77777777" w:rsidTr="00AF11D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6F20C5C7" w14:textId="35F67DB6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7. El canal se asociará con la URL https://www.practicasenempresa.es </w:t>
            </w:r>
          </w:p>
        </w:tc>
        <w:tc>
          <w:tcPr>
            <w:tcW w:w="742" w:type="dxa"/>
          </w:tcPr>
          <w:p w14:paraId="575047EC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315A437A" w14:textId="77777777" w:rsidTr="00AF11DE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54745ADE" w14:textId="1148176C" w:rsidR="00043E7B" w:rsidRPr="00043E7B" w:rsidRDefault="00043E7B" w:rsidP="00043E7B">
            <w:pPr>
              <w:spacing w:line="259" w:lineRule="auto"/>
              <w:jc w:val="both"/>
            </w:pPr>
            <w:r w:rsidRPr="00043E7B">
              <w:t>8. Se incluirán 4 entradas, referidas a 4 hitos del proyecto que se han ido cumpliendo. Se debe indicar títulos y descripciones (texto más extendido, que podéis desarrollar vosotros). Como ejemplos de hitos, se podrían considerar: diseño de la BD, desarrollo de back-</w:t>
            </w:r>
            <w:proofErr w:type="spellStart"/>
            <w:r w:rsidRPr="00043E7B">
              <w:t>end</w:t>
            </w:r>
            <w:proofErr w:type="spellEnd"/>
            <w:r w:rsidRPr="00043E7B">
              <w:t xml:space="preserve">, desarrollo de </w:t>
            </w:r>
            <w:proofErr w:type="spellStart"/>
            <w:r w:rsidRPr="00043E7B">
              <w:t>front-end</w:t>
            </w:r>
            <w:proofErr w:type="spellEnd"/>
            <w:r w:rsidRPr="00043E7B">
              <w:t xml:space="preserve">, pruebas de integración, pruebas finales… </w:t>
            </w:r>
          </w:p>
        </w:tc>
        <w:tc>
          <w:tcPr>
            <w:tcW w:w="742" w:type="dxa"/>
          </w:tcPr>
          <w:p w14:paraId="0ECEDF54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22F846B0" w14:textId="77777777" w:rsidTr="00AF11DE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139562F6" w14:textId="0A9CD618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9. Se establecerán vínculos e identificadores para cada entrada (podéis inventarlos, pero que sean concordantes con los hitos referidos anteriormente). </w:t>
            </w:r>
          </w:p>
        </w:tc>
        <w:tc>
          <w:tcPr>
            <w:tcW w:w="742" w:type="dxa"/>
          </w:tcPr>
          <w:p w14:paraId="65024404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  <w:tr w:rsidR="00043E7B" w:rsidRPr="00043E7B" w14:paraId="394CEB3D" w14:textId="77777777" w:rsidTr="00AF11D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</w:tcPr>
          <w:p w14:paraId="3070DD06" w14:textId="060715C3" w:rsidR="00043E7B" w:rsidRPr="00043E7B" w:rsidRDefault="00043E7B" w:rsidP="00043E7B">
            <w:pPr>
              <w:spacing w:line="259" w:lineRule="auto"/>
              <w:jc w:val="both"/>
            </w:pPr>
            <w:r w:rsidRPr="00043E7B">
              <w:t xml:space="preserve">10. Busca información adicional sobre cómo establecer la fecha de publicación de cada entrada. Puedes poner como fecha y hora las del momento en el que estás creando el archivo (sin repetir valores). </w:t>
            </w:r>
          </w:p>
        </w:tc>
        <w:tc>
          <w:tcPr>
            <w:tcW w:w="742" w:type="dxa"/>
          </w:tcPr>
          <w:p w14:paraId="74DC0F89" w14:textId="77777777" w:rsidR="00043E7B" w:rsidRPr="00043E7B" w:rsidRDefault="00043E7B" w:rsidP="003877A7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E7B">
              <w:t xml:space="preserve">10% </w:t>
            </w:r>
          </w:p>
        </w:tc>
      </w:tr>
    </w:tbl>
    <w:p w14:paraId="059DF1E9" w14:textId="77777777" w:rsidR="00AB3DE7" w:rsidRPr="00AB3DE7" w:rsidRDefault="00AB3DE7" w:rsidP="00AB3DE7">
      <w:pPr>
        <w:spacing w:after="0"/>
      </w:pPr>
    </w:p>
    <w:p w14:paraId="175618D7" w14:textId="3B527B4E" w:rsidR="00AB3DE7" w:rsidRPr="00AB3DE7" w:rsidRDefault="00AB3DE7" w:rsidP="00AB3DE7">
      <w:r w:rsidRPr="00AB3DE7">
        <w:rPr>
          <w:b/>
          <w:bCs/>
        </w:rPr>
        <w:t xml:space="preserve">Parte 2 </w:t>
      </w:r>
      <w:r w:rsidRPr="00AB3DE7">
        <w:t xml:space="preserve">(3 puntos) </w:t>
      </w:r>
    </w:p>
    <w:p w14:paraId="5DC85CAC" w14:textId="5D03B57D" w:rsidR="00AB3DE7" w:rsidRPr="00043E7B" w:rsidRDefault="00AB3DE7" w:rsidP="00AB3DE7">
      <w:r w:rsidRPr="00AB3DE7">
        <w:t>Desarrollar un breve documento de texto con formato (.docx, .</w:t>
      </w:r>
      <w:proofErr w:type="spellStart"/>
      <w:r w:rsidRPr="00AB3DE7">
        <w:t>odt</w:t>
      </w:r>
      <w:proofErr w:type="spellEnd"/>
      <w:r w:rsidRPr="00AB3DE7">
        <w:t xml:space="preserve"> o .</w:t>
      </w:r>
      <w:proofErr w:type="spellStart"/>
      <w:r w:rsidRPr="00AB3DE7">
        <w:t>pdf</w:t>
      </w:r>
      <w:proofErr w:type="spellEnd"/>
      <w:r w:rsidRPr="00AB3DE7">
        <w:t>) en el que se muestren capturas del proceso y resultado de una validación del documento desarrollado en la parte 1. Para ello se podrá utilizar un validador online, explicando en el documento los pasos realizados para llevar a cabo la validación.</w:t>
      </w:r>
    </w:p>
    <w:p w14:paraId="6DFC7F3E" w14:textId="40E0C270" w:rsidR="00183A13" w:rsidRDefault="00183A13" w:rsidP="00E87859">
      <w:pPr>
        <w:pStyle w:val="Ttulo1"/>
        <w:spacing w:before="0"/>
      </w:pPr>
      <w:bookmarkStart w:id="4" w:name="_Toc120655032"/>
      <w:r>
        <w:t xml:space="preserve">1.- </w:t>
      </w:r>
      <w:r w:rsidR="00AB3DE7">
        <w:t>Parte 1 (7 puntos).</w:t>
      </w:r>
      <w:bookmarkEnd w:id="4"/>
    </w:p>
    <w:p w14:paraId="03DA16C9" w14:textId="735A8536" w:rsidR="00AB3DE7" w:rsidRPr="00043E7B" w:rsidRDefault="00AB3DE7" w:rsidP="00AB3DE7">
      <w:pPr>
        <w:spacing w:after="0"/>
      </w:pPr>
      <w:r w:rsidRPr="00043E7B">
        <w:t>Se pide al alumno desarrollar un archivo para informar sobre el progreso de un proyecto de desarrollo de una página web.</w:t>
      </w:r>
    </w:p>
    <w:p w14:paraId="4696B1DF" w14:textId="191E88BC" w:rsidR="00183A13" w:rsidRDefault="00183A13" w:rsidP="00E87859">
      <w:pPr>
        <w:pStyle w:val="Ttulo2"/>
        <w:spacing w:before="0"/>
      </w:pPr>
      <w:bookmarkStart w:id="5" w:name="_Toc120655033"/>
      <w:r>
        <w:lastRenderedPageBreak/>
        <w:t xml:space="preserve">1.1.- </w:t>
      </w:r>
      <w:r w:rsidR="00AB3DE7">
        <w:t>Solución propuesta al apartado 1.</w:t>
      </w:r>
      <w:bookmarkEnd w:id="5"/>
    </w:p>
    <w:p w14:paraId="1E329E5E" w14:textId="194CDA07" w:rsidR="00183A13" w:rsidRDefault="00AB3DE7" w:rsidP="00E87859">
      <w:r>
        <w:t>Este apartado queda resuelto en el fichero .</w:t>
      </w:r>
      <w:proofErr w:type="spellStart"/>
      <w:r>
        <w:t>xml</w:t>
      </w:r>
      <w:proofErr w:type="spellEnd"/>
      <w:r>
        <w:t xml:space="preserve"> que está adjunto al documento dentro del mismo archivo comprimido.</w:t>
      </w:r>
    </w:p>
    <w:p w14:paraId="16F23446" w14:textId="0750C7D3" w:rsidR="00183A13" w:rsidRDefault="00183A13" w:rsidP="00E87859">
      <w:pPr>
        <w:pStyle w:val="Ttulo1"/>
        <w:spacing w:before="0"/>
      </w:pPr>
      <w:bookmarkStart w:id="6" w:name="_Toc120655034"/>
      <w:r>
        <w:t xml:space="preserve">2.- </w:t>
      </w:r>
      <w:r w:rsidR="007E5DE7">
        <w:t>Parte 2 (3 puntos): validación.</w:t>
      </w:r>
      <w:bookmarkEnd w:id="6"/>
    </w:p>
    <w:p w14:paraId="64CC16C7" w14:textId="77100212" w:rsidR="00183A13" w:rsidRDefault="002070F5" w:rsidP="00E87859">
      <w:r w:rsidRPr="00AB3DE7">
        <w:t>Desarrollar un breve documento de texto con formato (.docx, .</w:t>
      </w:r>
      <w:proofErr w:type="spellStart"/>
      <w:r w:rsidRPr="00AB3DE7">
        <w:t>odt</w:t>
      </w:r>
      <w:proofErr w:type="spellEnd"/>
      <w:r w:rsidRPr="00AB3DE7">
        <w:t xml:space="preserve"> o .</w:t>
      </w:r>
      <w:proofErr w:type="spellStart"/>
      <w:r w:rsidRPr="00AB3DE7">
        <w:t>pdf</w:t>
      </w:r>
      <w:proofErr w:type="spellEnd"/>
      <w:r w:rsidRPr="00AB3DE7">
        <w:t>) en el que se muestren capturas del proceso y resultado de una validación del documento desarrollado en la parte 1. Para ello se podrá utilizar un validador online, explicando en el documento los pasos realizados para llevar a cabo la validación.</w:t>
      </w:r>
    </w:p>
    <w:p w14:paraId="0492B6B9" w14:textId="0429E7F1" w:rsidR="00183A13" w:rsidRDefault="00183A13" w:rsidP="00E87859">
      <w:pPr>
        <w:pStyle w:val="Ttulo2"/>
        <w:spacing w:before="0"/>
      </w:pPr>
      <w:bookmarkStart w:id="7" w:name="_Toc120655035"/>
      <w:r>
        <w:t xml:space="preserve">2.1.- </w:t>
      </w:r>
      <w:r w:rsidR="00DD4004">
        <w:t>Solución propuesta al apartado 2.</w:t>
      </w:r>
      <w:bookmarkEnd w:id="7"/>
    </w:p>
    <w:p w14:paraId="0B78964D" w14:textId="36D7B862" w:rsidR="00183A13" w:rsidRDefault="002070F5" w:rsidP="00E87859">
      <w:r>
        <w:t xml:space="preserve">Primer paso, abrimos un navegador web y entramos en </w:t>
      </w:r>
      <w:hyperlink r:id="rId15" w:anchor="validate_by_input" w:history="1">
        <w:r w:rsidR="00D82911" w:rsidRPr="00B01C85">
          <w:rPr>
            <w:rStyle w:val="Hipervnculo"/>
          </w:rPr>
          <w:t>https://validator.w3.org/feed/#validate_by_input</w:t>
        </w:r>
      </w:hyperlink>
    </w:p>
    <w:p w14:paraId="316901E8" w14:textId="77777777" w:rsidR="001806EE" w:rsidRDefault="00B74AC2" w:rsidP="001806EE">
      <w:pPr>
        <w:keepNext/>
      </w:pPr>
      <w:r w:rsidRPr="00B74AC2">
        <w:rPr>
          <w:noProof/>
        </w:rPr>
        <w:drawing>
          <wp:inline distT="0" distB="0" distL="0" distR="0" wp14:anchorId="437213B6" wp14:editId="52718593">
            <wp:extent cx="5400040" cy="303720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7124" w14:textId="0FADAA68" w:rsidR="00D82911" w:rsidRDefault="001806EE" w:rsidP="001806EE">
      <w:pPr>
        <w:pStyle w:val="Descripcin"/>
      </w:pPr>
      <w:bookmarkStart w:id="8" w:name="_Toc120637392"/>
      <w:r>
        <w:t xml:space="preserve">Ilustración </w:t>
      </w:r>
      <w:r w:rsidR="003877A7">
        <w:fldChar w:fldCharType="begin"/>
      </w:r>
      <w:r w:rsidR="003877A7">
        <w:instrText xml:space="preserve"> SEQ Ilustración \* ARABIC </w:instrText>
      </w:r>
      <w:r w:rsidR="003877A7">
        <w:fldChar w:fldCharType="separate"/>
      </w:r>
      <w:r>
        <w:rPr>
          <w:noProof/>
        </w:rPr>
        <w:t>1</w:t>
      </w:r>
      <w:r w:rsidR="003877A7">
        <w:rPr>
          <w:noProof/>
        </w:rPr>
        <w:fldChar w:fldCharType="end"/>
      </w:r>
      <w:r>
        <w:t xml:space="preserve">: Abrimos el W3C </w:t>
      </w:r>
      <w:proofErr w:type="spellStart"/>
      <w:r>
        <w:t>Validator</w:t>
      </w:r>
      <w:proofErr w:type="spellEnd"/>
      <w:r>
        <w:t xml:space="preserve"> en un navegador</w:t>
      </w:r>
      <w:bookmarkEnd w:id="8"/>
    </w:p>
    <w:p w14:paraId="697A4631" w14:textId="7CC2037A" w:rsidR="00B74AC2" w:rsidRDefault="00B74AC2" w:rsidP="00E87859">
      <w:r>
        <w:t xml:space="preserve">Nos aseguramos </w:t>
      </w:r>
      <w:proofErr w:type="gramStart"/>
      <w:r>
        <w:t>que</w:t>
      </w:r>
      <w:proofErr w:type="gramEnd"/>
      <w:r>
        <w:t xml:space="preserve"> estamos en la pestaña “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Direct Input”</w:t>
      </w:r>
      <w:r w:rsidR="000657AF">
        <w:t>. Copiamos y pegamos el código XML en dicha página:</w:t>
      </w:r>
    </w:p>
    <w:p w14:paraId="38FB2BCE" w14:textId="77777777" w:rsidR="001806EE" w:rsidRDefault="00371479" w:rsidP="001806EE">
      <w:pPr>
        <w:keepNext/>
      </w:pPr>
      <w:r w:rsidRPr="00371479">
        <w:rPr>
          <w:noProof/>
        </w:rPr>
        <w:lastRenderedPageBreak/>
        <w:drawing>
          <wp:inline distT="0" distB="0" distL="0" distR="0" wp14:anchorId="2D075026" wp14:editId="74E7F6BE">
            <wp:extent cx="5400040" cy="3037205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3EE1" w14:textId="208C2856" w:rsidR="000657AF" w:rsidRDefault="001806EE" w:rsidP="001806EE">
      <w:pPr>
        <w:pStyle w:val="Descripcin"/>
      </w:pPr>
      <w:bookmarkStart w:id="9" w:name="_Toc120637393"/>
      <w:r>
        <w:t xml:space="preserve">Ilustración </w:t>
      </w:r>
      <w:r w:rsidR="003877A7">
        <w:fldChar w:fldCharType="begin"/>
      </w:r>
      <w:r w:rsidR="003877A7">
        <w:instrText xml:space="preserve"> SEQ Ilustración \* ARABIC </w:instrText>
      </w:r>
      <w:r w:rsidR="003877A7">
        <w:fldChar w:fldCharType="separate"/>
      </w:r>
      <w:r>
        <w:rPr>
          <w:noProof/>
        </w:rPr>
        <w:t>2</w:t>
      </w:r>
      <w:r w:rsidR="003877A7">
        <w:rPr>
          <w:noProof/>
        </w:rPr>
        <w:fldChar w:fldCharType="end"/>
      </w:r>
      <w:r>
        <w:t>: Copiamos y pegamos el código XML en la página del W3C</w:t>
      </w:r>
      <w:bookmarkEnd w:id="9"/>
    </w:p>
    <w:p w14:paraId="21C45DFA" w14:textId="01F1C7A5" w:rsidR="000657AF" w:rsidRDefault="000657AF" w:rsidP="00E87859">
      <w:r>
        <w:t xml:space="preserve">Y pulsamos en </w:t>
      </w:r>
      <w:proofErr w:type="spellStart"/>
      <w:r w:rsidRPr="0086503D">
        <w:rPr>
          <w:i/>
          <w:iCs/>
        </w:rPr>
        <w:t>Check</w:t>
      </w:r>
      <w:proofErr w:type="spellEnd"/>
      <w:r w:rsidR="00371479">
        <w:t>.</w:t>
      </w:r>
    </w:p>
    <w:p w14:paraId="05AF3208" w14:textId="2A79542C" w:rsidR="00371479" w:rsidRDefault="00371479" w:rsidP="00E87859">
      <w:r>
        <w:t>Automáticamente, se nos abrirá una página donde nos dirá si hay errores o no en nuestro código</w:t>
      </w:r>
      <w:r w:rsidR="00810E86">
        <w:t xml:space="preserve">. En nuestro caso, nos da las </w:t>
      </w:r>
      <w:r w:rsidR="003A0C10">
        <w:t>felicitaciones</w:t>
      </w:r>
      <w:r w:rsidR="00810E86">
        <w:t xml:space="preserve"> (</w:t>
      </w:r>
      <w:proofErr w:type="spellStart"/>
      <w:r w:rsidR="00810E86">
        <w:t>Congratulations</w:t>
      </w:r>
      <w:proofErr w:type="spellEnd"/>
      <w:r w:rsidR="00810E86">
        <w:t>), lo que significa que el código es válido.</w:t>
      </w:r>
      <w:r w:rsidR="00057313">
        <w:t xml:space="preserve"> Además, nos proporciona la imagen de RSS válido para que </w:t>
      </w:r>
      <w:r w:rsidR="0053500D">
        <w:t>la podamos</w:t>
      </w:r>
      <w:r w:rsidR="00057313">
        <w:t xml:space="preserve"> usar para enlazar a nuestro RSS en nuestra página web</w:t>
      </w:r>
      <w:r w:rsidR="009859A3">
        <w:t>, con la certeza de que nuestro RSS está validado</w:t>
      </w:r>
      <w:r w:rsidR="00057313">
        <w:t>.</w:t>
      </w:r>
    </w:p>
    <w:p w14:paraId="795FA9C5" w14:textId="77777777" w:rsidR="001806EE" w:rsidRDefault="00810E86" w:rsidP="001806EE">
      <w:pPr>
        <w:keepNext/>
      </w:pPr>
      <w:r w:rsidRPr="00810E86">
        <w:rPr>
          <w:noProof/>
        </w:rPr>
        <w:drawing>
          <wp:inline distT="0" distB="0" distL="0" distR="0" wp14:anchorId="4A74FE14" wp14:editId="6850F407">
            <wp:extent cx="5400040" cy="3037205"/>
            <wp:effectExtent l="0" t="0" r="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E8AB" w14:textId="3C8C2574" w:rsidR="001806EE" w:rsidRDefault="001806EE" w:rsidP="001806EE">
      <w:pPr>
        <w:pStyle w:val="Descripcin"/>
      </w:pPr>
      <w:bookmarkStart w:id="10" w:name="_Toc120637394"/>
      <w:r>
        <w:t xml:space="preserve">Ilustración </w:t>
      </w:r>
      <w:r w:rsidR="003877A7">
        <w:fldChar w:fldCharType="begin"/>
      </w:r>
      <w:r w:rsidR="003877A7">
        <w:instrText xml:space="preserve"> SEQ Ilustración \* ARABIC </w:instrText>
      </w:r>
      <w:r w:rsidR="003877A7">
        <w:fldChar w:fldCharType="separate"/>
      </w:r>
      <w:r>
        <w:rPr>
          <w:noProof/>
        </w:rPr>
        <w:t>3</w:t>
      </w:r>
      <w:r w:rsidR="003877A7">
        <w:rPr>
          <w:noProof/>
        </w:rPr>
        <w:fldChar w:fldCharType="end"/>
      </w:r>
      <w:r>
        <w:t>: Obtenemos la validación del W3C</w:t>
      </w:r>
      <w:bookmarkEnd w:id="10"/>
    </w:p>
    <w:p w14:paraId="7025097B" w14:textId="7DEC9D68" w:rsidR="00FF2850" w:rsidRDefault="00FF2850">
      <w:r>
        <w:br w:type="page"/>
      </w:r>
    </w:p>
    <w:p w14:paraId="57E99AC9" w14:textId="77777777" w:rsidR="00FF2850" w:rsidRDefault="00FF2850" w:rsidP="00FF2850">
      <w:pPr>
        <w:pStyle w:val="Ttulo1"/>
      </w:pPr>
      <w:bookmarkStart w:id="11" w:name="_Toc120655036"/>
      <w:r>
        <w:lastRenderedPageBreak/>
        <w:t>Bibliografía.</w:t>
      </w:r>
      <w:bookmarkEnd w:id="11"/>
    </w:p>
    <w:p w14:paraId="37E3E876" w14:textId="77777777" w:rsidR="00FF2850" w:rsidRDefault="00BC3FCF" w:rsidP="00FF2850">
      <w:r>
        <w:t>A continuación, presento</w:t>
      </w:r>
      <w:r w:rsidR="00FF2850">
        <w:t xml:space="preserve"> la relación bibliográfica que he consultado para la realización de este trabajo.</w:t>
      </w:r>
    </w:p>
    <w:p w14:paraId="3983231C" w14:textId="7EF5772A" w:rsidR="00FF2850" w:rsidRDefault="003877A7" w:rsidP="00FC14AD">
      <w:pPr>
        <w:pStyle w:val="Prrafodelista"/>
        <w:numPr>
          <w:ilvl w:val="0"/>
          <w:numId w:val="2"/>
        </w:numPr>
      </w:pPr>
      <w:hyperlink r:id="rId19" w:history="1">
        <w:r w:rsidR="00FC14AD" w:rsidRPr="00825219">
          <w:rPr>
            <w:rStyle w:val="Hipervnculo"/>
          </w:rPr>
          <w:t>Apuntes y recursos de la plataforma de educación a distancia</w:t>
        </w:r>
      </w:hyperlink>
      <w:r w:rsidR="00FC14AD">
        <w:t>.</w:t>
      </w:r>
    </w:p>
    <w:p w14:paraId="794EDCD9" w14:textId="73151E98" w:rsidR="009209DF" w:rsidRPr="00FF2850" w:rsidRDefault="003877A7" w:rsidP="00FC14AD">
      <w:pPr>
        <w:pStyle w:val="Prrafodelista"/>
        <w:numPr>
          <w:ilvl w:val="0"/>
          <w:numId w:val="2"/>
        </w:numPr>
      </w:pPr>
      <w:hyperlink r:id="rId20" w:anchor="validate_by_input" w:history="1">
        <w:r w:rsidR="009209DF" w:rsidRPr="00B01C85">
          <w:rPr>
            <w:rStyle w:val="Hipervnculo"/>
          </w:rPr>
          <w:t>https://validator.w3.org/feed/#validate_by_input</w:t>
        </w:r>
      </w:hyperlink>
    </w:p>
    <w:sectPr w:rsidR="009209DF" w:rsidRPr="00FF2850" w:rsidSect="007D526A">
      <w:headerReference w:type="firs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1AEB9" w14:textId="77777777" w:rsidR="002F0274" w:rsidRDefault="002F0274" w:rsidP="00D05700">
      <w:pPr>
        <w:spacing w:after="0" w:line="240" w:lineRule="auto"/>
      </w:pPr>
      <w:r>
        <w:separator/>
      </w:r>
    </w:p>
  </w:endnote>
  <w:endnote w:type="continuationSeparator" w:id="0">
    <w:p w14:paraId="038A746C" w14:textId="77777777" w:rsidR="002F0274" w:rsidRDefault="002F0274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2F64911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6A0AF3B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D6F3C2D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01E29CB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A3568" w14:textId="77777777" w:rsidR="002F0274" w:rsidRDefault="002F0274" w:rsidP="00D05700">
      <w:pPr>
        <w:spacing w:after="0" w:line="240" w:lineRule="auto"/>
      </w:pPr>
      <w:r>
        <w:separator/>
      </w:r>
    </w:p>
  </w:footnote>
  <w:footnote w:type="continuationSeparator" w:id="0">
    <w:p w14:paraId="0EAB2359" w14:textId="77777777" w:rsidR="002F0274" w:rsidRDefault="002F0274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9"/>
      <w:gridCol w:w="4205"/>
    </w:tblGrid>
    <w:tr w:rsidR="00D05700" w14:paraId="6DA14D69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8ADEFBF" w14:textId="13EFBD19" w:rsidR="00D05700" w:rsidRDefault="00746AB2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Lenguajes de marcas y Sistemas de Gestión de la Información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1-29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53D35644" w14:textId="2AC356BC" w:rsidR="00D05700" w:rsidRDefault="00746AB2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29-11-2022</w:t>
              </w:r>
            </w:p>
          </w:tc>
        </w:sdtContent>
      </w:sdt>
    </w:tr>
    <w:tr w:rsidR="00D05700" w14:paraId="1FF47B5E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6023A5C3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529B03FA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12D8E0F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52DC7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3B8"/>
    <w:multiLevelType w:val="hybridMultilevel"/>
    <w:tmpl w:val="25D01A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88555B"/>
    <w:multiLevelType w:val="hybridMultilevel"/>
    <w:tmpl w:val="74542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8559192">
    <w:abstractNumId w:val="1"/>
  </w:num>
  <w:num w:numId="2" w16cid:durableId="89551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274"/>
    <w:rsid w:val="00043E7B"/>
    <w:rsid w:val="00057313"/>
    <w:rsid w:val="000657AF"/>
    <w:rsid w:val="001806EE"/>
    <w:rsid w:val="00183A13"/>
    <w:rsid w:val="001F0974"/>
    <w:rsid w:val="001F29A8"/>
    <w:rsid w:val="002070F5"/>
    <w:rsid w:val="00213DEF"/>
    <w:rsid w:val="00224731"/>
    <w:rsid w:val="00233C6A"/>
    <w:rsid w:val="00243517"/>
    <w:rsid w:val="002F0274"/>
    <w:rsid w:val="002F5114"/>
    <w:rsid w:val="00353D43"/>
    <w:rsid w:val="00371479"/>
    <w:rsid w:val="003877A7"/>
    <w:rsid w:val="003A0C10"/>
    <w:rsid w:val="003A6369"/>
    <w:rsid w:val="00437BC3"/>
    <w:rsid w:val="004A1751"/>
    <w:rsid w:val="0053500D"/>
    <w:rsid w:val="00553962"/>
    <w:rsid w:val="005B4521"/>
    <w:rsid w:val="005C0081"/>
    <w:rsid w:val="005D2069"/>
    <w:rsid w:val="0062003F"/>
    <w:rsid w:val="00746AB2"/>
    <w:rsid w:val="007D526A"/>
    <w:rsid w:val="007E5DE7"/>
    <w:rsid w:val="00810E86"/>
    <w:rsid w:val="00825219"/>
    <w:rsid w:val="0086503D"/>
    <w:rsid w:val="00871B53"/>
    <w:rsid w:val="008951C8"/>
    <w:rsid w:val="008A3A14"/>
    <w:rsid w:val="008B1B2A"/>
    <w:rsid w:val="009209DF"/>
    <w:rsid w:val="009859A3"/>
    <w:rsid w:val="009B0C1C"/>
    <w:rsid w:val="009B5554"/>
    <w:rsid w:val="00A70D17"/>
    <w:rsid w:val="00A71A02"/>
    <w:rsid w:val="00AB3DE7"/>
    <w:rsid w:val="00AC01E9"/>
    <w:rsid w:val="00AF11DE"/>
    <w:rsid w:val="00AF24B6"/>
    <w:rsid w:val="00AF3072"/>
    <w:rsid w:val="00B70039"/>
    <w:rsid w:val="00B74AC2"/>
    <w:rsid w:val="00BC3FCF"/>
    <w:rsid w:val="00CA409A"/>
    <w:rsid w:val="00D05700"/>
    <w:rsid w:val="00D101C6"/>
    <w:rsid w:val="00D82911"/>
    <w:rsid w:val="00D95D9B"/>
    <w:rsid w:val="00DD4004"/>
    <w:rsid w:val="00E37E28"/>
    <w:rsid w:val="00E87859"/>
    <w:rsid w:val="00EC06B5"/>
    <w:rsid w:val="00F63FA1"/>
    <w:rsid w:val="00F66B57"/>
    <w:rsid w:val="00F722B5"/>
    <w:rsid w:val="00FA1FE8"/>
    <w:rsid w:val="00FC14AD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DE543F"/>
  <w15:chartTrackingRefBased/>
  <w15:docId w15:val="{42217A68-2846-4668-9E13-A50CCCEF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F5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D82911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91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C14A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806EE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63F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3FA1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F63FA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validator.w3.org/feed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validator.w3.org/feed/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ead.murciaeduca.es/course/view.php?id=7844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504DD34FED4DD9A20F43B585994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7C92D4-8091-4386-A4A0-F3BDFAA457AA}"/>
      </w:docPartPr>
      <w:docPartBody>
        <w:p w:rsidR="00DB1F01" w:rsidRDefault="00DB1F01">
          <w:pPr>
            <w:pStyle w:val="5C504DD34FED4DD9A20F43B585994E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1AD272B5A5441EA95B0BB94FD767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CC0E3-627D-4528-B959-65722725B8B4}"/>
      </w:docPartPr>
      <w:docPartBody>
        <w:p w:rsidR="00DB1F01" w:rsidRDefault="00DB1F01">
          <w:pPr>
            <w:pStyle w:val="B1AD272B5A5441EA95B0BB94FD767170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F01"/>
    <w:rsid w:val="00DB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C504DD34FED4DD9A20F43B585994EAE">
    <w:name w:val="5C504DD34FED4DD9A20F43B585994EAE"/>
  </w:style>
  <w:style w:type="paragraph" w:customStyle="1" w:styleId="B1AD272B5A5441EA95B0BB94FD767170">
    <w:name w:val="B1AD272B5A5441EA95B0BB94FD7671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23</TotalTime>
  <Pages>7</Pages>
  <Words>861</Words>
  <Characters>4480</Characters>
  <Application>Microsoft Office Word</Application>
  <DocSecurity>0</DocSecurity>
  <Lines>135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nº 3 – Sindicación de contenidos</dc:title>
  <dc:subject>Lenguajes de marcas y Sistemas de Gestión de la Información</dc:subject>
  <dc:creator>Santiago Francisco San Pablo Raposo</dc:creator>
  <cp:keywords/>
  <dc:description/>
  <cp:lastModifiedBy>SAN PABLO RAPOSO, SANTIAGO FRANCISCO</cp:lastModifiedBy>
  <cp:revision>29</cp:revision>
  <dcterms:created xsi:type="dcterms:W3CDTF">2022-11-29T16:39:00Z</dcterms:created>
  <dcterms:modified xsi:type="dcterms:W3CDTF">2022-11-29T21:57:00Z</dcterms:modified>
</cp:coreProperties>
</file>