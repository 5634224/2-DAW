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3750FBBE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425C723A" wp14:editId="6F96EA44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8D66DB5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153B8FC0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290667CF" w14:textId="77777777" w:rsidR="00D05700" w:rsidRDefault="005B4521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0BA632AF" wp14:editId="01F32058">
                    <wp:simplePos x="0" y="0"/>
                    <wp:positionH relativeFrom="column">
                      <wp:posOffset>-231748</wp:posOffset>
                    </wp:positionH>
                    <wp:positionV relativeFrom="paragraph">
                      <wp:posOffset>189984</wp:posOffset>
                    </wp:positionV>
                    <wp:extent cx="5873115" cy="3708705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7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204864D" id="Rectángulo 8" o:spid="_x0000_s1026" style="position:absolute;margin-left:-18.25pt;margin-top:14.95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672C8F5B" wp14:editId="33848987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C3B2C23697E34841827AB5BD06400FDA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8E5EC1" w14:textId="73CB051A" w:rsidR="00D05700" w:rsidRPr="001F0974" w:rsidRDefault="006D564C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Resumen tema 3: Sindicación de contenidos</w:t>
                                    </w:r>
                                  </w:p>
                                </w:sdtContent>
                              </w:sdt>
                              <w:p w14:paraId="1C565D3D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843A0C9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301077F1EDDD4EEFA7E1C8C3F0FDFEFF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57C1EA2" w14:textId="2B047413" w:rsidR="00D05700" w:rsidRDefault="006D564C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Lenguajes de marcas y Sistemas de Gestión de la Información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2C8F5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C3B2C23697E34841827AB5BD06400FDA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58E5EC1" w14:textId="73CB051A" w:rsidR="00D05700" w:rsidRPr="001F0974" w:rsidRDefault="006D564C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Resumen tema 3: Sindicación de contenidos</w:t>
                              </w:r>
                            </w:p>
                          </w:sdtContent>
                        </w:sdt>
                        <w:p w14:paraId="1C565D3D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3843A0C9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301077F1EDDD4EEFA7E1C8C3F0FDFEFF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57C1EA2" w14:textId="2B047413" w:rsidR="00D05700" w:rsidRDefault="006D564C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Lenguajes de marcas y Sistemas de Gestión de la Información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7E9CC6FF" wp14:editId="5F8B255D">
                <wp:simplePos x="0" y="0"/>
                <wp:positionH relativeFrom="column">
                  <wp:posOffset>-231775</wp:posOffset>
                </wp:positionH>
                <wp:positionV relativeFrom="paragraph">
                  <wp:posOffset>186055</wp:posOffset>
                </wp:positionV>
                <wp:extent cx="587311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311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8253D05" wp14:editId="47A2D9A9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D84F126" wp14:editId="002426F6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2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5F05730" w14:textId="5DB56299" w:rsidR="00D05700" w:rsidRPr="00D05700" w:rsidRDefault="003E4785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29 de noviembre de 2022</w:t>
                                    </w:r>
                                  </w:p>
                                </w:sdtContent>
                              </w:sdt>
                              <w:p w14:paraId="004DB784" w14:textId="77777777" w:rsidR="00D05700" w:rsidRPr="00D05700" w:rsidRDefault="00D009EB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085E5B8" w14:textId="77777777" w:rsidR="00D05700" w:rsidRPr="00D05700" w:rsidRDefault="00D05700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Francisco San Pablo Raposo</w:t>
                                    </w:r>
                                  </w:p>
                                </w:sdtContent>
                              </w:sdt>
                              <w:p w14:paraId="6BCAA879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84F126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2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5F05730" w14:textId="5DB56299" w:rsidR="00D05700" w:rsidRPr="00D05700" w:rsidRDefault="003E4785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29 de noviembre de 2022</w:t>
                              </w:r>
                            </w:p>
                          </w:sdtContent>
                        </w:sdt>
                        <w:p w14:paraId="004DB784" w14:textId="77777777" w:rsidR="00D05700" w:rsidRPr="00D05700" w:rsidRDefault="00D009EB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085E5B8" w14:textId="77777777" w:rsidR="00D05700" w:rsidRPr="00D05700" w:rsidRDefault="00D05700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Francisco San Pablo Raposo</w:t>
                              </w:r>
                            </w:p>
                          </w:sdtContent>
                        </w:sdt>
                        <w:p w14:paraId="6BCAA879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75C9265F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40D1F0DD" w14:textId="77777777" w:rsidR="00D05700" w:rsidRDefault="00D009EB"/>
      </w:sdtContent>
    </w:sdt>
    <w:p w14:paraId="51122CEB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41521D05" w14:textId="77777777" w:rsidR="00A71A02" w:rsidRDefault="00A71A02">
          <w:pPr>
            <w:pStyle w:val="TtuloTDC"/>
          </w:pPr>
          <w:r>
            <w:t>Contenido</w:t>
          </w:r>
        </w:p>
        <w:p w14:paraId="06302701" w14:textId="77777777" w:rsidR="00A71A02" w:rsidRDefault="00965D4A">
          <w:fldSimple w:instr=" TOC \o &quot;1-3&quot; \h \z \u ">
            <w:r w:rsidR="00A71A02">
              <w:rPr>
                <w:b/>
                <w:bCs/>
                <w:noProof/>
              </w:rPr>
              <w:t>No se encontraron entradas de tabla de contenido.</w:t>
            </w:r>
          </w:fldSimple>
        </w:p>
      </w:sdtContent>
    </w:sdt>
    <w:p w14:paraId="00551135" w14:textId="77777777" w:rsidR="00FA1FE8" w:rsidRDefault="00FA1FE8" w:rsidP="00FA1FE8">
      <w:pPr>
        <w:pStyle w:val="Ttulo1"/>
      </w:pPr>
      <w:r>
        <w:t>Índice de ilustraciones.</w:t>
      </w:r>
    </w:p>
    <w:p w14:paraId="5A81C870" w14:textId="77777777" w:rsidR="00FA1FE8" w:rsidRDefault="00965D4A" w:rsidP="00FA1FE8">
      <w:fldSimple w:instr=" TOC \h \z \c &quot;Ilustración&quot; ">
        <w:r w:rsidR="00FA1FE8">
          <w:rPr>
            <w:b/>
            <w:bCs/>
            <w:noProof/>
          </w:rPr>
          <w:t>No se encuentran elementos de tabla de ilustraciones.</w:t>
        </w:r>
      </w:fldSimple>
    </w:p>
    <w:p w14:paraId="3FF354A5" w14:textId="77777777" w:rsidR="00FA1FE8" w:rsidRDefault="00FA1FE8" w:rsidP="00FA1FE8">
      <w:pPr>
        <w:pStyle w:val="Ttulo1"/>
      </w:pPr>
      <w:r>
        <w:t>Índice de tablas.</w:t>
      </w:r>
    </w:p>
    <w:p w14:paraId="75030BA4" w14:textId="77777777" w:rsidR="00FA1FE8" w:rsidRPr="00FA1FE8" w:rsidRDefault="00965D4A" w:rsidP="00FA1FE8">
      <w:fldSimple w:instr=" TOC \h \z \c &quot;Tabla&quot; ">
        <w:r w:rsidR="00FA1FE8">
          <w:rPr>
            <w:b/>
            <w:bCs/>
            <w:noProof/>
          </w:rPr>
          <w:t>No se encuentran elementos de tabla de ilustraciones.</w:t>
        </w:r>
      </w:fldSimple>
    </w:p>
    <w:p w14:paraId="10E27A48" w14:textId="77777777" w:rsidR="00E37E28" w:rsidRDefault="00E37E2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5B79DE9E" w14:textId="149FC230" w:rsidR="00183A13" w:rsidRDefault="003E4785" w:rsidP="00183A13">
      <w:pPr>
        <w:pStyle w:val="Ttulo"/>
        <w:spacing w:after="240"/>
      </w:pPr>
      <w:r>
        <w:lastRenderedPageBreak/>
        <w:t>Resumen tema 3.</w:t>
      </w:r>
    </w:p>
    <w:p w14:paraId="6D5E31A8" w14:textId="6C3BF8B4" w:rsidR="00183A13" w:rsidRDefault="00183A13" w:rsidP="00E87859">
      <w:pPr>
        <w:pStyle w:val="Ttulo1"/>
        <w:spacing w:before="0"/>
      </w:pPr>
      <w:r>
        <w:t xml:space="preserve">1.- </w:t>
      </w:r>
      <w:r w:rsidR="002B7D61">
        <w:t>Sindicación de contenidos.</w:t>
      </w:r>
    </w:p>
    <w:p w14:paraId="51A3E733" w14:textId="21C8220C" w:rsidR="00183A13" w:rsidRDefault="007061E9" w:rsidP="007061E9">
      <w:r>
        <w:rPr>
          <w:b/>
          <w:bCs/>
        </w:rPr>
        <w:t>L</w:t>
      </w:r>
      <w:r w:rsidRPr="007061E9">
        <w:rPr>
          <w:b/>
          <w:bCs/>
        </w:rPr>
        <w:t>a sindicación de contenidos permite a un sitio utilizar los servicios o contenidos ofertados por otra web diferente</w:t>
      </w:r>
      <w:r w:rsidRPr="007061E9">
        <w:t>. Esos servicios junto con los</w:t>
      </w:r>
      <w:r w:rsidRPr="007061E9">
        <w:rPr>
          <w:b/>
          <w:bCs/>
        </w:rPr>
        <w:t xml:space="preserve"> metadatos </w:t>
      </w:r>
      <w:r w:rsidRPr="007061E9">
        <w:t xml:space="preserve">que tiene asociados en el sitio </w:t>
      </w:r>
      <w:proofErr w:type="gramStart"/>
      <w:r w:rsidRPr="007061E9">
        <w:t>original,</w:t>
      </w:r>
      <w:proofErr w:type="gramEnd"/>
      <w:r w:rsidRPr="007061E9">
        <w:t xml:space="preserve"> forman los </w:t>
      </w:r>
      <w:proofErr w:type="spellStart"/>
      <w:r w:rsidRPr="007061E9">
        <w:rPr>
          <w:b/>
          <w:bCs/>
        </w:rPr>
        <w:t>feed</w:t>
      </w:r>
      <w:proofErr w:type="spellEnd"/>
      <w:r w:rsidRPr="007061E9">
        <w:rPr>
          <w:b/>
          <w:bCs/>
        </w:rPr>
        <w:t xml:space="preserve"> </w:t>
      </w:r>
      <w:r w:rsidRPr="007061E9">
        <w:t xml:space="preserve">o </w:t>
      </w:r>
      <w:r w:rsidRPr="007061E9">
        <w:rPr>
          <w:b/>
          <w:bCs/>
        </w:rPr>
        <w:t>canales de contenidos</w:t>
      </w:r>
      <w:r w:rsidRPr="007061E9">
        <w:t>.</w:t>
      </w:r>
    </w:p>
    <w:p w14:paraId="19C9D548" w14:textId="6A76EAA3" w:rsidR="00B76228" w:rsidRPr="00B76228" w:rsidRDefault="000E4F1F" w:rsidP="00B76228">
      <w:r w:rsidRPr="000E4F1F">
        <w:rPr>
          <w:b/>
          <w:bCs/>
        </w:rPr>
        <w:t>La redifusión de contenidos web suele realizarse bajo una licencia de normas de uso</w:t>
      </w:r>
      <w:r w:rsidRPr="000E4F1F">
        <w:t xml:space="preserve"> en lugar de mediar un contrato para regular los derechos de los contenidos.</w:t>
      </w:r>
    </w:p>
    <w:p w14:paraId="6F6FDDEB" w14:textId="1C02EC20" w:rsidR="007061E9" w:rsidRDefault="00B76228" w:rsidP="00B76228">
      <w:r w:rsidRPr="00B76228">
        <w:rPr>
          <w:b/>
          <w:bCs/>
        </w:rPr>
        <w:t>En la actualidad</w:t>
      </w:r>
      <w:r w:rsidRPr="00B76228">
        <w:t xml:space="preserve"> la redifusión web </w:t>
      </w:r>
      <w:r w:rsidRPr="00B76228">
        <w:rPr>
          <w:b/>
          <w:bCs/>
        </w:rPr>
        <w:t>consiste en ofrecer un contenido desde una fuente web</w:t>
      </w:r>
      <w:r w:rsidRPr="00B76228">
        <w:t xml:space="preserve">, cuyo origen está en una página web, </w:t>
      </w:r>
      <w:r w:rsidRPr="00B76228">
        <w:rPr>
          <w:b/>
          <w:bCs/>
        </w:rPr>
        <w:t xml:space="preserve">para proporcionar a los usuarios la actualización </w:t>
      </w:r>
      <w:proofErr w:type="gramStart"/>
      <w:r w:rsidRPr="00B76228">
        <w:rPr>
          <w:b/>
          <w:bCs/>
        </w:rPr>
        <w:t>del mismo</w:t>
      </w:r>
      <w:proofErr w:type="gramEnd"/>
      <w:r w:rsidRPr="00B76228">
        <w:t>.</w:t>
      </w:r>
    </w:p>
    <w:p w14:paraId="3CCBD83F" w14:textId="57A8D043" w:rsidR="00B82A65" w:rsidRPr="00B82A65" w:rsidRDefault="00B76228" w:rsidP="00B82A65">
      <w:r>
        <w:t>Suele codificarse en XML, aunque es válido hacerlo en cualquier lenguaje que se pueda transportar mediante el protocolo HTTP.</w:t>
      </w:r>
    </w:p>
    <w:p w14:paraId="3785E780" w14:textId="02BAD452" w:rsidR="00B82A65" w:rsidRDefault="00B82A65" w:rsidP="00B82A65">
      <w:r w:rsidRPr="00B82A65">
        <w:t>Para leer una fuente, o canal, hay que suscribirse a ella utilizando un agregador.</w:t>
      </w:r>
    </w:p>
    <w:p w14:paraId="6D3E3D33" w14:textId="073BE1DC" w:rsidR="00C4716D" w:rsidRDefault="00042D8C" w:rsidP="00B82A65">
      <w:r>
        <w:rPr>
          <w:noProof/>
        </w:rPr>
        <w:drawing>
          <wp:inline distT="0" distB="0" distL="0" distR="0" wp14:anchorId="042C86F4" wp14:editId="71ACA4D1">
            <wp:extent cx="5391150" cy="1323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8265" w14:textId="459B908B" w:rsidR="00183A13" w:rsidRDefault="00183A13" w:rsidP="00E87859">
      <w:pPr>
        <w:pStyle w:val="Ttulo2"/>
        <w:spacing w:before="0"/>
      </w:pPr>
      <w:r>
        <w:t xml:space="preserve">1.1.- </w:t>
      </w:r>
      <w:r w:rsidR="00B82A65">
        <w:t>Características.</w:t>
      </w:r>
    </w:p>
    <w:p w14:paraId="743C219F" w14:textId="205F9077" w:rsidR="00183A13" w:rsidRDefault="00042D8C" w:rsidP="00E87859">
      <w:r w:rsidRPr="00FD477D">
        <w:rPr>
          <w:b/>
          <w:bCs/>
        </w:rPr>
        <w:t>Para que una web sea suministradora de un canal</w:t>
      </w:r>
      <w:r>
        <w:t xml:space="preserve">, en su cabecera hay que incluir, por debajo del elemento </w:t>
      </w:r>
      <w:r w:rsidR="00473F44">
        <w:t>&lt;</w:t>
      </w:r>
      <w:proofErr w:type="spellStart"/>
      <w:r w:rsidR="00473F44">
        <w:t>title</w:t>
      </w:r>
      <w:proofErr w:type="spellEnd"/>
      <w:r w:rsidR="00473F44">
        <w:t xml:space="preserve">&gt;, </w:t>
      </w:r>
      <w:r w:rsidR="00473F44" w:rsidRPr="00FD477D">
        <w:rPr>
          <w:b/>
          <w:bCs/>
        </w:rPr>
        <w:t>un enlace al canal de contenidos</w:t>
      </w:r>
      <w:r w:rsidR="00473F44">
        <w:t>.</w:t>
      </w:r>
    </w:p>
    <w:tbl>
      <w:tblPr>
        <w:tblStyle w:val="Estiloprofesional"/>
        <w:tblW w:w="0" w:type="auto"/>
        <w:tblLook w:val="0680" w:firstRow="0" w:lastRow="0" w:firstColumn="1" w:lastColumn="0" w:noHBand="1" w:noVBand="1"/>
      </w:tblPr>
      <w:tblGrid>
        <w:gridCol w:w="846"/>
        <w:gridCol w:w="7648"/>
      </w:tblGrid>
      <w:tr w:rsidR="00473F44" w:rsidRPr="00D009EB" w14:paraId="437000AF" w14:textId="77777777" w:rsidTr="00E729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C6CE71B" w14:textId="468EBAE7" w:rsidR="00473F44" w:rsidRDefault="00473F44" w:rsidP="00E87859">
            <w:r>
              <w:t>RSS</w:t>
            </w:r>
          </w:p>
        </w:tc>
        <w:tc>
          <w:tcPr>
            <w:tcW w:w="7648" w:type="dxa"/>
          </w:tcPr>
          <w:p w14:paraId="58EAD165" w14:textId="3EA44D8A" w:rsidR="00473F44" w:rsidRPr="00FD477D" w:rsidRDefault="00E729B1" w:rsidP="00E729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D477D">
              <w:rPr>
                <w:lang w:val="en-US"/>
              </w:rPr>
              <w:t xml:space="preserve">&lt;link </w:t>
            </w:r>
            <w:proofErr w:type="spellStart"/>
            <w:r w:rsidRPr="00FD477D">
              <w:rPr>
                <w:lang w:val="en-US"/>
              </w:rPr>
              <w:t>rel</w:t>
            </w:r>
            <w:proofErr w:type="spellEnd"/>
            <w:r w:rsidRPr="00FD477D">
              <w:rPr>
                <w:lang w:val="en-US"/>
              </w:rPr>
              <w:t>="alternate" type="application/</w:t>
            </w:r>
            <w:proofErr w:type="spellStart"/>
            <w:r w:rsidRPr="00FD477D">
              <w:rPr>
                <w:lang w:val="en-US"/>
              </w:rPr>
              <w:t>rss+xml</w:t>
            </w:r>
            <w:proofErr w:type="spellEnd"/>
            <w:r w:rsidRPr="00FD477D">
              <w:rPr>
                <w:lang w:val="en-US"/>
              </w:rPr>
              <w:t>" title="</w:t>
            </w:r>
            <w:proofErr w:type="spellStart"/>
            <w:r w:rsidRPr="00FD477D">
              <w:rPr>
                <w:lang w:val="en-US"/>
              </w:rPr>
              <w:t>titulo</w:t>
            </w:r>
            <w:r w:rsidR="00FD477D" w:rsidRPr="00FD477D">
              <w:rPr>
                <w:lang w:val="en-US"/>
              </w:rPr>
              <w:t>Enla</w:t>
            </w:r>
            <w:r w:rsidR="00FD477D">
              <w:rPr>
                <w:lang w:val="en-US"/>
              </w:rPr>
              <w:t>ce</w:t>
            </w:r>
            <w:proofErr w:type="spellEnd"/>
            <w:r w:rsidRPr="00FD477D">
              <w:rPr>
                <w:lang w:val="en-US"/>
              </w:rPr>
              <w:t xml:space="preserve">" </w:t>
            </w:r>
            <w:proofErr w:type="spellStart"/>
            <w:r w:rsidRPr="00FD477D">
              <w:rPr>
                <w:b/>
                <w:bCs/>
                <w:lang w:val="en-US"/>
              </w:rPr>
              <w:t>href</w:t>
            </w:r>
            <w:proofErr w:type="spellEnd"/>
            <w:r w:rsidRPr="00FD477D">
              <w:rPr>
                <w:b/>
                <w:bCs/>
                <w:lang w:val="en-US"/>
              </w:rPr>
              <w:t>="http://www.misitio.com/fichero.rss"</w:t>
            </w:r>
            <w:r w:rsidRPr="00FD477D">
              <w:rPr>
                <w:lang w:val="en-US"/>
              </w:rPr>
              <w:t xml:space="preserve"> /&gt;</w:t>
            </w:r>
          </w:p>
        </w:tc>
      </w:tr>
      <w:tr w:rsidR="00473F44" w:rsidRPr="00D009EB" w14:paraId="6C03D9E9" w14:textId="77777777" w:rsidTr="00E729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AD7101E" w14:textId="04A28C10" w:rsidR="00473F44" w:rsidRDefault="00473F44" w:rsidP="00E87859">
            <w:proofErr w:type="spellStart"/>
            <w:r>
              <w:t>Atom</w:t>
            </w:r>
            <w:proofErr w:type="spellEnd"/>
          </w:p>
        </w:tc>
        <w:tc>
          <w:tcPr>
            <w:tcW w:w="7648" w:type="dxa"/>
          </w:tcPr>
          <w:p w14:paraId="679220DE" w14:textId="3D0E4E45" w:rsidR="00473F44" w:rsidRPr="00FD477D" w:rsidRDefault="00FD477D" w:rsidP="00FD47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D477D">
              <w:rPr>
                <w:lang w:val="en-US"/>
              </w:rPr>
              <w:t xml:space="preserve">&lt;link </w:t>
            </w:r>
            <w:proofErr w:type="spellStart"/>
            <w:r w:rsidRPr="00FD477D">
              <w:rPr>
                <w:lang w:val="en-US"/>
              </w:rPr>
              <w:t>rel</w:t>
            </w:r>
            <w:proofErr w:type="spellEnd"/>
            <w:r w:rsidRPr="00FD477D">
              <w:rPr>
                <w:lang w:val="en-US"/>
              </w:rPr>
              <w:t>="alternate" type="application/</w:t>
            </w:r>
            <w:proofErr w:type="spellStart"/>
            <w:r w:rsidRPr="00FD477D">
              <w:rPr>
                <w:lang w:val="en-US"/>
              </w:rPr>
              <w:t>atom+xml</w:t>
            </w:r>
            <w:proofErr w:type="spellEnd"/>
            <w:r w:rsidRPr="00FD477D">
              <w:rPr>
                <w:lang w:val="en-US"/>
              </w:rPr>
              <w:t>" title="</w:t>
            </w:r>
            <w:proofErr w:type="spellStart"/>
            <w:r w:rsidRPr="00FD477D">
              <w:rPr>
                <w:lang w:val="en-US"/>
              </w:rPr>
              <w:t>tituloEnla</w:t>
            </w:r>
            <w:r>
              <w:rPr>
                <w:lang w:val="en-US"/>
              </w:rPr>
              <w:t>ce</w:t>
            </w:r>
            <w:proofErr w:type="spellEnd"/>
            <w:r w:rsidRPr="00FD477D">
              <w:rPr>
                <w:lang w:val="en-US"/>
              </w:rPr>
              <w:t xml:space="preserve">" </w:t>
            </w:r>
            <w:proofErr w:type="spellStart"/>
            <w:r w:rsidRPr="00FD477D">
              <w:rPr>
                <w:b/>
                <w:bCs/>
                <w:lang w:val="en-US"/>
              </w:rPr>
              <w:t>href</w:t>
            </w:r>
            <w:proofErr w:type="spellEnd"/>
            <w:r w:rsidRPr="00FD477D">
              <w:rPr>
                <w:b/>
                <w:bCs/>
                <w:lang w:val="en-US"/>
              </w:rPr>
              <w:t>="http://www.misitio.com/fichero.atom"</w:t>
            </w:r>
            <w:r w:rsidRPr="00FD477D">
              <w:rPr>
                <w:lang w:val="en-US"/>
              </w:rPr>
              <w:t xml:space="preserve"> /&gt;</w:t>
            </w:r>
          </w:p>
        </w:tc>
      </w:tr>
    </w:tbl>
    <w:p w14:paraId="71380323" w14:textId="422E7BF2" w:rsidR="00473F44" w:rsidRDefault="00473F44" w:rsidP="00DD7DF5">
      <w:pPr>
        <w:spacing w:after="0"/>
        <w:rPr>
          <w:lang w:val="en-US"/>
        </w:rPr>
      </w:pPr>
    </w:p>
    <w:p w14:paraId="7213EFCA" w14:textId="1AB61127" w:rsidR="00DD7DF5" w:rsidRDefault="009E7B05" w:rsidP="00E87859">
      <w:r>
        <w:rPr>
          <w:noProof/>
        </w:rPr>
        <w:drawing>
          <wp:anchor distT="0" distB="0" distL="114300" distR="114300" simplePos="0" relativeHeight="251664384" behindDoc="0" locked="0" layoutInCell="1" allowOverlap="1" wp14:anchorId="62C3DA68" wp14:editId="5CBF3D76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858645" cy="1171575"/>
            <wp:effectExtent l="0" t="0" r="825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7"/>
                    <a:stretch/>
                  </pic:blipFill>
                  <pic:spPr bwMode="auto">
                    <a:xfrm>
                      <a:off x="0" y="0"/>
                      <a:ext cx="185864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7DF5" w:rsidRPr="00DD7DF5">
        <w:t xml:space="preserve">Actualmente, es </w:t>
      </w:r>
      <w:r w:rsidR="00DD7DF5" w:rsidRPr="007B6B37">
        <w:rPr>
          <w:b/>
          <w:bCs/>
        </w:rPr>
        <w:t xml:space="preserve">habitual el uso de algún </w:t>
      </w:r>
      <w:hyperlink r:id="rId17" w:history="1">
        <w:r w:rsidR="00DD7DF5" w:rsidRPr="007B6B37">
          <w:rPr>
            <w:rStyle w:val="Hipervnculo"/>
            <w:b/>
            <w:bCs/>
          </w:rPr>
          <w:t>CMS</w:t>
        </w:r>
      </w:hyperlink>
      <w:r w:rsidR="00DD7DF5">
        <w:t xml:space="preserve"> (Sistema de gestión de contenidos</w:t>
      </w:r>
      <w:r w:rsidR="00DC54E9">
        <w:t xml:space="preserve"> o Content Management </w:t>
      </w:r>
      <w:proofErr w:type="spellStart"/>
      <w:r w:rsidR="00DC54E9">
        <w:t>System</w:t>
      </w:r>
      <w:proofErr w:type="spellEnd"/>
      <w:r w:rsidR="00DD7DF5">
        <w:t>)</w:t>
      </w:r>
      <w:r w:rsidR="00DC54E9">
        <w:t>.</w:t>
      </w:r>
      <w:r w:rsidR="007B6B37">
        <w:t xml:space="preserve"> Si es así, </w:t>
      </w:r>
      <w:r w:rsidR="007B6B37" w:rsidRPr="007B6B37">
        <w:rPr>
          <w:b/>
          <w:bCs/>
        </w:rPr>
        <w:t>los contenidos se encuentran en un repositorio</w:t>
      </w:r>
      <w:r w:rsidR="00F515C3">
        <w:rPr>
          <w:b/>
          <w:bCs/>
        </w:rPr>
        <w:t xml:space="preserve"> </w:t>
      </w:r>
      <w:r w:rsidR="00F515C3" w:rsidRPr="00F515C3">
        <w:t>(o varios)</w:t>
      </w:r>
      <w:r w:rsidR="007B6B37">
        <w:t xml:space="preserve">, y antes de ser servidor al cliente en el formato adecuado, </w:t>
      </w:r>
      <w:r w:rsidR="007B6B37" w:rsidRPr="007B6B37">
        <w:rPr>
          <w:b/>
          <w:bCs/>
        </w:rPr>
        <w:t>sufren algún tipo de transformación</w:t>
      </w:r>
      <w:r w:rsidR="007B6B37">
        <w:t xml:space="preserve">. </w:t>
      </w:r>
      <w:r>
        <w:t xml:space="preserve">La figura de la izquierda muestra </w:t>
      </w:r>
      <w:r w:rsidR="00F515C3">
        <w:t>la estructura del flujo de la información</w:t>
      </w:r>
      <w:r w:rsidR="007B6B37">
        <w:t>.</w:t>
      </w:r>
    </w:p>
    <w:p w14:paraId="6C5BF9A0" w14:textId="283A75EA" w:rsidR="00BA2D25" w:rsidRDefault="000C53F7" w:rsidP="00E87859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5628633" wp14:editId="78B253BA">
            <wp:simplePos x="0" y="0"/>
            <wp:positionH relativeFrom="margin">
              <wp:posOffset>91440</wp:posOffset>
            </wp:positionH>
            <wp:positionV relativeFrom="paragraph">
              <wp:posOffset>12700</wp:posOffset>
            </wp:positionV>
            <wp:extent cx="1571625" cy="1191895"/>
            <wp:effectExtent l="0" t="0" r="9525" b="8255"/>
            <wp:wrapSquare wrapText="bothSides"/>
            <wp:docPr id="9" name="Imagen 9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Forma, Flech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90" b="1414"/>
                    <a:stretch/>
                  </pic:blipFill>
                  <pic:spPr bwMode="auto">
                    <a:xfrm>
                      <a:off x="0" y="0"/>
                      <a:ext cx="157162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D25">
        <w:t xml:space="preserve">Al utilizar un CMS, la transformación puede replicarse. Además de tener más de una entrada de información, podríamos tener varias salidas. </w:t>
      </w:r>
      <w:r w:rsidR="00BA2D25">
        <w:rPr>
          <w:b/>
          <w:bCs/>
          <w:u w:val="single"/>
        </w:rPr>
        <w:t>Por ejemplo</w:t>
      </w:r>
      <w:r w:rsidR="00BA2D25">
        <w:t>: podemos generar tantos ficheros HTML como canales RSS.</w:t>
      </w:r>
    </w:p>
    <w:p w14:paraId="3FE0F595" w14:textId="69DB80C5" w:rsidR="00BA2D25" w:rsidRDefault="00BA2D25" w:rsidP="00E87859"/>
    <w:p w14:paraId="2520577D" w14:textId="318FC823" w:rsidR="000C53F7" w:rsidRDefault="000C53F7" w:rsidP="00556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r w:rsidRPr="000C53F7">
        <w:rPr>
          <w:b/>
          <w:bCs/>
          <w:u w:val="single"/>
        </w:rPr>
        <w:t>Para saber más</w:t>
      </w:r>
      <w:r>
        <w:t xml:space="preserve">: </w:t>
      </w:r>
      <w:hyperlink r:id="rId18" w:history="1">
        <w:r w:rsidRPr="000C53F7">
          <w:rPr>
            <w:rStyle w:val="Hipervnculo"/>
          </w:rPr>
          <w:t>¿Qué es un CMS?</w:t>
        </w:r>
      </w:hyperlink>
    </w:p>
    <w:p w14:paraId="68B851CF" w14:textId="6EE1D601" w:rsidR="0055636A" w:rsidRPr="00BA2D25" w:rsidRDefault="0055636A" w:rsidP="00E87859">
      <w:r w:rsidRPr="0055636A">
        <w:rPr>
          <w:noProof/>
        </w:rPr>
        <w:drawing>
          <wp:inline distT="0" distB="0" distL="0" distR="0" wp14:anchorId="68DBD547" wp14:editId="5491FACE">
            <wp:extent cx="4782217" cy="1533739"/>
            <wp:effectExtent l="0" t="0" r="0" b="9525"/>
            <wp:docPr id="10" name="Imagen 10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AB72" w14:textId="39511790" w:rsidR="00B82A65" w:rsidRDefault="00B82A65" w:rsidP="00B82A65">
      <w:pPr>
        <w:pStyle w:val="Ttulo2"/>
        <w:spacing w:before="0"/>
      </w:pPr>
      <w:r>
        <w:t xml:space="preserve">1.2.- Ventajas de la redifusión </w:t>
      </w:r>
      <w:r w:rsidR="00F21D1A">
        <w:t>de contenidos</w:t>
      </w:r>
      <w:r>
        <w:t>.</w:t>
      </w:r>
    </w:p>
    <w:p w14:paraId="7F0AC29B" w14:textId="7B628A57" w:rsidR="007C2B56" w:rsidRPr="00431C1B" w:rsidRDefault="007C2B56" w:rsidP="007C2B56">
      <w:pPr>
        <w:rPr>
          <w:b/>
          <w:bCs/>
          <w:u w:val="single"/>
        </w:rPr>
      </w:pPr>
      <w:r w:rsidRPr="00431C1B">
        <w:rPr>
          <w:b/>
          <w:bCs/>
          <w:u w:val="single"/>
        </w:rPr>
        <w:t>¿Por qué deberíamos utilizar los canales de contenidos de otros propietarios?</w:t>
      </w:r>
    </w:p>
    <w:p w14:paraId="7F9738A9" w14:textId="47D87B22" w:rsidR="00B82A65" w:rsidRDefault="0055636A" w:rsidP="0055636A">
      <w:pPr>
        <w:pStyle w:val="Prrafodelista"/>
        <w:numPr>
          <w:ilvl w:val="0"/>
          <w:numId w:val="1"/>
        </w:numPr>
      </w:pPr>
      <w:r w:rsidRPr="0055636A">
        <w:rPr>
          <w:b/>
          <w:bCs/>
        </w:rPr>
        <w:t>Aumentar</w:t>
      </w:r>
      <w:r w:rsidRPr="0055636A">
        <w:t xml:space="preserve"> el </w:t>
      </w:r>
      <w:r w:rsidRPr="0055636A">
        <w:rPr>
          <w:b/>
          <w:bCs/>
        </w:rPr>
        <w:t>tráfico</w:t>
      </w:r>
      <w:r w:rsidRPr="0055636A">
        <w:t xml:space="preserve"> de nuestro sitio web.</w:t>
      </w:r>
    </w:p>
    <w:p w14:paraId="289F3183" w14:textId="4164B166" w:rsidR="0055636A" w:rsidRDefault="009C0DBE" w:rsidP="0055636A">
      <w:pPr>
        <w:pStyle w:val="Prrafodelista"/>
        <w:numPr>
          <w:ilvl w:val="0"/>
          <w:numId w:val="1"/>
        </w:numPr>
      </w:pPr>
      <w:r>
        <w:t>Incita a los usuarios a visitar más frecuentemente el sitio web.</w:t>
      </w:r>
    </w:p>
    <w:p w14:paraId="4A301793" w14:textId="72FEBBC7" w:rsidR="009C0DBE" w:rsidRDefault="009C0DBE" w:rsidP="0055636A">
      <w:pPr>
        <w:pStyle w:val="Prrafodelista"/>
        <w:numPr>
          <w:ilvl w:val="0"/>
          <w:numId w:val="1"/>
        </w:numPr>
      </w:pPr>
      <w:r>
        <w:t>Favorece el posicionamiento del sitio en buscadores.</w:t>
      </w:r>
    </w:p>
    <w:p w14:paraId="343A7343" w14:textId="0C0D6B04" w:rsidR="009C0DBE" w:rsidRDefault="009C0DBE" w:rsidP="0055636A">
      <w:pPr>
        <w:pStyle w:val="Prrafodelista"/>
        <w:numPr>
          <w:ilvl w:val="0"/>
          <w:numId w:val="1"/>
        </w:numPr>
      </w:pPr>
      <w:r w:rsidRPr="009C0DBE">
        <w:t xml:space="preserve">Ayuda a </w:t>
      </w:r>
      <w:r w:rsidRPr="009C0DBE">
        <w:rPr>
          <w:b/>
          <w:bCs/>
        </w:rPr>
        <w:t>establecer relaciones entre distintos sitios web</w:t>
      </w:r>
      <w:r w:rsidRPr="009C0DBE">
        <w:t xml:space="preserve"> dentro de la comunidad</w:t>
      </w:r>
      <w:r>
        <w:t>.</w:t>
      </w:r>
    </w:p>
    <w:p w14:paraId="28679415" w14:textId="1CB87EA1" w:rsidR="009C0DBE" w:rsidRDefault="0091727D" w:rsidP="0055636A">
      <w:pPr>
        <w:pStyle w:val="Prrafodelista"/>
        <w:numPr>
          <w:ilvl w:val="0"/>
          <w:numId w:val="1"/>
        </w:numPr>
      </w:pPr>
      <w:r w:rsidRPr="0091727D">
        <w:rPr>
          <w:b/>
          <w:bCs/>
        </w:rPr>
        <w:t>Permite a otras personas añadir características a los servicios del sitio web</w:t>
      </w:r>
      <w:r w:rsidRPr="0091727D">
        <w:t xml:space="preserve"> (por ejemplo, </w:t>
      </w:r>
      <w:r w:rsidRPr="0091727D">
        <w:rPr>
          <w:b/>
          <w:bCs/>
        </w:rPr>
        <w:t>notificaciones de actualizaciones</w:t>
      </w:r>
      <w:r w:rsidRPr="0091727D">
        <w:t xml:space="preserve"> mediante mensajes instantáneos), aunque se requiera de tecnologías adicionales</w:t>
      </w:r>
      <w:r>
        <w:t>.</w:t>
      </w:r>
    </w:p>
    <w:p w14:paraId="3216124B" w14:textId="1F172694" w:rsidR="0091727D" w:rsidRDefault="00F4297E" w:rsidP="00412A26">
      <w:pPr>
        <w:pStyle w:val="Prrafodelista"/>
        <w:numPr>
          <w:ilvl w:val="0"/>
          <w:numId w:val="1"/>
        </w:numPr>
      </w:pPr>
      <w:r w:rsidRPr="00F4297E">
        <w:rPr>
          <w:b/>
          <w:bCs/>
        </w:rPr>
        <w:t>Enriquece Internet</w:t>
      </w:r>
      <w:r>
        <w:t xml:space="preserve"> impulsando la tecnología semántica y fomentando la reutilización.</w:t>
      </w:r>
    </w:p>
    <w:p w14:paraId="608F892F" w14:textId="1A75E787" w:rsidR="00431C1B" w:rsidRDefault="00121AAA" w:rsidP="00431C1B">
      <w:r w:rsidRPr="00121AAA">
        <w:rPr>
          <w:noProof/>
        </w:rPr>
        <w:drawing>
          <wp:inline distT="0" distB="0" distL="0" distR="0" wp14:anchorId="383FEBA7" wp14:editId="6C24FE93">
            <wp:extent cx="5400040" cy="162179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D529" w14:textId="2661A01A" w:rsidR="00183A13" w:rsidRDefault="00183A13" w:rsidP="00E87859">
      <w:pPr>
        <w:pStyle w:val="Ttulo1"/>
        <w:spacing w:before="0"/>
      </w:pPr>
      <w:r>
        <w:t xml:space="preserve">2.- </w:t>
      </w:r>
      <w:r w:rsidR="00121AAA">
        <w:t>Ámbitos de aplicación.</w:t>
      </w:r>
    </w:p>
    <w:p w14:paraId="36185E3C" w14:textId="7217228A" w:rsidR="00183A13" w:rsidRDefault="008345F2" w:rsidP="00E87859">
      <w:r>
        <w:t>Se puede sindicar cualquier tipo de información, incluso vídeos de YouTube.</w:t>
      </w:r>
    </w:p>
    <w:p w14:paraId="02DA9104" w14:textId="0FBB5EE3" w:rsidR="00FC67EE" w:rsidRDefault="00FC67EE" w:rsidP="00FC67EE">
      <w:pPr>
        <w:pStyle w:val="Prrafodelista"/>
        <w:numPr>
          <w:ilvl w:val="0"/>
          <w:numId w:val="2"/>
        </w:numPr>
      </w:pPr>
      <w:proofErr w:type="spellStart"/>
      <w:r>
        <w:t>Weblogs</w:t>
      </w:r>
      <w:proofErr w:type="spellEnd"/>
      <w:r>
        <w:t>: ayudaron mucho a la popularización de la redifusión web.</w:t>
      </w:r>
    </w:p>
    <w:p w14:paraId="63F3BAB9" w14:textId="0DA1B2B3" w:rsidR="00135A97" w:rsidRPr="00135A97" w:rsidRDefault="00C959F6" w:rsidP="00135A97">
      <w:pPr>
        <w:pStyle w:val="Prrafodelista"/>
        <w:numPr>
          <w:ilvl w:val="0"/>
          <w:numId w:val="2"/>
        </w:numPr>
      </w:pPr>
      <w:r>
        <w:t>Sindicación de todo tipo de información en formato XML.</w:t>
      </w:r>
    </w:p>
    <w:p w14:paraId="389794F5" w14:textId="25734FA8" w:rsidR="00C959F6" w:rsidRDefault="00135A97" w:rsidP="00135A97">
      <w:pPr>
        <w:pStyle w:val="Prrafodelista"/>
        <w:numPr>
          <w:ilvl w:val="0"/>
          <w:numId w:val="2"/>
        </w:numPr>
      </w:pPr>
      <w:r w:rsidRPr="00A45AFB">
        <w:rPr>
          <w:b/>
          <w:bCs/>
        </w:rPr>
        <w:lastRenderedPageBreak/>
        <w:t>Podemos ofrecer contenidos propios para que sean mostrados en otras páginas web de forma integrada</w:t>
      </w:r>
      <w:r w:rsidRPr="00135A97">
        <w:t>, lo que aumenta el valor de la página</w:t>
      </w:r>
      <w:r>
        <w:t xml:space="preserve"> </w:t>
      </w:r>
      <w:r w:rsidRPr="00135A97">
        <w:t>que muestra el contenido y también nos genera más valor, ya que</w:t>
      </w:r>
      <w:r>
        <w:t xml:space="preserve"> </w:t>
      </w:r>
      <w:r w:rsidRPr="00135A97">
        <w:t xml:space="preserve">normalmente </w:t>
      </w:r>
      <w:r w:rsidRPr="00A45AFB">
        <w:rPr>
          <w:b/>
          <w:bCs/>
        </w:rPr>
        <w:t>la redifusión web siempre enlaza con los contenidos originales</w:t>
      </w:r>
      <w:r w:rsidR="00A45AFB">
        <w:t>.</w:t>
      </w:r>
    </w:p>
    <w:p w14:paraId="1171AEBB" w14:textId="736A4F50" w:rsidR="00A45AFB" w:rsidRDefault="00A45AFB" w:rsidP="00135A97">
      <w:pPr>
        <w:pStyle w:val="Prrafodelista"/>
        <w:numPr>
          <w:ilvl w:val="0"/>
          <w:numId w:val="2"/>
        </w:numPr>
      </w:pPr>
      <w:r w:rsidRPr="008413C1">
        <w:rPr>
          <w:b/>
          <w:bCs/>
        </w:rPr>
        <w:t>Puede aplicarse a todo tipo de contenidos</w:t>
      </w:r>
      <w:r>
        <w:t>: texto, audio, vídeos e imágenes.</w:t>
      </w:r>
    </w:p>
    <w:p w14:paraId="77A09CDD" w14:textId="77777777" w:rsidR="00DB6927" w:rsidRDefault="008413C1" w:rsidP="008413C1">
      <w:pPr>
        <w:pStyle w:val="Prrafodelista"/>
        <w:numPr>
          <w:ilvl w:val="0"/>
          <w:numId w:val="2"/>
        </w:numPr>
      </w:pPr>
      <w:r>
        <w:t xml:space="preserve">De esta forma, </w:t>
      </w:r>
      <w:r w:rsidRPr="00DB6927">
        <w:t>l</w:t>
      </w:r>
      <w:r w:rsidR="00C56D75" w:rsidRPr="00DB6927">
        <w:t xml:space="preserve">os suscriptores pueden de esta forma mantener una actualización profesional de </w:t>
      </w:r>
      <w:r w:rsidR="0000195E" w:rsidRPr="00DB6927">
        <w:t>las fuentes de</w:t>
      </w:r>
      <w:r w:rsidR="00C56D75" w:rsidRPr="00DB6927">
        <w:t xml:space="preserve"> contenidos a los que está suscrito</w:t>
      </w:r>
      <w:r w:rsidR="00FA6F5B">
        <w:t xml:space="preserve">. </w:t>
      </w:r>
      <w:r w:rsidR="00DB6927" w:rsidRPr="00DB6927">
        <w:rPr>
          <w:b/>
          <w:bCs/>
        </w:rPr>
        <w:t>Así</w:t>
      </w:r>
      <w:r w:rsidR="00FA6F5B" w:rsidRPr="00DB6927">
        <w:rPr>
          <w:b/>
          <w:bCs/>
        </w:rPr>
        <w:t xml:space="preserve">, el usuario </w:t>
      </w:r>
      <w:r w:rsidR="00DB6927" w:rsidRPr="00DB6927">
        <w:rPr>
          <w:b/>
          <w:bCs/>
        </w:rPr>
        <w:t>puede estar al día en</w:t>
      </w:r>
      <w:r w:rsidR="00DB6927">
        <w:t>:</w:t>
      </w:r>
    </w:p>
    <w:p w14:paraId="182EC281" w14:textId="316DF405" w:rsidR="00DB6927" w:rsidRDefault="00DB6927" w:rsidP="00DB6927">
      <w:pPr>
        <w:pStyle w:val="Prrafodelista"/>
        <w:numPr>
          <w:ilvl w:val="1"/>
          <w:numId w:val="2"/>
        </w:numPr>
      </w:pPr>
      <w:r w:rsidRPr="00DB6927">
        <w:t>temas relacionados con su profesión</w:t>
      </w:r>
      <w:r>
        <w:t>.</w:t>
      </w:r>
    </w:p>
    <w:p w14:paraId="2AF2994E" w14:textId="77777777" w:rsidR="00DB6927" w:rsidRDefault="00DB6927" w:rsidP="00DB6927">
      <w:pPr>
        <w:pStyle w:val="Prrafodelista"/>
        <w:numPr>
          <w:ilvl w:val="1"/>
          <w:numId w:val="2"/>
        </w:numPr>
      </w:pPr>
      <w:r w:rsidRPr="00DB6927">
        <w:t>recibiendo las noticias e informaciones en su blog</w:t>
      </w:r>
    </w:p>
    <w:p w14:paraId="32B80725" w14:textId="2A62CA2B" w:rsidR="00A45AFB" w:rsidRDefault="00DB6927" w:rsidP="00DB6927">
      <w:pPr>
        <w:pStyle w:val="Prrafodelista"/>
        <w:numPr>
          <w:ilvl w:val="1"/>
          <w:numId w:val="2"/>
        </w:numPr>
      </w:pPr>
      <w:r w:rsidRPr="00DB6927">
        <w:t>o en su programa agregador de noticias.</w:t>
      </w:r>
    </w:p>
    <w:p w14:paraId="117B97F0" w14:textId="78B9D8FC" w:rsidR="00DB6927" w:rsidRPr="00FA6F5B" w:rsidRDefault="001158F7" w:rsidP="00DB6927">
      <w:r w:rsidRPr="001158F7">
        <w:rPr>
          <w:noProof/>
        </w:rPr>
        <w:drawing>
          <wp:inline distT="0" distB="0" distL="0" distR="0" wp14:anchorId="0CC6395B" wp14:editId="2B930AA3">
            <wp:extent cx="5296639" cy="2734057"/>
            <wp:effectExtent l="0" t="0" r="0" b="952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6BEB" w14:textId="71FC6F6F" w:rsidR="00183A13" w:rsidRDefault="00183A13" w:rsidP="00386CEA">
      <w:pPr>
        <w:pStyle w:val="Ttulo1"/>
        <w:spacing w:before="0"/>
      </w:pPr>
      <w:r>
        <w:t xml:space="preserve">3.- </w:t>
      </w:r>
      <w:r w:rsidR="001158F7">
        <w:t>Tecnologías de creación de canales de contenidos.</w:t>
      </w:r>
    </w:p>
    <w:p w14:paraId="310A1E84" w14:textId="33E58672" w:rsidR="00183A13" w:rsidRDefault="00BB5094" w:rsidP="00E87859">
      <w:r>
        <w:t>Para sindicar contenidos hay que utilizar alguno de los estándares de sindicación, los cuales están basados en XML, y se agrupan en dos estándares: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1413"/>
        <w:gridCol w:w="7081"/>
      </w:tblGrid>
      <w:tr w:rsidR="00BB5094" w14:paraId="3BFAD248" w14:textId="77777777" w:rsidTr="00BB5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5B038EC" w14:textId="075BB00F" w:rsidR="00BB5094" w:rsidRDefault="00BB5094" w:rsidP="00E87859">
            <w:r>
              <w:t>Estándar</w:t>
            </w:r>
          </w:p>
        </w:tc>
        <w:tc>
          <w:tcPr>
            <w:tcW w:w="7081" w:type="dxa"/>
          </w:tcPr>
          <w:p w14:paraId="14848BFB" w14:textId="32446775" w:rsidR="00BB5094" w:rsidRDefault="00BB5094" w:rsidP="00E878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Características y versiones</w:t>
            </w:r>
          </w:p>
        </w:tc>
      </w:tr>
      <w:tr w:rsidR="00AC5D4F" w14:paraId="7C0948FF" w14:textId="77777777" w:rsidTr="00AC5D4F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2061F38B" w14:textId="610710AF" w:rsidR="00AC5D4F" w:rsidRDefault="00AC5D4F" w:rsidP="00E87859">
            <w:r>
              <w:t>RSS</w:t>
            </w:r>
          </w:p>
        </w:tc>
        <w:tc>
          <w:tcPr>
            <w:tcW w:w="7081" w:type="dxa"/>
          </w:tcPr>
          <w:p w14:paraId="68C8D7BC" w14:textId="6ACDC5F2" w:rsidR="00AC5D4F" w:rsidRDefault="00AC5D4F" w:rsidP="00E87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Really</w:t>
            </w:r>
            <w:proofErr w:type="spellEnd"/>
            <w:r>
              <w:t xml:space="preserve"> Simple </w:t>
            </w:r>
            <w:proofErr w:type="spellStart"/>
            <w:r>
              <w:t>Syndication</w:t>
            </w:r>
            <w:proofErr w:type="spellEnd"/>
            <w:r>
              <w:t>.</w:t>
            </w:r>
          </w:p>
        </w:tc>
      </w:tr>
      <w:tr w:rsidR="00AC5D4F" w14:paraId="625EA113" w14:textId="77777777" w:rsidTr="00E7788B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02F3EDAB" w14:textId="77777777" w:rsidR="00AC5D4F" w:rsidRDefault="00AC5D4F" w:rsidP="00E87859"/>
        </w:tc>
        <w:tc>
          <w:tcPr>
            <w:tcW w:w="7081" w:type="dxa"/>
          </w:tcPr>
          <w:p w14:paraId="62F16939" w14:textId="44782F1D" w:rsidR="00AC5D4F" w:rsidRPr="00AC5D4F" w:rsidRDefault="00AC5D4F" w:rsidP="00E87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AC5D4F">
              <w:t>Además</w:t>
            </w:r>
            <w:proofErr w:type="gramEnd"/>
            <w:r w:rsidRPr="00AC5D4F">
              <w:t xml:space="preserve"> </w:t>
            </w:r>
            <w:r w:rsidRPr="00AC5D4F">
              <w:rPr>
                <w:b/>
                <w:bCs/>
              </w:rPr>
              <w:t>se utiliza en la conexión con sistemas de mensajería instantánea</w:t>
            </w:r>
            <w:r w:rsidRPr="00AC5D4F">
              <w:t xml:space="preserve">, la </w:t>
            </w:r>
            <w:r w:rsidRPr="00AC5D4F">
              <w:rPr>
                <w:b/>
                <w:bCs/>
              </w:rPr>
              <w:t>conversión</w:t>
            </w:r>
            <w:r w:rsidRPr="00AC5D4F">
              <w:t xml:space="preserve"> de </w:t>
            </w:r>
            <w:r w:rsidRPr="00AC5D4F">
              <w:rPr>
                <w:b/>
                <w:bCs/>
              </w:rPr>
              <w:t>RSS en mensajes de correo electrónico</w:t>
            </w:r>
            <w:r w:rsidRPr="00AC5D4F">
              <w:t xml:space="preserve">, o la capacidad de </w:t>
            </w:r>
            <w:r w:rsidRPr="00AC5D4F">
              <w:rPr>
                <w:b/>
                <w:bCs/>
              </w:rPr>
              <w:t>transformar los favoritos del navegador en RSS</w:t>
            </w:r>
            <w:r>
              <w:t>.</w:t>
            </w:r>
          </w:p>
        </w:tc>
      </w:tr>
      <w:tr w:rsidR="00AC5D4F" w14:paraId="55EAA770" w14:textId="77777777" w:rsidTr="00E7788B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63563FED" w14:textId="77777777" w:rsidR="00AC5D4F" w:rsidRDefault="00AC5D4F" w:rsidP="00E87859"/>
        </w:tc>
        <w:tc>
          <w:tcPr>
            <w:tcW w:w="7081" w:type="dxa"/>
          </w:tcPr>
          <w:p w14:paraId="375C3FAD" w14:textId="77777777" w:rsidR="00AC5D4F" w:rsidRDefault="00AC5D4F" w:rsidP="00E87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 sido desarrollado por tres organizaciones, lo que ha dado lugar a 7 formatos diferentes entre sí:</w:t>
            </w:r>
          </w:p>
          <w:p w14:paraId="366B989B" w14:textId="77777777" w:rsidR="00AC5D4F" w:rsidRDefault="00C67470" w:rsidP="00C67470">
            <w:pPr>
              <w:pStyle w:val="Prrafodelist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2A28">
              <w:rPr>
                <w:b/>
                <w:bCs/>
                <w:u w:val="single"/>
              </w:rPr>
              <w:t>RSS 0.90</w:t>
            </w:r>
            <w:r>
              <w:t>: creada por la empresa Netscape en 1999. Se basa en la especificación RDF de metadatos</w:t>
            </w:r>
            <w:r w:rsidR="003D2A28">
              <w:t>.</w:t>
            </w:r>
          </w:p>
          <w:p w14:paraId="5274C451" w14:textId="77777777" w:rsidR="003D2A28" w:rsidRDefault="003D2A28" w:rsidP="00C67470">
            <w:pPr>
              <w:pStyle w:val="Prrafodelist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2A28">
              <w:rPr>
                <w:b/>
                <w:bCs/>
                <w:u w:val="single"/>
              </w:rPr>
              <w:t>RSS 0.91</w:t>
            </w:r>
            <w:r>
              <w:t xml:space="preserve">: </w:t>
            </w:r>
            <w:r w:rsidRPr="003D2A28">
              <w:t>versión simplificada de RSS 0.90</w:t>
            </w:r>
            <w:r>
              <w:t xml:space="preserve">. Se detuvo su desarrollo por falta de éxito, aunque la empresa </w:t>
            </w:r>
            <w:proofErr w:type="spellStart"/>
            <w:r>
              <w:t>UserLand</w:t>
            </w:r>
            <w:proofErr w:type="spellEnd"/>
            <w:r>
              <w:t xml:space="preserve"> Software decidió usar esta versión para desarrollar blogs.</w:t>
            </w:r>
          </w:p>
          <w:p w14:paraId="152EF6C8" w14:textId="77777777" w:rsidR="003D2A28" w:rsidRDefault="003D2A28" w:rsidP="00C67470">
            <w:pPr>
              <w:pStyle w:val="Prrafodelist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36AE">
              <w:rPr>
                <w:b/>
                <w:bCs/>
                <w:u w:val="single"/>
              </w:rPr>
              <w:lastRenderedPageBreak/>
              <w:t>RSS 1.0</w:t>
            </w:r>
            <w:r>
              <w:t>: creado a partir del RSS 0.90. Es más estable. Permite definir una cantidad mayor de datos que en versiones anteriores de RSS.</w:t>
            </w:r>
          </w:p>
          <w:p w14:paraId="7EDF41C2" w14:textId="7AD2E97A" w:rsidR="003D2A28" w:rsidRDefault="003D2A28" w:rsidP="00C67470">
            <w:pPr>
              <w:pStyle w:val="Prrafodelist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36AE">
              <w:rPr>
                <w:b/>
                <w:bCs/>
                <w:u w:val="single"/>
              </w:rPr>
              <w:t>RSS 2.0</w:t>
            </w:r>
            <w:r>
              <w:t xml:space="preserve">: </w:t>
            </w:r>
            <w:proofErr w:type="spellStart"/>
            <w:r>
              <w:t>UserLand</w:t>
            </w:r>
            <w:proofErr w:type="spellEnd"/>
            <w:r>
              <w:t xml:space="preserve"> Software </w:t>
            </w:r>
            <w:r w:rsidR="00CD36AE" w:rsidRPr="00CD36AE">
              <w:t>rechazó el estándar RSS 1.0 por considerarlo complejo y continuó el desarrollo del formato RSS 0.91, publicando las versiones 0.92, 0.93 y 0.94.</w:t>
            </w:r>
            <w:r w:rsidR="00CD36AE">
              <w:t xml:space="preserve"> Hasta que se publicó RSS 2.0 para que cumpliera todas las normas de XML</w:t>
            </w:r>
          </w:p>
        </w:tc>
      </w:tr>
      <w:tr w:rsidR="006C77F8" w14:paraId="32B3A4E6" w14:textId="77777777" w:rsidTr="006C77F8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0B424897" w14:textId="51BFFA4B" w:rsidR="006C77F8" w:rsidRDefault="006C77F8" w:rsidP="00E87859">
            <w:proofErr w:type="spellStart"/>
            <w:r>
              <w:lastRenderedPageBreak/>
              <w:t>Atom</w:t>
            </w:r>
            <w:proofErr w:type="spellEnd"/>
          </w:p>
        </w:tc>
        <w:tc>
          <w:tcPr>
            <w:tcW w:w="7081" w:type="dxa"/>
          </w:tcPr>
          <w:p w14:paraId="08E77657" w14:textId="70717B63" w:rsidR="006C77F8" w:rsidRPr="006C77F8" w:rsidRDefault="006C77F8" w:rsidP="00E87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Estándar del grupo de trabajo </w:t>
            </w:r>
            <w:proofErr w:type="spellStart"/>
            <w:r>
              <w:rPr>
                <w:i/>
                <w:iCs/>
              </w:rPr>
              <w:t>Atom</w:t>
            </w:r>
            <w:proofErr w:type="spellEnd"/>
            <w:r>
              <w:rPr>
                <w:i/>
                <w:iCs/>
              </w:rPr>
              <w:t xml:space="preserve"> Publishing </w:t>
            </w:r>
            <w:proofErr w:type="spellStart"/>
            <w:r>
              <w:rPr>
                <w:i/>
                <w:iCs/>
              </w:rPr>
              <w:t>Format</w:t>
            </w:r>
            <w:proofErr w:type="spellEnd"/>
            <w:r>
              <w:rPr>
                <w:i/>
                <w:iCs/>
              </w:rPr>
              <w:t xml:space="preserve"> and </w:t>
            </w:r>
            <w:proofErr w:type="spellStart"/>
            <w:r>
              <w:rPr>
                <w:i/>
                <w:iCs/>
              </w:rPr>
              <w:t>Protocol</w:t>
            </w:r>
            <w:proofErr w:type="spellEnd"/>
            <w:r>
              <w:t xml:space="preserve"> (</w:t>
            </w:r>
            <w:r w:rsidRPr="006C77F8">
              <w:t xml:space="preserve">Formato y protocolo de publicación </w:t>
            </w:r>
            <w:proofErr w:type="spellStart"/>
            <w:r w:rsidRPr="006C77F8">
              <w:t>Atom</w:t>
            </w:r>
            <w:proofErr w:type="spellEnd"/>
            <w:r>
              <w:t>) de la IETF en el RFC4287.</w:t>
            </w:r>
          </w:p>
        </w:tc>
      </w:tr>
      <w:tr w:rsidR="006C77F8" w14:paraId="16BC4E12" w14:textId="77777777" w:rsidTr="00E6219D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355043C" w14:textId="77777777" w:rsidR="006C77F8" w:rsidRDefault="006C77F8" w:rsidP="00E87859"/>
        </w:tc>
        <w:tc>
          <w:tcPr>
            <w:tcW w:w="7081" w:type="dxa"/>
          </w:tcPr>
          <w:p w14:paraId="7CB25A82" w14:textId="3BB57289" w:rsidR="00141702" w:rsidRDefault="00141702" w:rsidP="00E87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41702">
              <w:t xml:space="preserve">Se desarrolló como una </w:t>
            </w:r>
            <w:r w:rsidRPr="00141702">
              <w:rPr>
                <w:b/>
                <w:bCs/>
              </w:rPr>
              <w:t>alternativa a RSS, con el fin de evitar la confusión creada por la existencia de estándares</w:t>
            </w:r>
            <w:r w:rsidRPr="00141702">
              <w:t xml:space="preserve"> similares para</w:t>
            </w:r>
            <w:r w:rsidR="00965D4A">
              <w:t xml:space="preserve"> </w:t>
            </w:r>
            <w:r w:rsidRPr="00141702">
              <w:t>la sindicación de contenidos, entre los que existía cierta incompatibilidad</w:t>
            </w:r>
            <w:r>
              <w:t>.</w:t>
            </w:r>
          </w:p>
          <w:p w14:paraId="3F901D2E" w14:textId="44DDB656" w:rsidR="006C77F8" w:rsidRDefault="00141702" w:rsidP="00E87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sustituyó a dichos estándares, pero sí que convivió con ellos.</w:t>
            </w:r>
          </w:p>
        </w:tc>
      </w:tr>
      <w:tr w:rsidR="006C77F8" w14:paraId="7462F4C4" w14:textId="77777777" w:rsidTr="00E6219D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9E5F1E9" w14:textId="77777777" w:rsidR="006C77F8" w:rsidRDefault="006C77F8" w:rsidP="00E87859"/>
        </w:tc>
        <w:tc>
          <w:tcPr>
            <w:tcW w:w="7081" w:type="dxa"/>
          </w:tcPr>
          <w:p w14:paraId="257E2BCC" w14:textId="1477CBF8" w:rsidR="006C77F8" w:rsidRDefault="00141702" w:rsidP="00E87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caracteriza por su flexibilidad.</w:t>
            </w:r>
          </w:p>
        </w:tc>
      </w:tr>
    </w:tbl>
    <w:p w14:paraId="13DC750E" w14:textId="77777777" w:rsidR="00BB5094" w:rsidRDefault="00BB5094" w:rsidP="00EB3886">
      <w:pPr>
        <w:spacing w:after="0"/>
      </w:pPr>
    </w:p>
    <w:p w14:paraId="018196D7" w14:textId="7702D9D6" w:rsidR="00134701" w:rsidRDefault="00134701" w:rsidP="00EB38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spacing w:after="0"/>
      </w:pPr>
      <w:r>
        <w:rPr>
          <w:b/>
          <w:bCs/>
          <w:u w:val="single"/>
        </w:rPr>
        <w:t>Debes conocer</w:t>
      </w:r>
      <w:r>
        <w:t>: las especificaciones de estos estándares:</w:t>
      </w:r>
    </w:p>
    <w:p w14:paraId="1E95D782" w14:textId="7D8BB185" w:rsidR="00134701" w:rsidRPr="00C40CC1" w:rsidRDefault="00D009EB" w:rsidP="00EB3886">
      <w:pPr>
        <w:pStyle w:val="Prrafodelista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lang w:val="en-US"/>
        </w:rPr>
      </w:pPr>
      <w:r>
        <w:fldChar w:fldCharType="begin"/>
      </w:r>
      <w:r w:rsidRPr="00D009EB">
        <w:rPr>
          <w:lang w:val="en-US"/>
        </w:rPr>
        <w:instrText>HYPERLINK "https://web.resource.org/rss/1.0/"</w:instrText>
      </w:r>
      <w:r>
        <w:fldChar w:fldCharType="separate"/>
      </w:r>
      <w:r w:rsidR="00C40CC1" w:rsidRPr="00C40CC1">
        <w:rPr>
          <w:rStyle w:val="Hipervnculo"/>
          <w:lang w:val="en-US"/>
        </w:rPr>
        <w:t>RDF Site Summary (RSS) 1.0 (resource.org)</w:t>
      </w:r>
      <w:r>
        <w:rPr>
          <w:rStyle w:val="Hipervnculo"/>
          <w:lang w:val="en-US"/>
        </w:rPr>
        <w:fldChar w:fldCharType="end"/>
      </w:r>
    </w:p>
    <w:p w14:paraId="522F2BA2" w14:textId="7DDAF154" w:rsidR="00C40CC1" w:rsidRPr="00EB3886" w:rsidRDefault="00D009EB" w:rsidP="00EB3886">
      <w:pPr>
        <w:pStyle w:val="Prrafodelista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lang w:val="en-US"/>
        </w:rPr>
      </w:pPr>
      <w:r>
        <w:fldChar w:fldCharType="begin"/>
      </w:r>
      <w:r w:rsidRPr="00D009EB">
        <w:rPr>
          <w:lang w:val="en-US"/>
        </w:rPr>
        <w:instrText>HYPERLINK "https://cyber.harvard.edu/rss/"</w:instrText>
      </w:r>
      <w:r>
        <w:fldChar w:fldCharType="separate"/>
      </w:r>
      <w:r w:rsidR="00C40CC1" w:rsidRPr="00C40CC1">
        <w:rPr>
          <w:rStyle w:val="Hipervnculo"/>
          <w:lang w:val="en-US"/>
        </w:rPr>
        <w:t>Site Outline (RSS 2.0 at Harvard Law)</w:t>
      </w:r>
      <w:r>
        <w:rPr>
          <w:rStyle w:val="Hipervnculo"/>
          <w:lang w:val="en-US"/>
        </w:rPr>
        <w:fldChar w:fldCharType="end"/>
      </w:r>
    </w:p>
    <w:p w14:paraId="1A23E67C" w14:textId="2EC0147D" w:rsidR="00EB3886" w:rsidRPr="00A37DFE" w:rsidRDefault="00D009EB" w:rsidP="00EB3886">
      <w:pPr>
        <w:pStyle w:val="Prrafodelista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lang w:val="en-US"/>
        </w:rPr>
      </w:pPr>
      <w:r>
        <w:fldChar w:fldCharType="begin"/>
      </w:r>
      <w:r w:rsidRPr="00D009EB">
        <w:rPr>
          <w:lang w:val="en-US"/>
        </w:rPr>
        <w:instrText>HYPERLINK "https://www.rfc-editor.org/rfc/rfc4287"</w:instrText>
      </w:r>
      <w:r>
        <w:fldChar w:fldCharType="separate"/>
      </w:r>
      <w:r w:rsidR="00EB3886" w:rsidRPr="00EB3886">
        <w:rPr>
          <w:rStyle w:val="Hipervnculo"/>
          <w:lang w:val="en-US"/>
        </w:rPr>
        <w:t>RFC 4287: The Atom Syndication Format (rfc-editor.org)</w:t>
      </w:r>
      <w:r>
        <w:rPr>
          <w:rStyle w:val="Hipervnculo"/>
          <w:lang w:val="en-US"/>
        </w:rPr>
        <w:fldChar w:fldCharType="end"/>
      </w:r>
    </w:p>
    <w:p w14:paraId="6C418970" w14:textId="50575243" w:rsidR="00183A13" w:rsidRDefault="00183A13" w:rsidP="00E87859">
      <w:pPr>
        <w:pStyle w:val="Ttulo1"/>
        <w:spacing w:before="0"/>
      </w:pPr>
      <w:r>
        <w:t xml:space="preserve">4.- </w:t>
      </w:r>
      <w:r w:rsidR="00386CEA">
        <w:t>Estructura de los canales de contenidos.</w:t>
      </w:r>
    </w:p>
    <w:p w14:paraId="29428593" w14:textId="3AB5A794" w:rsidR="00183A13" w:rsidRDefault="00F7042E" w:rsidP="00F704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6B6" w:themeFill="accent6" w:themeFillTint="66"/>
      </w:pPr>
      <w:r w:rsidRPr="00F7042E">
        <w:rPr>
          <w:b/>
          <w:bCs/>
          <w:u w:val="single"/>
        </w:rPr>
        <w:t>Caso práctico</w:t>
      </w:r>
      <w:r>
        <w:t xml:space="preserve">: </w:t>
      </w:r>
      <w:r w:rsidR="00A37DFE" w:rsidRPr="00F7042E">
        <w:t>El</w:t>
      </w:r>
      <w:r w:rsidR="00A37DFE">
        <w:t xml:space="preserve"> primer paso es generar un fichero en RSS que ha de verificar las normas XML. Además de definir en cuál estándar se va a trabajar, hay que definir un canal donde se establecerá el sitio web asociado al mismo.</w:t>
      </w:r>
      <w:r>
        <w:t xml:space="preserve"> En dicho canal, se definirán tantos ítems como sitios web se pretendan sindicar.</w:t>
      </w:r>
    </w:p>
    <w:p w14:paraId="2B425B2F" w14:textId="0EAB97E9" w:rsidR="004B398A" w:rsidRPr="004B398A" w:rsidRDefault="004C44DA" w:rsidP="004B398A">
      <w:r>
        <w:t xml:space="preserve">Para construir un canal de contenido, es necesario crear un fichero (RSS o </w:t>
      </w:r>
      <w:proofErr w:type="spellStart"/>
      <w:r>
        <w:t>Atom</w:t>
      </w:r>
      <w:proofErr w:type="spellEnd"/>
      <w:r>
        <w:t xml:space="preserve">), basado en XML. </w:t>
      </w:r>
      <w:r w:rsidRPr="004C44DA">
        <w:rPr>
          <w:b/>
          <w:bCs/>
          <w:u w:val="single"/>
        </w:rPr>
        <w:t>Estará formado por los siguientes elementos básicos</w:t>
      </w:r>
      <w:r>
        <w:t>:</w:t>
      </w:r>
    </w:p>
    <w:p w14:paraId="1B2CCADB" w14:textId="77777777" w:rsidR="00BB64E4" w:rsidRDefault="004B398A" w:rsidP="00220C0E">
      <w:pPr>
        <w:pStyle w:val="Prrafodelista"/>
        <w:numPr>
          <w:ilvl w:val="0"/>
          <w:numId w:val="5"/>
        </w:numPr>
      </w:pPr>
      <w:r w:rsidRPr="00911804">
        <w:rPr>
          <w:b/>
          <w:bCs/>
          <w:u w:val="single"/>
        </w:rPr>
        <w:t xml:space="preserve">Declaración del documento </w:t>
      </w:r>
      <w:proofErr w:type="spellStart"/>
      <w:r w:rsidRPr="00911804">
        <w:rPr>
          <w:b/>
          <w:bCs/>
          <w:u w:val="single"/>
        </w:rPr>
        <w:t>xml</w:t>
      </w:r>
      <w:proofErr w:type="spellEnd"/>
      <w:r w:rsidRPr="00911804">
        <w:rPr>
          <w:b/>
          <w:bCs/>
          <w:u w:val="single"/>
        </w:rPr>
        <w:t xml:space="preserve"> y la definición de la codificación empleada</w:t>
      </w:r>
      <w:r w:rsidR="00BB64E4">
        <w:rPr>
          <w:b/>
          <w:bCs/>
        </w:rPr>
        <w:t xml:space="preserve"> </w:t>
      </w:r>
      <w:r w:rsidRPr="004B398A">
        <w:t>en el documento.</w:t>
      </w:r>
    </w:p>
    <w:p w14:paraId="2BB0E887" w14:textId="51A1C0BF" w:rsidR="004B398A" w:rsidRPr="004B398A" w:rsidRDefault="00BB64E4" w:rsidP="00BB64E4">
      <w:pPr>
        <w:pStyle w:val="Prrafodelista"/>
        <w:numPr>
          <w:ilvl w:val="1"/>
          <w:numId w:val="5"/>
        </w:numPr>
      </w:pPr>
      <w:r>
        <w:t>Codificación preferentemente en</w:t>
      </w:r>
      <w:r w:rsidR="004B398A" w:rsidRPr="004B398A">
        <w:t xml:space="preserve"> </w:t>
      </w:r>
      <w:r w:rsidR="004B398A" w:rsidRPr="00220C0E">
        <w:rPr>
          <w:b/>
          <w:bCs/>
        </w:rPr>
        <w:t>UTF-8</w:t>
      </w:r>
      <w:r>
        <w:t>.</w:t>
      </w:r>
    </w:p>
    <w:p w14:paraId="7C6F8991" w14:textId="77777777" w:rsidR="00220C0E" w:rsidRDefault="004B398A" w:rsidP="00220C0E">
      <w:pPr>
        <w:pStyle w:val="Prrafodelista"/>
        <w:numPr>
          <w:ilvl w:val="0"/>
          <w:numId w:val="5"/>
        </w:numPr>
      </w:pPr>
      <w:r w:rsidRPr="00911804">
        <w:rPr>
          <w:b/>
          <w:bCs/>
          <w:u w:val="single"/>
        </w:rPr>
        <w:t>Un canal</w:t>
      </w:r>
      <w:r w:rsidRPr="00220C0E">
        <w:rPr>
          <w:b/>
          <w:bCs/>
        </w:rPr>
        <w:t xml:space="preserve"> </w:t>
      </w:r>
      <w:r w:rsidRPr="004B398A">
        <w:t xml:space="preserve">en el que </w:t>
      </w:r>
      <w:r w:rsidRPr="00911804">
        <w:rPr>
          <w:b/>
          <w:bCs/>
        </w:rPr>
        <w:t>se determina el sitio web asociado a la fuente web</w:t>
      </w:r>
      <w:r w:rsidRPr="004B398A">
        <w:t xml:space="preserve"> a la </w:t>
      </w:r>
      <w:r w:rsidR="0061595D" w:rsidRPr="004B398A">
        <w:t>que hace</w:t>
      </w:r>
      <w:r w:rsidRPr="004B398A">
        <w:t xml:space="preserve"> referencia el fichero. Éste, además de su propia definición, estará formado</w:t>
      </w:r>
      <w:r w:rsidR="0061595D">
        <w:t xml:space="preserve"> </w:t>
      </w:r>
      <w:r w:rsidRPr="004B398A">
        <w:t>por:</w:t>
      </w:r>
    </w:p>
    <w:p w14:paraId="5EB1B313" w14:textId="77777777" w:rsidR="000D7515" w:rsidRDefault="004B398A" w:rsidP="00220C0E">
      <w:pPr>
        <w:pStyle w:val="Prrafodelista"/>
        <w:numPr>
          <w:ilvl w:val="1"/>
          <w:numId w:val="5"/>
        </w:numPr>
      </w:pPr>
      <w:r w:rsidRPr="00911804">
        <w:rPr>
          <w:b/>
          <w:bCs/>
          <w:u w:val="single"/>
        </w:rPr>
        <w:t>Secciones</w:t>
      </w:r>
      <w:r w:rsidR="00911804">
        <w:t>: cada una</w:t>
      </w:r>
      <w:r w:rsidRPr="004B398A">
        <w:t xml:space="preserve"> referencia a la web que</w:t>
      </w:r>
      <w:r w:rsidR="00220C0E">
        <w:t xml:space="preserve"> </w:t>
      </w:r>
      <w:r w:rsidRPr="004B398A">
        <w:t>contiene uno de los servicios que se van a ofrecer.</w:t>
      </w:r>
    </w:p>
    <w:p w14:paraId="3CD55457" w14:textId="7EAA19EE" w:rsidR="004B398A" w:rsidRDefault="004B398A" w:rsidP="000D7515">
      <w:pPr>
        <w:pStyle w:val="Prrafodelista"/>
        <w:numPr>
          <w:ilvl w:val="2"/>
          <w:numId w:val="5"/>
        </w:numPr>
      </w:pPr>
      <w:r w:rsidRPr="000D7515">
        <w:rPr>
          <w:b/>
          <w:bCs/>
        </w:rPr>
        <w:t>En un canal pueden</w:t>
      </w:r>
      <w:r w:rsidR="00220C0E" w:rsidRPr="000D7515">
        <w:rPr>
          <w:b/>
          <w:bCs/>
        </w:rPr>
        <w:t xml:space="preserve"> </w:t>
      </w:r>
      <w:r w:rsidRPr="000D7515">
        <w:rPr>
          <w:b/>
          <w:bCs/>
        </w:rPr>
        <w:t>incluirse tantas secciones como se quiera</w:t>
      </w:r>
      <w:r w:rsidRPr="004B398A">
        <w:t>, lo que hace que un canal de</w:t>
      </w:r>
      <w:r w:rsidR="00220C0E">
        <w:t xml:space="preserve"> </w:t>
      </w:r>
      <w:r w:rsidRPr="004B398A">
        <w:t>contenido pueda tener un tamaño enorme si contiene un gran número de</w:t>
      </w:r>
      <w:r w:rsidR="00220C0E">
        <w:t xml:space="preserve"> </w:t>
      </w:r>
      <w:r w:rsidRPr="004B398A">
        <w:t>enlaces independientes.</w:t>
      </w:r>
    </w:p>
    <w:p w14:paraId="4C866923" w14:textId="2DDBD762" w:rsidR="004C44DA" w:rsidRDefault="000D7515" w:rsidP="008C4641">
      <w:pPr>
        <w:pStyle w:val="Prrafodelista"/>
        <w:numPr>
          <w:ilvl w:val="1"/>
          <w:numId w:val="5"/>
        </w:numPr>
      </w:pPr>
      <w:r w:rsidRPr="00D03CDA">
        <w:rPr>
          <w:b/>
          <w:bCs/>
        </w:rPr>
        <w:t xml:space="preserve">No existe restricción </w:t>
      </w:r>
      <w:r w:rsidR="00D03CDA" w:rsidRPr="00D03CDA">
        <w:rPr>
          <w:b/>
          <w:bCs/>
        </w:rPr>
        <w:t xml:space="preserve">de cantidad de canales de contenidos </w:t>
      </w:r>
      <w:r w:rsidR="00D03CDA" w:rsidRPr="00D03CDA">
        <w:t>que se pueden ofrecer</w:t>
      </w:r>
      <w:r w:rsidR="00D03CDA">
        <w:t>.</w:t>
      </w:r>
    </w:p>
    <w:p w14:paraId="780B23DA" w14:textId="6673BF88" w:rsidR="00183A13" w:rsidRDefault="00183A13" w:rsidP="00E87859">
      <w:pPr>
        <w:pStyle w:val="Ttulo2"/>
        <w:spacing w:before="0"/>
      </w:pPr>
      <w:r>
        <w:t xml:space="preserve">4.1.- </w:t>
      </w:r>
      <w:r w:rsidR="00386CEA">
        <w:t>RSS.</w:t>
      </w:r>
    </w:p>
    <w:p w14:paraId="57BC8AC9" w14:textId="2F71D1BB" w:rsidR="00E4105A" w:rsidRDefault="00E4105A" w:rsidP="00E4105A">
      <w:r>
        <w:t>Ejemplo de fichero RSS: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1980"/>
        <w:gridCol w:w="6514"/>
      </w:tblGrid>
      <w:tr w:rsidR="00420556" w14:paraId="784C8C29" w14:textId="77777777" w:rsidTr="007123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FA1E7EC" w14:textId="36E913EA" w:rsidR="00420556" w:rsidRDefault="00712395" w:rsidP="00E4105A">
            <w:r>
              <w:lastRenderedPageBreak/>
              <w:t>Elementos</w:t>
            </w:r>
            <w:r w:rsidR="00F62742">
              <w:t xml:space="preserve"> imprescindibles</w:t>
            </w:r>
          </w:p>
        </w:tc>
        <w:tc>
          <w:tcPr>
            <w:tcW w:w="6514" w:type="dxa"/>
          </w:tcPr>
          <w:p w14:paraId="414B140A" w14:textId="48D06891" w:rsidR="00420556" w:rsidRDefault="00712395" w:rsidP="00E410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</w:t>
            </w:r>
          </w:p>
        </w:tc>
      </w:tr>
      <w:tr w:rsidR="00420556" w:rsidRPr="00D009EB" w14:paraId="07945800" w14:textId="77777777" w:rsidTr="007123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BA9FA81" w14:textId="172CADA8" w:rsidR="00420556" w:rsidRDefault="00712395" w:rsidP="00E4105A">
            <w:r>
              <w:t>Declaración de XML</w:t>
            </w:r>
          </w:p>
        </w:tc>
        <w:tc>
          <w:tcPr>
            <w:tcW w:w="6514" w:type="dxa"/>
          </w:tcPr>
          <w:p w14:paraId="049F8DCA" w14:textId="77777777" w:rsidR="00F62742" w:rsidRPr="00C4615C" w:rsidRDefault="00F62742" w:rsidP="00F627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C4615C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&lt;?xml version=</w:t>
            </w:r>
            <w:r w:rsidRPr="00C4615C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"1.0"</w:t>
            </w:r>
            <w:r w:rsidRPr="00C4615C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encoding=</w:t>
            </w:r>
            <w:r w:rsidRPr="00C4615C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"UTF-8"</w:t>
            </w:r>
            <w:r w:rsidRPr="00C4615C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?&gt;</w:t>
            </w:r>
          </w:p>
          <w:p w14:paraId="32FBF936" w14:textId="49E6B425" w:rsidR="00420556" w:rsidRPr="00F62742" w:rsidRDefault="00F62742" w:rsidP="00F627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C4615C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</w:t>
            </w:r>
            <w:proofErr w:type="spellStart"/>
            <w:r w:rsidRPr="00C4615C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rss</w:t>
            </w:r>
            <w:proofErr w:type="spellEnd"/>
            <w:r w:rsidRPr="00C4615C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</w:t>
            </w:r>
            <w:r w:rsidRPr="00C4615C">
              <w:rPr>
                <w:rFonts w:ascii="Consolas" w:hAnsi="Consolas" w:cs="Courier New"/>
                <w:sz w:val="17"/>
                <w:szCs w:val="17"/>
                <w:lang w:val="en-US"/>
              </w:rPr>
              <w:t>version</w:t>
            </w:r>
            <w:r w:rsidRPr="00C4615C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 w:rsidRPr="00C4615C">
              <w:rPr>
                <w:rFonts w:ascii="Consolas" w:hAnsi="Consolas" w:cs="Courier New"/>
                <w:sz w:val="17"/>
                <w:szCs w:val="17"/>
                <w:lang w:val="en-US"/>
              </w:rPr>
              <w:t>"2.0"</w:t>
            </w:r>
            <w:r w:rsidRPr="00C4615C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</w:p>
        </w:tc>
      </w:tr>
      <w:tr w:rsidR="00E04B34" w14:paraId="5E052CC0" w14:textId="77777777" w:rsidTr="009428A7">
        <w:trPr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100A122" w14:textId="130122F5" w:rsidR="00E04B34" w:rsidRDefault="00E04B34" w:rsidP="00E4105A">
            <w:r>
              <w:t>Creación de un canal e ítems</w:t>
            </w:r>
          </w:p>
        </w:tc>
        <w:tc>
          <w:tcPr>
            <w:tcW w:w="6514" w:type="dxa"/>
          </w:tcPr>
          <w:p w14:paraId="75A3A965" w14:textId="77777777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D009EB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&lt;channel&gt;</w:t>
            </w:r>
          </w:p>
          <w:p w14:paraId="22A66FEB" w14:textId="77777777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&lt;title&gt;&lt;/title&gt;</w:t>
            </w: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</w:t>
            </w:r>
            <w:proofErr w:type="gramStart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66205752" w14:textId="38E6B5E0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&lt;link&gt;&lt;/link&gt;</w:t>
            </w:r>
            <w:r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 xml:space="preserve"> </w:t>
            </w:r>
            <w:proofErr w:type="gramStart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01C2D38A" w14:textId="3D97A56E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&lt;description&gt;</w:t>
            </w:r>
            <w:r w:rsidR="00CC3B5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 xml:space="preserve"> </w:t>
            </w:r>
            <w:proofErr w:type="gramStart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2A39F414" w14:textId="77777777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 </w:t>
            </w:r>
          </w:p>
          <w:p w14:paraId="0C557DC9" w14:textId="77777777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&lt;/description&gt;</w:t>
            </w:r>
          </w:p>
          <w:p w14:paraId="46C73C52" w14:textId="0A304E85" w:rsidR="00E04B34" w:rsidRPr="00CC3B52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 w:rsidRPr="00CC3B52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</w:t>
            </w:r>
            <w:r w:rsidRPr="00CC3B52">
              <w:rPr>
                <w:rFonts w:ascii="Consolas" w:hAnsi="Consolas" w:cs="Courier New"/>
                <w:color w:val="2B91AF"/>
                <w:sz w:val="17"/>
                <w:szCs w:val="17"/>
              </w:rPr>
              <w:t>&lt;</w:t>
            </w:r>
            <w:proofErr w:type="spellStart"/>
            <w:r w:rsidRPr="00CC3B52">
              <w:rPr>
                <w:rFonts w:ascii="Consolas" w:hAnsi="Consolas" w:cs="Courier New"/>
                <w:color w:val="2B91AF"/>
                <w:sz w:val="17"/>
                <w:szCs w:val="17"/>
              </w:rPr>
              <w:t>language</w:t>
            </w:r>
            <w:proofErr w:type="spellEnd"/>
            <w:r w:rsidRPr="00CC3B52">
              <w:rPr>
                <w:rFonts w:ascii="Consolas" w:hAnsi="Consolas" w:cs="Courier New"/>
                <w:color w:val="2B91AF"/>
                <w:sz w:val="17"/>
                <w:szCs w:val="17"/>
              </w:rPr>
              <w:t>&gt;</w:t>
            </w:r>
            <w:r w:rsidRPr="00CC3B52">
              <w:rPr>
                <w:rFonts w:ascii="Consolas" w:hAnsi="Consolas" w:cs="Courier New"/>
                <w:color w:val="000000"/>
                <w:sz w:val="17"/>
                <w:szCs w:val="17"/>
              </w:rPr>
              <w:t>es-es</w:t>
            </w:r>
            <w:r w:rsidRPr="00CC3B52">
              <w:rPr>
                <w:rFonts w:ascii="Consolas" w:hAnsi="Consolas" w:cs="Courier New"/>
                <w:color w:val="2B91AF"/>
                <w:sz w:val="17"/>
                <w:szCs w:val="17"/>
              </w:rPr>
              <w:t>&lt;/</w:t>
            </w:r>
            <w:proofErr w:type="spellStart"/>
            <w:r w:rsidRPr="00CC3B52">
              <w:rPr>
                <w:rFonts w:ascii="Consolas" w:hAnsi="Consolas" w:cs="Courier New"/>
                <w:color w:val="2B91AF"/>
                <w:sz w:val="17"/>
                <w:szCs w:val="17"/>
              </w:rPr>
              <w:t>language</w:t>
            </w:r>
            <w:proofErr w:type="spellEnd"/>
            <w:r w:rsidRPr="00CC3B52">
              <w:rPr>
                <w:rFonts w:ascii="Consolas" w:hAnsi="Consolas" w:cs="Courier New"/>
                <w:color w:val="2B91AF"/>
                <w:sz w:val="17"/>
                <w:szCs w:val="17"/>
              </w:rPr>
              <w:t>&gt;</w:t>
            </w:r>
            <w:r w:rsidR="00CC3B52" w:rsidRPr="00CC3B52">
              <w:rPr>
                <w:rFonts w:ascii="Consolas" w:hAnsi="Consolas" w:cs="Courier New"/>
                <w:color w:val="2B91AF"/>
                <w:sz w:val="17"/>
                <w:szCs w:val="17"/>
              </w:rPr>
              <w:t xml:space="preserve"> </w:t>
            </w:r>
            <w:proofErr w:type="gramStart"/>
            <w:r w:rsidR="00CC3B52" w:rsidRPr="00CC3B52">
              <w:rPr>
                <w:rFonts w:ascii="Consolas" w:hAnsi="Consolas" w:cs="Courier New"/>
                <w:color w:val="008000"/>
                <w:sz w:val="17"/>
                <w:szCs w:val="17"/>
              </w:rPr>
              <w:t>&lt;!--</w:t>
            </w:r>
            <w:proofErr w:type="gramEnd"/>
            <w:r w:rsidR="00CC3B52" w:rsidRPr="00CC3B52">
              <w:rPr>
                <w:rFonts w:ascii="Consolas" w:hAnsi="Consolas" w:cs="Courier New"/>
                <w:color w:val="008000"/>
                <w:sz w:val="17"/>
                <w:szCs w:val="17"/>
              </w:rPr>
              <w:t>Imprescindible --&gt;</w:t>
            </w:r>
          </w:p>
          <w:p w14:paraId="6461E762" w14:textId="65828269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D009EB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&lt;item&gt;</w:t>
            </w:r>
            <w:r w:rsidR="00CC3B5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 xml:space="preserve"> </w:t>
            </w:r>
            <w:proofErr w:type="gramStart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1AF69363" w14:textId="1449B389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&lt;title&gt;&lt;/title&gt;</w:t>
            </w:r>
            <w:r w:rsidR="00CC3B5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 xml:space="preserve"> </w:t>
            </w:r>
            <w:proofErr w:type="gramStart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00810F51" w14:textId="0753F9C4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</w:t>
            </w:r>
            <w:proofErr w:type="spellStart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guid</w:t>
            </w:r>
            <w:proofErr w:type="spellEnd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&gt;&lt;/</w:t>
            </w:r>
            <w:proofErr w:type="spellStart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guid</w:t>
            </w:r>
            <w:proofErr w:type="spellEnd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  <w:r w:rsidR="00CC3B5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 xml:space="preserve"> </w:t>
            </w:r>
            <w:proofErr w:type="gramStart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72353B70" w14:textId="78B4C8DC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&lt;description&gt;</w:t>
            </w:r>
            <w:r w:rsidR="00CC3B5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 xml:space="preserve"> </w:t>
            </w:r>
            <w:proofErr w:type="gramStart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="00CC3B52"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7F362D8C" w14:textId="77777777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    </w:t>
            </w:r>
          </w:p>
          <w:p w14:paraId="5C7E54F6" w14:textId="77777777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&lt;/description&gt;</w:t>
            </w:r>
          </w:p>
          <w:p w14:paraId="758E3A01" w14:textId="77777777" w:rsidR="00E04B34" w:rsidRP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</w:t>
            </w:r>
            <w:proofErr w:type="spellStart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pubDate</w:t>
            </w:r>
            <w:proofErr w:type="spellEnd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Sun, 17 Nov 2022 18:45:00 GMT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</w:t>
            </w:r>
            <w:proofErr w:type="spellStart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pubDate</w:t>
            </w:r>
            <w:proofErr w:type="spellEnd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</w:p>
          <w:p w14:paraId="6C5433FE" w14:textId="77777777" w:rsidR="00E04B34" w:rsidRDefault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</w:t>
            </w:r>
            <w:proofErr w:type="spellStart"/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item</w:t>
            </w:r>
            <w:proofErr w:type="spellEnd"/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&gt;</w:t>
            </w:r>
          </w:p>
          <w:p w14:paraId="70328AD6" w14:textId="332D6B2F" w:rsidR="00E04B34" w:rsidRPr="00E04B34" w:rsidRDefault="00E04B34" w:rsidP="00A144C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096801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</w:t>
            </w:r>
            <w:proofErr w:type="spellStart"/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channel</w:t>
            </w:r>
            <w:proofErr w:type="spellEnd"/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&gt;</w:t>
            </w:r>
          </w:p>
        </w:tc>
      </w:tr>
      <w:tr w:rsidR="00420556" w14:paraId="16FAA5C1" w14:textId="77777777" w:rsidTr="007123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792A914" w14:textId="4BA55CB7" w:rsidR="00420556" w:rsidRDefault="00E04B34" w:rsidP="00E4105A">
            <w:r>
              <w:t>Cierre de RSS</w:t>
            </w:r>
          </w:p>
        </w:tc>
        <w:tc>
          <w:tcPr>
            <w:tcW w:w="6514" w:type="dxa"/>
          </w:tcPr>
          <w:p w14:paraId="206D2A40" w14:textId="53B09643" w:rsidR="00420556" w:rsidRPr="00E04B34" w:rsidRDefault="00E04B34" w:rsidP="00E04B3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</w:t>
            </w:r>
            <w:proofErr w:type="spellStart"/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rss</w:t>
            </w:r>
            <w:proofErr w:type="spellEnd"/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&gt;</w:t>
            </w:r>
          </w:p>
        </w:tc>
      </w:tr>
    </w:tbl>
    <w:p w14:paraId="5E6B5F06" w14:textId="77777777" w:rsidR="00183A13" w:rsidRDefault="00183A13" w:rsidP="00FD23B4">
      <w:pPr>
        <w:spacing w:after="0"/>
      </w:pPr>
    </w:p>
    <w:p w14:paraId="10888FC1" w14:textId="214846FC" w:rsidR="00FD23B4" w:rsidRDefault="00FD23B4" w:rsidP="00E87859">
      <w:r w:rsidRPr="00FD23B4">
        <w:rPr>
          <w:noProof/>
        </w:rPr>
        <w:drawing>
          <wp:inline distT="0" distB="0" distL="0" distR="0" wp14:anchorId="6CD804CA" wp14:editId="646D3AD4">
            <wp:extent cx="5400040" cy="190500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6E72" w14:textId="27E1084B" w:rsidR="00386CEA" w:rsidRDefault="00386CEA" w:rsidP="00386CEA">
      <w:pPr>
        <w:pStyle w:val="Ttulo2"/>
        <w:spacing w:before="0"/>
      </w:pPr>
      <w:r>
        <w:t xml:space="preserve">4.1.- </w:t>
      </w:r>
      <w:proofErr w:type="spellStart"/>
      <w:r>
        <w:t>Atom</w:t>
      </w:r>
      <w:proofErr w:type="spellEnd"/>
      <w:r>
        <w:t>.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1980"/>
        <w:gridCol w:w="6514"/>
      </w:tblGrid>
      <w:tr w:rsidR="0071097E" w14:paraId="034A7342" w14:textId="77777777" w:rsidTr="001D6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503637B" w14:textId="77777777" w:rsidR="0071097E" w:rsidRDefault="0071097E" w:rsidP="001D6CDB">
            <w:r>
              <w:t>Elementos imprescindibles</w:t>
            </w:r>
          </w:p>
        </w:tc>
        <w:tc>
          <w:tcPr>
            <w:tcW w:w="6514" w:type="dxa"/>
          </w:tcPr>
          <w:p w14:paraId="0E0C2740" w14:textId="77777777" w:rsidR="0071097E" w:rsidRDefault="0071097E" w:rsidP="001D6C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Código</w:t>
            </w:r>
          </w:p>
        </w:tc>
      </w:tr>
      <w:tr w:rsidR="0071097E" w:rsidRPr="00D009EB" w14:paraId="7272F6AB" w14:textId="77777777" w:rsidTr="001D6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A345682" w14:textId="77777777" w:rsidR="0071097E" w:rsidRDefault="0071097E" w:rsidP="001D6CDB">
            <w:r>
              <w:t>Declaración de XML</w:t>
            </w:r>
          </w:p>
        </w:tc>
        <w:tc>
          <w:tcPr>
            <w:tcW w:w="6514" w:type="dxa"/>
          </w:tcPr>
          <w:p w14:paraId="24E7A786" w14:textId="77777777" w:rsidR="0071097E" w:rsidRPr="00C4615C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C4615C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&lt;?xml version=</w:t>
            </w:r>
            <w:r w:rsidRPr="00C4615C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"1.0"</w:t>
            </w:r>
            <w:r w:rsidRPr="00C4615C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encoding=</w:t>
            </w:r>
            <w:r w:rsidRPr="00C4615C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"UTF-8"</w:t>
            </w:r>
            <w:r w:rsidRPr="00C4615C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?&gt;</w:t>
            </w:r>
          </w:p>
          <w:p w14:paraId="6612988B" w14:textId="77777777" w:rsidR="0071097E" w:rsidRPr="00F62742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C4615C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</w:t>
            </w:r>
            <w:proofErr w:type="spellStart"/>
            <w:r w:rsidRPr="00C4615C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rss</w:t>
            </w:r>
            <w:proofErr w:type="spellEnd"/>
            <w:r w:rsidRPr="00C4615C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</w:t>
            </w:r>
            <w:r w:rsidRPr="00C4615C">
              <w:rPr>
                <w:rFonts w:ascii="Consolas" w:hAnsi="Consolas" w:cs="Courier New"/>
                <w:sz w:val="17"/>
                <w:szCs w:val="17"/>
                <w:lang w:val="en-US"/>
              </w:rPr>
              <w:t>version</w:t>
            </w:r>
            <w:r w:rsidRPr="00C4615C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 w:rsidRPr="00C4615C">
              <w:rPr>
                <w:rFonts w:ascii="Consolas" w:hAnsi="Consolas" w:cs="Courier New"/>
                <w:sz w:val="17"/>
                <w:szCs w:val="17"/>
                <w:lang w:val="en-US"/>
              </w:rPr>
              <w:t>"2.0"</w:t>
            </w:r>
            <w:r w:rsidRPr="00C4615C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</w:p>
        </w:tc>
      </w:tr>
      <w:tr w:rsidR="0071097E" w14:paraId="3BE0BA82" w14:textId="77777777" w:rsidTr="001D6CDB">
        <w:trPr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F6DE6B9" w14:textId="77777777" w:rsidR="0071097E" w:rsidRDefault="0071097E" w:rsidP="001D6CDB">
            <w:r>
              <w:t>Creación de un canal e ítems</w:t>
            </w:r>
          </w:p>
        </w:tc>
        <w:tc>
          <w:tcPr>
            <w:tcW w:w="6514" w:type="dxa"/>
          </w:tcPr>
          <w:p w14:paraId="7639108F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71097E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&lt;channel&gt;</w:t>
            </w:r>
          </w:p>
          <w:p w14:paraId="063D377D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&lt;title&gt;&lt;/title&gt;</w:t>
            </w: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</w:t>
            </w:r>
            <w:proofErr w:type="gramStart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75865B7F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&lt;link&gt;&lt;/link&gt;</w:t>
            </w:r>
            <w:r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 xml:space="preserve"> </w:t>
            </w:r>
            <w:proofErr w:type="gramStart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3E7113F8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&lt;description&gt;</w:t>
            </w:r>
            <w:r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 xml:space="preserve"> </w:t>
            </w:r>
            <w:proofErr w:type="gramStart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1317DC40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 </w:t>
            </w:r>
          </w:p>
          <w:p w14:paraId="15693DD9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&lt;/description&gt;</w:t>
            </w:r>
          </w:p>
          <w:p w14:paraId="017662F6" w14:textId="77777777" w:rsidR="0071097E" w:rsidRPr="00D009EB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 w:rsidRPr="0071097E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Pr="00D009EB">
              <w:rPr>
                <w:rFonts w:ascii="Consolas" w:hAnsi="Consolas" w:cs="Courier New"/>
                <w:color w:val="2B91AF"/>
                <w:sz w:val="17"/>
                <w:szCs w:val="17"/>
              </w:rPr>
              <w:t>&lt;</w:t>
            </w:r>
            <w:proofErr w:type="spellStart"/>
            <w:r w:rsidRPr="00D009EB">
              <w:rPr>
                <w:rFonts w:ascii="Consolas" w:hAnsi="Consolas" w:cs="Courier New"/>
                <w:color w:val="2B91AF"/>
                <w:sz w:val="17"/>
                <w:szCs w:val="17"/>
              </w:rPr>
              <w:t>language</w:t>
            </w:r>
            <w:proofErr w:type="spellEnd"/>
            <w:r w:rsidRPr="00D009EB">
              <w:rPr>
                <w:rFonts w:ascii="Consolas" w:hAnsi="Consolas" w:cs="Courier New"/>
                <w:color w:val="2B91AF"/>
                <w:sz w:val="17"/>
                <w:szCs w:val="17"/>
              </w:rPr>
              <w:t>&gt;</w:t>
            </w:r>
            <w:r w:rsidRPr="00D009EB">
              <w:rPr>
                <w:rFonts w:ascii="Consolas" w:hAnsi="Consolas" w:cs="Courier New"/>
                <w:color w:val="000000"/>
                <w:sz w:val="17"/>
                <w:szCs w:val="17"/>
              </w:rPr>
              <w:t>es-es</w:t>
            </w:r>
            <w:r w:rsidRPr="00D009EB">
              <w:rPr>
                <w:rFonts w:ascii="Consolas" w:hAnsi="Consolas" w:cs="Courier New"/>
                <w:color w:val="2B91AF"/>
                <w:sz w:val="17"/>
                <w:szCs w:val="17"/>
              </w:rPr>
              <w:t>&lt;/</w:t>
            </w:r>
            <w:proofErr w:type="spellStart"/>
            <w:r w:rsidRPr="00D009EB">
              <w:rPr>
                <w:rFonts w:ascii="Consolas" w:hAnsi="Consolas" w:cs="Courier New"/>
                <w:color w:val="2B91AF"/>
                <w:sz w:val="17"/>
                <w:szCs w:val="17"/>
              </w:rPr>
              <w:t>language</w:t>
            </w:r>
            <w:proofErr w:type="spellEnd"/>
            <w:r w:rsidRPr="00D009EB">
              <w:rPr>
                <w:rFonts w:ascii="Consolas" w:hAnsi="Consolas" w:cs="Courier New"/>
                <w:color w:val="2B91AF"/>
                <w:sz w:val="17"/>
                <w:szCs w:val="17"/>
              </w:rPr>
              <w:t xml:space="preserve">&gt; </w:t>
            </w:r>
            <w:proofErr w:type="gramStart"/>
            <w:r w:rsidRPr="00D009EB">
              <w:rPr>
                <w:rFonts w:ascii="Consolas" w:hAnsi="Consolas" w:cs="Courier New"/>
                <w:color w:val="008000"/>
                <w:sz w:val="17"/>
                <w:szCs w:val="17"/>
              </w:rPr>
              <w:t>&lt;!--</w:t>
            </w:r>
            <w:proofErr w:type="gramEnd"/>
            <w:r w:rsidRPr="00D009EB">
              <w:rPr>
                <w:rFonts w:ascii="Consolas" w:hAnsi="Consolas" w:cs="Courier New"/>
                <w:color w:val="008000"/>
                <w:sz w:val="17"/>
                <w:szCs w:val="17"/>
              </w:rPr>
              <w:t>Imprescindible --&gt;</w:t>
            </w:r>
          </w:p>
          <w:p w14:paraId="35BF2287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D009EB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&lt;item&gt;</w:t>
            </w:r>
            <w:r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 xml:space="preserve"> </w:t>
            </w:r>
            <w:proofErr w:type="gramStart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009C6080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&lt;title&gt;&lt;/title&gt;</w:t>
            </w:r>
            <w:r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 xml:space="preserve"> </w:t>
            </w:r>
            <w:proofErr w:type="gramStart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0A2ECA12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</w:t>
            </w:r>
            <w:proofErr w:type="spellStart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guid</w:t>
            </w:r>
            <w:proofErr w:type="spellEnd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&gt;&lt;/</w:t>
            </w:r>
            <w:proofErr w:type="spellStart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guid</w:t>
            </w:r>
            <w:proofErr w:type="spellEnd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  <w:r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 xml:space="preserve"> </w:t>
            </w:r>
            <w:proofErr w:type="gramStart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400AD787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&lt;description&gt;</w:t>
            </w:r>
            <w:r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 xml:space="preserve"> </w:t>
            </w:r>
            <w:proofErr w:type="gramStart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&lt;!--</w:t>
            </w:r>
            <w:proofErr w:type="spellStart"/>
            <w:proofErr w:type="gram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Imprescindible</w:t>
            </w:r>
            <w:proofErr w:type="spellEnd"/>
            <w:r w:rsidRPr="00E04B34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--&gt;</w:t>
            </w:r>
          </w:p>
          <w:p w14:paraId="7AFB23DA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    </w:t>
            </w:r>
          </w:p>
          <w:p w14:paraId="0F9B6792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&lt;/description&gt;</w:t>
            </w:r>
          </w:p>
          <w:p w14:paraId="57E10BCD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</w:t>
            </w:r>
            <w:proofErr w:type="spellStart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pubDate</w:t>
            </w:r>
            <w:proofErr w:type="spellEnd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Sun, 17 Nov 2022 18:45:00 GMT</w:t>
            </w:r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</w:t>
            </w:r>
            <w:proofErr w:type="spellStart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pubDate</w:t>
            </w:r>
            <w:proofErr w:type="spellEnd"/>
            <w:r w:rsidRPr="00E04B34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</w:p>
          <w:p w14:paraId="6F8EA76A" w14:textId="77777777" w:rsidR="0071097E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 w:rsidRPr="00E04B34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</w:t>
            </w:r>
            <w:proofErr w:type="spellStart"/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item</w:t>
            </w:r>
            <w:proofErr w:type="spellEnd"/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&gt;</w:t>
            </w:r>
          </w:p>
          <w:p w14:paraId="4EB97595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</w:t>
            </w:r>
            <w:proofErr w:type="spellStart"/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channel</w:t>
            </w:r>
            <w:proofErr w:type="spellEnd"/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&gt;</w:t>
            </w:r>
          </w:p>
        </w:tc>
      </w:tr>
      <w:tr w:rsidR="0071097E" w14:paraId="5C92A5AB" w14:textId="77777777" w:rsidTr="001D6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75FDDDA" w14:textId="77777777" w:rsidR="0071097E" w:rsidRDefault="0071097E" w:rsidP="001D6CDB">
            <w:r>
              <w:lastRenderedPageBreak/>
              <w:t>Cierre de RSS</w:t>
            </w:r>
          </w:p>
        </w:tc>
        <w:tc>
          <w:tcPr>
            <w:tcW w:w="6514" w:type="dxa"/>
          </w:tcPr>
          <w:p w14:paraId="73CEB8C0" w14:textId="77777777" w:rsidR="0071097E" w:rsidRPr="00E04B34" w:rsidRDefault="0071097E" w:rsidP="001D6CD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</w:t>
            </w:r>
            <w:proofErr w:type="spellStart"/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rss</w:t>
            </w:r>
            <w:proofErr w:type="spellEnd"/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&gt;</w:t>
            </w:r>
          </w:p>
        </w:tc>
      </w:tr>
    </w:tbl>
    <w:p w14:paraId="423D175D" w14:textId="77777777" w:rsidR="00386CEA" w:rsidRDefault="00386CEA" w:rsidP="00E87859"/>
    <w:p w14:paraId="3D80B548" w14:textId="77777777" w:rsid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&lt;?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xml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version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color w:val="A31515"/>
          <w:sz w:val="17"/>
          <w:szCs w:val="17"/>
        </w:rPr>
        <w:t>"1.0"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encoding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color w:val="A31515"/>
          <w:sz w:val="17"/>
          <w:szCs w:val="17"/>
        </w:rPr>
        <w:t>"utf-8"</w:t>
      </w:r>
      <w:r>
        <w:rPr>
          <w:rFonts w:ascii="Consolas" w:hAnsi="Consolas" w:cs="Courier New"/>
          <w:color w:val="000000"/>
          <w:sz w:val="17"/>
          <w:szCs w:val="17"/>
        </w:rPr>
        <w:t>?&gt;</w:t>
      </w:r>
    </w:p>
    <w:p w14:paraId="0DB7514B" w14:textId="77777777" w:rsid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B65E52" w14:textId="77777777" w:rsid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008000"/>
          <w:sz w:val="17"/>
          <w:szCs w:val="17"/>
        </w:rPr>
        <w:t>&lt;!--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>Se crea el canal, se determina el estándar a utilizar y el idioma del documento --&gt;</w:t>
      </w:r>
    </w:p>
    <w:p w14:paraId="0B4D52D9" w14:textId="77777777" w:rsid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700741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2B91AF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feed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xmlns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"http://www.w3.org/2005/Atom"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sz w:val="17"/>
          <w:szCs w:val="17"/>
        </w:rPr>
        <w:t>xml:lang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"es-es"</w:t>
      </w:r>
      <w:r>
        <w:rPr>
          <w:rFonts w:ascii="Consolas" w:hAnsi="Consolas" w:cs="Courier New"/>
          <w:color w:val="2B91AF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 xml:space="preserve">&lt;!-- </w:t>
      </w:r>
      <w:r w:rsidRPr="00BA3992">
        <w:rPr>
          <w:rFonts w:ascii="Consolas" w:hAnsi="Consolas" w:cs="Courier New"/>
          <w:color w:val="008000"/>
          <w:sz w:val="17"/>
          <w:szCs w:val="17"/>
          <w:lang w:val="en-US"/>
        </w:rPr>
        <w:t>Canal --&gt;</w:t>
      </w:r>
    </w:p>
    <w:p w14:paraId="54D319D6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&lt;title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A3992">
        <w:rPr>
          <w:rFonts w:ascii="Consolas" w:hAnsi="Consolas" w:cs="Courier New"/>
          <w:sz w:val="17"/>
          <w:szCs w:val="17"/>
          <w:lang w:val="en-US"/>
        </w:rPr>
        <w:t>type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A3992">
        <w:rPr>
          <w:rFonts w:ascii="Consolas" w:hAnsi="Consolas" w:cs="Courier New"/>
          <w:sz w:val="17"/>
          <w:szCs w:val="17"/>
          <w:lang w:val="en-US"/>
        </w:rPr>
        <w:t>"text"</w:t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proofErr w:type="spellStart"/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Ejemplo</w:t>
      </w:r>
      <w:proofErr w:type="spellEnd"/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de Atom</w:t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&lt;/title&gt;</w:t>
      </w:r>
    </w:p>
    <w:p w14:paraId="4192FCAF" w14:textId="77777777" w:rsid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&lt;updated&gt;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2011-01-14T19:17:46Z</w:t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&lt;/updated&gt;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BA3992">
        <w:rPr>
          <w:rFonts w:ascii="Consolas" w:hAnsi="Consolas" w:cs="Courier New"/>
          <w:color w:val="008000"/>
          <w:sz w:val="17"/>
          <w:szCs w:val="17"/>
          <w:lang w:val="en-US"/>
        </w:rPr>
        <w:t>&lt;!--</w:t>
      </w:r>
      <w:proofErr w:type="gramEnd"/>
      <w:r w:rsidRPr="00BA3992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 xml:space="preserve">Fecha de </w:t>
      </w:r>
      <w:proofErr w:type="spellStart"/>
      <w:r>
        <w:rPr>
          <w:rFonts w:ascii="Consolas" w:hAnsi="Consolas" w:cs="Courier New"/>
          <w:color w:val="008000"/>
          <w:sz w:val="17"/>
          <w:szCs w:val="17"/>
        </w:rPr>
        <w:t>actualizacion</w:t>
      </w:r>
      <w:proofErr w:type="spellEnd"/>
      <w:r>
        <w:rPr>
          <w:rFonts w:ascii="Consolas" w:hAnsi="Consolas" w:cs="Courier New"/>
          <w:color w:val="008000"/>
          <w:sz w:val="17"/>
          <w:szCs w:val="17"/>
        </w:rPr>
        <w:t xml:space="preserve"> del canal --&gt;</w:t>
      </w:r>
    </w:p>
    <w:p w14:paraId="3EF4AC87" w14:textId="77777777" w:rsid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&lt;link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A3992">
        <w:rPr>
          <w:rFonts w:ascii="Consolas" w:hAnsi="Consolas" w:cs="Courier New"/>
          <w:sz w:val="17"/>
          <w:szCs w:val="17"/>
          <w:lang w:val="en-US"/>
        </w:rPr>
        <w:t>rel</w:t>
      </w:r>
      <w:proofErr w:type="spellEnd"/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A3992">
        <w:rPr>
          <w:rFonts w:ascii="Consolas" w:hAnsi="Consolas" w:cs="Courier New"/>
          <w:sz w:val="17"/>
          <w:szCs w:val="17"/>
          <w:lang w:val="en-US"/>
        </w:rPr>
        <w:t>"self"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A3992">
        <w:rPr>
          <w:rFonts w:ascii="Consolas" w:hAnsi="Consolas" w:cs="Courier New"/>
          <w:sz w:val="17"/>
          <w:szCs w:val="17"/>
          <w:lang w:val="en-US"/>
        </w:rPr>
        <w:t>type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A3992">
        <w:rPr>
          <w:rFonts w:ascii="Consolas" w:hAnsi="Consolas" w:cs="Courier New"/>
          <w:sz w:val="17"/>
          <w:szCs w:val="17"/>
          <w:lang w:val="en-US"/>
        </w:rPr>
        <w:t>"application/</w:t>
      </w:r>
      <w:proofErr w:type="spellStart"/>
      <w:r w:rsidRPr="00BA3992">
        <w:rPr>
          <w:rFonts w:ascii="Consolas" w:hAnsi="Consolas" w:cs="Courier New"/>
          <w:sz w:val="17"/>
          <w:szCs w:val="17"/>
          <w:lang w:val="en-US"/>
        </w:rPr>
        <w:t>atom+xml</w:t>
      </w:r>
      <w:proofErr w:type="spellEnd"/>
      <w:r w:rsidRPr="00BA3992">
        <w:rPr>
          <w:rFonts w:ascii="Consolas" w:hAnsi="Consolas" w:cs="Courier New"/>
          <w:sz w:val="17"/>
          <w:szCs w:val="17"/>
          <w:lang w:val="en-US"/>
        </w:rPr>
        <w:t>"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A3992">
        <w:rPr>
          <w:rFonts w:ascii="Consolas" w:hAnsi="Consolas" w:cs="Courier New"/>
          <w:sz w:val="17"/>
          <w:szCs w:val="17"/>
          <w:lang w:val="en-US"/>
        </w:rPr>
        <w:t>href</w:t>
      </w:r>
      <w:proofErr w:type="spellEnd"/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A3992">
        <w:rPr>
          <w:rFonts w:ascii="Consolas" w:hAnsi="Consolas" w:cs="Courier New"/>
          <w:sz w:val="17"/>
          <w:szCs w:val="17"/>
          <w:lang w:val="en-US"/>
        </w:rPr>
        <w:t>"http://www.infoalisal.com/feed/atom"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/&gt;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BA3992">
        <w:rPr>
          <w:rFonts w:ascii="Consolas" w:hAnsi="Consolas" w:cs="Courier New"/>
          <w:color w:val="008000"/>
          <w:sz w:val="17"/>
          <w:szCs w:val="17"/>
          <w:lang w:val="en-US"/>
        </w:rPr>
        <w:t>&lt;!--</w:t>
      </w:r>
      <w:proofErr w:type="gramEnd"/>
      <w:r w:rsidRPr="00BA3992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Hace referencia a sí mismo --&gt;</w:t>
      </w:r>
    </w:p>
    <w:p w14:paraId="4B8B808C" w14:textId="77777777" w:rsid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D009EB">
        <w:rPr>
          <w:rFonts w:ascii="Consolas" w:hAnsi="Consolas" w:cs="Courier New"/>
          <w:color w:val="2B91AF"/>
          <w:sz w:val="17"/>
          <w:szCs w:val="17"/>
          <w:lang w:val="en-US"/>
        </w:rPr>
        <w:t>&lt;link</w:t>
      </w:r>
      <w:r w:rsidRPr="00D009E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D009EB">
        <w:rPr>
          <w:rFonts w:ascii="Consolas" w:hAnsi="Consolas" w:cs="Courier New"/>
          <w:sz w:val="17"/>
          <w:szCs w:val="17"/>
          <w:lang w:val="en-US"/>
        </w:rPr>
        <w:t>rel</w:t>
      </w:r>
      <w:proofErr w:type="spellEnd"/>
      <w:r w:rsidRPr="00D009EB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D009EB">
        <w:rPr>
          <w:rFonts w:ascii="Consolas" w:hAnsi="Consolas" w:cs="Courier New"/>
          <w:sz w:val="17"/>
          <w:szCs w:val="17"/>
          <w:lang w:val="en-US"/>
        </w:rPr>
        <w:t>"alternate"</w:t>
      </w:r>
      <w:r w:rsidRPr="00D009E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D009EB">
        <w:rPr>
          <w:rFonts w:ascii="Consolas" w:hAnsi="Consolas" w:cs="Courier New"/>
          <w:sz w:val="17"/>
          <w:szCs w:val="17"/>
          <w:lang w:val="en-US"/>
        </w:rPr>
        <w:t>type</w:t>
      </w:r>
      <w:r w:rsidRPr="00D009EB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D009EB">
        <w:rPr>
          <w:rFonts w:ascii="Consolas" w:hAnsi="Consolas" w:cs="Courier New"/>
          <w:sz w:val="17"/>
          <w:szCs w:val="17"/>
          <w:lang w:val="en-US"/>
        </w:rPr>
        <w:t>"text/html"</w:t>
      </w:r>
      <w:r w:rsidRPr="00D009E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D009EB">
        <w:rPr>
          <w:rFonts w:ascii="Consolas" w:hAnsi="Consolas" w:cs="Courier New"/>
          <w:sz w:val="17"/>
          <w:szCs w:val="17"/>
          <w:lang w:val="en-US"/>
        </w:rPr>
        <w:t>href</w:t>
      </w:r>
      <w:proofErr w:type="spellEnd"/>
      <w:r w:rsidRPr="00D009EB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D009EB">
        <w:rPr>
          <w:rFonts w:ascii="Consolas" w:hAnsi="Consolas" w:cs="Courier New"/>
          <w:sz w:val="17"/>
          <w:szCs w:val="17"/>
          <w:lang w:val="en-US"/>
        </w:rPr>
        <w:t>"http://www.infoalisal.com"</w:t>
      </w:r>
      <w:r w:rsidRPr="00D009E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D009EB">
        <w:rPr>
          <w:rFonts w:ascii="Consolas" w:hAnsi="Consolas" w:cs="Courier New"/>
          <w:color w:val="2B91AF"/>
          <w:sz w:val="17"/>
          <w:szCs w:val="17"/>
          <w:lang w:val="en-US"/>
        </w:rPr>
        <w:t>/&gt;</w:t>
      </w:r>
      <w:r w:rsidRPr="00D009E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D009EB">
        <w:rPr>
          <w:rFonts w:ascii="Consolas" w:hAnsi="Consolas" w:cs="Courier New"/>
          <w:color w:val="008000"/>
          <w:sz w:val="17"/>
          <w:szCs w:val="17"/>
          <w:lang w:val="en-US"/>
        </w:rPr>
        <w:t>&lt;!--</w:t>
      </w:r>
      <w:proofErr w:type="gramEnd"/>
      <w:r w:rsidRPr="00D009E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Hace referencia a la web --&gt;</w:t>
      </w:r>
    </w:p>
    <w:p w14:paraId="41CF5BF7" w14:textId="77777777" w:rsid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2B91AF"/>
          <w:sz w:val="17"/>
          <w:szCs w:val="17"/>
        </w:rPr>
        <w:t>&lt;id&gt;</w:t>
      </w:r>
      <w:r>
        <w:rPr>
          <w:rFonts w:ascii="Consolas" w:hAnsi="Consolas" w:cs="Courier New"/>
          <w:color w:val="000000"/>
          <w:sz w:val="17"/>
          <w:szCs w:val="17"/>
        </w:rPr>
        <w:t>http://www.infoalisal.com/feed/atom</w:t>
      </w:r>
      <w:r>
        <w:rPr>
          <w:rFonts w:ascii="Consolas" w:hAnsi="Consolas" w:cs="Courier New"/>
          <w:color w:val="2B91AF"/>
          <w:sz w:val="17"/>
          <w:szCs w:val="17"/>
        </w:rPr>
        <w:t>&lt;/id&gt;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&lt;!--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 xml:space="preserve"> Hace referencia a la fuente web --&gt;</w:t>
      </w:r>
    </w:p>
    <w:p w14:paraId="4B07FC27" w14:textId="77777777" w:rsid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6153D1" w14:textId="77777777" w:rsid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8000"/>
          <w:sz w:val="17"/>
          <w:szCs w:val="17"/>
        </w:rPr>
        <w:t>&lt;!--</w:t>
      </w:r>
      <w:proofErr w:type="gramEnd"/>
      <w:r>
        <w:rPr>
          <w:rFonts w:ascii="Consolas" w:hAnsi="Consolas" w:cs="Courier New"/>
          <w:color w:val="008000"/>
          <w:sz w:val="17"/>
          <w:szCs w:val="17"/>
        </w:rPr>
        <w:t xml:space="preserve"> Se definen las secciones (entradas que forman el canal --&gt;</w:t>
      </w:r>
    </w:p>
    <w:p w14:paraId="0CD91EC5" w14:textId="77777777" w:rsid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7E14A2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&lt;entry&gt;</w:t>
      </w:r>
    </w:p>
    <w:p w14:paraId="7FEA2CA4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&lt;title&gt;&lt;/title&gt;</w:t>
      </w:r>
    </w:p>
    <w:p w14:paraId="55BF8CB5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&lt;link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A3992">
        <w:rPr>
          <w:rFonts w:ascii="Consolas" w:hAnsi="Consolas" w:cs="Courier New"/>
          <w:sz w:val="17"/>
          <w:szCs w:val="17"/>
          <w:lang w:val="en-US"/>
        </w:rPr>
        <w:t>rel</w:t>
      </w:r>
      <w:proofErr w:type="spellEnd"/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A3992">
        <w:rPr>
          <w:rFonts w:ascii="Consolas" w:hAnsi="Consolas" w:cs="Courier New"/>
          <w:sz w:val="17"/>
          <w:szCs w:val="17"/>
          <w:lang w:val="en-US"/>
        </w:rPr>
        <w:t>"alternate"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A3992">
        <w:rPr>
          <w:rFonts w:ascii="Consolas" w:hAnsi="Consolas" w:cs="Courier New"/>
          <w:sz w:val="17"/>
          <w:szCs w:val="17"/>
          <w:lang w:val="en-US"/>
        </w:rPr>
        <w:t>type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A3992">
        <w:rPr>
          <w:rFonts w:ascii="Consolas" w:hAnsi="Consolas" w:cs="Courier New"/>
          <w:sz w:val="17"/>
          <w:szCs w:val="17"/>
          <w:lang w:val="en-US"/>
        </w:rPr>
        <w:t>"text/html"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A3992">
        <w:rPr>
          <w:rFonts w:ascii="Consolas" w:hAnsi="Consolas" w:cs="Courier New"/>
          <w:sz w:val="17"/>
          <w:szCs w:val="17"/>
          <w:lang w:val="en-US"/>
        </w:rPr>
        <w:t>href</w:t>
      </w:r>
      <w:proofErr w:type="spellEnd"/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A3992">
        <w:rPr>
          <w:rFonts w:ascii="Consolas" w:hAnsi="Consolas" w:cs="Courier New"/>
          <w:sz w:val="17"/>
          <w:szCs w:val="17"/>
          <w:lang w:val="en-US"/>
        </w:rPr>
        <w:t>"http://www.infoalisal.com/seccion01"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/&gt;</w:t>
      </w:r>
    </w:p>
    <w:p w14:paraId="3085EE2C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&lt;updated&gt;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2011-01-14T19:19:46Z</w:t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&lt;/updated&gt;</w:t>
      </w:r>
    </w:p>
    <w:p w14:paraId="1D0ECF79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&lt;id&gt;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http://www.infoalisal.com/seccion01</w:t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&lt;/id&gt;</w:t>
      </w:r>
    </w:p>
    <w:p w14:paraId="5C3A255B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&lt;author&gt;</w:t>
      </w:r>
    </w:p>
    <w:p w14:paraId="3DB7EA14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&lt;name&gt;&lt;/name&gt;</w:t>
      </w:r>
    </w:p>
    <w:p w14:paraId="539BC8D2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&lt;email&gt;&lt;/email&gt;</w:t>
      </w:r>
    </w:p>
    <w:p w14:paraId="1A740C0A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&lt;/author&gt;</w:t>
      </w:r>
    </w:p>
    <w:p w14:paraId="70FE96C0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&lt;summary&gt;&lt;/summary&gt;</w:t>
      </w:r>
    </w:p>
    <w:p w14:paraId="71EA29A6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&lt;/entry&gt;</w:t>
      </w:r>
    </w:p>
    <w:p w14:paraId="3F4CC6B5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F6FDBE7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&lt;entry&gt;</w:t>
      </w:r>
    </w:p>
    <w:p w14:paraId="01541812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&lt;title&gt;&lt;/title&gt;</w:t>
      </w:r>
    </w:p>
    <w:p w14:paraId="122C146D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&lt;link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A3992">
        <w:rPr>
          <w:rFonts w:ascii="Consolas" w:hAnsi="Consolas" w:cs="Courier New"/>
          <w:sz w:val="17"/>
          <w:szCs w:val="17"/>
          <w:lang w:val="en-US"/>
        </w:rPr>
        <w:t>rel</w:t>
      </w:r>
      <w:proofErr w:type="spellEnd"/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A3992">
        <w:rPr>
          <w:rFonts w:ascii="Consolas" w:hAnsi="Consolas" w:cs="Courier New"/>
          <w:sz w:val="17"/>
          <w:szCs w:val="17"/>
          <w:lang w:val="en-US"/>
        </w:rPr>
        <w:t>"alternate"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A3992">
        <w:rPr>
          <w:rFonts w:ascii="Consolas" w:hAnsi="Consolas" w:cs="Courier New"/>
          <w:sz w:val="17"/>
          <w:szCs w:val="17"/>
          <w:lang w:val="en-US"/>
        </w:rPr>
        <w:t>type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A3992">
        <w:rPr>
          <w:rFonts w:ascii="Consolas" w:hAnsi="Consolas" w:cs="Courier New"/>
          <w:sz w:val="17"/>
          <w:szCs w:val="17"/>
          <w:lang w:val="en-US"/>
        </w:rPr>
        <w:t>"text/html"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BA3992">
        <w:rPr>
          <w:rFonts w:ascii="Consolas" w:hAnsi="Consolas" w:cs="Courier New"/>
          <w:sz w:val="17"/>
          <w:szCs w:val="17"/>
          <w:lang w:val="en-US"/>
        </w:rPr>
        <w:t>href</w:t>
      </w:r>
      <w:proofErr w:type="spellEnd"/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A3992">
        <w:rPr>
          <w:rFonts w:ascii="Consolas" w:hAnsi="Consolas" w:cs="Courier New"/>
          <w:sz w:val="17"/>
          <w:szCs w:val="17"/>
          <w:lang w:val="en-US"/>
        </w:rPr>
        <w:t>"http://www.infoalisal.com/seccion01"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/&gt;</w:t>
      </w:r>
    </w:p>
    <w:p w14:paraId="401861AE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&lt;updated&gt;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2010-12-14T19:17:55Z</w:t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&lt;/updated&gt;</w:t>
      </w:r>
    </w:p>
    <w:p w14:paraId="02682B84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&lt;id&gt;</w:t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>http://www.infoalisal.com/seccion02</w:t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&lt;/id&gt;</w:t>
      </w:r>
    </w:p>
    <w:p w14:paraId="715A13E8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&lt;author&gt;</w:t>
      </w:r>
    </w:p>
    <w:p w14:paraId="27BAAAE3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&lt;name&gt;&lt;/name&gt;</w:t>
      </w:r>
    </w:p>
    <w:p w14:paraId="3F3A9DC2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&lt;/author&gt;</w:t>
      </w:r>
    </w:p>
    <w:p w14:paraId="46C2E668" w14:textId="77777777" w:rsidR="00BA3992" w:rsidRP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  <w:lang w:val="en-US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BA3992">
        <w:rPr>
          <w:rFonts w:ascii="Consolas" w:hAnsi="Consolas" w:cs="Courier New"/>
          <w:color w:val="2B91AF"/>
          <w:sz w:val="17"/>
          <w:szCs w:val="17"/>
          <w:lang w:val="en-US"/>
        </w:rPr>
        <w:t>&lt;summary&gt;&lt;/summary&gt;</w:t>
      </w:r>
    </w:p>
    <w:p w14:paraId="3E0DEFD5" w14:textId="77777777" w:rsidR="00BA3992" w:rsidRDefault="00BA399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3767092"/>
        <w:rPr>
          <w:rFonts w:ascii="Consolas" w:hAnsi="Consolas" w:cs="Courier New"/>
          <w:sz w:val="17"/>
          <w:szCs w:val="17"/>
        </w:rPr>
      </w:pPr>
      <w:r w:rsidRPr="00BA3992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2B91AF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entry</w:t>
      </w:r>
      <w:proofErr w:type="spellEnd"/>
      <w:r>
        <w:rPr>
          <w:rFonts w:ascii="Consolas" w:hAnsi="Consolas" w:cs="Courier New"/>
          <w:color w:val="2B91AF"/>
          <w:sz w:val="17"/>
          <w:szCs w:val="17"/>
        </w:rPr>
        <w:t>&gt;</w:t>
      </w:r>
    </w:p>
    <w:p w14:paraId="7513F5D4" w14:textId="697E9BEB" w:rsidR="00BA3992" w:rsidRDefault="00BA3992" w:rsidP="002F753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7337670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2B91AF"/>
          <w:sz w:val="17"/>
          <w:szCs w:val="17"/>
        </w:rPr>
        <w:t>feed</w:t>
      </w:r>
      <w:proofErr w:type="spellEnd"/>
      <w:r>
        <w:rPr>
          <w:rFonts w:ascii="Consolas" w:hAnsi="Consolas" w:cs="Courier New"/>
          <w:color w:val="2B91AF"/>
          <w:sz w:val="17"/>
          <w:szCs w:val="17"/>
        </w:rPr>
        <w:t>&gt;</w:t>
      </w:r>
    </w:p>
    <w:p w14:paraId="14BEB18D" w14:textId="266516EE" w:rsidR="002F753C" w:rsidRDefault="009D568D" w:rsidP="002F753C">
      <w:pPr>
        <w:divId w:val="1733767092"/>
      </w:pPr>
      <w:r w:rsidRPr="00D74294">
        <w:rPr>
          <w:b/>
          <w:bCs/>
          <w:u w:val="single"/>
        </w:rPr>
        <w:t>En la etiqueta &lt;</w:t>
      </w:r>
      <w:proofErr w:type="spellStart"/>
      <w:r w:rsidRPr="00D74294">
        <w:rPr>
          <w:b/>
          <w:bCs/>
          <w:u w:val="single"/>
        </w:rPr>
        <w:t>updated</w:t>
      </w:r>
      <w:proofErr w:type="spellEnd"/>
      <w:r w:rsidRPr="00D74294">
        <w:rPr>
          <w:b/>
          <w:bCs/>
          <w:u w:val="single"/>
        </w:rPr>
        <w:t>&gt;</w:t>
      </w:r>
      <w:r>
        <w:t xml:space="preserve"> (fecha y hora de actualización), se utiliza un formato muy concreto:</w:t>
      </w:r>
    </w:p>
    <w:p w14:paraId="063D2F23" w14:textId="77777777" w:rsidR="006F6026" w:rsidRDefault="006F6026" w:rsidP="006F6026">
      <w:pPr>
        <w:divId w:val="1733767092"/>
      </w:pPr>
      <w:r w:rsidRPr="006F6026">
        <w:rPr>
          <w:b/>
          <w:bCs/>
        </w:rPr>
        <w:t>CCYY-MM-DDTHH:</w:t>
      </w:r>
      <w:proofErr w:type="gramStart"/>
      <w:r w:rsidRPr="006F6026">
        <w:rPr>
          <w:b/>
          <w:bCs/>
        </w:rPr>
        <w:t>MM:SSZ</w:t>
      </w:r>
      <w:proofErr w:type="gramEnd"/>
      <w:r w:rsidRPr="006F6026">
        <w:t xml:space="preserve">, </w:t>
      </w:r>
      <w:r>
        <w:t>donde:</w:t>
      </w:r>
    </w:p>
    <w:p w14:paraId="3355A07A" w14:textId="77777777" w:rsidR="006F6026" w:rsidRDefault="006F6026" w:rsidP="006F6026">
      <w:pPr>
        <w:pStyle w:val="Prrafodelista"/>
        <w:numPr>
          <w:ilvl w:val="0"/>
          <w:numId w:val="6"/>
        </w:numPr>
        <w:divId w:val="1733767092"/>
      </w:pPr>
      <w:r>
        <w:t>T es el separador entre la fecha y la hora</w:t>
      </w:r>
    </w:p>
    <w:p w14:paraId="618D7E4A" w14:textId="1E36B1F4" w:rsidR="009D568D" w:rsidRDefault="006F6026" w:rsidP="006F6026">
      <w:pPr>
        <w:pStyle w:val="Prrafodelista"/>
        <w:numPr>
          <w:ilvl w:val="0"/>
          <w:numId w:val="6"/>
        </w:numPr>
        <w:divId w:val="1733767092"/>
      </w:pPr>
      <w:r>
        <w:t xml:space="preserve">Z indica que </w:t>
      </w:r>
      <w:proofErr w:type="gramStart"/>
      <w:r>
        <w:t>la  hora</w:t>
      </w:r>
      <w:proofErr w:type="gramEnd"/>
      <w:r>
        <w:t xml:space="preserve"> hace referencia al sistema de tiempo universal, esto es la hora zulú, o la hora del meridiano de Greenwich.</w:t>
      </w:r>
    </w:p>
    <w:p w14:paraId="62A77CF8" w14:textId="6E9207E9" w:rsidR="00D74294" w:rsidRDefault="0080659C" w:rsidP="00D74294">
      <w:pPr>
        <w:divId w:val="1733767092"/>
      </w:pPr>
      <w:r>
        <w:rPr>
          <w:b/>
          <w:bCs/>
          <w:u w:val="single"/>
        </w:rPr>
        <w:t>E</w:t>
      </w:r>
      <w:r w:rsidR="00D74294">
        <w:rPr>
          <w:b/>
          <w:bCs/>
          <w:u w:val="single"/>
        </w:rPr>
        <w:t>tiqueta</w:t>
      </w:r>
      <w:r>
        <w:rPr>
          <w:b/>
          <w:bCs/>
          <w:u w:val="single"/>
        </w:rPr>
        <w:t>s</w:t>
      </w:r>
      <w:r w:rsidR="00D74294">
        <w:rPr>
          <w:b/>
          <w:bCs/>
          <w:u w:val="single"/>
        </w:rPr>
        <w:t xml:space="preserve"> &lt;</w:t>
      </w:r>
      <w:proofErr w:type="gramStart"/>
      <w:r w:rsidR="00D74294">
        <w:rPr>
          <w:b/>
          <w:bCs/>
          <w:u w:val="single"/>
        </w:rPr>
        <w:t>link</w:t>
      </w:r>
      <w:proofErr w:type="gramEnd"/>
      <w:r w:rsidR="00D74294">
        <w:rPr>
          <w:b/>
          <w:bCs/>
          <w:u w:val="single"/>
        </w:rPr>
        <w:t>&gt;</w:t>
      </w:r>
      <w:r>
        <w:rPr>
          <w:b/>
          <w:bCs/>
          <w:u w:val="single"/>
        </w:rPr>
        <w:t xml:space="preserve"> del canal</w:t>
      </w:r>
      <w:r w:rsidR="00D74294">
        <w:t>: Definen el canal. Son necesarias dos:</w:t>
      </w:r>
    </w:p>
    <w:p w14:paraId="45A87D56" w14:textId="6D25C291" w:rsidR="00C76B8D" w:rsidRDefault="00C76B8D" w:rsidP="00026291">
      <w:pPr>
        <w:pStyle w:val="Prrafodelista"/>
        <w:numPr>
          <w:ilvl w:val="0"/>
          <w:numId w:val="7"/>
        </w:numPr>
        <w:divId w:val="1733767092"/>
      </w:pPr>
      <w:r>
        <w:t xml:space="preserve">Uno al propio </w:t>
      </w:r>
      <w:proofErr w:type="gramStart"/>
      <w:r>
        <w:t>fichero .</w:t>
      </w:r>
      <w:proofErr w:type="spellStart"/>
      <w:r>
        <w:t>atom</w:t>
      </w:r>
      <w:proofErr w:type="spellEnd"/>
      <w:proofErr w:type="gramEnd"/>
      <w:r>
        <w:t xml:space="preserve">, cuyo valor del atributo </w:t>
      </w:r>
      <w:proofErr w:type="spellStart"/>
      <w:r>
        <w:t>rel</w:t>
      </w:r>
      <w:proofErr w:type="spellEnd"/>
      <w:r>
        <w:t xml:space="preserve"> del elemento link será "</w:t>
      </w:r>
      <w:proofErr w:type="spellStart"/>
      <w:r>
        <w:t>self</w:t>
      </w:r>
      <w:proofErr w:type="spellEnd"/>
      <w:r>
        <w:t>".</w:t>
      </w:r>
    </w:p>
    <w:p w14:paraId="4433BF37" w14:textId="6F34D077" w:rsidR="00D74294" w:rsidRDefault="00C76B8D" w:rsidP="0017235F">
      <w:pPr>
        <w:pStyle w:val="Prrafodelista"/>
        <w:numPr>
          <w:ilvl w:val="0"/>
          <w:numId w:val="7"/>
        </w:numPr>
        <w:divId w:val="1733767092"/>
      </w:pPr>
      <w:r>
        <w:t xml:space="preserve">Otro al fichero web que oferta ese canal, en este caso </w:t>
      </w:r>
      <w:proofErr w:type="spellStart"/>
      <w:r>
        <w:t>rel</w:t>
      </w:r>
      <w:proofErr w:type="spellEnd"/>
      <w:r>
        <w:t>="</w:t>
      </w:r>
      <w:proofErr w:type="spellStart"/>
      <w:r>
        <w:t>alternate</w:t>
      </w:r>
      <w:proofErr w:type="spellEnd"/>
      <w:r>
        <w:t>".</w:t>
      </w:r>
    </w:p>
    <w:p w14:paraId="6761C477" w14:textId="34E5C1D0" w:rsidR="00F33AFD" w:rsidRDefault="00F33AFD" w:rsidP="00F33AFD">
      <w:pPr>
        <w:divId w:val="1733767092"/>
      </w:pPr>
      <w:r>
        <w:rPr>
          <w:b/>
          <w:bCs/>
          <w:u w:val="single"/>
        </w:rPr>
        <w:t xml:space="preserve">Etiqueta &lt;link&gt; de un </w:t>
      </w:r>
      <w:proofErr w:type="spellStart"/>
      <w:r>
        <w:rPr>
          <w:b/>
          <w:bCs/>
          <w:u w:val="single"/>
        </w:rPr>
        <w:t>entry</w:t>
      </w:r>
      <w:proofErr w:type="spellEnd"/>
      <w:r>
        <w:t xml:space="preserve">: de tipo </w:t>
      </w:r>
      <w:proofErr w:type="spellStart"/>
      <w:r>
        <w:t>rel</w:t>
      </w:r>
      <w:proofErr w:type="spellEnd"/>
      <w:proofErr w:type="gramStart"/>
      <w:r>
        <w:t>=”</w:t>
      </w:r>
      <w:proofErr w:type="spellStart"/>
      <w:r>
        <w:t>alternate</w:t>
      </w:r>
      <w:proofErr w:type="spellEnd"/>
      <w:proofErr w:type="gramEnd"/>
      <w:r>
        <w:t>”, debe enlazar a la fuente de la sección.</w:t>
      </w:r>
    </w:p>
    <w:p w14:paraId="645CEC15" w14:textId="1995C9E6" w:rsidR="00CB43CB" w:rsidRPr="00F33AFD" w:rsidRDefault="00CB43CB" w:rsidP="00A557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divId w:val="1733767092"/>
      </w:pPr>
      <w:r w:rsidRPr="00CB43CB">
        <w:rPr>
          <w:b/>
          <w:bCs/>
          <w:u w:val="single"/>
        </w:rPr>
        <w:lastRenderedPageBreak/>
        <w:t>Para saber más</w:t>
      </w:r>
      <w:r>
        <w:t xml:space="preserve">: </w:t>
      </w:r>
      <w:hyperlink r:id="rId23" w:history="1">
        <w:r>
          <w:rPr>
            <w:rStyle w:val="Hipervnculo"/>
          </w:rPr>
          <w:t xml:space="preserve">15.2. Canales </w:t>
        </w:r>
        <w:proofErr w:type="spellStart"/>
        <w:r>
          <w:rPr>
            <w:rStyle w:val="Hipervnculo"/>
          </w:rPr>
          <w:t>Atom</w:t>
        </w:r>
        <w:proofErr w:type="spellEnd"/>
        <w:r>
          <w:rPr>
            <w:rStyle w:val="Hipervnculo"/>
          </w:rPr>
          <w:t xml:space="preserve"> (El tutorial </w:t>
        </w:r>
        <w:proofErr w:type="spellStart"/>
        <w:r>
          <w:rPr>
            <w:rStyle w:val="Hipervnculo"/>
          </w:rPr>
          <w:t>Jobeet</w:t>
        </w:r>
        <w:proofErr w:type="spellEnd"/>
        <w:r>
          <w:rPr>
            <w:rStyle w:val="Hipervnculo"/>
          </w:rPr>
          <w:t>) (uniwebsidad.com)</w:t>
        </w:r>
      </w:hyperlink>
    </w:p>
    <w:p w14:paraId="58295AB2" w14:textId="1DEBCDCC" w:rsidR="00183A13" w:rsidRDefault="00183A13" w:rsidP="00E87859">
      <w:pPr>
        <w:pStyle w:val="Ttulo1"/>
        <w:spacing w:before="0"/>
      </w:pPr>
      <w:r>
        <w:t xml:space="preserve">5.- </w:t>
      </w:r>
      <w:r w:rsidR="00D23037">
        <w:t>Validación.</w:t>
      </w:r>
    </w:p>
    <w:p w14:paraId="57645BD3" w14:textId="3244B3D3" w:rsidR="00D23037" w:rsidRDefault="00885211" w:rsidP="00D23037">
      <w:r>
        <w:t xml:space="preserve">Basta con </w:t>
      </w:r>
      <w:r w:rsidR="00E373CC">
        <w:t xml:space="preserve">entrar a una de los siguientes validadores y </w:t>
      </w:r>
      <w:r w:rsidR="00CA0553">
        <w:t xml:space="preserve">especificar la URL, </w:t>
      </w:r>
      <w:r w:rsidR="00E373CC">
        <w:t>copiar y pegar el código</w:t>
      </w:r>
      <w:r w:rsidR="00CA0553">
        <w:t xml:space="preserve">, </w:t>
      </w:r>
      <w:r w:rsidR="00E373CC">
        <w:t>o en su defecto, subir el fichero XML para que nos lo validen automáticamente estos servicios online.</w:t>
      </w:r>
    </w:p>
    <w:p w14:paraId="61AD2B38" w14:textId="2B0CA4F5" w:rsidR="00230610" w:rsidRPr="00230610" w:rsidRDefault="00D87D5B" w:rsidP="00230610">
      <w:r w:rsidRPr="00D87D5B">
        <w:rPr>
          <w:b/>
          <w:bCs/>
        </w:rPr>
        <w:t>Una vez validado, suelen ofrecer una imagen del tipo "XML" o "RSS", de color naranja por lo general</w:t>
      </w:r>
      <w:r w:rsidR="0090452B">
        <w:rPr>
          <w:b/>
          <w:bCs/>
        </w:rPr>
        <w:t xml:space="preserve"> </w:t>
      </w:r>
      <w:r w:rsidR="0090452B">
        <w:t>(que indican que el canal es válido)</w:t>
      </w:r>
      <w:r w:rsidRPr="00D87D5B">
        <w:rPr>
          <w:b/>
          <w:bCs/>
        </w:rPr>
        <w:t>, que se puede incluir en la página principal, para enlazar a la dirección del fichero alojado en su dominio</w:t>
      </w:r>
      <w:r>
        <w:t>.</w:t>
      </w:r>
    </w:p>
    <w:p w14:paraId="39CEAD90" w14:textId="462EDE0F" w:rsidR="00230610" w:rsidRPr="00230610" w:rsidRDefault="00D009EB" w:rsidP="00230610">
      <w:pPr>
        <w:pStyle w:val="Prrafodelista"/>
        <w:numPr>
          <w:ilvl w:val="0"/>
          <w:numId w:val="8"/>
        </w:numPr>
        <w:rPr>
          <w:lang w:val="en-US"/>
        </w:rPr>
      </w:pPr>
      <w:r>
        <w:fldChar w:fldCharType="begin"/>
      </w:r>
      <w:r w:rsidRPr="00D009EB">
        <w:rPr>
          <w:lang w:val="en-US"/>
        </w:rPr>
        <w:instrText>HYPERLINK "https://validator.w3.org/feed/" \l "validate_by_uri"</w:instrText>
      </w:r>
      <w:r>
        <w:fldChar w:fldCharType="separate"/>
      </w:r>
      <w:r w:rsidR="00230610" w:rsidRPr="00CD38E4">
        <w:rPr>
          <w:rStyle w:val="Hipervnculo"/>
          <w:lang w:val="en-US"/>
        </w:rPr>
        <w:t xml:space="preserve">W3C Feed Validation Service </w:t>
      </w:r>
      <w:proofErr w:type="spellStart"/>
      <w:r w:rsidR="00230610" w:rsidRPr="00CD38E4">
        <w:rPr>
          <w:rStyle w:val="Hipervnculo"/>
          <w:lang w:val="en-US"/>
        </w:rPr>
        <w:t>mediante</w:t>
      </w:r>
      <w:proofErr w:type="spellEnd"/>
      <w:r w:rsidR="00230610" w:rsidRPr="00CD38E4">
        <w:rPr>
          <w:rStyle w:val="Hipervnculo"/>
          <w:lang w:val="en-US"/>
        </w:rPr>
        <w:t xml:space="preserve"> URI</w:t>
      </w:r>
      <w:r>
        <w:rPr>
          <w:rStyle w:val="Hipervnculo"/>
          <w:lang w:val="en-US"/>
        </w:rPr>
        <w:fldChar w:fldCharType="end"/>
      </w:r>
      <w:r w:rsidR="00230610" w:rsidRPr="00230610">
        <w:rPr>
          <w:lang w:val="en-US"/>
        </w:rPr>
        <w:t>.</w:t>
      </w:r>
    </w:p>
    <w:p w14:paraId="48E54354" w14:textId="4F715848" w:rsidR="00230610" w:rsidRPr="00230610" w:rsidRDefault="00D009EB" w:rsidP="00230610">
      <w:pPr>
        <w:pStyle w:val="Prrafodelista"/>
        <w:numPr>
          <w:ilvl w:val="0"/>
          <w:numId w:val="8"/>
        </w:numPr>
        <w:rPr>
          <w:lang w:val="en-US"/>
        </w:rPr>
      </w:pPr>
      <w:hyperlink r:id="rId24" w:anchor="validate_by_input" w:history="1">
        <w:r w:rsidR="00230610" w:rsidRPr="00CD38E4">
          <w:rPr>
            <w:rStyle w:val="Hipervnculo"/>
            <w:lang w:val="en-US"/>
          </w:rPr>
          <w:t xml:space="preserve">W3C Feed Validation Service </w:t>
        </w:r>
        <w:proofErr w:type="spellStart"/>
        <w:r w:rsidR="00230610" w:rsidRPr="00CD38E4">
          <w:rPr>
            <w:rStyle w:val="Hipervnculo"/>
            <w:lang w:val="en-US"/>
          </w:rPr>
          <w:t>mediante</w:t>
        </w:r>
        <w:proofErr w:type="spellEnd"/>
        <w:r w:rsidR="00230610" w:rsidRPr="00CD38E4">
          <w:rPr>
            <w:rStyle w:val="Hipervnculo"/>
            <w:lang w:val="en-US"/>
          </w:rPr>
          <w:t xml:space="preserve"> </w:t>
        </w:r>
        <w:proofErr w:type="spellStart"/>
        <w:r w:rsidR="00230610" w:rsidRPr="00CD38E4">
          <w:rPr>
            <w:rStyle w:val="Hipervnculo"/>
            <w:lang w:val="en-US"/>
          </w:rPr>
          <w:t>código</w:t>
        </w:r>
        <w:proofErr w:type="spellEnd"/>
      </w:hyperlink>
      <w:r w:rsidR="00230610" w:rsidRPr="00230610">
        <w:rPr>
          <w:lang w:val="en-US"/>
        </w:rPr>
        <w:t>.</w:t>
      </w:r>
    </w:p>
    <w:p w14:paraId="1E54DB70" w14:textId="7C5EA069" w:rsidR="00230610" w:rsidRPr="00230610" w:rsidRDefault="00D009EB" w:rsidP="00230610">
      <w:pPr>
        <w:pStyle w:val="Prrafodelista"/>
        <w:numPr>
          <w:ilvl w:val="0"/>
          <w:numId w:val="8"/>
        </w:numPr>
        <w:rPr>
          <w:lang w:val="en-US"/>
        </w:rPr>
      </w:pPr>
      <w:hyperlink r:id="rId25" w:history="1">
        <w:r w:rsidR="00230610" w:rsidRPr="00B87873">
          <w:rPr>
            <w:rStyle w:val="Hipervnculo"/>
            <w:lang w:val="en-US"/>
          </w:rPr>
          <w:t>RSS Advisory Board</w:t>
        </w:r>
      </w:hyperlink>
      <w:r w:rsidR="00230610" w:rsidRPr="00230610">
        <w:rPr>
          <w:lang w:val="en-US"/>
        </w:rPr>
        <w:t>.</w:t>
      </w:r>
    </w:p>
    <w:p w14:paraId="2CB722D7" w14:textId="75B46D76" w:rsidR="00D87D5B" w:rsidRPr="00D23037" w:rsidRDefault="00D009EB" w:rsidP="00D23037">
      <w:pPr>
        <w:pStyle w:val="Prrafodelista"/>
        <w:numPr>
          <w:ilvl w:val="0"/>
          <w:numId w:val="8"/>
        </w:numPr>
      </w:pPr>
      <w:hyperlink r:id="rId26" w:history="1">
        <w:proofErr w:type="spellStart"/>
        <w:r w:rsidR="00230610" w:rsidRPr="0090452B">
          <w:rPr>
            <w:rStyle w:val="Hipervnculo"/>
          </w:rPr>
          <w:t>googletransitdatafeed</w:t>
        </w:r>
        <w:proofErr w:type="spellEnd"/>
      </w:hyperlink>
      <w:r w:rsidR="00230610" w:rsidRPr="00230610">
        <w:t>.</w:t>
      </w:r>
    </w:p>
    <w:p w14:paraId="0984D48C" w14:textId="4A1EA8FD" w:rsidR="00183A13" w:rsidRDefault="00183A13" w:rsidP="00D23037">
      <w:pPr>
        <w:pStyle w:val="Ttulo1"/>
        <w:spacing w:before="0"/>
      </w:pPr>
      <w:r>
        <w:t xml:space="preserve">6.- </w:t>
      </w:r>
      <w:r w:rsidR="00D23037">
        <w:t>Utilización de herramientas.</w:t>
      </w:r>
      <w:r>
        <w:t xml:space="preserve"> </w:t>
      </w:r>
    </w:p>
    <w:p w14:paraId="47DAAB97" w14:textId="0F41155E" w:rsidR="00183A13" w:rsidRDefault="00B04764" w:rsidP="00E87859">
      <w:r>
        <w:t>Igual que con HTML, XHTML y XML, también existen editores para facilitar la creación de estos ficheros.</w:t>
      </w:r>
    </w:p>
    <w:p w14:paraId="0B559037" w14:textId="6B8287B6" w:rsidR="00777101" w:rsidRDefault="00777101" w:rsidP="00777101">
      <w:r>
        <w:t xml:space="preserve">Poseen una </w:t>
      </w:r>
      <w:proofErr w:type="gramStart"/>
      <w:r>
        <w:t>interface</w:t>
      </w:r>
      <w:proofErr w:type="gramEnd"/>
      <w:r>
        <w:t xml:space="preserve"> que simplifica al máximo el trabajo con canales de contenidos. Un ejemplo de este tipo de herramientas es el </w:t>
      </w:r>
      <w:hyperlink r:id="rId27" w:history="1">
        <w:proofErr w:type="spellStart"/>
        <w:r w:rsidRPr="00AC2F99">
          <w:rPr>
            <w:rStyle w:val="Hipervnculo"/>
          </w:rPr>
          <w:t>PSPad</w:t>
        </w:r>
        <w:proofErr w:type="spellEnd"/>
        <w:r w:rsidRPr="00AC2F99">
          <w:rPr>
            <w:rStyle w:val="Hipervnculo"/>
          </w:rPr>
          <w:t xml:space="preserve"> editor</w:t>
        </w:r>
      </w:hyperlink>
      <w:r>
        <w:t>.</w:t>
      </w:r>
    </w:p>
    <w:p w14:paraId="3CAC2905" w14:textId="20DA7944" w:rsidR="00AC2F99" w:rsidRPr="00AC2F99" w:rsidRDefault="00AC2F99" w:rsidP="00AC2F99">
      <w:r>
        <w:rPr>
          <w:b/>
          <w:bCs/>
          <w:u w:val="single"/>
        </w:rPr>
        <w:t>Características de estas herramientas</w:t>
      </w:r>
      <w:r>
        <w:t>:</w:t>
      </w:r>
    </w:p>
    <w:p w14:paraId="33AE89E5" w14:textId="77777777" w:rsidR="00AC2F99" w:rsidRPr="00AC2F99" w:rsidRDefault="00AC2F99" w:rsidP="00AC2F99">
      <w:pPr>
        <w:pStyle w:val="Prrafodelista"/>
        <w:numPr>
          <w:ilvl w:val="0"/>
          <w:numId w:val="9"/>
        </w:numPr>
      </w:pPr>
      <w:r w:rsidRPr="00AC2F99">
        <w:t xml:space="preserve">Trabajar con </w:t>
      </w:r>
      <w:r w:rsidRPr="00AC2F99">
        <w:rPr>
          <w:b/>
          <w:bCs/>
        </w:rPr>
        <w:t>distintos estándares</w:t>
      </w:r>
      <w:r w:rsidRPr="00AC2F99">
        <w:t>.</w:t>
      </w:r>
    </w:p>
    <w:p w14:paraId="49ECF14E" w14:textId="77777777" w:rsidR="00AC2F99" w:rsidRPr="00AC2F99" w:rsidRDefault="00AC2F99" w:rsidP="00AC2F99">
      <w:pPr>
        <w:pStyle w:val="Prrafodelista"/>
        <w:numPr>
          <w:ilvl w:val="0"/>
          <w:numId w:val="9"/>
        </w:numPr>
      </w:pPr>
      <w:r w:rsidRPr="00AC2F99">
        <w:t>Importar documentos de texto CSV y HTML.</w:t>
      </w:r>
    </w:p>
    <w:p w14:paraId="21F21262" w14:textId="77777777" w:rsidR="00AC2F99" w:rsidRPr="00AC2F99" w:rsidRDefault="00AC2F99" w:rsidP="00AC2F99">
      <w:pPr>
        <w:pStyle w:val="Prrafodelista"/>
        <w:numPr>
          <w:ilvl w:val="0"/>
          <w:numId w:val="9"/>
        </w:numPr>
      </w:pPr>
      <w:r w:rsidRPr="00C632A6">
        <w:rPr>
          <w:b/>
          <w:bCs/>
        </w:rPr>
        <w:t>Editar HTML</w:t>
      </w:r>
      <w:r w:rsidRPr="00AC2F99">
        <w:t xml:space="preserve"> con el editor WYSIWYG.</w:t>
      </w:r>
    </w:p>
    <w:p w14:paraId="5EB7F34B" w14:textId="77777777" w:rsidR="00AC2F99" w:rsidRPr="00AC2F99" w:rsidRDefault="00AC2F99" w:rsidP="00AC2F99">
      <w:pPr>
        <w:pStyle w:val="Prrafodelista"/>
        <w:numPr>
          <w:ilvl w:val="0"/>
          <w:numId w:val="9"/>
        </w:numPr>
      </w:pPr>
      <w:r w:rsidRPr="00C632A6">
        <w:rPr>
          <w:b/>
          <w:bCs/>
        </w:rPr>
        <w:t>Editar documentos XML e imágenes</w:t>
      </w:r>
      <w:r w:rsidRPr="00AC2F99">
        <w:t>.</w:t>
      </w:r>
    </w:p>
    <w:p w14:paraId="51FD7F34" w14:textId="77777777" w:rsidR="00AC2F99" w:rsidRPr="00AC2F99" w:rsidRDefault="00AC2F99" w:rsidP="00AC2F99">
      <w:pPr>
        <w:pStyle w:val="Prrafodelista"/>
        <w:numPr>
          <w:ilvl w:val="0"/>
          <w:numId w:val="9"/>
        </w:numPr>
      </w:pPr>
      <w:r w:rsidRPr="00C632A6">
        <w:rPr>
          <w:b/>
          <w:bCs/>
        </w:rPr>
        <w:t>Actualizar las fuentes por vía FTP</w:t>
      </w:r>
      <w:r w:rsidRPr="00AC2F99">
        <w:t>.</w:t>
      </w:r>
    </w:p>
    <w:p w14:paraId="0505CA82" w14:textId="77777777" w:rsidR="00AC2F99" w:rsidRPr="00AC2F99" w:rsidRDefault="00AC2F99" w:rsidP="00AC2F99">
      <w:pPr>
        <w:pStyle w:val="Prrafodelista"/>
        <w:numPr>
          <w:ilvl w:val="0"/>
          <w:numId w:val="9"/>
        </w:numPr>
      </w:pPr>
      <w:r w:rsidRPr="00AC2F99">
        <w:t xml:space="preserve">Tienen </w:t>
      </w:r>
      <w:r w:rsidRPr="00C632A6">
        <w:rPr>
          <w:b/>
          <w:bCs/>
        </w:rPr>
        <w:t>capacidad para exportar documentos RSS a HTML</w:t>
      </w:r>
      <w:r w:rsidRPr="00AC2F99">
        <w:t>, CSV y JavaScript</w:t>
      </w:r>
    </w:p>
    <w:p w14:paraId="4949065B" w14:textId="218AEDC1" w:rsidR="00AC2F99" w:rsidRPr="00AC2F99" w:rsidRDefault="00A30FAD" w:rsidP="00777101">
      <w:r w:rsidRPr="00A30FAD">
        <w:rPr>
          <w:noProof/>
        </w:rPr>
        <w:drawing>
          <wp:inline distT="0" distB="0" distL="0" distR="0" wp14:anchorId="69CFD6DC" wp14:editId="1262A40D">
            <wp:extent cx="5400040" cy="1387475"/>
            <wp:effectExtent l="0" t="0" r="0" b="317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AA8E" w14:textId="2D9C5C0C" w:rsidR="00183A13" w:rsidRDefault="00183A13" w:rsidP="00E87859">
      <w:pPr>
        <w:pStyle w:val="Ttulo1"/>
        <w:spacing w:before="0"/>
      </w:pPr>
      <w:r>
        <w:t xml:space="preserve">7.- </w:t>
      </w:r>
      <w:r w:rsidR="00D23037">
        <w:t>Directorios de canales de contenidos.</w:t>
      </w:r>
    </w:p>
    <w:p w14:paraId="78D4C9B2" w14:textId="4F4E1900" w:rsidR="00183A13" w:rsidRDefault="00A658F4" w:rsidP="00A658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6B6" w:themeFill="accent6" w:themeFillTint="66"/>
      </w:pPr>
      <w:r>
        <w:rPr>
          <w:b/>
          <w:bCs/>
          <w:u w:val="single"/>
        </w:rPr>
        <w:t>Caso práctico</w:t>
      </w:r>
      <w:r>
        <w:t>: d</w:t>
      </w:r>
      <w:r w:rsidRPr="00A658F4">
        <w:t xml:space="preserve">espués de tener el fichero </w:t>
      </w:r>
      <w:proofErr w:type="spellStart"/>
      <w:r w:rsidRPr="00A658F4">
        <w:t>fuentevalidado</w:t>
      </w:r>
      <w:proofErr w:type="spellEnd"/>
      <w:r w:rsidRPr="00A658F4">
        <w:t>, es necesario sindicarle</w:t>
      </w:r>
      <w:r w:rsidR="00AD2C25">
        <w:t xml:space="preserve"> (</w:t>
      </w:r>
      <w:r w:rsidR="00AD2C25" w:rsidRPr="00AD2C25">
        <w:t>registrar el fichero en un</w:t>
      </w:r>
      <w:r w:rsidR="00AD2C25">
        <w:t xml:space="preserve"> </w:t>
      </w:r>
      <w:r w:rsidR="00AD2C25" w:rsidRPr="00AD2C25">
        <w:t>directorio de canales web</w:t>
      </w:r>
      <w:r w:rsidR="00AD2C25">
        <w:t>)</w:t>
      </w:r>
      <w:r w:rsidRPr="00A658F4">
        <w:t>.</w:t>
      </w:r>
    </w:p>
    <w:p w14:paraId="7FD0A948" w14:textId="5C6A3EAE" w:rsidR="00A658F4" w:rsidRDefault="00E125F6" w:rsidP="00E87859">
      <w:r w:rsidRPr="00E125F6">
        <w:rPr>
          <w:b/>
          <w:bCs/>
        </w:rPr>
        <w:lastRenderedPageBreak/>
        <w:t>Permiten que el fichero RSS esté disponible para cualquiera</w:t>
      </w:r>
      <w:r w:rsidRPr="00E125F6">
        <w:t xml:space="preserve">, además de </w:t>
      </w:r>
      <w:r w:rsidRPr="00E125F6">
        <w:rPr>
          <w:b/>
          <w:bCs/>
        </w:rPr>
        <w:t>facilitar a los usuarios finales la búsqueda de información</w:t>
      </w:r>
      <w:r w:rsidRPr="00E125F6">
        <w:t xml:space="preserve">, ya que los directorios de canales de contenidos </w:t>
      </w:r>
      <w:r w:rsidRPr="00E125F6">
        <w:rPr>
          <w:b/>
          <w:bCs/>
        </w:rPr>
        <w:t>clasifican los ficheros RSS</w:t>
      </w:r>
      <w:r>
        <w:t>.</w:t>
      </w:r>
    </w:p>
    <w:p w14:paraId="38C8B7D8" w14:textId="151757CC" w:rsidR="00F255BE" w:rsidRDefault="00F255BE" w:rsidP="00E87859">
      <w:r>
        <w:rPr>
          <w:b/>
          <w:bCs/>
          <w:u w:val="single"/>
        </w:rPr>
        <w:t>Para registrar un sitio en un directorio RSS</w:t>
      </w:r>
      <w:r>
        <w:t>: es similar a registrar un sitio en un motor de búsqueda.</w:t>
      </w:r>
    </w:p>
    <w:p w14:paraId="1B25FAF7" w14:textId="7F30C55B" w:rsidR="00F255BE" w:rsidRPr="00302C26" w:rsidRDefault="00D009EB" w:rsidP="00F255BE">
      <w:pPr>
        <w:pStyle w:val="Prrafodelista"/>
        <w:numPr>
          <w:ilvl w:val="0"/>
          <w:numId w:val="10"/>
        </w:numPr>
        <w:rPr>
          <w:lang w:val="en-US"/>
        </w:rPr>
      </w:pPr>
      <w:r>
        <w:fldChar w:fldCharType="begin"/>
      </w:r>
      <w:r w:rsidRPr="00D009EB">
        <w:rPr>
          <w:lang w:val="en-US"/>
        </w:rPr>
        <w:instrText>HYPERLINK "https://syndic8.io/"</w:instrText>
      </w:r>
      <w:r>
        <w:fldChar w:fldCharType="separate"/>
      </w:r>
      <w:r w:rsidR="00A4015A" w:rsidRPr="00A4015A">
        <w:rPr>
          <w:rStyle w:val="Hipervnculo"/>
          <w:lang w:val="en-US"/>
        </w:rPr>
        <w:t>Syndic8 - The world's first BPM for E-commerce</w:t>
      </w:r>
      <w:r>
        <w:rPr>
          <w:rStyle w:val="Hipervnculo"/>
          <w:lang w:val="en-US"/>
        </w:rPr>
        <w:fldChar w:fldCharType="end"/>
      </w:r>
    </w:p>
    <w:p w14:paraId="67543D64" w14:textId="60E86B55" w:rsidR="007D5ACD" w:rsidRPr="007D5ACD" w:rsidRDefault="00302C26" w:rsidP="007D5ACD">
      <w:r w:rsidRPr="00302C26">
        <w:rPr>
          <w:b/>
          <w:bCs/>
          <w:u w:val="single"/>
        </w:rPr>
        <w:t>Recomendaciones a la h</w:t>
      </w:r>
      <w:r>
        <w:rPr>
          <w:b/>
          <w:bCs/>
          <w:u w:val="single"/>
        </w:rPr>
        <w:t xml:space="preserve">ora de </w:t>
      </w:r>
      <w:r w:rsidR="007D5ACD">
        <w:rPr>
          <w:b/>
          <w:bCs/>
          <w:u w:val="single"/>
        </w:rPr>
        <w:t>crear contenido para los canales</w:t>
      </w:r>
      <w:r w:rsidR="007D5ACD">
        <w:t>:</w:t>
      </w:r>
    </w:p>
    <w:p w14:paraId="1982E6D8" w14:textId="2AE23AF5" w:rsidR="007D5ACD" w:rsidRDefault="007D5ACD" w:rsidP="007D5ACD">
      <w:r>
        <w:t>U</w:t>
      </w:r>
      <w:r w:rsidRPr="007D5ACD">
        <w:t>sar la</w:t>
      </w:r>
      <w:r>
        <w:t xml:space="preserve"> </w:t>
      </w:r>
      <w:r w:rsidRPr="007D5ACD">
        <w:t>codificación UTF-8 y las entidades XML que les sustituyen, es decir,</w:t>
      </w:r>
    </w:p>
    <w:p w14:paraId="382CE660" w14:textId="77777777" w:rsidR="007D5ACD" w:rsidRDefault="007D5ACD" w:rsidP="007D5ACD">
      <w:pPr>
        <w:pStyle w:val="Prrafodelista"/>
        <w:numPr>
          <w:ilvl w:val="0"/>
          <w:numId w:val="10"/>
        </w:numPr>
      </w:pPr>
      <w:r w:rsidRPr="007D5ACD">
        <w:rPr>
          <w:b/>
          <w:bCs/>
          <w:i/>
          <w:iCs/>
        </w:rPr>
        <w:t>&amp;</w:t>
      </w:r>
      <w:proofErr w:type="spellStart"/>
      <w:proofErr w:type="gramStart"/>
      <w:r w:rsidRPr="007D5ACD">
        <w:rPr>
          <w:b/>
          <w:bCs/>
          <w:i/>
          <w:iCs/>
        </w:rPr>
        <w:t>aacute;</w:t>
      </w:r>
      <w:r w:rsidRPr="007D5ACD">
        <w:t>en</w:t>
      </w:r>
      <w:proofErr w:type="spellEnd"/>
      <w:proofErr w:type="gramEnd"/>
      <w:r w:rsidRPr="007D5ACD">
        <w:t xml:space="preserve"> lugar de á,</w:t>
      </w:r>
    </w:p>
    <w:p w14:paraId="299C523C" w14:textId="77777777" w:rsidR="004C5797" w:rsidRDefault="007D5ACD" w:rsidP="007D5ACD">
      <w:pPr>
        <w:pStyle w:val="Prrafodelista"/>
        <w:numPr>
          <w:ilvl w:val="0"/>
          <w:numId w:val="10"/>
        </w:numPr>
      </w:pPr>
      <w:r w:rsidRPr="007D5ACD">
        <w:rPr>
          <w:b/>
          <w:bCs/>
          <w:i/>
          <w:iCs/>
        </w:rPr>
        <w:t>&amp;</w:t>
      </w:r>
      <w:proofErr w:type="spellStart"/>
      <w:proofErr w:type="gramStart"/>
      <w:r w:rsidRPr="007D5ACD">
        <w:rPr>
          <w:b/>
          <w:bCs/>
          <w:i/>
          <w:iCs/>
        </w:rPr>
        <w:t>eacute;</w:t>
      </w:r>
      <w:r w:rsidRPr="007D5ACD">
        <w:t>en</w:t>
      </w:r>
      <w:proofErr w:type="spellEnd"/>
      <w:proofErr w:type="gramEnd"/>
      <w:r w:rsidRPr="007D5ACD">
        <w:t xml:space="preserve"> lugar de é, ...,</w:t>
      </w:r>
    </w:p>
    <w:p w14:paraId="52845E77" w14:textId="77777777" w:rsidR="004C5797" w:rsidRDefault="007D5ACD" w:rsidP="007D5ACD">
      <w:pPr>
        <w:pStyle w:val="Prrafodelista"/>
        <w:numPr>
          <w:ilvl w:val="0"/>
          <w:numId w:val="10"/>
        </w:numPr>
      </w:pPr>
      <w:r w:rsidRPr="007D5ACD">
        <w:rPr>
          <w:b/>
          <w:bCs/>
          <w:i/>
          <w:iCs/>
        </w:rPr>
        <w:t>&amp;</w:t>
      </w:r>
      <w:proofErr w:type="spellStart"/>
      <w:r w:rsidRPr="007D5ACD">
        <w:rPr>
          <w:b/>
          <w:bCs/>
          <w:i/>
          <w:iCs/>
        </w:rPr>
        <w:t>lt</w:t>
      </w:r>
      <w:proofErr w:type="spellEnd"/>
      <w:r w:rsidRPr="007D5ACD">
        <w:rPr>
          <w:b/>
          <w:bCs/>
          <w:i/>
          <w:iCs/>
        </w:rPr>
        <w:t xml:space="preserve">; </w:t>
      </w:r>
      <w:r w:rsidRPr="007D5ACD">
        <w:t>en lugar de &lt;,</w:t>
      </w:r>
    </w:p>
    <w:p w14:paraId="74FB472C" w14:textId="6E9E85EA" w:rsidR="00302C26" w:rsidRDefault="007D5ACD" w:rsidP="007D5ACD">
      <w:pPr>
        <w:pStyle w:val="Prrafodelista"/>
        <w:numPr>
          <w:ilvl w:val="0"/>
          <w:numId w:val="10"/>
        </w:numPr>
      </w:pPr>
      <w:r w:rsidRPr="007D5ACD">
        <w:rPr>
          <w:b/>
          <w:bCs/>
          <w:i/>
          <w:iCs/>
        </w:rPr>
        <w:t>&amp;</w:t>
      </w:r>
      <w:proofErr w:type="spellStart"/>
      <w:r w:rsidRPr="007D5ACD">
        <w:rPr>
          <w:b/>
          <w:bCs/>
          <w:i/>
          <w:iCs/>
        </w:rPr>
        <w:t>gt</w:t>
      </w:r>
      <w:proofErr w:type="spellEnd"/>
      <w:r w:rsidRPr="007D5ACD">
        <w:rPr>
          <w:b/>
          <w:bCs/>
          <w:i/>
          <w:iCs/>
        </w:rPr>
        <w:t xml:space="preserve">; </w:t>
      </w:r>
      <w:r w:rsidRPr="007D5ACD">
        <w:t>en lugar de &gt;,</w:t>
      </w:r>
    </w:p>
    <w:p w14:paraId="1A051B55" w14:textId="287AFAA8" w:rsidR="00C429C6" w:rsidRPr="004C5797" w:rsidRDefault="004C5797" w:rsidP="00AA00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r>
        <w:rPr>
          <w:b/>
          <w:bCs/>
          <w:u w:val="single"/>
        </w:rPr>
        <w:t>Para saber más</w:t>
      </w:r>
      <w:r>
        <w:t xml:space="preserve">: </w:t>
      </w:r>
      <w:hyperlink r:id="rId29" w:history="1">
        <w:r w:rsidRPr="004C5797">
          <w:rPr>
            <w:rStyle w:val="Hipervnculo"/>
          </w:rPr>
          <w:t>cómo promocionar un sitio web</w:t>
        </w:r>
      </w:hyperlink>
      <w:r>
        <w:t>.</w:t>
      </w:r>
    </w:p>
    <w:p w14:paraId="164AB11F" w14:textId="4ACC56C8" w:rsidR="00183A13" w:rsidRDefault="00183A13" w:rsidP="00E87859">
      <w:pPr>
        <w:pStyle w:val="Ttulo1"/>
        <w:spacing w:before="0"/>
      </w:pPr>
      <w:r>
        <w:t xml:space="preserve">8.- </w:t>
      </w:r>
      <w:r w:rsidR="00D23037">
        <w:t>Agregación.</w:t>
      </w:r>
    </w:p>
    <w:p w14:paraId="36862C6D" w14:textId="1A29BBDF" w:rsidR="00AA00BD" w:rsidRDefault="00AA00BD" w:rsidP="00AA00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6B6" w:themeFill="accent6" w:themeFillTint="66"/>
      </w:pPr>
      <w:r>
        <w:rPr>
          <w:b/>
          <w:bCs/>
          <w:u w:val="single"/>
        </w:rPr>
        <w:t>Caso práctico</w:t>
      </w:r>
      <w:r w:rsidRPr="00AA00BD">
        <w:t xml:space="preserve">: </w:t>
      </w:r>
      <w:r>
        <w:t>Para poder leer los contenidos, es necesario un agregador de contenidos o lector de fuentes.</w:t>
      </w:r>
    </w:p>
    <w:p w14:paraId="342CAECE" w14:textId="2D597001" w:rsidR="00AA00BD" w:rsidRPr="00AA00BD" w:rsidRDefault="00AA00BD">
      <w:r>
        <w:rPr>
          <w:b/>
          <w:bCs/>
          <w:u w:val="single"/>
        </w:rPr>
        <w:t>¿Qué es un agregador o lector de fuentes?</w:t>
      </w:r>
      <w:r>
        <w:t xml:space="preserve"> </w:t>
      </w:r>
    </w:p>
    <w:p w14:paraId="756800CE" w14:textId="77777777" w:rsidR="00013469" w:rsidRDefault="00013469">
      <w:r w:rsidRPr="00013469">
        <w:t>Es una aplicación de software para suscribirse a fuentes en formatos RSS y</w:t>
      </w:r>
      <w:r>
        <w:t xml:space="preserve"> </w:t>
      </w:r>
      <w:proofErr w:type="spellStart"/>
      <w:r w:rsidRPr="00013469">
        <w:t>Atom</w:t>
      </w:r>
      <w:proofErr w:type="spellEnd"/>
      <w:r w:rsidRPr="00013469">
        <w:t>. El agregador avisa al usuario o usuaria de qué webs han incorporado</w:t>
      </w:r>
      <w:r>
        <w:t xml:space="preserve"> </w:t>
      </w:r>
      <w:r w:rsidRPr="00013469">
        <w:t>contenido nuevo desde nuestra última lectura y cuál es ese contenido</w:t>
      </w:r>
      <w:r>
        <w:t>.</w:t>
      </w:r>
    </w:p>
    <w:p w14:paraId="068FDEAC" w14:textId="77777777" w:rsidR="00013469" w:rsidRDefault="00013469">
      <w:pPr>
        <w:rPr>
          <w:bCs/>
        </w:rPr>
      </w:pPr>
      <w:r>
        <w:rPr>
          <w:b/>
          <w:bCs/>
          <w:u w:val="single"/>
        </w:rPr>
        <w:t>Tipos de agregadores</w:t>
      </w:r>
      <w:r>
        <w:rPr>
          <w:bCs/>
        </w:rPr>
        <w:t>:</w:t>
      </w:r>
    </w:p>
    <w:p w14:paraId="6474C712" w14:textId="3D3ADF8C" w:rsidR="00265FEA" w:rsidRDefault="00BA1365" w:rsidP="00BA1365">
      <w:pPr>
        <w:pStyle w:val="Prrafodelista"/>
        <w:numPr>
          <w:ilvl w:val="0"/>
          <w:numId w:val="12"/>
        </w:numPr>
      </w:pPr>
      <w:r w:rsidRPr="00BA1365">
        <w:rPr>
          <w:b/>
          <w:bCs/>
        </w:rPr>
        <w:t>Los agregadores web (o agregadores</w:t>
      </w:r>
      <w:r w:rsidR="00D009EB">
        <w:rPr>
          <w:b/>
          <w:bCs/>
        </w:rPr>
        <w:t xml:space="preserve"> </w:t>
      </w:r>
      <w:r w:rsidRPr="00BA1365">
        <w:rPr>
          <w:b/>
          <w:bCs/>
        </w:rPr>
        <w:t>en línea)</w:t>
      </w:r>
      <w:r w:rsidRPr="00BA1365">
        <w:t>, son aplicaciones que residen en determinados sitios web y que se ejecutan a través de la propia web.</w:t>
      </w:r>
    </w:p>
    <w:p w14:paraId="1A10D74C" w14:textId="67AF8209" w:rsidR="00265FEA" w:rsidRDefault="00265FEA" w:rsidP="00265FEA">
      <w:pPr>
        <w:pStyle w:val="Prrafodelista"/>
        <w:numPr>
          <w:ilvl w:val="1"/>
          <w:numId w:val="12"/>
        </w:numPr>
      </w:pPr>
      <w:r>
        <w:t>Recomendables cuando se accede desde distintos ordenadores.</w:t>
      </w:r>
    </w:p>
    <w:p w14:paraId="5CBE0BCE" w14:textId="59907031" w:rsidR="00BA1365" w:rsidRPr="00BA1365" w:rsidRDefault="00265FEA" w:rsidP="00265FEA">
      <w:pPr>
        <w:pStyle w:val="Prrafodelista"/>
        <w:numPr>
          <w:ilvl w:val="1"/>
          <w:numId w:val="12"/>
        </w:numPr>
      </w:pPr>
      <w:r>
        <w:rPr>
          <w:b/>
          <w:bCs/>
          <w:u w:val="single"/>
        </w:rPr>
        <w:t>Eje</w:t>
      </w:r>
      <w:r w:rsidRPr="00265FEA">
        <w:rPr>
          <w:b/>
          <w:bCs/>
          <w:u w:val="single"/>
        </w:rPr>
        <w:t>mplos</w:t>
      </w:r>
      <w:r>
        <w:t xml:space="preserve">: </w:t>
      </w:r>
      <w:r w:rsidR="00BA1365" w:rsidRPr="00265FEA">
        <w:t>Es</w:t>
      </w:r>
      <w:r w:rsidR="00BA1365" w:rsidRPr="00BA1365">
        <w:t xml:space="preserve"> el caso de Google Reader,</w:t>
      </w:r>
      <w:r w:rsidR="00BA1365">
        <w:t xml:space="preserve"> </w:t>
      </w:r>
      <w:proofErr w:type="spellStart"/>
      <w:r w:rsidR="00BA1365" w:rsidRPr="00BA1365">
        <w:t>Bloglines</w:t>
      </w:r>
      <w:proofErr w:type="spellEnd"/>
      <w:r w:rsidR="00BA1365" w:rsidRPr="00BA1365">
        <w:t xml:space="preserve"> o </w:t>
      </w:r>
      <w:proofErr w:type="spellStart"/>
      <w:r w:rsidR="00BA1365" w:rsidRPr="00BA1365">
        <w:t>Netvibes</w:t>
      </w:r>
      <w:proofErr w:type="spellEnd"/>
      <w:r w:rsidR="00BA1365" w:rsidRPr="00BA1365">
        <w:t>.</w:t>
      </w:r>
    </w:p>
    <w:p w14:paraId="0F84C02D" w14:textId="77777777" w:rsidR="00265FEA" w:rsidRDefault="00BA1365" w:rsidP="00BA1365">
      <w:pPr>
        <w:pStyle w:val="Prrafodelista"/>
        <w:numPr>
          <w:ilvl w:val="0"/>
          <w:numId w:val="12"/>
        </w:numPr>
      </w:pPr>
      <w:r w:rsidRPr="00BA1365">
        <w:rPr>
          <w:b/>
          <w:bCs/>
        </w:rPr>
        <w:t xml:space="preserve">Los agregadores de </w:t>
      </w:r>
      <w:proofErr w:type="gramStart"/>
      <w:r w:rsidRPr="00BA1365">
        <w:rPr>
          <w:b/>
          <w:bCs/>
        </w:rPr>
        <w:t>escritorio</w:t>
      </w:r>
      <w:r w:rsidRPr="00BA1365">
        <w:t>,</w:t>
      </w:r>
      <w:proofErr w:type="gramEnd"/>
      <w:r w:rsidRPr="00BA1365">
        <w:t xml:space="preserve"> son aplicaciones</w:t>
      </w:r>
      <w:r w:rsidR="00265FEA">
        <w:t>/extensiones</w:t>
      </w:r>
      <w:r w:rsidRPr="00BA1365">
        <w:t xml:space="preserve"> que se instalan en </w:t>
      </w:r>
      <w:r w:rsidR="00265FEA" w:rsidRPr="00BA1365">
        <w:t>el ordenador</w:t>
      </w:r>
      <w:r w:rsidRPr="00BA1365">
        <w:t xml:space="preserve"> del usuario o usuaria.</w:t>
      </w:r>
    </w:p>
    <w:p w14:paraId="35C43174" w14:textId="77777777" w:rsidR="00265FEA" w:rsidRDefault="00BA1365" w:rsidP="00265FEA">
      <w:pPr>
        <w:pStyle w:val="Prrafodelista"/>
        <w:numPr>
          <w:ilvl w:val="1"/>
          <w:numId w:val="12"/>
        </w:numPr>
      </w:pPr>
      <w:r w:rsidRPr="00BA1365">
        <w:t xml:space="preserve">Su uso es aconsejable para </w:t>
      </w:r>
      <w:r w:rsidR="00265FEA" w:rsidRPr="00BA1365">
        <w:t>quienes acceden</w:t>
      </w:r>
      <w:r w:rsidRPr="00BA1365">
        <w:t xml:space="preserve"> a Internet siempre desde el mismo ordenador.</w:t>
      </w:r>
    </w:p>
    <w:p w14:paraId="32891324" w14:textId="77777777" w:rsidR="00265FEA" w:rsidRDefault="00BA1365" w:rsidP="00265FEA">
      <w:pPr>
        <w:pStyle w:val="Prrafodelista"/>
        <w:numPr>
          <w:ilvl w:val="1"/>
          <w:numId w:val="12"/>
        </w:numPr>
      </w:pPr>
      <w:r w:rsidRPr="00BA1365">
        <w:t xml:space="preserve">Su interfaz gráfica suele ser parecida a la de </w:t>
      </w:r>
      <w:r w:rsidR="00265FEA" w:rsidRPr="00BA1365">
        <w:t>los programas</w:t>
      </w:r>
      <w:r w:rsidRPr="00BA1365">
        <w:t xml:space="preserve"> de cliente de correo electrónico, con un panel donde se agrupan las suscripciones, y otro </w:t>
      </w:r>
      <w:r w:rsidR="00265FEA" w:rsidRPr="00BA1365">
        <w:t>donde se</w:t>
      </w:r>
      <w:r w:rsidRPr="00BA1365">
        <w:t xml:space="preserve"> accede a las entradas individuales para su lectura.</w:t>
      </w:r>
    </w:p>
    <w:p w14:paraId="01D7D55A" w14:textId="611660B6" w:rsidR="00BA1365" w:rsidRPr="00BA1365" w:rsidRDefault="00BA1365" w:rsidP="00265FEA">
      <w:pPr>
        <w:pStyle w:val="Prrafodelista"/>
        <w:numPr>
          <w:ilvl w:val="1"/>
          <w:numId w:val="12"/>
        </w:numPr>
      </w:pPr>
      <w:r w:rsidRPr="00265FEA">
        <w:rPr>
          <w:b/>
          <w:bCs/>
          <w:u w:val="single"/>
        </w:rPr>
        <w:t>Ejemplos de ellos son</w:t>
      </w:r>
      <w:r w:rsidRPr="00BA1365">
        <w:t xml:space="preserve">: </w:t>
      </w:r>
      <w:proofErr w:type="spellStart"/>
      <w:r w:rsidRPr="00BA1365">
        <w:t>Newsgator</w:t>
      </w:r>
      <w:proofErr w:type="spellEnd"/>
      <w:r w:rsidRPr="00BA1365">
        <w:t xml:space="preserve"> y </w:t>
      </w:r>
      <w:proofErr w:type="spellStart"/>
      <w:r w:rsidRPr="00BA1365">
        <w:t>FeedDemon</w:t>
      </w:r>
      <w:proofErr w:type="spellEnd"/>
      <w:r w:rsidRPr="00BA1365">
        <w:t>.</w:t>
      </w:r>
    </w:p>
    <w:p w14:paraId="5F7CB245" w14:textId="60FAAFED" w:rsidR="00013469" w:rsidRDefault="00C35317" w:rsidP="00013469">
      <w:r w:rsidRPr="00C35317">
        <w:rPr>
          <w:noProof/>
        </w:rPr>
        <w:lastRenderedPageBreak/>
        <w:drawing>
          <wp:inline distT="0" distB="0" distL="0" distR="0" wp14:anchorId="0C3C10B6" wp14:editId="4B9C26F6">
            <wp:extent cx="5400040" cy="1731010"/>
            <wp:effectExtent l="0" t="0" r="0" b="2540"/>
            <wp:docPr id="15" name="Imagen 15" descr="Interfaz de usuario gráfica, 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Escala de tiemp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AC05" w14:textId="77777777" w:rsidR="00013469" w:rsidRDefault="00013469" w:rsidP="00013469"/>
    <w:p w14:paraId="53DD6DEE" w14:textId="77777777" w:rsidR="00013469" w:rsidRDefault="00013469" w:rsidP="00013469"/>
    <w:p w14:paraId="3D6C6612" w14:textId="49260D6A" w:rsidR="00FF2850" w:rsidRDefault="00FF2850" w:rsidP="00013469">
      <w:r>
        <w:br w:type="page"/>
      </w:r>
    </w:p>
    <w:p w14:paraId="0294A65F" w14:textId="77777777" w:rsidR="00FF2850" w:rsidRDefault="00FF2850" w:rsidP="00FF2850">
      <w:pPr>
        <w:pStyle w:val="Ttulo1"/>
      </w:pPr>
      <w:r>
        <w:lastRenderedPageBreak/>
        <w:t>Bibliografía.</w:t>
      </w:r>
    </w:p>
    <w:p w14:paraId="1BBF3838" w14:textId="77777777" w:rsidR="00FF2850" w:rsidRDefault="00BC3FCF" w:rsidP="00FF2850">
      <w:r>
        <w:t>A continuación, presento</w:t>
      </w:r>
      <w:r w:rsidR="00FF2850">
        <w:t xml:space="preserve"> la relación bibliográfica que he consultado para la realización de este trabajo.</w:t>
      </w:r>
    </w:p>
    <w:p w14:paraId="11DC8E8C" w14:textId="77777777" w:rsidR="00FF2850" w:rsidRDefault="00FF2850" w:rsidP="00FF2850">
      <w:r>
        <w:fldChar w:fldCharType="begin"/>
      </w:r>
      <w:r>
        <w:instrText xml:space="preserve"> BIBLIOGRAPHY  \l 3082 </w:instrText>
      </w:r>
      <w:r>
        <w:fldChar w:fldCharType="separate"/>
      </w:r>
      <w:r>
        <w:rPr>
          <w:b/>
          <w:bCs/>
          <w:noProof/>
        </w:rPr>
        <w:t>No hay ninguna fuente en el documento actual.</w:t>
      </w:r>
      <w:r>
        <w:fldChar w:fldCharType="end"/>
      </w:r>
    </w:p>
    <w:p w14:paraId="55553EF0" w14:textId="77777777" w:rsidR="00FF2850" w:rsidRPr="00FF2850" w:rsidRDefault="00FF2850" w:rsidP="00FF2850"/>
    <w:sectPr w:rsidR="00FF2850" w:rsidRPr="00FF2850" w:rsidSect="007D526A">
      <w:headerReference w:type="firs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555FC" w14:textId="77777777" w:rsidR="002574AE" w:rsidRDefault="002574AE" w:rsidP="00D05700">
      <w:pPr>
        <w:spacing w:after="0" w:line="240" w:lineRule="auto"/>
      </w:pPr>
      <w:r>
        <w:separator/>
      </w:r>
    </w:p>
  </w:endnote>
  <w:endnote w:type="continuationSeparator" w:id="0">
    <w:p w14:paraId="0187E3D0" w14:textId="77777777" w:rsidR="002574AE" w:rsidRDefault="002574AE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panose1 w:val="020B0503030403020204"/>
    <w:charset w:val="00"/>
    <w:family w:val="swiss"/>
    <w:pitch w:val="variable"/>
    <w:sig w:usb0="600002F7" w:usb1="02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1A7C7EF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C33BE02" w14:textId="77777777" w:rsidR="00E37E28" w:rsidRDefault="00E37E2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Francisco San Pablo 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280D1F74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52034DB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74AEA" w14:textId="77777777" w:rsidR="002574AE" w:rsidRDefault="002574AE" w:rsidP="00D05700">
      <w:pPr>
        <w:spacing w:after="0" w:line="240" w:lineRule="auto"/>
      </w:pPr>
      <w:r>
        <w:separator/>
      </w:r>
    </w:p>
  </w:footnote>
  <w:footnote w:type="continuationSeparator" w:id="0">
    <w:p w14:paraId="0C1183ED" w14:textId="77777777" w:rsidR="002574AE" w:rsidRDefault="002574AE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9"/>
      <w:gridCol w:w="4205"/>
    </w:tblGrid>
    <w:tr w:rsidR="00D05700" w14:paraId="16AF53C3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F5DDAF2" w14:textId="5E58409E" w:rsidR="00D05700" w:rsidRDefault="006D564C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Lenguajes de marcas y Sistemas de Gestión de la Información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2-11-29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2EA54E08" w14:textId="6310CAE5" w:rsidR="00D05700" w:rsidRDefault="003E4785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29-11-2022</w:t>
              </w:r>
            </w:p>
          </w:tc>
        </w:sdtContent>
      </w:sdt>
    </w:tr>
    <w:tr w:rsidR="00D05700" w14:paraId="108DB8C8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5F2D24EC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61EE5DB4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7F683D6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0CE82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B56E9"/>
    <w:multiLevelType w:val="hybridMultilevel"/>
    <w:tmpl w:val="C62403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B4858"/>
    <w:multiLevelType w:val="hybridMultilevel"/>
    <w:tmpl w:val="177E97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76146"/>
    <w:multiLevelType w:val="hybridMultilevel"/>
    <w:tmpl w:val="FE7A3D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B6120"/>
    <w:multiLevelType w:val="hybridMultilevel"/>
    <w:tmpl w:val="A4747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8328E"/>
    <w:multiLevelType w:val="hybridMultilevel"/>
    <w:tmpl w:val="44224A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D194B"/>
    <w:multiLevelType w:val="hybridMultilevel"/>
    <w:tmpl w:val="20C20E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8A30F6"/>
    <w:multiLevelType w:val="hybridMultilevel"/>
    <w:tmpl w:val="1610D5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9076ED"/>
    <w:multiLevelType w:val="hybridMultilevel"/>
    <w:tmpl w:val="731C89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755A16"/>
    <w:multiLevelType w:val="hybridMultilevel"/>
    <w:tmpl w:val="6EA419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501D0"/>
    <w:multiLevelType w:val="hybridMultilevel"/>
    <w:tmpl w:val="5AA258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D5FC8"/>
    <w:multiLevelType w:val="hybridMultilevel"/>
    <w:tmpl w:val="B1E4E716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6C5F51AC"/>
    <w:multiLevelType w:val="hybridMultilevel"/>
    <w:tmpl w:val="F4842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130923">
    <w:abstractNumId w:val="0"/>
  </w:num>
  <w:num w:numId="2" w16cid:durableId="1099372145">
    <w:abstractNumId w:val="5"/>
  </w:num>
  <w:num w:numId="3" w16cid:durableId="1226913068">
    <w:abstractNumId w:val="1"/>
  </w:num>
  <w:num w:numId="4" w16cid:durableId="739450730">
    <w:abstractNumId w:val="7"/>
  </w:num>
  <w:num w:numId="5" w16cid:durableId="882717756">
    <w:abstractNumId w:val="2"/>
  </w:num>
  <w:num w:numId="6" w16cid:durableId="1683507248">
    <w:abstractNumId w:val="4"/>
  </w:num>
  <w:num w:numId="7" w16cid:durableId="629432137">
    <w:abstractNumId w:val="6"/>
  </w:num>
  <w:num w:numId="8" w16cid:durableId="2052874920">
    <w:abstractNumId w:val="3"/>
  </w:num>
  <w:num w:numId="9" w16cid:durableId="526992073">
    <w:abstractNumId w:val="8"/>
  </w:num>
  <w:num w:numId="10" w16cid:durableId="1802646753">
    <w:abstractNumId w:val="11"/>
  </w:num>
  <w:num w:numId="11" w16cid:durableId="740055782">
    <w:abstractNumId w:val="10"/>
  </w:num>
  <w:num w:numId="12" w16cid:durableId="21400273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4AE"/>
    <w:rsid w:val="0000195E"/>
    <w:rsid w:val="00013469"/>
    <w:rsid w:val="00042D8C"/>
    <w:rsid w:val="000C53F7"/>
    <w:rsid w:val="000D7515"/>
    <w:rsid w:val="000E4F1F"/>
    <w:rsid w:val="001158F7"/>
    <w:rsid w:val="00121AAA"/>
    <w:rsid w:val="00134701"/>
    <w:rsid w:val="00135A97"/>
    <w:rsid w:val="00141702"/>
    <w:rsid w:val="00161DB5"/>
    <w:rsid w:val="00183A13"/>
    <w:rsid w:val="001F0974"/>
    <w:rsid w:val="00220C0E"/>
    <w:rsid w:val="00224731"/>
    <w:rsid w:val="00230610"/>
    <w:rsid w:val="00233C6A"/>
    <w:rsid w:val="00243517"/>
    <w:rsid w:val="002574AE"/>
    <w:rsid w:val="00265FEA"/>
    <w:rsid w:val="002B7D61"/>
    <w:rsid w:val="002F2A49"/>
    <w:rsid w:val="002F5114"/>
    <w:rsid w:val="002F753C"/>
    <w:rsid w:val="00302C26"/>
    <w:rsid w:val="00353D43"/>
    <w:rsid w:val="00386CEA"/>
    <w:rsid w:val="003A6369"/>
    <w:rsid w:val="003D2A28"/>
    <w:rsid w:val="003E4785"/>
    <w:rsid w:val="00420556"/>
    <w:rsid w:val="00422ACF"/>
    <w:rsid w:val="00430037"/>
    <w:rsid w:val="00431C1B"/>
    <w:rsid w:val="00437BC3"/>
    <w:rsid w:val="00473F44"/>
    <w:rsid w:val="004A1751"/>
    <w:rsid w:val="004B398A"/>
    <w:rsid w:val="004C44DA"/>
    <w:rsid w:val="004C5797"/>
    <w:rsid w:val="00545A84"/>
    <w:rsid w:val="00553962"/>
    <w:rsid w:val="0055636A"/>
    <w:rsid w:val="005B4521"/>
    <w:rsid w:val="005C0081"/>
    <w:rsid w:val="005C7E40"/>
    <w:rsid w:val="005D2069"/>
    <w:rsid w:val="006074BC"/>
    <w:rsid w:val="0061595D"/>
    <w:rsid w:val="006C77F8"/>
    <w:rsid w:val="006D564C"/>
    <w:rsid w:val="006D77C1"/>
    <w:rsid w:val="006F6026"/>
    <w:rsid w:val="007061E9"/>
    <w:rsid w:val="0071097E"/>
    <w:rsid w:val="00712395"/>
    <w:rsid w:val="00777101"/>
    <w:rsid w:val="007B6B37"/>
    <w:rsid w:val="007C2B56"/>
    <w:rsid w:val="007D526A"/>
    <w:rsid w:val="007D5ACD"/>
    <w:rsid w:val="007F711C"/>
    <w:rsid w:val="0080659C"/>
    <w:rsid w:val="008345F2"/>
    <w:rsid w:val="008413C1"/>
    <w:rsid w:val="00871B53"/>
    <w:rsid w:val="00885211"/>
    <w:rsid w:val="008951C8"/>
    <w:rsid w:val="0090452B"/>
    <w:rsid w:val="00911804"/>
    <w:rsid w:val="0091727D"/>
    <w:rsid w:val="00965D4A"/>
    <w:rsid w:val="009B0C1C"/>
    <w:rsid w:val="009B5554"/>
    <w:rsid w:val="009C0DBE"/>
    <w:rsid w:val="009D568D"/>
    <w:rsid w:val="009E7B05"/>
    <w:rsid w:val="00A144C8"/>
    <w:rsid w:val="00A30FAD"/>
    <w:rsid w:val="00A37DFE"/>
    <w:rsid w:val="00A4015A"/>
    <w:rsid w:val="00A45AFB"/>
    <w:rsid w:val="00A55717"/>
    <w:rsid w:val="00A658F4"/>
    <w:rsid w:val="00A70D17"/>
    <w:rsid w:val="00A71A02"/>
    <w:rsid w:val="00A8067D"/>
    <w:rsid w:val="00AA00BD"/>
    <w:rsid w:val="00AC01E9"/>
    <w:rsid w:val="00AC2F99"/>
    <w:rsid w:val="00AC5D4F"/>
    <w:rsid w:val="00AD2C25"/>
    <w:rsid w:val="00AF24B6"/>
    <w:rsid w:val="00AF3072"/>
    <w:rsid w:val="00B04764"/>
    <w:rsid w:val="00B461A4"/>
    <w:rsid w:val="00B70039"/>
    <w:rsid w:val="00B76228"/>
    <w:rsid w:val="00B82A65"/>
    <w:rsid w:val="00B87873"/>
    <w:rsid w:val="00BA1365"/>
    <w:rsid w:val="00BA2D25"/>
    <w:rsid w:val="00BA3992"/>
    <w:rsid w:val="00BB5094"/>
    <w:rsid w:val="00BB64E4"/>
    <w:rsid w:val="00BC3FCF"/>
    <w:rsid w:val="00C35317"/>
    <w:rsid w:val="00C40CC1"/>
    <w:rsid w:val="00C429C6"/>
    <w:rsid w:val="00C4615C"/>
    <w:rsid w:val="00C4716D"/>
    <w:rsid w:val="00C56D75"/>
    <w:rsid w:val="00C632A6"/>
    <w:rsid w:val="00C67470"/>
    <w:rsid w:val="00C76B8D"/>
    <w:rsid w:val="00C959F6"/>
    <w:rsid w:val="00CA0553"/>
    <w:rsid w:val="00CA409A"/>
    <w:rsid w:val="00CB43CB"/>
    <w:rsid w:val="00CC3B52"/>
    <w:rsid w:val="00CD36AE"/>
    <w:rsid w:val="00CD38E4"/>
    <w:rsid w:val="00D009EB"/>
    <w:rsid w:val="00D03CDA"/>
    <w:rsid w:val="00D05700"/>
    <w:rsid w:val="00D101C6"/>
    <w:rsid w:val="00D11A2F"/>
    <w:rsid w:val="00D23037"/>
    <w:rsid w:val="00D74294"/>
    <w:rsid w:val="00D87D5B"/>
    <w:rsid w:val="00D95D9B"/>
    <w:rsid w:val="00DB6927"/>
    <w:rsid w:val="00DC54E9"/>
    <w:rsid w:val="00DD7DF5"/>
    <w:rsid w:val="00E04B34"/>
    <w:rsid w:val="00E125F6"/>
    <w:rsid w:val="00E33017"/>
    <w:rsid w:val="00E373CC"/>
    <w:rsid w:val="00E37E28"/>
    <w:rsid w:val="00E4105A"/>
    <w:rsid w:val="00E729B1"/>
    <w:rsid w:val="00E87859"/>
    <w:rsid w:val="00EB3886"/>
    <w:rsid w:val="00EC06B5"/>
    <w:rsid w:val="00ED69E7"/>
    <w:rsid w:val="00ED6BBB"/>
    <w:rsid w:val="00F03FD1"/>
    <w:rsid w:val="00F21D1A"/>
    <w:rsid w:val="00F255BE"/>
    <w:rsid w:val="00F33AFD"/>
    <w:rsid w:val="00F4297E"/>
    <w:rsid w:val="00F515C3"/>
    <w:rsid w:val="00F62742"/>
    <w:rsid w:val="00F66B57"/>
    <w:rsid w:val="00F7042E"/>
    <w:rsid w:val="00F722B5"/>
    <w:rsid w:val="00FA1FE8"/>
    <w:rsid w:val="00FA6F5B"/>
    <w:rsid w:val="00FC67EE"/>
    <w:rsid w:val="00FD23B4"/>
    <w:rsid w:val="00FD477D"/>
    <w:rsid w:val="00FF2850"/>
    <w:rsid w:val="00FF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BD2936B"/>
  <w15:chartTrackingRefBased/>
  <w15:docId w15:val="{7329881D-7FF8-4B20-A527-803AE0A5E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97E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character" w:styleId="Hipervnculo">
    <w:name w:val="Hyperlink"/>
    <w:basedOn w:val="Fuentedeprrafopredeter"/>
    <w:uiPriority w:val="99"/>
    <w:unhideWhenUsed/>
    <w:rsid w:val="00DC54E9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54E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5636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45A84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8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rockcontent.com/es/blog/cms/" TargetMode="External"/><Relationship Id="rId26" Type="http://schemas.openxmlformats.org/officeDocument/2006/relationships/hyperlink" Target="https://github.com/mobilitydata/gtfs-validator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rockcontent.com/es/blog/cms/" TargetMode="External"/><Relationship Id="rId25" Type="http://schemas.openxmlformats.org/officeDocument/2006/relationships/hyperlink" Target="https://www.rssboard.org/rss-validator/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developers.google.com/search/docs/crawling-indexing/ask-google-to-recrawl?utm_source=wmx&amp;utm_medium=deprecation-pane&amp;utm_content=submit-ur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hyperlink" Target="https://validator.w3.org/feed/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uniwebsidad.com/libros/jobeet-1-4/capitulo-15/canales-atom-2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hyperlink" Target="http://www.pspad.com/es/" TargetMode="External"/><Relationship Id="rId30" Type="http://schemas.openxmlformats.org/officeDocument/2006/relationships/image" Target="media/image12.png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Aprendizaje\FP\Plantillas%202022%20Word\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3B2C23697E34841827AB5BD06400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B75098-D38E-48DA-BFB6-01F2E796CD97}"/>
      </w:docPartPr>
      <w:docPartBody>
        <w:p w:rsidR="00F43416" w:rsidRDefault="00F43416">
          <w:pPr>
            <w:pStyle w:val="C3B2C23697E34841827AB5BD06400FD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01077F1EDDD4EEFA7E1C8C3F0FDFE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99F235-896B-4201-ADFF-5E04A4B8485E}"/>
      </w:docPartPr>
      <w:docPartBody>
        <w:p w:rsidR="00F43416" w:rsidRDefault="00F43416">
          <w:pPr>
            <w:pStyle w:val="301077F1EDDD4EEFA7E1C8C3F0FDFEFF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panose1 w:val="020B0503030403020204"/>
    <w:charset w:val="00"/>
    <w:family w:val="swiss"/>
    <w:pitch w:val="variable"/>
    <w:sig w:usb0="600002F7" w:usb1="02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416"/>
    <w:rsid w:val="00F43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3B2C23697E34841827AB5BD06400FDA">
    <w:name w:val="C3B2C23697E34841827AB5BD06400FDA"/>
  </w:style>
  <w:style w:type="paragraph" w:customStyle="1" w:styleId="301077F1EDDD4EEFA7E1C8C3F0FDFEFF">
    <w:name w:val="301077F1EDDD4EEFA7E1C8C3F0FDFE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C983480-8877-4EDB-A4F9-4D6C24B66ED6}">
  <we:reference id="wa104382008" version="1.1.0.0" store="es-E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305</TotalTime>
  <Pages>13</Pages>
  <Words>2213</Words>
  <Characters>12177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14362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tema 3: Sindicación de contenidos</dc:title>
  <dc:subject>Lenguajes de marcas y Sistemas de Gestión de la Información</dc:subject>
  <dc:creator>Santiago Francisco San Pablo Raposo</dc:creator>
  <cp:keywords/>
  <dc:description/>
  <cp:lastModifiedBy>SAN PABLO RAPOSO, SANTIAGO FRANCISCO</cp:lastModifiedBy>
  <cp:revision>128</cp:revision>
  <dcterms:created xsi:type="dcterms:W3CDTF">2022-11-29T10:20:00Z</dcterms:created>
  <dcterms:modified xsi:type="dcterms:W3CDTF">2022-12-11T11:20:00Z</dcterms:modified>
</cp:coreProperties>
</file>