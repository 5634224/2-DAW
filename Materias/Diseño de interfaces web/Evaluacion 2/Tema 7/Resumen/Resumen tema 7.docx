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0F6FC6" w:themeColor="accent1"/>
          <w:lang w:eastAsia="en-US"/>
        </w:rPr>
        <w:id w:val="390162841"/>
        <w:docPartObj>
          <w:docPartGallery w:val="Cover Pages"/>
          <w:docPartUnique/>
        </w:docPartObj>
      </w:sdtPr>
      <w:sdtEndPr>
        <w:rPr>
          <w:color w:val="333333"/>
        </w:rPr>
      </w:sdtEndPr>
      <w:sdtContent>
        <w:p w14:paraId="31DB336D" w14:textId="77777777" w:rsidR="00D05700" w:rsidRDefault="00AF3072" w:rsidP="00D05700">
          <w:pPr>
            <w:pStyle w:val="Sinespaciado"/>
            <w:spacing w:before="1540" w:after="240"/>
            <w:rPr>
              <w:color w:val="0F6FC6" w:themeColor="accent1"/>
            </w:rPr>
          </w:pPr>
          <w:r>
            <w:rPr>
              <w:noProof/>
              <w:color w:val="0F6FC6" w:themeColor="accent1"/>
            </w:rPr>
            <w:drawing>
              <wp:anchor distT="0" distB="0" distL="114300" distR="114300" simplePos="0" relativeHeight="251660288" behindDoc="1" locked="0" layoutInCell="1" allowOverlap="1" wp14:anchorId="1819959E" wp14:editId="288D8B04">
                <wp:simplePos x="0" y="0"/>
                <wp:positionH relativeFrom="page">
                  <wp:posOffset>13648</wp:posOffset>
                </wp:positionH>
                <wp:positionV relativeFrom="paragraph">
                  <wp:posOffset>-886147</wp:posOffset>
                </wp:positionV>
                <wp:extent cx="7548000" cy="10655999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48000" cy="10655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15097A4" w14:textId="77777777" w:rsidR="00D05700" w:rsidRDefault="00D05700">
          <w:pPr>
            <w:pStyle w:val="Sinespaciado"/>
            <w:jc w:val="center"/>
            <w:rPr>
              <w:color w:val="0F6FC6" w:themeColor="accent1"/>
              <w:sz w:val="28"/>
              <w:szCs w:val="28"/>
            </w:rPr>
          </w:pPr>
        </w:p>
        <w:p w14:paraId="4BD64D83" w14:textId="77777777" w:rsidR="00D05700" w:rsidRDefault="00D05700">
          <w:pPr>
            <w:pStyle w:val="Sinespaciado"/>
            <w:spacing w:before="480"/>
            <w:jc w:val="center"/>
            <w:rPr>
              <w:color w:val="0F6FC6" w:themeColor="accent1"/>
            </w:rPr>
          </w:pPr>
        </w:p>
        <w:p w14:paraId="776879BF" w14:textId="77777777" w:rsidR="00D05700" w:rsidRDefault="005B4521"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7213" behindDoc="0" locked="0" layoutInCell="1" allowOverlap="1" wp14:anchorId="591AF045" wp14:editId="79805C68">
                    <wp:simplePos x="0" y="0"/>
                    <wp:positionH relativeFrom="column">
                      <wp:posOffset>-231748</wp:posOffset>
                    </wp:positionH>
                    <wp:positionV relativeFrom="paragraph">
                      <wp:posOffset>189984</wp:posOffset>
                    </wp:positionV>
                    <wp:extent cx="5873115" cy="3708705"/>
                    <wp:effectExtent l="0" t="0" r="0" b="6350"/>
                    <wp:wrapNone/>
                    <wp:docPr id="8" name="Rectángul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73115" cy="370870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50196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0503DF0" id="Rectángulo 8" o:spid="_x0000_s1026" style="position:absolute;margin-left:-18.25pt;margin-top:14.95pt;width:462.45pt;height:292pt;z-index:2516572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" stroked="f" strokeweight="1pt">
                    <v:fill opacity="32896f"/>
                  </v:rect>
                </w:pict>
              </mc:Fallback>
            </mc:AlternateContent>
          </w:r>
          <w:r>
            <w:rPr>
              <w:noProof/>
              <w:color w:val="0F6FC6" w:themeColor="accent1"/>
            </w:rPr>
            <mc:AlternateContent>
              <mc:Choice Requires="wps">
                <w:drawing>
                  <wp:anchor distT="0" distB="0" distL="114300" distR="114300" simplePos="0" relativeHeight="251658238" behindDoc="0" locked="0" layoutInCell="1" allowOverlap="1" wp14:anchorId="4C65FDB6" wp14:editId="7FC319BD">
                    <wp:simplePos x="0" y="0"/>
                    <wp:positionH relativeFrom="margin">
                      <wp:posOffset>-118438</wp:posOffset>
                    </wp:positionH>
                    <wp:positionV relativeFrom="paragraph">
                      <wp:posOffset>985257</wp:posOffset>
                    </wp:positionV>
                    <wp:extent cx="5649595" cy="2924504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9595" cy="29245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 Light" w:eastAsiaTheme="majorEastAsia" w:hAnsi="Segoe UI Light" w:cs="Segoe UI Light"/>
                                    <w:sz w:val="60"/>
                                    <w:szCs w:val="60"/>
                                  </w:rPr>
                                  <w:alias w:val="Título"/>
                                  <w:tag w:val=""/>
                                  <w:id w:val="1735040861"/>
                                  <w:placeholder>
                                    <w:docPart w:val="43832FD0FCF84B548680891E31B289DC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1554BC7" w14:textId="0244F99D" w:rsidR="00D05700" w:rsidRPr="001F0974" w:rsidRDefault="00883067" w:rsidP="00D05700">
                                    <w:pPr>
                                      <w:pStyle w:val="Sinespaciado"/>
                                      <w:pBdr>
                                        <w:top w:val="single" w:sz="6" w:space="6" w:color="auto"/>
                                        <w:bottom w:val="single" w:sz="6" w:space="6" w:color="auto"/>
                                      </w:pBdr>
                                      <w:spacing w:after="240"/>
                                      <w:jc w:val="center"/>
                                      <w:rPr>
                                        <w:rFonts w:ascii="Segoe UI Light" w:eastAsiaTheme="majorEastAsia" w:hAnsi="Segoe UI Light" w:cs="Segoe UI Light"/>
                                        <w:color w:val="0F6FC6" w:themeColor="accent1"/>
                                        <w:sz w:val="60"/>
                                        <w:szCs w:val="60"/>
                                      </w:rPr>
                                    </w:pP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Tema 7</w:t>
                                    </w:r>
                                    <w:r w:rsidR="00D05700" w:rsidRPr="001F0974"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rFonts w:ascii="Segoe UI Light" w:eastAsiaTheme="majorEastAsia" w:hAnsi="Segoe UI Light" w:cs="Segoe UI Light"/>
                                        <w:sz w:val="60"/>
                                        <w:szCs w:val="60"/>
                                      </w:rPr>
                                      <w:t>Contenidos web interactivos</w:t>
                                    </w:r>
                                  </w:p>
                                </w:sdtContent>
                              </w:sdt>
                              <w:p w14:paraId="41B01D09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C56AC27" w14:textId="77777777" w:rsidR="00D05700" w:rsidRDefault="00D05700" w:rsidP="00D05700">
                                <w:pPr>
                                  <w:rPr>
                                    <w:color w:val="0F6FC6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Segoe UI Light" w:hAnsi="Segoe UI Light" w:cs="Segoe UI Light"/>
                                    <w:color w:val="auto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328029620"/>
                                  <w:placeholder>
                                    <w:docPart w:val="B64003900E404F84B96369002B0ECFBE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4170B64" w14:textId="7B1FFD10" w:rsidR="00D05700" w:rsidRDefault="00883067" w:rsidP="00D05700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ascii="Segoe UI Light" w:hAnsi="Segoe UI Light" w:cs="Segoe UI Light"/>
                                        <w:color w:val="auto"/>
                                        <w:sz w:val="36"/>
                                        <w:szCs w:val="36"/>
                                      </w:rPr>
                                      <w:t>Diseño de Interfaces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65FDB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-9.35pt;margin-top:77.6pt;width:444.85pt;height:230.3pt;z-index:25165823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 Light" w:eastAsiaTheme="majorEastAsia" w:hAnsi="Segoe UI Light" w:cs="Segoe UI Light"/>
                              <w:sz w:val="60"/>
                              <w:szCs w:val="60"/>
                            </w:rPr>
                            <w:alias w:val="Título"/>
                            <w:tag w:val=""/>
                            <w:id w:val="1735040861"/>
                            <w:placeholder>
                              <w:docPart w:val="43832FD0FCF84B548680891E31B289DC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1554BC7" w14:textId="0244F99D" w:rsidR="00D05700" w:rsidRPr="001F0974" w:rsidRDefault="00883067" w:rsidP="00D05700">
                              <w:pPr>
                                <w:pStyle w:val="Sinespaciado"/>
                                <w:pBdr>
                                  <w:top w:val="single" w:sz="6" w:space="6" w:color="auto"/>
                                  <w:bottom w:val="single" w:sz="6" w:space="6" w:color="auto"/>
                                </w:pBdr>
                                <w:spacing w:after="240"/>
                                <w:jc w:val="center"/>
                                <w:rPr>
                                  <w:rFonts w:ascii="Segoe UI Light" w:eastAsiaTheme="majorEastAsia" w:hAnsi="Segoe UI Light" w:cs="Segoe UI Light"/>
                                  <w:color w:val="0F6FC6" w:themeColor="accent1"/>
                                  <w:sz w:val="60"/>
                                  <w:szCs w:val="60"/>
                                </w:rPr>
                              </w:pP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Tema 7</w:t>
                              </w:r>
                              <w:r w:rsidR="00D05700" w:rsidRPr="001F0974"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 xml:space="preserve"> – </w:t>
                              </w:r>
                              <w:r>
                                <w:rPr>
                                  <w:rFonts w:ascii="Segoe UI Light" w:eastAsiaTheme="majorEastAsia" w:hAnsi="Segoe UI Light" w:cs="Segoe UI Light"/>
                                  <w:sz w:val="60"/>
                                  <w:szCs w:val="60"/>
                                </w:rPr>
                                <w:t>Contenidos web interactivos</w:t>
                              </w:r>
                            </w:p>
                          </w:sdtContent>
                        </w:sdt>
                        <w:p w14:paraId="41B01D09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p w14:paraId="1C56AC27" w14:textId="77777777" w:rsidR="00D05700" w:rsidRDefault="00D05700" w:rsidP="00D05700">
                          <w:pPr>
                            <w:rPr>
                              <w:color w:val="0F6FC6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Segoe UI Light" w:hAnsi="Segoe UI Light" w:cs="Segoe UI Light"/>
                              <w:color w:val="auto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328029620"/>
                            <w:placeholder>
                              <w:docPart w:val="B64003900E404F84B96369002B0ECFBE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4170B64" w14:textId="7B1FFD10" w:rsidR="00D05700" w:rsidRDefault="00883067" w:rsidP="00D05700">
                              <w:pPr>
                                <w:jc w:val="center"/>
                              </w:pPr>
                              <w:r>
                                <w:rPr>
                                  <w:rFonts w:ascii="Segoe UI Light" w:hAnsi="Segoe UI Light" w:cs="Segoe UI Light"/>
                                  <w:color w:val="auto"/>
                                  <w:sz w:val="36"/>
                                  <w:szCs w:val="36"/>
                                </w:rPr>
                                <w:t>Diseño de Interfaces Web</w:t>
                              </w:r>
                            </w:p>
                          </w:sdtContent>
                        </w:sdt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101C6">
            <w:rPr>
              <w:noProof/>
              <w:color w:val="0F6FC6" w:themeColor="accent1"/>
            </w:rPr>
            <w:drawing>
              <wp:anchor distT="0" distB="0" distL="114300" distR="114300" simplePos="0" relativeHeight="251656188" behindDoc="0" locked="0" layoutInCell="1" allowOverlap="1" wp14:anchorId="7ABF53B4" wp14:editId="18FB1DE6">
                <wp:simplePos x="0" y="0"/>
                <wp:positionH relativeFrom="column">
                  <wp:posOffset>-231775</wp:posOffset>
                </wp:positionH>
                <wp:positionV relativeFrom="paragraph">
                  <wp:posOffset>186055</wp:posOffset>
                </wp:positionV>
                <wp:extent cx="5873115" cy="3716020"/>
                <wp:effectExtent l="0" t="0" r="0" b="0"/>
                <wp:wrapSquare wrapText="bothSides"/>
                <wp:docPr id="5" name="Gráfic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Gráfico 5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73115" cy="3716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101C6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4B6BD9E" wp14:editId="21955807">
                <wp:simplePos x="0" y="0"/>
                <wp:positionH relativeFrom="margin">
                  <wp:posOffset>1083945</wp:posOffset>
                </wp:positionH>
                <wp:positionV relativeFrom="paragraph">
                  <wp:posOffset>308305</wp:posOffset>
                </wp:positionV>
                <wp:extent cx="3188335" cy="558800"/>
                <wp:effectExtent l="0" t="0" r="0" b="0"/>
                <wp:wrapSquare wrapText="bothSides"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88335" cy="558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D057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95EC14F" wp14:editId="432AD974">
                    <wp:simplePos x="0" y="0"/>
                    <wp:positionH relativeFrom="page">
                      <wp:posOffset>4295775</wp:posOffset>
                    </wp:positionH>
                    <wp:positionV relativeFrom="paragraph">
                      <wp:posOffset>6612255</wp:posOffset>
                    </wp:positionV>
                    <wp:extent cx="3057525" cy="942975"/>
                    <wp:effectExtent l="0" t="0" r="0" b="0"/>
                    <wp:wrapNone/>
                    <wp:docPr id="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7525" cy="9429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caps/>
                                    <w:color w:val="0F6FC6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3-02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36A0CF5" w14:textId="662A7EC2" w:rsidR="00D05700" w:rsidRPr="00D05700" w:rsidRDefault="00883067" w:rsidP="00D05700">
                                    <w:pPr>
                                      <w:pStyle w:val="Sinespaciado"/>
                                      <w:spacing w:after="40"/>
                                      <w:jc w:val="right"/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  <w:sz w:val="28"/>
                                        <w:szCs w:val="28"/>
                                      </w:rPr>
                                      <w:t>2 de marzo de 2023</w:t>
                                    </w:r>
                                  </w:p>
                                </w:sdtContent>
                              </w:sdt>
                              <w:p w14:paraId="567FF3F6" w14:textId="77777777" w:rsidR="00D05700" w:rsidRPr="00D05700" w:rsidRDefault="00F0230A" w:rsidP="00D05700">
                                <w:pPr>
                                  <w:pStyle w:val="Sinespaciado"/>
                                  <w:jc w:val="right"/>
                                  <w:rPr>
                                    <w:rFonts w:ascii="Segoe UI" w:hAnsi="Segoe UI" w:cs="Segoe UI"/>
                                    <w:color w:val="0F6FC6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caps/>
                                      <w:color w:val="0F6FC6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05700" w:rsidRPr="00D05700">
                                      <w:rPr>
                                        <w:rFonts w:ascii="Segoe UI" w:hAnsi="Segoe UI" w:cs="Segoe UI"/>
                                        <w:caps/>
                                        <w:color w:val="0F6FC6" w:themeColor="accent1"/>
                                      </w:rPr>
                                      <w:t>CIFP Carlos III - Cartagena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alias w:val="Autor"/>
                                  <w:tag w:val=""/>
                                  <w:id w:val="199860997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5BEFFDC" w14:textId="77777777" w:rsidR="00D05700" w:rsidRPr="00D05700" w:rsidRDefault="00E42ED4" w:rsidP="00D05700">
                                    <w:pPr>
                                      <w:spacing w:after="0"/>
                                      <w:jc w:val="right"/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</w:pPr>
                                    <w:r>
                                      <w:rPr>
                                        <w:rFonts w:ascii="Segoe UI" w:eastAsiaTheme="minorEastAsia" w:hAnsi="Segoe UI" w:cs="Segoe UI"/>
                                        <w:caps/>
                                        <w:color w:val="0F6FC6" w:themeColor="accent1"/>
                                        <w:lang w:eastAsia="es-ES"/>
                                      </w:rPr>
                                      <w:t>Santiago San Pablo</w:t>
                                    </w:r>
                                  </w:p>
                                </w:sdtContent>
                              </w:sdt>
                              <w:p w14:paraId="0B6A4616" w14:textId="77777777" w:rsidR="00D05700" w:rsidRPr="00D05700" w:rsidRDefault="00B70039" w:rsidP="00D05700">
                                <w:pPr>
                                  <w:spacing w:after="0"/>
                                  <w:jc w:val="right"/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</w:pPr>
                                <w:r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>2º</w:t>
                                </w:r>
                                <w:r w:rsidR="00D05700" w:rsidRPr="00D05700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curso</w:t>
                                </w:r>
                                <w:r w:rsidR="00224731">
                                  <w:rPr>
                                    <w:rFonts w:ascii="Segoe UI" w:eastAsiaTheme="minorEastAsia" w:hAnsi="Segoe UI" w:cs="Segoe UI"/>
                                    <w:caps/>
                                    <w:color w:val="0F6FC6" w:themeColor="accent1"/>
                                    <w:lang w:eastAsia="es-ES"/>
                                  </w:rPr>
                                  <w:t xml:space="preserve"> DAW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95EC14F" id="Cuadro de texto 4" o:spid="_x0000_s1027" type="#_x0000_t202" style="position:absolute;left:0;text-align:left;margin-left:338.25pt;margin-top:520.65pt;width:240.7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="Segoe UI" w:hAnsi="Segoe UI" w:cs="Segoe UI"/>
                              <w:caps/>
                              <w:color w:val="0F6FC6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3-02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36A0CF5" w14:textId="662A7EC2" w:rsidR="00D05700" w:rsidRPr="00D05700" w:rsidRDefault="00883067" w:rsidP="00D05700">
                              <w:pPr>
                                <w:pStyle w:val="Sinespaciado"/>
                                <w:spacing w:after="40"/>
                                <w:jc w:val="right"/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  <w:sz w:val="28"/>
                                  <w:szCs w:val="28"/>
                                </w:rPr>
                                <w:t>2 de marzo de 2023</w:t>
                              </w:r>
                            </w:p>
                          </w:sdtContent>
                        </w:sdt>
                        <w:p w14:paraId="567FF3F6" w14:textId="77777777" w:rsidR="00D05700" w:rsidRPr="00D05700" w:rsidRDefault="00F0230A" w:rsidP="00D05700">
                          <w:pPr>
                            <w:pStyle w:val="Sinespaciado"/>
                            <w:jc w:val="right"/>
                            <w:rPr>
                              <w:rFonts w:ascii="Segoe UI" w:hAnsi="Segoe UI" w:cs="Segoe UI"/>
                              <w:color w:val="0F6FC6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caps/>
                                <w:color w:val="0F6FC6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05700" w:rsidRPr="00D05700">
                                <w:rPr>
                                  <w:rFonts w:ascii="Segoe UI" w:hAnsi="Segoe UI" w:cs="Segoe UI"/>
                                  <w:caps/>
                                  <w:color w:val="0F6FC6" w:themeColor="accent1"/>
                                </w:rPr>
                                <w:t>CIFP Carlos III - Cartagena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alias w:val="Autor"/>
                            <w:tag w:val=""/>
                            <w:id w:val="1998609971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5BEFFDC" w14:textId="77777777" w:rsidR="00D05700" w:rsidRPr="00D05700" w:rsidRDefault="00E42ED4" w:rsidP="00D05700">
                              <w:pPr>
                                <w:spacing w:after="0"/>
                                <w:jc w:val="right"/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</w:pPr>
                              <w:r>
                                <w:rPr>
                                  <w:rFonts w:ascii="Segoe UI" w:eastAsiaTheme="minorEastAsia" w:hAnsi="Segoe UI" w:cs="Segoe UI"/>
                                  <w:caps/>
                                  <w:color w:val="0F6FC6" w:themeColor="accent1"/>
                                  <w:lang w:eastAsia="es-ES"/>
                                </w:rPr>
                                <w:t>Santiago San Pablo</w:t>
                              </w:r>
                            </w:p>
                          </w:sdtContent>
                        </w:sdt>
                        <w:p w14:paraId="0B6A4616" w14:textId="77777777" w:rsidR="00D05700" w:rsidRPr="00D05700" w:rsidRDefault="00B70039" w:rsidP="00D05700">
                          <w:pPr>
                            <w:spacing w:after="0"/>
                            <w:jc w:val="right"/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</w:pPr>
                          <w:r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>2º</w:t>
                          </w:r>
                          <w:r w:rsidR="00D05700" w:rsidRPr="00D05700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curso</w:t>
                          </w:r>
                          <w:r w:rsidR="00224731">
                            <w:rPr>
                              <w:rFonts w:ascii="Segoe UI" w:eastAsiaTheme="minorEastAsia" w:hAnsi="Segoe UI" w:cs="Segoe UI"/>
                              <w:caps/>
                              <w:color w:val="0F6FC6" w:themeColor="accent1"/>
                              <w:lang w:eastAsia="es-ES"/>
                            </w:rPr>
                            <w:t xml:space="preserve"> DAW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7E138872" w14:textId="77777777" w:rsidR="00D05700" w:rsidRDefault="00D05700">
          <w:pPr>
            <w:sectPr w:rsidR="00D05700" w:rsidSect="00D05700">
              <w:headerReference w:type="default" r:id="rId13"/>
              <w:footerReference w:type="default" r:id="rId14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</w:p>
        <w:p w14:paraId="4E668B8D" w14:textId="77777777" w:rsidR="00D05700" w:rsidRDefault="00F0230A"/>
      </w:sdtContent>
    </w:sdt>
    <w:p w14:paraId="4F049017" w14:textId="77777777" w:rsidR="00D05700" w:rsidRDefault="00D05700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76855181"/>
        <w:docPartObj>
          <w:docPartGallery w:val="Table of Contents"/>
          <w:docPartUnique/>
        </w:docPartObj>
      </w:sdtPr>
      <w:sdtEndPr>
        <w:rPr>
          <w:rFonts w:ascii="Source Sans Pro" w:hAnsi="Source Sans Pro"/>
          <w:b/>
          <w:bCs/>
          <w:color w:val="333333"/>
        </w:rPr>
      </w:sdtEndPr>
      <w:sdtContent>
        <w:p w14:paraId="7D18A376" w14:textId="77777777" w:rsidR="00A71A02" w:rsidRDefault="00A71A02">
          <w:pPr>
            <w:pStyle w:val="TtuloTDC"/>
          </w:pPr>
          <w:r>
            <w:t>Contenido</w:t>
          </w:r>
        </w:p>
        <w:p w14:paraId="3543CF4B" w14:textId="77777777" w:rsidR="00A71A02" w:rsidRDefault="00BD1407">
          <w:fldSimple w:instr=" TOC \o &quot;1-3&quot; \h \z \u ">
            <w:r w:rsidR="00A71A02">
              <w:rPr>
                <w:b/>
                <w:bCs/>
                <w:noProof/>
              </w:rPr>
              <w:t>No se encontraron entradas de tabla de contenido.</w:t>
            </w:r>
          </w:fldSimple>
        </w:p>
      </w:sdtContent>
    </w:sdt>
    <w:p w14:paraId="0574399B" w14:textId="77777777" w:rsidR="00FA1FE8" w:rsidRDefault="00FA1FE8" w:rsidP="00FA1FE8">
      <w:pPr>
        <w:pStyle w:val="Ttulo1"/>
      </w:pPr>
      <w:r>
        <w:t>Índice de ilustraciones.</w:t>
      </w:r>
    </w:p>
    <w:p w14:paraId="56D29C1D" w14:textId="77777777" w:rsidR="00FA1FE8" w:rsidRDefault="00BD1407" w:rsidP="00FA1FE8">
      <w:fldSimple w:instr=" TOC \h \z \c &quot;Ilustración&quot; ">
        <w:r w:rsidR="00FA1FE8">
          <w:rPr>
            <w:b/>
            <w:bCs/>
            <w:noProof/>
          </w:rPr>
          <w:t>No se encuentran elementos de tabla de ilustraciones.</w:t>
        </w:r>
      </w:fldSimple>
    </w:p>
    <w:p w14:paraId="68BBF633" w14:textId="77777777" w:rsidR="00FA1FE8" w:rsidRDefault="00FA1FE8" w:rsidP="00FA1FE8">
      <w:pPr>
        <w:pStyle w:val="Ttulo1"/>
      </w:pPr>
      <w:r>
        <w:t>Índice de tablas.</w:t>
      </w:r>
    </w:p>
    <w:p w14:paraId="0DE0F16D" w14:textId="77777777" w:rsidR="00FA1FE8" w:rsidRPr="00FA1FE8" w:rsidRDefault="00BD1407" w:rsidP="00FA1FE8">
      <w:fldSimple w:instr=" TOC \h \z \c &quot;Tabla&quot; ">
        <w:r w:rsidR="00FA1FE8">
          <w:rPr>
            <w:b/>
            <w:bCs/>
            <w:noProof/>
          </w:rPr>
          <w:t>No se encuentran elementos de tabla de ilustraciones.</w:t>
        </w:r>
      </w:fldSimple>
    </w:p>
    <w:p w14:paraId="099A8F7C" w14:textId="77777777" w:rsidR="00E37E28" w:rsidRDefault="00E37E28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97F33F5" w14:textId="1298ECA0" w:rsidR="00183A13" w:rsidRDefault="009521E7" w:rsidP="00183A13">
      <w:pPr>
        <w:pStyle w:val="Ttulo"/>
        <w:spacing w:after="240"/>
      </w:pPr>
      <w:r>
        <w:lastRenderedPageBreak/>
        <w:t>Resumen tema 7.</w:t>
      </w:r>
    </w:p>
    <w:p w14:paraId="6FF90269" w14:textId="1C16CDE8" w:rsidR="00183A13" w:rsidRDefault="00183A13" w:rsidP="00E87859">
      <w:pPr>
        <w:pStyle w:val="Ttulo1"/>
        <w:spacing w:before="0"/>
      </w:pPr>
      <w:r>
        <w:t xml:space="preserve">1.- </w:t>
      </w:r>
      <w:r w:rsidR="008A1B42">
        <w:t>Introducción.</w:t>
      </w:r>
    </w:p>
    <w:p w14:paraId="3EDE7021" w14:textId="32BB0E79" w:rsidR="00183A13" w:rsidRDefault="00AF4387" w:rsidP="00E87859">
      <w:r w:rsidRPr="00AF4387">
        <w:t>En esta unidad hablaremos de la inclusión de elementos interactivos o en movimiento dentro de una página web. El empleo de estos elementos pretende animar al usuario a participar e interactuar con la página web. El uso de elementos en movimiento capta la atención del usuario y le anima a interactuar con la página web</w:t>
      </w:r>
      <w:r>
        <w:t>.</w:t>
      </w:r>
    </w:p>
    <w:p w14:paraId="3871D8D4" w14:textId="0F4F22C2" w:rsidR="00183A13" w:rsidRDefault="00AF4387" w:rsidP="00E87859">
      <w:r>
        <w:rPr>
          <w:b/>
          <w:bCs/>
        </w:rPr>
        <w:t>El uso de elementos interactivos debe estar centrado en el usuario y tener una utilidad</w:t>
      </w:r>
      <w:r>
        <w:t xml:space="preserve">. </w:t>
      </w:r>
      <w:r w:rsidR="00F359EE" w:rsidRPr="00F359EE">
        <w:t xml:space="preserve">La inclusión de demasiados elementos interactivos dentro de una página web puede ser contraproducente ya que puede molestar y distraer al usuario. Ten en cuenta que en la mayoría de los casos los elementos interactivos </w:t>
      </w:r>
      <w:proofErr w:type="gramStart"/>
      <w:r w:rsidR="00F359EE" w:rsidRPr="00F359EE">
        <w:t>tienen que tener</w:t>
      </w:r>
      <w:proofErr w:type="gramEnd"/>
      <w:r w:rsidR="00F359EE" w:rsidRPr="00F359EE">
        <w:t xml:space="preserve"> un inicio y un fin (no es recomendable utilizar recursos que se estén moviendo por la pantalla de manera indefinida)</w:t>
      </w:r>
      <w:r w:rsidR="00833DFF">
        <w:t>.</w:t>
      </w:r>
    </w:p>
    <w:p w14:paraId="029812AA" w14:textId="35A3B219" w:rsidR="00183A13" w:rsidRDefault="00183A13" w:rsidP="00E87859">
      <w:pPr>
        <w:pStyle w:val="Ttulo1"/>
        <w:spacing w:before="0"/>
      </w:pPr>
      <w:r>
        <w:t xml:space="preserve">2.- </w:t>
      </w:r>
      <w:r w:rsidR="008A1B42">
        <w:t>Orígenes de los contenidos interactivos.</w:t>
      </w:r>
    </w:p>
    <w:p w14:paraId="1F10A87A" w14:textId="3B2E0FFB" w:rsidR="00183A13" w:rsidRDefault="001B62A3" w:rsidP="00E87859">
      <w:r w:rsidRPr="001B62A3">
        <w:t>Los objetos interactivos y e</w:t>
      </w:r>
      <w:r>
        <w:t>n movimiento eran muy populares al inicio de las páginas web. Al principio, las páginas web eran estáticas, y para animarlos, se utilizaba mucho las imágenes GIF.</w:t>
      </w:r>
    </w:p>
    <w:p w14:paraId="226F43AF" w14:textId="6572C8BB" w:rsidR="001B62A3" w:rsidRDefault="00AE496A" w:rsidP="00AE496A">
      <w:pPr>
        <w:pStyle w:val="Prrafodelista"/>
        <w:numPr>
          <w:ilvl w:val="0"/>
          <w:numId w:val="1"/>
        </w:numPr>
      </w:pPr>
      <w:r w:rsidRPr="00103BDD">
        <w:rPr>
          <w:b/>
          <w:bCs/>
        </w:rPr>
        <w:t>El formato GIF permite crear imágenes con movimiento</w:t>
      </w:r>
      <w:r>
        <w:t xml:space="preserve"> como fondo o simplemente como elemento decorativo.</w:t>
      </w:r>
    </w:p>
    <w:p w14:paraId="68D225DE" w14:textId="5369AF1D" w:rsidR="00AE496A" w:rsidRDefault="00AE496A" w:rsidP="00E87859">
      <w:r>
        <w:t>Posteriormente, se popularizó el uso de JavaScript, mediante el cual, se pueden hacer pequeñas acciones interactivas.</w:t>
      </w:r>
    </w:p>
    <w:p w14:paraId="1615C178" w14:textId="6FFB14DA" w:rsidR="00AE496A" w:rsidRDefault="00AE496A" w:rsidP="00AE496A">
      <w:pPr>
        <w:pStyle w:val="Prrafodelista"/>
        <w:numPr>
          <w:ilvl w:val="0"/>
          <w:numId w:val="1"/>
        </w:numPr>
      </w:pPr>
      <w:r w:rsidRPr="001D4249">
        <w:rPr>
          <w:b/>
          <w:bCs/>
          <w:u w:val="single"/>
        </w:rPr>
        <w:t>Problema de JavaScript</w:t>
      </w:r>
      <w:r>
        <w:t>:</w:t>
      </w:r>
      <w:r w:rsidR="001D4249">
        <w:t xml:space="preserve"> en sus primeros años, no todos los navegadores soportaban este lenguaje, y </w:t>
      </w:r>
      <w:r w:rsidR="001D4249" w:rsidRPr="001D4249">
        <w:rPr>
          <w:b/>
          <w:bCs/>
        </w:rPr>
        <w:t>algunos navegadores web</w:t>
      </w:r>
      <w:r w:rsidR="001D4249">
        <w:t xml:space="preserve"> como Internet Explorer </w:t>
      </w:r>
      <w:r w:rsidR="001D4249" w:rsidRPr="001D4249">
        <w:rPr>
          <w:b/>
          <w:bCs/>
        </w:rPr>
        <w:t>utilizaban su propia versión de JavaScript</w:t>
      </w:r>
      <w:r w:rsidR="001D4249">
        <w:t>, por lo que se debía programar dependiendo del navegador que se fuera a utilizar.</w:t>
      </w:r>
    </w:p>
    <w:p w14:paraId="16D05187" w14:textId="2BC84966" w:rsidR="00183A13" w:rsidRPr="001B62A3" w:rsidRDefault="00072033" w:rsidP="00E87859">
      <w:r w:rsidRPr="00072033">
        <w:t>A lo largo de esta documentación haremos referencia a documentos en código HTML. Con el objetivo de simplificar los contenidos y facilitar la realización de prácticas estos ficheros no se han insertado en los contenidos y se adjuntan en un fichero aparte en formato zip</w:t>
      </w:r>
    </w:p>
    <w:p w14:paraId="50D47020" w14:textId="27FF0EBE" w:rsidR="00183A13" w:rsidRPr="00DC1C14" w:rsidRDefault="00183A13" w:rsidP="00E87859">
      <w:pPr>
        <w:pStyle w:val="Ttulo1"/>
        <w:spacing w:before="0"/>
      </w:pPr>
      <w:r w:rsidRPr="00DC1C14">
        <w:t xml:space="preserve">3.- </w:t>
      </w:r>
      <w:r w:rsidR="00957824" w:rsidRPr="00DC1C14">
        <w:t xml:space="preserve">CSS </w:t>
      </w:r>
      <w:proofErr w:type="spellStart"/>
      <w:r w:rsidR="00957824" w:rsidRPr="00DC1C14">
        <w:t>animation</w:t>
      </w:r>
      <w:proofErr w:type="spellEnd"/>
      <w:r w:rsidR="00957824" w:rsidRPr="00DC1C14">
        <w:t>.</w:t>
      </w:r>
    </w:p>
    <w:p w14:paraId="00DE4B6E" w14:textId="48DE3C23" w:rsidR="00183A13" w:rsidRDefault="00DC1C14" w:rsidP="00E87859">
      <w:r w:rsidRPr="00DC1C14">
        <w:t xml:space="preserve">Esta </w:t>
      </w:r>
      <w:r>
        <w:t xml:space="preserve">herramienta permite </w:t>
      </w:r>
      <w:proofErr w:type="spellStart"/>
      <w:r>
        <w:t>crer</w:t>
      </w:r>
      <w:proofErr w:type="spellEnd"/>
      <w:r>
        <w:t xml:space="preserve"> animaciones para la web usando solamente HTML y CSS. De este modo, no necesitamos JavaScript o JQuery. Estas animaciones pueden ser realmente complejas,</w:t>
      </w:r>
      <w:r w:rsidR="004F4C1D">
        <w:t xml:space="preserve"> como por ejemplo esta:</w:t>
      </w:r>
    </w:p>
    <w:p w14:paraId="2DDA0414" w14:textId="0CE1C495" w:rsidR="004F4C1D" w:rsidRPr="00924732" w:rsidRDefault="00F0230A" w:rsidP="00E87859">
      <w:pPr>
        <w:rPr>
          <w:lang w:val="en-US"/>
        </w:rPr>
      </w:pPr>
      <w:r>
        <w:fldChar w:fldCharType="begin"/>
      </w:r>
      <w:r w:rsidRPr="00F0230A">
        <w:rPr>
          <w:lang w:val="en-US"/>
        </w:rPr>
        <w:instrText>HYPERLINK "https://codepen.io/davidkpiano/pen/wMqXea"</w:instrText>
      </w:r>
      <w:r>
        <w:fldChar w:fldCharType="separate"/>
      </w:r>
      <w:r w:rsidR="00924732" w:rsidRPr="00924732">
        <w:rPr>
          <w:rStyle w:val="Hipervnculo"/>
          <w:lang w:val="en-US"/>
        </w:rPr>
        <w:t>Alex the CSS Husky (codepen.io)</w:t>
      </w:r>
      <w:r>
        <w:rPr>
          <w:rStyle w:val="Hipervnculo"/>
          <w:lang w:val="en-US"/>
        </w:rPr>
        <w:fldChar w:fldCharType="end"/>
      </w:r>
    </w:p>
    <w:p w14:paraId="377DE0C5" w14:textId="396CF751" w:rsidR="004F4C1D" w:rsidRDefault="00924732" w:rsidP="00E87859">
      <w:pPr>
        <w:rPr>
          <w:bCs/>
        </w:rPr>
      </w:pPr>
      <w:r w:rsidRPr="00924732">
        <w:t xml:space="preserve">En </w:t>
      </w:r>
      <w:r w:rsidRPr="00924732">
        <w:rPr>
          <w:b/>
        </w:rPr>
        <w:t xml:space="preserve">CSS </w:t>
      </w:r>
      <w:proofErr w:type="spellStart"/>
      <w:r w:rsidRPr="00924732">
        <w:rPr>
          <w:b/>
        </w:rPr>
        <w:t>Animation</w:t>
      </w:r>
      <w:proofErr w:type="spellEnd"/>
      <w:r w:rsidRPr="00924732">
        <w:rPr>
          <w:bCs/>
        </w:rPr>
        <w:t xml:space="preserve"> </w:t>
      </w:r>
      <w:proofErr w:type="spellStart"/>
      <w:r w:rsidRPr="00924732">
        <w:rPr>
          <w:bCs/>
        </w:rPr>
        <w:t>temenos</w:t>
      </w:r>
      <w:proofErr w:type="spellEnd"/>
      <w:r w:rsidRPr="00924732">
        <w:rPr>
          <w:bCs/>
        </w:rPr>
        <w:t xml:space="preserve"> d</w:t>
      </w:r>
      <w:r>
        <w:rPr>
          <w:bCs/>
        </w:rPr>
        <w:t xml:space="preserve">isponibles un gran </w:t>
      </w:r>
      <w:proofErr w:type="spellStart"/>
      <w:r>
        <w:rPr>
          <w:bCs/>
        </w:rPr>
        <w:t>nº</w:t>
      </w:r>
      <w:proofErr w:type="spellEnd"/>
      <w:r>
        <w:rPr>
          <w:bCs/>
        </w:rPr>
        <w:t xml:space="preserve"> de animaciones que se pueden utilizar de forma fácil y sencilla.</w:t>
      </w:r>
    </w:p>
    <w:p w14:paraId="7729A255" w14:textId="3CB6A0F6" w:rsidR="00924732" w:rsidRDefault="00924732" w:rsidP="00924732">
      <w:pPr>
        <w:pStyle w:val="Prrafodelista"/>
        <w:numPr>
          <w:ilvl w:val="0"/>
          <w:numId w:val="1"/>
        </w:numPr>
        <w:rPr>
          <w:bCs/>
        </w:rPr>
      </w:pPr>
      <w:r>
        <w:rPr>
          <w:bCs/>
        </w:rPr>
        <w:t xml:space="preserve">Las propiedades de </w:t>
      </w:r>
      <w:r>
        <w:rPr>
          <w:b/>
        </w:rPr>
        <w:t xml:space="preserve">CSS </w:t>
      </w:r>
      <w:proofErr w:type="spellStart"/>
      <w:r>
        <w:rPr>
          <w:b/>
        </w:rPr>
        <w:t>Animation</w:t>
      </w:r>
      <w:proofErr w:type="spellEnd"/>
      <w:r>
        <w:rPr>
          <w:bCs/>
        </w:rPr>
        <w:t xml:space="preserve"> las podemos dividir en los siguientes grupos:</w:t>
      </w:r>
    </w:p>
    <w:p w14:paraId="3BC689F4" w14:textId="371DE9E9" w:rsidR="00924732" w:rsidRDefault="00DC11E3" w:rsidP="00924732">
      <w:pPr>
        <w:pStyle w:val="Prrafodelista"/>
        <w:numPr>
          <w:ilvl w:val="1"/>
          <w:numId w:val="1"/>
        </w:numPr>
        <w:rPr>
          <w:bCs/>
        </w:rPr>
      </w:pPr>
      <w:r w:rsidRPr="00667614">
        <w:rPr>
          <w:b/>
          <w:u w:val="single"/>
        </w:rPr>
        <w:lastRenderedPageBreak/>
        <w:t xml:space="preserve">CSS </w:t>
      </w:r>
      <w:proofErr w:type="spellStart"/>
      <w:r w:rsidRPr="00667614">
        <w:rPr>
          <w:b/>
          <w:u w:val="single"/>
        </w:rPr>
        <w:t>Transforms</w:t>
      </w:r>
      <w:proofErr w:type="spellEnd"/>
      <w:r>
        <w:rPr>
          <w:bCs/>
        </w:rPr>
        <w:t>:</w:t>
      </w:r>
      <w:r w:rsidR="009011FE">
        <w:rPr>
          <w:bCs/>
        </w:rPr>
        <w:t xml:space="preserve"> son propiedades CSS en las que se aplican transformaciones de </w:t>
      </w:r>
      <w:r w:rsidR="009011FE">
        <w:rPr>
          <w:b/>
        </w:rPr>
        <w:t>color, forma, etc.</w:t>
      </w:r>
      <w:r w:rsidR="009011FE">
        <w:rPr>
          <w:bCs/>
        </w:rPr>
        <w:t>, a un objeto.</w:t>
      </w:r>
    </w:p>
    <w:p w14:paraId="6B3BB966" w14:textId="4C375C27" w:rsidR="00006686" w:rsidRDefault="00006686" w:rsidP="00924732">
      <w:pPr>
        <w:pStyle w:val="Prrafodelista"/>
        <w:numPr>
          <w:ilvl w:val="1"/>
          <w:numId w:val="1"/>
        </w:numPr>
        <w:rPr>
          <w:bCs/>
        </w:rPr>
      </w:pPr>
      <w:r w:rsidRPr="00667614">
        <w:rPr>
          <w:b/>
          <w:u w:val="single"/>
        </w:rPr>
        <w:t xml:space="preserve">CSS </w:t>
      </w:r>
      <w:proofErr w:type="spellStart"/>
      <w:r w:rsidRPr="00667614">
        <w:rPr>
          <w:b/>
          <w:u w:val="single"/>
        </w:rPr>
        <w:t>Transitions</w:t>
      </w:r>
      <w:proofErr w:type="spellEnd"/>
      <w:r w:rsidRPr="00006686">
        <w:rPr>
          <w:bCs/>
        </w:rPr>
        <w:t>: indican cómo debe realizar</w:t>
      </w:r>
      <w:r>
        <w:rPr>
          <w:bCs/>
        </w:rPr>
        <w:t>se la transición entre las propiedades visuales de un objeto.</w:t>
      </w:r>
    </w:p>
    <w:p w14:paraId="1456057E" w14:textId="3336AEFC" w:rsidR="00006686" w:rsidRDefault="00006686" w:rsidP="00006686">
      <w:pPr>
        <w:pStyle w:val="Prrafodelista"/>
        <w:numPr>
          <w:ilvl w:val="2"/>
          <w:numId w:val="1"/>
        </w:numPr>
        <w:rPr>
          <w:bCs/>
        </w:rPr>
      </w:pPr>
      <w:r w:rsidRPr="00006686">
        <w:rPr>
          <w:bCs/>
        </w:rPr>
        <w:t xml:space="preserve">Se indica el tiempo de duración, </w:t>
      </w:r>
      <w:proofErr w:type="spellStart"/>
      <w:r w:rsidRPr="00006686">
        <w:rPr>
          <w:bCs/>
        </w:rPr>
        <w:t>delay</w:t>
      </w:r>
      <w:proofErr w:type="spellEnd"/>
      <w:r w:rsidRPr="00006686">
        <w:rPr>
          <w:bCs/>
        </w:rPr>
        <w:t>, modo de transición, etc.</w:t>
      </w:r>
    </w:p>
    <w:p w14:paraId="621958D1" w14:textId="77777777" w:rsidR="009E6824" w:rsidRDefault="00006686" w:rsidP="00006686">
      <w:pPr>
        <w:pStyle w:val="Prrafodelista"/>
        <w:numPr>
          <w:ilvl w:val="1"/>
          <w:numId w:val="1"/>
        </w:numPr>
        <w:rPr>
          <w:bCs/>
        </w:rPr>
      </w:pPr>
      <w:proofErr w:type="spellStart"/>
      <w:r w:rsidRPr="00667614">
        <w:rPr>
          <w:b/>
          <w:u w:val="single"/>
        </w:rPr>
        <w:t>Keyframes</w:t>
      </w:r>
      <w:proofErr w:type="spellEnd"/>
      <w:r>
        <w:rPr>
          <w:bCs/>
        </w:rPr>
        <w:t xml:space="preserve">: nos permiten realizar </w:t>
      </w:r>
      <w:r w:rsidRPr="00667614">
        <w:rPr>
          <w:b/>
        </w:rPr>
        <w:t>animaciones complejas que requieran distintas transiciones y transformaciones</w:t>
      </w:r>
      <w:r>
        <w:rPr>
          <w:bCs/>
        </w:rPr>
        <w:t>.</w:t>
      </w:r>
    </w:p>
    <w:p w14:paraId="08507C8C" w14:textId="12002B63" w:rsidR="00960CE1" w:rsidRPr="00876F94" w:rsidRDefault="00006686" w:rsidP="00960CE1">
      <w:pPr>
        <w:pStyle w:val="Prrafodelista"/>
        <w:numPr>
          <w:ilvl w:val="2"/>
          <w:numId w:val="1"/>
        </w:numPr>
        <w:rPr>
          <w:bCs/>
        </w:rPr>
      </w:pPr>
      <w:r>
        <w:rPr>
          <w:bCs/>
        </w:rPr>
        <w:t xml:space="preserve">En los </w:t>
      </w:r>
      <w:proofErr w:type="spellStart"/>
      <w:r>
        <w:rPr>
          <w:bCs/>
        </w:rPr>
        <w:t>keyframes</w:t>
      </w:r>
      <w:proofErr w:type="spellEnd"/>
      <w:r>
        <w:rPr>
          <w:bCs/>
        </w:rPr>
        <w:t xml:space="preserve"> </w:t>
      </w:r>
      <w:r w:rsidRPr="00876F94">
        <w:rPr>
          <w:b/>
        </w:rPr>
        <w:t>indicamos el estado en el que tiene que estar el objeto</w:t>
      </w:r>
      <w:r w:rsidR="009E6824" w:rsidRPr="00876F94">
        <w:rPr>
          <w:b/>
        </w:rPr>
        <w:t xml:space="preserve"> y la transición</w:t>
      </w:r>
      <w:r w:rsidR="009E6824">
        <w:rPr>
          <w:bCs/>
        </w:rPr>
        <w:t xml:space="preserve"> que se debe hacer </w:t>
      </w:r>
      <w:r w:rsidR="009E6824" w:rsidRPr="00876F94">
        <w:rPr>
          <w:b/>
        </w:rPr>
        <w:t>entre cada uno de ellos</w:t>
      </w:r>
      <w:r w:rsidR="00960CE1">
        <w:rPr>
          <w:bCs/>
        </w:rPr>
        <w:t>.</w:t>
      </w:r>
    </w:p>
    <w:p w14:paraId="03E5C5F2" w14:textId="3F18E5DE" w:rsidR="00876F94" w:rsidRPr="00960CE1" w:rsidRDefault="00876F94" w:rsidP="00957B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Cs/>
        </w:rPr>
      </w:pPr>
      <w:r w:rsidRPr="00876F94">
        <w:rPr>
          <w:b/>
          <w:u w:val="single"/>
        </w:rPr>
        <w:t>Aviso</w:t>
      </w:r>
      <w:r>
        <w:rPr>
          <w:bCs/>
        </w:rPr>
        <w:t xml:space="preserve">: </w:t>
      </w:r>
      <w:r w:rsidRPr="00876F94">
        <w:rPr>
          <w:bCs/>
        </w:rPr>
        <w:t xml:space="preserve">Actualmente el estándar CSS </w:t>
      </w:r>
      <w:proofErr w:type="spellStart"/>
      <w:r w:rsidRPr="00876F94">
        <w:rPr>
          <w:bCs/>
        </w:rPr>
        <w:t>animation</w:t>
      </w:r>
      <w:proofErr w:type="spellEnd"/>
      <w:r w:rsidRPr="00876F94">
        <w:rPr>
          <w:bCs/>
        </w:rPr>
        <w:t xml:space="preserve"> está soportado por todos los navegadores modernos. Podemos tener problemas con algunos navegadores antiguos</w:t>
      </w:r>
      <w:r>
        <w:rPr>
          <w:bCs/>
        </w:rPr>
        <w:t xml:space="preserve">. Para verificar si tu navegador soporta CSS </w:t>
      </w:r>
      <w:proofErr w:type="spellStart"/>
      <w:r>
        <w:rPr>
          <w:bCs/>
        </w:rPr>
        <w:t>animation</w:t>
      </w:r>
      <w:proofErr w:type="spellEnd"/>
      <w:r>
        <w:rPr>
          <w:bCs/>
        </w:rPr>
        <w:t xml:space="preserve">, visita la siguiente página: </w:t>
      </w:r>
    </w:p>
    <w:p w14:paraId="7672E901" w14:textId="60F19793" w:rsidR="00957B1E" w:rsidRPr="00006686" w:rsidRDefault="00F0230A" w:rsidP="001F7E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hyperlink r:id="rId15" w:history="1">
        <w:r w:rsidR="00957B1E" w:rsidRPr="00957B1E">
          <w:rPr>
            <w:rStyle w:val="Hipervnculo"/>
            <w:lang w:val="en-US"/>
          </w:rPr>
          <w:t>"</w:t>
        </w:r>
        <w:proofErr w:type="spellStart"/>
        <w:proofErr w:type="gramStart"/>
        <w:r w:rsidR="00957B1E" w:rsidRPr="00957B1E">
          <w:rPr>
            <w:rStyle w:val="Hipervnculo"/>
            <w:lang w:val="en-US"/>
          </w:rPr>
          <w:t>css</w:t>
        </w:r>
        <w:proofErr w:type="spellEnd"/>
        <w:proofErr w:type="gramEnd"/>
        <w:r w:rsidR="00957B1E" w:rsidRPr="00957B1E">
          <w:rPr>
            <w:rStyle w:val="Hipervnculo"/>
            <w:lang w:val="en-US"/>
          </w:rPr>
          <w:t xml:space="preserve"> animation" | Can I use... </w:t>
        </w:r>
        <w:proofErr w:type="spellStart"/>
        <w:r w:rsidR="00957B1E">
          <w:rPr>
            <w:rStyle w:val="Hipervnculo"/>
          </w:rPr>
          <w:t>Support</w:t>
        </w:r>
        <w:proofErr w:type="spellEnd"/>
        <w:r w:rsidR="00957B1E">
          <w:rPr>
            <w:rStyle w:val="Hipervnculo"/>
          </w:rPr>
          <w:t xml:space="preserve"> tables </w:t>
        </w:r>
        <w:proofErr w:type="spellStart"/>
        <w:r w:rsidR="00957B1E">
          <w:rPr>
            <w:rStyle w:val="Hipervnculo"/>
          </w:rPr>
          <w:t>for</w:t>
        </w:r>
        <w:proofErr w:type="spellEnd"/>
        <w:r w:rsidR="00957B1E">
          <w:rPr>
            <w:rStyle w:val="Hipervnculo"/>
          </w:rPr>
          <w:t xml:space="preserve"> HTML5, CSS3, </w:t>
        </w:r>
        <w:proofErr w:type="spellStart"/>
        <w:r w:rsidR="00957B1E">
          <w:rPr>
            <w:rStyle w:val="Hipervnculo"/>
          </w:rPr>
          <w:t>etc</w:t>
        </w:r>
        <w:proofErr w:type="spellEnd"/>
      </w:hyperlink>
    </w:p>
    <w:p w14:paraId="6B00593B" w14:textId="62B608E3" w:rsidR="00183A13" w:rsidRPr="00DC1C14" w:rsidRDefault="00183A13" w:rsidP="00E87859">
      <w:pPr>
        <w:pStyle w:val="Ttulo2"/>
        <w:spacing w:before="0"/>
      </w:pPr>
      <w:r w:rsidRPr="00DC1C14">
        <w:t xml:space="preserve">3.1.- </w:t>
      </w:r>
      <w:r w:rsidR="00957824" w:rsidRPr="00DC1C14">
        <w:t xml:space="preserve">CSS </w:t>
      </w:r>
      <w:proofErr w:type="spellStart"/>
      <w:r w:rsidR="00957824" w:rsidRPr="00DC1C14">
        <w:t>transform</w:t>
      </w:r>
      <w:proofErr w:type="spellEnd"/>
      <w:r w:rsidR="00957824" w:rsidRPr="00DC1C14">
        <w:t>.</w:t>
      </w:r>
    </w:p>
    <w:p w14:paraId="46359FCA" w14:textId="38205C62" w:rsidR="00957824" w:rsidRDefault="001F7E00" w:rsidP="00957824">
      <w:r>
        <w:t xml:space="preserve">Para empezar a trabajar con </w:t>
      </w:r>
      <w:proofErr w:type="spellStart"/>
      <w:r>
        <w:t>estr</w:t>
      </w:r>
      <w:proofErr w:type="spellEnd"/>
      <w:r>
        <w:t xml:space="preserve"> grupo de propiedades, vamos a crear el siguiente HTML de ejemplo:</w:t>
      </w:r>
    </w:p>
    <w:p w14:paraId="7EB432FD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469D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21504D3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469D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lang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469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"es"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B6708AA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AC43ED2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5AAC8B1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469D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469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"UTF-8"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/&gt;</w:t>
      </w:r>
    </w:p>
    <w:p w14:paraId="33E2164D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469D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http-</w:t>
      </w:r>
      <w:proofErr w:type="spellStart"/>
      <w:r w:rsidRPr="005469D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equiv</w:t>
      </w:r>
      <w:proofErr w:type="spellEnd"/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469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"X-UA-Compatible"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469D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469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"IE=edge"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/&gt;</w:t>
      </w:r>
    </w:p>
    <w:p w14:paraId="037E6650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469D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469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"viewport"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469D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content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469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"width=device-width, initial-scale=1.0"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/&gt;</w:t>
      </w:r>
    </w:p>
    <w:p w14:paraId="2327B27A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5469D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5469D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Ejemplo de CSS </w:t>
      </w:r>
      <w:proofErr w:type="spellStart"/>
      <w:r w:rsidRPr="005469D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transform</w:t>
      </w:r>
      <w:proofErr w:type="spellEnd"/>
      <w:r w:rsidRPr="005469D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469D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5469D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44F6BAA0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5469D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proofErr w:type="spellEnd"/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469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5469D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proofErr w:type="spellEnd"/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469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"custom.css"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/&gt;</w:t>
      </w:r>
    </w:p>
    <w:p w14:paraId="486270D4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38F53A7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2C88F0F5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C909ED4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section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469D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5469D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"profile"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5469D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ESTO ES UN BOTÓN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button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5469D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section</w:t>
      </w: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329EADA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469D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body</w:t>
      </w:r>
      <w:proofErr w:type="spellEnd"/>
      <w:r w:rsidRPr="005469D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A23A41C" w14:textId="77777777" w:rsidR="005469DC" w:rsidRPr="005469DC" w:rsidRDefault="005469DC" w:rsidP="005469DC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345B83D7" w14:textId="77777777" w:rsidR="005469DC" w:rsidRPr="005469DC" w:rsidRDefault="005469DC" w:rsidP="005469D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5469D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5469D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html</w:t>
      </w:r>
      <w:proofErr w:type="spellEnd"/>
      <w:r w:rsidRPr="005469DC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2087273B" w14:textId="2ADBE8A0" w:rsidR="001F7E00" w:rsidRDefault="005469DC" w:rsidP="00957824">
      <w:r>
        <w:t xml:space="preserve">Además, crearemos una hoja de estilo llamada </w:t>
      </w:r>
      <w:r>
        <w:rPr>
          <w:b/>
          <w:bCs/>
        </w:rPr>
        <w:t>custom.css</w:t>
      </w:r>
      <w:r>
        <w:t xml:space="preserve"> donde escribiremos las propiedades CSS:</w:t>
      </w:r>
    </w:p>
    <w:p w14:paraId="7F9DB13A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body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5FA4EEC3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background-color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spellStart"/>
      <w:proofErr w:type="gramStart"/>
      <w:r w:rsidRPr="009B0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whitesmoke</w:t>
      </w:r>
      <w:proofErr w:type="spellEnd"/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55688FDF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27644078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4C0A08FF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9B0D65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.profile</w:t>
      </w:r>
      <w:proofErr w:type="gramEnd"/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3807EA77" w14:textId="77777777" w:rsidR="009B0D65" w:rsidRPr="00B02D4E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B02D4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B02D4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B02D4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B02D4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22BAAA2E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02D4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9B0D6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100vh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6E1F5D1B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display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9B0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flex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4443D011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justify-content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9B0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7891EE5E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align-items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9B0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center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11729652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73FD792A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5E1E34FF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button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47E3F47A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padding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9B0D6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1.5rem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B0D6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2.</w:t>
      </w:r>
      <w:proofErr w:type="gramStart"/>
      <w:r w:rsidRPr="009B0D6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5rem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0F26BDFF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border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9B0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none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5C5392A9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border-radius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9B0D6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2rem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0D2E51FD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background-color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9B0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</w:t>
      </w:r>
      <w:proofErr w:type="gramStart"/>
      <w:r w:rsidRPr="009B0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563d7c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450BFC4D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color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9B0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white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77DAE1F2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font-weight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9B0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bolder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231B0829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box-shadow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9B0D6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B0D6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10px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gramStart"/>
      <w:r w:rsidRPr="009B0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#999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5F14E17D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3F1B5506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6998E24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proofErr w:type="gramStart"/>
      <w:r w:rsidRPr="009B0D65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button:active</w:t>
      </w:r>
      <w:proofErr w:type="spellEnd"/>
      <w:proofErr w:type="gramEnd"/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1BEEAF15" w14:textId="77777777" w:rsidR="009B0D65" w:rsidRPr="009B0D65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9B0D65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box-shadow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9B0D6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9B0D65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4px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gramStart"/>
      <w:r w:rsidRPr="009B0D65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#666</w:t>
      </w: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2EBF6E5B" w14:textId="77777777" w:rsidR="009B0D65" w:rsidRPr="001B73FE" w:rsidRDefault="009B0D65" w:rsidP="009B0D65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9B0D65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1B73F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transform</w:t>
      </w: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spellStart"/>
      <w:r w:rsidRPr="001B73F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translateY</w:t>
      </w:r>
      <w:proofErr w:type="spellEnd"/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1B73F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6px</w:t>
      </w:r>
      <w:proofErr w:type="gramStart"/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  <w:proofErr w:type="gramEnd"/>
    </w:p>
    <w:p w14:paraId="00F9559B" w14:textId="77777777" w:rsidR="009B0D65" w:rsidRPr="00B02D4E" w:rsidRDefault="009B0D65" w:rsidP="009B0D6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02D4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04FE6520" w14:textId="79A1E0D4" w:rsidR="005469DC" w:rsidRPr="00AE4899" w:rsidRDefault="00AE4899" w:rsidP="00957824">
      <w:r>
        <w:t xml:space="preserve">Cuando pulsamos en el botón se aplica la clase </w:t>
      </w:r>
      <w:proofErr w:type="spellStart"/>
      <w:proofErr w:type="gramStart"/>
      <w:r>
        <w:rPr>
          <w:rFonts w:ascii="Courier New" w:hAnsi="Courier New" w:cs="Courier New"/>
        </w:rPr>
        <w:t>button:active</w:t>
      </w:r>
      <w:proofErr w:type="spellEnd"/>
      <w:proofErr w:type="gramEnd"/>
      <w:r>
        <w:rPr>
          <w:rFonts w:ascii="Courier New" w:hAnsi="Courier New" w:cs="Courier New"/>
        </w:rPr>
        <w:t xml:space="preserve"> </w:t>
      </w:r>
      <w:r>
        <w:t>y por lo tanto se mueve el botón 6 pixeles hacia abajo y se cambia el color y tamaño de la sombra</w:t>
      </w:r>
    </w:p>
    <w:p w14:paraId="10367402" w14:textId="0B0FA6C1" w:rsidR="001F7E00" w:rsidRDefault="00FB4E03" w:rsidP="00957824">
      <w:r w:rsidRPr="00FB4E03">
        <w:rPr>
          <w:noProof/>
        </w:rPr>
        <w:drawing>
          <wp:inline distT="0" distB="0" distL="0" distR="0" wp14:anchorId="727CE5B8" wp14:editId="38981C1F">
            <wp:extent cx="5400040" cy="911860"/>
            <wp:effectExtent l="0" t="0" r="0" b="2540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F325" w14:textId="3A20AFE5" w:rsidR="00FB4E03" w:rsidRDefault="008769CC" w:rsidP="00957824">
      <w:r>
        <w:rPr>
          <w:b/>
          <w:bCs/>
        </w:rPr>
        <w:t>Existe una gran cantidad de valores que se puede dar a esta propiedad</w:t>
      </w:r>
      <w:r>
        <w:t>:</w:t>
      </w:r>
    </w:p>
    <w:p w14:paraId="50E7F0A8" w14:textId="4784A343" w:rsidR="008769CC" w:rsidRPr="002D6699" w:rsidRDefault="00F0230A" w:rsidP="002D6699">
      <w:pPr>
        <w:pStyle w:val="Prrafodelista"/>
        <w:numPr>
          <w:ilvl w:val="0"/>
          <w:numId w:val="1"/>
        </w:numPr>
        <w:rPr>
          <w:lang w:val="en-US"/>
        </w:rPr>
      </w:pPr>
      <w:r>
        <w:fldChar w:fldCharType="begin"/>
      </w:r>
      <w:r w:rsidRPr="00F0230A">
        <w:rPr>
          <w:lang w:val="en-US"/>
        </w:rPr>
        <w:instrText>HYPERLINK "https://www.w3schools.com/cssref/css3_pr_transform.php"</w:instrText>
      </w:r>
      <w:r>
        <w:fldChar w:fldCharType="separate"/>
      </w:r>
      <w:r w:rsidR="002D6699" w:rsidRPr="002D6699">
        <w:rPr>
          <w:rStyle w:val="Hipervnculo"/>
          <w:lang w:val="en-US"/>
        </w:rPr>
        <w:t>CSS transform property (w3schools.com)</w:t>
      </w:r>
      <w:r>
        <w:rPr>
          <w:rStyle w:val="Hipervnculo"/>
          <w:lang w:val="en-US"/>
        </w:rPr>
        <w:fldChar w:fldCharType="end"/>
      </w:r>
    </w:p>
    <w:p w14:paraId="6D40543F" w14:textId="39FD1064" w:rsidR="002D6699" w:rsidRPr="00BC2D94" w:rsidRDefault="00F0230A" w:rsidP="002D6699">
      <w:pPr>
        <w:pStyle w:val="Prrafodelista"/>
        <w:numPr>
          <w:ilvl w:val="0"/>
          <w:numId w:val="1"/>
        </w:numPr>
        <w:rPr>
          <w:lang w:val="en-US"/>
        </w:rPr>
      </w:pPr>
      <w:r>
        <w:fldChar w:fldCharType="begin"/>
      </w:r>
      <w:r w:rsidRPr="00F0230A">
        <w:rPr>
          <w:lang w:val="en-US"/>
        </w:rPr>
        <w:instrText>HYPERLINK "https://www.w3schools.com/css/css3_2dtransforms.asp"</w:instrText>
      </w:r>
      <w:r>
        <w:fldChar w:fldCharType="separate"/>
      </w:r>
      <w:r w:rsidR="00BC2D94" w:rsidRPr="00BC2D94">
        <w:rPr>
          <w:rStyle w:val="Hipervnculo"/>
          <w:lang w:val="en-US"/>
        </w:rPr>
        <w:t>CSS 2D Transforms (w3schools.com)</w:t>
      </w:r>
      <w:r>
        <w:rPr>
          <w:rStyle w:val="Hipervnculo"/>
          <w:lang w:val="en-US"/>
        </w:rPr>
        <w:fldChar w:fldCharType="end"/>
      </w:r>
    </w:p>
    <w:p w14:paraId="7A537C41" w14:textId="1DF76B3C" w:rsidR="00BC2D94" w:rsidRPr="00B02D4E" w:rsidRDefault="00F0230A" w:rsidP="002D6699">
      <w:pPr>
        <w:pStyle w:val="Prrafodelista"/>
        <w:numPr>
          <w:ilvl w:val="0"/>
          <w:numId w:val="1"/>
        </w:numPr>
        <w:rPr>
          <w:lang w:val="en-US"/>
        </w:rPr>
      </w:pPr>
      <w:r>
        <w:fldChar w:fldCharType="begin"/>
      </w:r>
      <w:r w:rsidRPr="00F0230A">
        <w:rPr>
          <w:lang w:val="en-US"/>
        </w:rPr>
        <w:instrText>HYPERLINK "https://developer.mozilla.org/es/docs/Web/CSS/transform"</w:instrText>
      </w:r>
      <w:r>
        <w:fldChar w:fldCharType="separate"/>
      </w:r>
      <w:r w:rsidR="00886F3F" w:rsidRPr="00886F3F">
        <w:rPr>
          <w:rStyle w:val="Hipervnculo"/>
          <w:lang w:val="en-US"/>
        </w:rPr>
        <w:t>transform - CSS | MDN (mozilla.org)</w:t>
      </w:r>
      <w:r>
        <w:rPr>
          <w:rStyle w:val="Hipervnculo"/>
          <w:lang w:val="en-US"/>
        </w:rPr>
        <w:fldChar w:fldCharType="end"/>
      </w:r>
    </w:p>
    <w:p w14:paraId="1ADFDC7F" w14:textId="481206CD" w:rsidR="00B02D4E" w:rsidRDefault="00B02D4E" w:rsidP="00170D6B">
      <w:r w:rsidRPr="00AB5FD9">
        <w:rPr>
          <w:b/>
          <w:bCs/>
          <w:u w:val="single"/>
        </w:rPr>
        <w:t xml:space="preserve">Los valores más utilizados para la propiedad </w:t>
      </w:r>
      <w:proofErr w:type="spellStart"/>
      <w:r w:rsidRPr="00AB5FD9">
        <w:rPr>
          <w:b/>
          <w:bCs/>
          <w:u w:val="single"/>
        </w:rPr>
        <w:t>transform</w:t>
      </w:r>
      <w:proofErr w:type="spellEnd"/>
      <w:r w:rsidRPr="00AB5FD9">
        <w:rPr>
          <w:b/>
          <w:bCs/>
          <w:u w:val="single"/>
        </w:rPr>
        <w:t xml:space="preserve"> son los siguientes</w:t>
      </w:r>
      <w:r>
        <w:t>:</w:t>
      </w:r>
    </w:p>
    <w:p w14:paraId="2091732D" w14:textId="2C825DFE" w:rsidR="006A4CB5" w:rsidRPr="006A4CB5" w:rsidRDefault="006A4CB5" w:rsidP="00170D6B">
      <w:pPr>
        <w:pStyle w:val="Prrafodelista"/>
        <w:numPr>
          <w:ilvl w:val="0"/>
          <w:numId w:val="4"/>
        </w:numPr>
      </w:pPr>
      <w:proofErr w:type="spellStart"/>
      <w:r w:rsidRPr="007E23AC">
        <w:rPr>
          <w:b/>
          <w:bCs/>
        </w:rPr>
        <w:t>Translate</w:t>
      </w:r>
      <w:proofErr w:type="spellEnd"/>
      <w:r>
        <w:t>:</w:t>
      </w:r>
    </w:p>
    <w:p w14:paraId="5A7A7BA3" w14:textId="37CF237E" w:rsidR="00170D6B" w:rsidRDefault="00E11138" w:rsidP="006A4CB5">
      <w:pPr>
        <w:pStyle w:val="Prrafodelista"/>
        <w:numPr>
          <w:ilvl w:val="1"/>
          <w:numId w:val="4"/>
        </w:numPr>
      </w:pPr>
      <w:proofErr w:type="spellStart"/>
      <w:proofErr w:type="gramStart"/>
      <w:r w:rsidRPr="00D121BD">
        <w:rPr>
          <w:b/>
          <w:bCs/>
        </w:rPr>
        <w:t>t</w:t>
      </w:r>
      <w:r w:rsidR="00170D6B" w:rsidRPr="00D121BD">
        <w:rPr>
          <w:b/>
          <w:bCs/>
        </w:rPr>
        <w:t>ransform:translate</w:t>
      </w:r>
      <w:proofErr w:type="spellEnd"/>
      <w:proofErr w:type="gramEnd"/>
      <w:r w:rsidR="00170D6B" w:rsidRPr="00170D6B">
        <w:t>(50px,100px): mueve e</w:t>
      </w:r>
      <w:r w:rsidR="00170D6B">
        <w:t>l objeto 50px a la derecha y 100px hacia abajo.</w:t>
      </w:r>
    </w:p>
    <w:p w14:paraId="1C53E02C" w14:textId="08D5E5BE" w:rsidR="00170D6B" w:rsidRDefault="003A3F4F" w:rsidP="006A4CB5">
      <w:pPr>
        <w:pStyle w:val="Prrafodelista"/>
        <w:numPr>
          <w:ilvl w:val="1"/>
          <w:numId w:val="4"/>
        </w:numPr>
      </w:pPr>
      <w:proofErr w:type="spellStart"/>
      <w:proofErr w:type="gramStart"/>
      <w:r w:rsidRPr="00811A98">
        <w:rPr>
          <w:b/>
          <w:bCs/>
        </w:rPr>
        <w:t>t</w:t>
      </w:r>
      <w:r w:rsidR="00A4368C" w:rsidRPr="00811A98">
        <w:rPr>
          <w:b/>
          <w:bCs/>
        </w:rPr>
        <w:t>ransform:translateX</w:t>
      </w:r>
      <w:proofErr w:type="spellEnd"/>
      <w:proofErr w:type="gramEnd"/>
      <w:r w:rsidR="00A4368C">
        <w:t xml:space="preserve">(-10px): mueve el objeto en el eje X hacia la </w:t>
      </w:r>
      <w:r>
        <w:t>IZQUIERDA</w:t>
      </w:r>
      <w:r w:rsidR="00A4368C">
        <w:t>.</w:t>
      </w:r>
    </w:p>
    <w:p w14:paraId="5A82CCFF" w14:textId="367B6E61" w:rsidR="00A4368C" w:rsidRDefault="003035F8" w:rsidP="006A4CB5">
      <w:pPr>
        <w:pStyle w:val="Prrafodelista"/>
        <w:numPr>
          <w:ilvl w:val="1"/>
          <w:numId w:val="4"/>
        </w:numPr>
      </w:pPr>
      <w:proofErr w:type="spellStart"/>
      <w:proofErr w:type="gramStart"/>
      <w:r w:rsidRPr="003035F8">
        <w:rPr>
          <w:b/>
          <w:bCs/>
        </w:rPr>
        <w:t>t</w:t>
      </w:r>
      <w:r w:rsidR="009C18C3" w:rsidRPr="003035F8">
        <w:rPr>
          <w:b/>
          <w:bCs/>
        </w:rPr>
        <w:t>ransform:translateY</w:t>
      </w:r>
      <w:proofErr w:type="spellEnd"/>
      <w:proofErr w:type="gramEnd"/>
      <w:r>
        <w:t>(-20px): mueve el objeto hacia ARRIBA 20px.</w:t>
      </w:r>
    </w:p>
    <w:p w14:paraId="5C8327B5" w14:textId="71DC67F0" w:rsidR="006A4CB5" w:rsidRPr="006A4CB5" w:rsidRDefault="006A4CB5" w:rsidP="006A4CB5">
      <w:pPr>
        <w:pStyle w:val="Prrafodelista"/>
        <w:numPr>
          <w:ilvl w:val="0"/>
          <w:numId w:val="4"/>
        </w:numPr>
      </w:pPr>
      <w:proofErr w:type="spellStart"/>
      <w:r w:rsidRPr="007E23AC">
        <w:rPr>
          <w:b/>
          <w:bCs/>
        </w:rPr>
        <w:t>Scale</w:t>
      </w:r>
      <w:proofErr w:type="spellEnd"/>
      <w:r>
        <w:t>:</w:t>
      </w:r>
    </w:p>
    <w:p w14:paraId="5E96C002" w14:textId="205CB151" w:rsidR="003035F8" w:rsidRDefault="004D437D" w:rsidP="007E23AC">
      <w:pPr>
        <w:pStyle w:val="Prrafodelista"/>
        <w:numPr>
          <w:ilvl w:val="1"/>
          <w:numId w:val="4"/>
        </w:numPr>
      </w:pPr>
      <w:proofErr w:type="spellStart"/>
      <w:proofErr w:type="gramStart"/>
      <w:r w:rsidRPr="004D437D">
        <w:rPr>
          <w:b/>
          <w:bCs/>
        </w:rPr>
        <w:t>t</w:t>
      </w:r>
      <w:r w:rsidR="003035F8" w:rsidRPr="004D437D">
        <w:rPr>
          <w:b/>
          <w:bCs/>
        </w:rPr>
        <w:t>ransform:scale</w:t>
      </w:r>
      <w:proofErr w:type="spellEnd"/>
      <w:proofErr w:type="gramEnd"/>
      <w:r w:rsidR="003035F8" w:rsidRPr="004D437D">
        <w:rPr>
          <w:b/>
          <w:bCs/>
        </w:rPr>
        <w:t>(2,3)</w:t>
      </w:r>
      <w:r w:rsidR="003035F8">
        <w:t>: agranda el tamaño del objeto 2 veces en el eje X y 3 veces en el eje Y.</w:t>
      </w:r>
    </w:p>
    <w:p w14:paraId="001CF8F8" w14:textId="3ABDB266" w:rsidR="00060A8A" w:rsidRDefault="00060A8A" w:rsidP="007E23AC">
      <w:pPr>
        <w:pStyle w:val="Prrafodelista"/>
        <w:numPr>
          <w:ilvl w:val="1"/>
          <w:numId w:val="4"/>
        </w:numPr>
      </w:pPr>
      <w:proofErr w:type="spellStart"/>
      <w:proofErr w:type="gramStart"/>
      <w:r>
        <w:rPr>
          <w:b/>
          <w:bCs/>
        </w:rPr>
        <w:t>tr</w:t>
      </w:r>
      <w:r w:rsidR="00D0697B">
        <w:rPr>
          <w:b/>
          <w:bCs/>
        </w:rPr>
        <w:t>ansform</w:t>
      </w:r>
      <w:r w:rsidR="00D0697B" w:rsidRPr="0081654B">
        <w:rPr>
          <w:b/>
          <w:bCs/>
        </w:rPr>
        <w:t>:scaleX</w:t>
      </w:r>
      <w:proofErr w:type="spellEnd"/>
      <w:proofErr w:type="gramEnd"/>
      <w:r w:rsidR="00D0697B" w:rsidRPr="0081654B">
        <w:rPr>
          <w:b/>
          <w:bCs/>
        </w:rPr>
        <w:t>(0,5)</w:t>
      </w:r>
      <w:r w:rsidR="00D0697B">
        <w:t>: hace el ancho del objeto la mitad más pequeño.</w:t>
      </w:r>
    </w:p>
    <w:p w14:paraId="1758E6B3" w14:textId="08337CDF" w:rsidR="00D0697B" w:rsidRDefault="0081654B" w:rsidP="007E23AC">
      <w:pPr>
        <w:pStyle w:val="Prrafodelista"/>
        <w:numPr>
          <w:ilvl w:val="1"/>
          <w:numId w:val="4"/>
        </w:numPr>
      </w:pPr>
      <w:proofErr w:type="spellStart"/>
      <w:proofErr w:type="gramStart"/>
      <w:r>
        <w:rPr>
          <w:b/>
          <w:bCs/>
        </w:rPr>
        <w:t>t</w:t>
      </w:r>
      <w:r w:rsidR="00D0697B">
        <w:rPr>
          <w:b/>
          <w:bCs/>
        </w:rPr>
        <w:t>ransform</w:t>
      </w:r>
      <w:r w:rsidR="00D0697B" w:rsidRPr="0081654B">
        <w:rPr>
          <w:b/>
          <w:bCs/>
        </w:rPr>
        <w:t>:scaleY</w:t>
      </w:r>
      <w:proofErr w:type="spellEnd"/>
      <w:proofErr w:type="gramEnd"/>
      <w:r w:rsidR="00D0697B" w:rsidRPr="0081654B">
        <w:rPr>
          <w:b/>
          <w:bCs/>
        </w:rPr>
        <w:t>(0.66)</w:t>
      </w:r>
      <w:r w:rsidR="00D0697B">
        <w:t>: hace el alto de la imagen un tercio más pequeña.</w:t>
      </w:r>
    </w:p>
    <w:p w14:paraId="6F11CA91" w14:textId="570F5DF5" w:rsidR="007E23AC" w:rsidRPr="007E23AC" w:rsidRDefault="007E23AC" w:rsidP="00170D6B">
      <w:pPr>
        <w:pStyle w:val="Prrafodelista"/>
        <w:numPr>
          <w:ilvl w:val="0"/>
          <w:numId w:val="4"/>
        </w:numPr>
      </w:pPr>
      <w:proofErr w:type="spellStart"/>
      <w:r w:rsidRPr="007E23AC">
        <w:rPr>
          <w:b/>
          <w:bCs/>
        </w:rPr>
        <w:lastRenderedPageBreak/>
        <w:t>Rotate</w:t>
      </w:r>
      <w:proofErr w:type="spellEnd"/>
      <w:r>
        <w:t>:</w:t>
      </w:r>
    </w:p>
    <w:p w14:paraId="4C01BB6D" w14:textId="48974A7F" w:rsidR="0081654B" w:rsidRDefault="009F4473" w:rsidP="007E23AC">
      <w:pPr>
        <w:pStyle w:val="Prrafodelista"/>
        <w:numPr>
          <w:ilvl w:val="1"/>
          <w:numId w:val="4"/>
        </w:numPr>
      </w:pPr>
      <w:proofErr w:type="spellStart"/>
      <w:proofErr w:type="gramStart"/>
      <w:r>
        <w:rPr>
          <w:b/>
          <w:bCs/>
        </w:rPr>
        <w:t>t</w:t>
      </w:r>
      <w:r w:rsidR="0081654B">
        <w:rPr>
          <w:b/>
          <w:bCs/>
        </w:rPr>
        <w:t>ransform</w:t>
      </w:r>
      <w:r w:rsidR="0081654B" w:rsidRPr="009F4473">
        <w:rPr>
          <w:b/>
          <w:bCs/>
        </w:rPr>
        <w:t>:rotate</w:t>
      </w:r>
      <w:proofErr w:type="spellEnd"/>
      <w:proofErr w:type="gramEnd"/>
      <w:r w:rsidR="0081654B" w:rsidRPr="009F4473">
        <w:rPr>
          <w:b/>
          <w:bCs/>
        </w:rPr>
        <w:t>(45deg)</w:t>
      </w:r>
      <w:r w:rsidR="0081654B">
        <w:t>: rota el objeto 45 grados.</w:t>
      </w:r>
    </w:p>
    <w:p w14:paraId="4C30C964" w14:textId="0C52E481" w:rsidR="0081654B" w:rsidRDefault="009F4473" w:rsidP="007E23AC">
      <w:pPr>
        <w:pStyle w:val="Prrafodelista"/>
        <w:numPr>
          <w:ilvl w:val="1"/>
          <w:numId w:val="4"/>
        </w:numPr>
      </w:pPr>
      <w:proofErr w:type="spellStart"/>
      <w:proofErr w:type="gramStart"/>
      <w:r>
        <w:rPr>
          <w:b/>
          <w:bCs/>
        </w:rPr>
        <w:t>t</w:t>
      </w:r>
      <w:r w:rsidR="0081654B">
        <w:rPr>
          <w:b/>
          <w:bCs/>
        </w:rPr>
        <w:t>ransform</w:t>
      </w:r>
      <w:r w:rsidR="0081654B" w:rsidRPr="009F4473">
        <w:rPr>
          <w:b/>
          <w:bCs/>
        </w:rPr>
        <w:t>:rotate</w:t>
      </w:r>
      <w:proofErr w:type="spellEnd"/>
      <w:proofErr w:type="gramEnd"/>
      <w:r w:rsidR="0081654B" w:rsidRPr="009F4473">
        <w:rPr>
          <w:b/>
          <w:bCs/>
        </w:rPr>
        <w:t>(180deg)</w:t>
      </w:r>
      <w:r w:rsidR="0081654B">
        <w:t>: rota el objeto en el eje X por lo tanto, pone el objeto al revés.</w:t>
      </w:r>
    </w:p>
    <w:p w14:paraId="4052AD26" w14:textId="6C86F945" w:rsidR="0081654B" w:rsidRDefault="009F4473" w:rsidP="007E23AC">
      <w:pPr>
        <w:pStyle w:val="Prrafodelista"/>
        <w:numPr>
          <w:ilvl w:val="1"/>
          <w:numId w:val="4"/>
        </w:numPr>
      </w:pPr>
      <w:proofErr w:type="spellStart"/>
      <w:proofErr w:type="gramStart"/>
      <w:r>
        <w:rPr>
          <w:b/>
          <w:bCs/>
        </w:rPr>
        <w:t>t</w:t>
      </w:r>
      <w:r w:rsidR="0081654B">
        <w:rPr>
          <w:b/>
          <w:bCs/>
        </w:rPr>
        <w:t>ransform:rotate</w:t>
      </w:r>
      <w:proofErr w:type="spellEnd"/>
      <w:proofErr w:type="gramEnd"/>
      <w:r w:rsidR="0081654B">
        <w:rPr>
          <w:b/>
          <w:bCs/>
        </w:rPr>
        <w:t>(180deg)</w:t>
      </w:r>
      <w:r w:rsidR="0081654B" w:rsidRPr="0081654B">
        <w:t xml:space="preserve">: </w:t>
      </w:r>
      <w:r>
        <w:t xml:space="preserve">rota </w:t>
      </w:r>
      <w:r w:rsidR="0081654B" w:rsidRPr="0081654B">
        <w:t>el objeto</w:t>
      </w:r>
      <w:r>
        <w:t xml:space="preserve"> en el eje Y, por lo que pone el objeto invertido como si se viera en un espejo.</w:t>
      </w:r>
    </w:p>
    <w:p w14:paraId="684364A2" w14:textId="3545C6E6" w:rsidR="006A4CB5" w:rsidRDefault="007E23AC" w:rsidP="006A4CB5">
      <w:r w:rsidRPr="007E23AC">
        <w:t xml:space="preserve">Si queremos </w:t>
      </w:r>
      <w:r w:rsidRPr="007E23AC">
        <w:rPr>
          <w:b/>
          <w:bCs/>
        </w:rPr>
        <w:t>aplicar varias transformaciones al mismo tiempo</w:t>
      </w:r>
      <w:r w:rsidRPr="007E23AC">
        <w:t xml:space="preserve"> simplemente debemos de escribirlas una detrás de la otras. Por ejemplo</w:t>
      </w:r>
      <w:r>
        <w:t>:</w:t>
      </w:r>
    </w:p>
    <w:p w14:paraId="7408C23E" w14:textId="6B646BFA" w:rsidR="004D7AD3" w:rsidRPr="004D7AD3" w:rsidRDefault="004D7AD3" w:rsidP="004D7AD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1341197363"/>
        <w:rPr>
          <w:rFonts w:ascii="Consolas" w:hAnsi="Consolas" w:cs="Courier New"/>
          <w:sz w:val="17"/>
          <w:szCs w:val="17"/>
          <w:lang w:val="en-US"/>
        </w:rPr>
      </w:pPr>
      <w:r w:rsidRPr="004D7AD3">
        <w:rPr>
          <w:rFonts w:ascii="Consolas" w:hAnsi="Consolas" w:cs="Courier New"/>
          <w:color w:val="660066"/>
          <w:sz w:val="17"/>
          <w:szCs w:val="17"/>
          <w:lang w:val="en-US"/>
        </w:rPr>
        <w:t>Transform</w:t>
      </w:r>
      <w:r w:rsidRPr="004D7AD3">
        <w:rPr>
          <w:rFonts w:ascii="Consolas" w:hAnsi="Consolas" w:cs="Courier New"/>
          <w:color w:val="666600"/>
          <w:sz w:val="17"/>
          <w:szCs w:val="17"/>
          <w:lang w:val="en-US"/>
        </w:rPr>
        <w:t>:</w:t>
      </w:r>
      <w:r w:rsidRPr="004D7A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rotate </w:t>
      </w:r>
      <w:r w:rsidRPr="004D7AD3">
        <w:rPr>
          <w:rFonts w:ascii="Consolas" w:hAnsi="Consolas" w:cs="Courier New"/>
          <w:color w:val="666600"/>
          <w:sz w:val="17"/>
          <w:szCs w:val="17"/>
          <w:lang w:val="en-US"/>
        </w:rPr>
        <w:t>(</w:t>
      </w:r>
      <w:r w:rsidRPr="004D7AD3">
        <w:rPr>
          <w:rFonts w:ascii="Consolas" w:hAnsi="Consolas" w:cs="Courier New"/>
          <w:color w:val="006666"/>
          <w:sz w:val="17"/>
          <w:szCs w:val="17"/>
          <w:lang w:val="en-US"/>
        </w:rPr>
        <w:t>45deg</w:t>
      </w:r>
      <w:r w:rsidRPr="004D7AD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  <w:r w:rsidRPr="004D7A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proofErr w:type="spellStart"/>
      <w:r w:rsidRPr="004D7AD3">
        <w:rPr>
          <w:rFonts w:ascii="Consolas" w:hAnsi="Consolas" w:cs="Courier New"/>
          <w:color w:val="000000"/>
          <w:sz w:val="17"/>
          <w:szCs w:val="17"/>
          <w:lang w:val="en-US"/>
        </w:rPr>
        <w:t>translateX</w:t>
      </w:r>
      <w:proofErr w:type="spellEnd"/>
      <w:r w:rsidRPr="004D7AD3">
        <w:rPr>
          <w:rFonts w:ascii="Consolas" w:hAnsi="Consolas" w:cs="Courier New"/>
          <w:color w:val="000000"/>
          <w:sz w:val="17"/>
          <w:szCs w:val="17"/>
          <w:lang w:val="en-US"/>
        </w:rPr>
        <w:t xml:space="preserve"> </w:t>
      </w:r>
      <w:r w:rsidRPr="004D7AD3">
        <w:rPr>
          <w:rFonts w:ascii="Consolas" w:hAnsi="Consolas" w:cs="Courier New"/>
          <w:color w:val="666600"/>
          <w:sz w:val="17"/>
          <w:szCs w:val="17"/>
          <w:lang w:val="en-US"/>
        </w:rPr>
        <w:t>(-</w:t>
      </w:r>
      <w:r w:rsidRPr="004D7AD3">
        <w:rPr>
          <w:rFonts w:ascii="Consolas" w:hAnsi="Consolas" w:cs="Courier New"/>
          <w:color w:val="006666"/>
          <w:sz w:val="17"/>
          <w:szCs w:val="17"/>
          <w:lang w:val="en-US"/>
        </w:rPr>
        <w:t>100px</w:t>
      </w:r>
      <w:r w:rsidRPr="004D7AD3">
        <w:rPr>
          <w:rFonts w:ascii="Consolas" w:hAnsi="Consolas" w:cs="Courier New"/>
          <w:color w:val="666600"/>
          <w:sz w:val="17"/>
          <w:szCs w:val="17"/>
          <w:lang w:val="en-US"/>
        </w:rPr>
        <w:t>)</w:t>
      </w:r>
    </w:p>
    <w:p w14:paraId="348D0E23" w14:textId="13A21548" w:rsidR="00E51245" w:rsidRDefault="00E51245" w:rsidP="00E51245">
      <w:r w:rsidRPr="00AB5FD9">
        <w:rPr>
          <w:b/>
          <w:bCs/>
          <w:u w:val="single"/>
        </w:rPr>
        <w:t>Consideraciones</w:t>
      </w:r>
      <w:r>
        <w:t>:</w:t>
      </w:r>
    </w:p>
    <w:p w14:paraId="4F98E326" w14:textId="4BC54202" w:rsidR="004D7AD3" w:rsidRDefault="00E51245" w:rsidP="00E51245">
      <w:pPr>
        <w:pStyle w:val="Prrafodelista"/>
        <w:numPr>
          <w:ilvl w:val="0"/>
          <w:numId w:val="5"/>
        </w:numPr>
      </w:pPr>
      <w:r w:rsidRPr="00E51245">
        <w:t>Si aplicamos una rotación</w:t>
      </w:r>
      <w:r>
        <w:t xml:space="preserve"> </w:t>
      </w:r>
      <w:r w:rsidRPr="00E51245">
        <w:t>a un</w:t>
      </w:r>
      <w:r>
        <w:t xml:space="preserve"> objeto, debemos indicar la palabra “</w:t>
      </w:r>
      <w:proofErr w:type="spellStart"/>
      <w:r>
        <w:t>deg</w:t>
      </w:r>
      <w:proofErr w:type="spellEnd"/>
      <w:r>
        <w:t>” para indicar que son grados.</w:t>
      </w:r>
    </w:p>
    <w:p w14:paraId="1A117552" w14:textId="7A7E627F" w:rsidR="00AB5FD9" w:rsidRPr="00AB5FD9" w:rsidRDefault="00316D15" w:rsidP="00AB5FD9">
      <w:pPr>
        <w:pStyle w:val="Prrafodelista"/>
        <w:numPr>
          <w:ilvl w:val="0"/>
          <w:numId w:val="5"/>
        </w:numPr>
      </w:pPr>
      <w:r>
        <w:t>Los grados pueden ser positivos (en el sentido de las agujas del reloj) o negativos (al contrario).</w:t>
      </w:r>
    </w:p>
    <w:p w14:paraId="2ACE9C8A" w14:textId="77777777" w:rsidR="00AB5FD9" w:rsidRPr="00AB5FD9" w:rsidRDefault="00AB5FD9" w:rsidP="00AB5FD9">
      <w:pPr>
        <w:pStyle w:val="Prrafodelista"/>
        <w:numPr>
          <w:ilvl w:val="0"/>
          <w:numId w:val="5"/>
        </w:numPr>
      </w:pPr>
      <w:r w:rsidRPr="00AB5FD9">
        <w:t xml:space="preserve">La mayoría de los objetos tienen 2 dimensiones por lo que si los rotamos en los ejes X o Y 90 grados estos desaparecen de la </w:t>
      </w:r>
      <w:proofErr w:type="gramStart"/>
      <w:r w:rsidRPr="00AB5FD9">
        <w:t>pantalla</w:t>
      </w:r>
      <w:proofErr w:type="gramEnd"/>
      <w:r w:rsidRPr="00AB5FD9">
        <w:t xml:space="preserve"> aunque siguen ahí </w:t>
      </w:r>
    </w:p>
    <w:p w14:paraId="1FCE1DEB" w14:textId="0B60B7D4" w:rsidR="000E5A66" w:rsidRPr="0038340A" w:rsidRDefault="0038340A" w:rsidP="00FF5E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  <w:bCs/>
          <w:u w:val="single"/>
        </w:rPr>
        <w:t>Atención</w:t>
      </w:r>
      <w:r>
        <w:t>: es muy importante especificar las unidades de trabajo (</w:t>
      </w:r>
      <w:proofErr w:type="spellStart"/>
      <w:r>
        <w:t>px</w:t>
      </w:r>
      <w:proofErr w:type="spellEnd"/>
      <w:r>
        <w:t xml:space="preserve">, %, </w:t>
      </w:r>
      <w:proofErr w:type="spellStart"/>
      <w:r>
        <w:t>deg</w:t>
      </w:r>
      <w:proofErr w:type="spellEnd"/>
      <w:r>
        <w:t xml:space="preserve">, etc.), </w:t>
      </w:r>
      <w:proofErr w:type="gramStart"/>
      <w:r>
        <w:t>ya que</w:t>
      </w:r>
      <w:proofErr w:type="gramEnd"/>
      <w:r>
        <w:t xml:space="preserve"> si no, es muy probable que la transformación no se aplique.</w:t>
      </w:r>
    </w:p>
    <w:p w14:paraId="355D212E" w14:textId="13738619" w:rsidR="00957824" w:rsidRPr="008769CC" w:rsidRDefault="00957824" w:rsidP="00957824">
      <w:pPr>
        <w:pStyle w:val="Ttulo2"/>
        <w:spacing w:before="0"/>
      </w:pPr>
      <w:r w:rsidRPr="008769CC">
        <w:t xml:space="preserve">3.2.- CSS </w:t>
      </w:r>
      <w:proofErr w:type="spellStart"/>
      <w:r w:rsidRPr="008769CC">
        <w:t>transitions</w:t>
      </w:r>
      <w:proofErr w:type="spellEnd"/>
      <w:r w:rsidRPr="008769CC">
        <w:t>.</w:t>
      </w:r>
    </w:p>
    <w:p w14:paraId="39380679" w14:textId="12F3E057" w:rsidR="00957824" w:rsidRDefault="00900150" w:rsidP="00957824">
      <w:r>
        <w:t>Hasta ahora hemos modificado el aspecto visual de un objeto</w:t>
      </w:r>
      <w:r w:rsidR="005677FD">
        <w:t xml:space="preserve"> (cambios estáticos de un objeto HTML)</w:t>
      </w:r>
      <w:r w:rsidR="000F4962">
        <w:t xml:space="preserve">. </w:t>
      </w:r>
      <w:r w:rsidR="000F4962">
        <w:rPr>
          <w:b/>
          <w:bCs/>
        </w:rPr>
        <w:t xml:space="preserve">Para hacer que un objeto cambie de color o forma de manera progresiva, necesitamos utilizar CSS </w:t>
      </w:r>
      <w:proofErr w:type="spellStart"/>
      <w:r w:rsidR="000F4962">
        <w:rPr>
          <w:b/>
          <w:bCs/>
        </w:rPr>
        <w:t>transitions</w:t>
      </w:r>
      <w:proofErr w:type="spellEnd"/>
      <w:r w:rsidR="000F4962">
        <w:t>.</w:t>
      </w:r>
    </w:p>
    <w:p w14:paraId="5224ADE1" w14:textId="47897131" w:rsidR="000F4962" w:rsidRDefault="000F4962" w:rsidP="00957824">
      <w:r w:rsidRPr="000F4962">
        <w:t xml:space="preserve">Para la aplicación de las transiciones en los siguientes ejemplos se utilizará el </w:t>
      </w:r>
      <w:proofErr w:type="gramStart"/>
      <w:r w:rsidRPr="000F4962">
        <w:t xml:space="preserve">selector </w:t>
      </w:r>
      <w:r w:rsidRPr="000F4962">
        <w:rPr>
          <w:b/>
          <w:bCs/>
        </w:rPr>
        <w:t>:</w:t>
      </w:r>
      <w:proofErr w:type="spellStart"/>
      <w:r w:rsidRPr="000F4962">
        <w:rPr>
          <w:b/>
          <w:bCs/>
        </w:rPr>
        <w:t>hover</w:t>
      </w:r>
      <w:proofErr w:type="spellEnd"/>
      <w:proofErr w:type="gramEnd"/>
      <w:r w:rsidRPr="000F4962">
        <w:rPr>
          <w:b/>
          <w:bCs/>
        </w:rPr>
        <w:t xml:space="preserve"> </w:t>
      </w:r>
      <w:r w:rsidRPr="000F4962">
        <w:t>de CS</w:t>
      </w:r>
      <w:r>
        <w:t xml:space="preserve">S. </w:t>
      </w:r>
      <w:r w:rsidRPr="00B80F46">
        <w:rPr>
          <w:b/>
          <w:bCs/>
        </w:rPr>
        <w:t>De este modo cuando nos posicionemos sobre el elemento se empezará a aplicar la transición</w:t>
      </w:r>
      <w:r w:rsidR="00B80F46">
        <w:t>.</w:t>
      </w:r>
    </w:p>
    <w:p w14:paraId="28FB30BC" w14:textId="32F2BA20" w:rsidR="00B80F46" w:rsidRDefault="00B80F46" w:rsidP="00957824">
      <w:r>
        <w:t xml:space="preserve">Las </w:t>
      </w:r>
      <w:r w:rsidRPr="00B80F46">
        <w:rPr>
          <w:b/>
          <w:bCs/>
          <w:u w:val="single"/>
        </w:rPr>
        <w:t>opciones</w:t>
      </w:r>
      <w:r>
        <w:t xml:space="preserve"> que debe tener una </w:t>
      </w:r>
      <w:r w:rsidRPr="00B80F46">
        <w:rPr>
          <w:b/>
          <w:bCs/>
          <w:u w:val="single"/>
        </w:rPr>
        <w:t>transición</w:t>
      </w:r>
      <w:r>
        <w:t xml:space="preserve"> son:</w:t>
      </w:r>
    </w:p>
    <w:p w14:paraId="0798712B" w14:textId="5833CE98" w:rsidR="00B80F46" w:rsidRDefault="00B80F46" w:rsidP="00B80F46">
      <w:pPr>
        <w:pStyle w:val="Prrafodelista"/>
        <w:numPr>
          <w:ilvl w:val="0"/>
          <w:numId w:val="7"/>
        </w:numPr>
      </w:pPr>
      <w:proofErr w:type="spellStart"/>
      <w:r w:rsidRPr="006050DC">
        <w:rPr>
          <w:b/>
          <w:bCs/>
          <w:u w:val="single"/>
        </w:rPr>
        <w:t>transition-property</w:t>
      </w:r>
      <w:proofErr w:type="spellEnd"/>
      <w:r>
        <w:t>: Indica el nombre de la propiedad CSS a la que se le aplicará el efecto.</w:t>
      </w:r>
    </w:p>
    <w:p w14:paraId="7435FA45" w14:textId="41C1DCF1" w:rsidR="00B80F46" w:rsidRDefault="006050DC" w:rsidP="00B80F46">
      <w:pPr>
        <w:pStyle w:val="Prrafodelista"/>
        <w:numPr>
          <w:ilvl w:val="0"/>
          <w:numId w:val="7"/>
        </w:numPr>
      </w:pPr>
      <w:proofErr w:type="spellStart"/>
      <w:r w:rsidRPr="006050DC">
        <w:rPr>
          <w:b/>
          <w:bCs/>
          <w:u w:val="single"/>
        </w:rPr>
        <w:t>transition-duration</w:t>
      </w:r>
      <w:proofErr w:type="spellEnd"/>
      <w:r>
        <w:t>: indica el tiempo en segundos que tardará en efectuarse el efecto.</w:t>
      </w:r>
    </w:p>
    <w:p w14:paraId="72599B0B" w14:textId="30AB9523" w:rsidR="006050DC" w:rsidRDefault="006050DC" w:rsidP="00B80F46">
      <w:pPr>
        <w:pStyle w:val="Prrafodelista"/>
        <w:numPr>
          <w:ilvl w:val="0"/>
          <w:numId w:val="7"/>
        </w:numPr>
      </w:pPr>
      <w:proofErr w:type="spellStart"/>
      <w:r w:rsidRPr="00F0230A">
        <w:rPr>
          <w:b/>
          <w:bCs/>
          <w:u w:val="single"/>
        </w:rPr>
        <w:t>transition</w:t>
      </w:r>
      <w:proofErr w:type="spellEnd"/>
      <w:r w:rsidRPr="00F0230A">
        <w:rPr>
          <w:b/>
          <w:bCs/>
          <w:u w:val="single"/>
        </w:rPr>
        <w:t>-timing-</w:t>
      </w:r>
      <w:proofErr w:type="spellStart"/>
      <w:r w:rsidRPr="00F0230A">
        <w:rPr>
          <w:b/>
          <w:bCs/>
          <w:u w:val="single"/>
        </w:rPr>
        <w:t>function</w:t>
      </w:r>
      <w:proofErr w:type="spellEnd"/>
      <w:r w:rsidRPr="006050DC">
        <w:t xml:space="preserve">: indica la velocidad de </w:t>
      </w:r>
      <w:r>
        <w:t>la curva con la que se realizará la transición.</w:t>
      </w:r>
    </w:p>
    <w:p w14:paraId="42323DAD" w14:textId="2F8AA7EC" w:rsidR="006050DC" w:rsidRDefault="006050DC" w:rsidP="00B80F46">
      <w:pPr>
        <w:pStyle w:val="Prrafodelista"/>
        <w:numPr>
          <w:ilvl w:val="0"/>
          <w:numId w:val="7"/>
        </w:numPr>
      </w:pPr>
      <w:proofErr w:type="spellStart"/>
      <w:r w:rsidRPr="00F0230A">
        <w:rPr>
          <w:b/>
          <w:bCs/>
          <w:u w:val="single"/>
        </w:rPr>
        <w:t>transition-delay</w:t>
      </w:r>
      <w:proofErr w:type="spellEnd"/>
      <w:r>
        <w:t>: indica el tiempo en segundos que tardará en empezar el efecto.</w:t>
      </w:r>
    </w:p>
    <w:p w14:paraId="066365E4" w14:textId="6A4678D9" w:rsidR="006050DC" w:rsidRDefault="00450F21" w:rsidP="00DC35AC">
      <w:r>
        <w:t>Para ver el funcionamiento de las diferentes funciones de curva, puedes acceder a la siguiente página web:</w:t>
      </w:r>
    </w:p>
    <w:p w14:paraId="388FFE7E" w14:textId="04C4AFBF" w:rsidR="00450F21" w:rsidRPr="00D52B9E" w:rsidRDefault="00F0230A" w:rsidP="00DC35AC">
      <w:pPr>
        <w:rPr>
          <w:lang w:val="en-US"/>
        </w:rPr>
      </w:pPr>
      <w:r>
        <w:lastRenderedPageBreak/>
        <w:fldChar w:fldCharType="begin"/>
      </w:r>
      <w:r w:rsidRPr="00F0230A">
        <w:rPr>
          <w:lang w:val="en-US"/>
        </w:rPr>
        <w:instrText>HYPERLINK "http://css3.bradshawenterprises.</w:instrText>
      </w:r>
      <w:r w:rsidRPr="00F0230A">
        <w:rPr>
          <w:lang w:val="en-US"/>
        </w:rPr>
        <w:instrText>com/transitions/"</w:instrText>
      </w:r>
      <w:r>
        <w:fldChar w:fldCharType="separate"/>
      </w:r>
      <w:r w:rsidR="00D52B9E" w:rsidRPr="00D52B9E">
        <w:rPr>
          <w:rStyle w:val="Hipervnculo"/>
          <w:lang w:val="en-US"/>
        </w:rPr>
        <w:t>CSS transitions | CSS transitions, CSS transforms and CSS animation (bradshawenterprises.com)</w:t>
      </w:r>
      <w:r>
        <w:rPr>
          <w:rStyle w:val="Hipervnculo"/>
          <w:lang w:val="en-US"/>
        </w:rPr>
        <w:fldChar w:fldCharType="end"/>
      </w:r>
    </w:p>
    <w:p w14:paraId="481CC73B" w14:textId="02ED1AC2" w:rsidR="00D52B9E" w:rsidRDefault="00D52B9E" w:rsidP="00DC35AC">
      <w:r w:rsidRPr="00D52B9E">
        <w:t>Los siguientes trozos d</w:t>
      </w:r>
      <w:r>
        <w:t>e código determinan como aplicar estas propiedades a un documento HTML:</w:t>
      </w:r>
    </w:p>
    <w:p w14:paraId="34E0C7D0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&lt;!</w:t>
      </w:r>
      <w:r w:rsidRPr="000F03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DOCTYPE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F03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html</w:t>
      </w: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E5E520D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F03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37E8E3E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5923D257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F03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E492A26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F03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meta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F03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charset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F03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"utf-8"</w:t>
      </w: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7E2C5C6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</w:t>
      </w:r>
      <w:proofErr w:type="spellStart"/>
      <w:r w:rsidRPr="000F03E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0F03E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Ejemplo de CSS </w:t>
      </w:r>
      <w:proofErr w:type="spellStart"/>
      <w:r w:rsidRPr="000F03E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transform</w:t>
      </w:r>
      <w:proofErr w:type="spellEnd"/>
      <w:r w:rsidRPr="000F03E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proofErr w:type="spellStart"/>
      <w:r w:rsidRPr="000F03E3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title</w:t>
      </w:r>
      <w:proofErr w:type="spellEnd"/>
      <w:r w:rsidRPr="000F03E3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01CA3232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F03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link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0F03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href</w:t>
      </w:r>
      <w:proofErr w:type="spellEnd"/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F03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"custom.css"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0F03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rel</w:t>
      </w:r>
      <w:proofErr w:type="spellEnd"/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F03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"stylesheet"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F03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F03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"text/</w:t>
      </w:r>
      <w:proofErr w:type="spellStart"/>
      <w:r w:rsidRPr="000F03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css</w:t>
      </w:r>
      <w:proofErr w:type="spellEnd"/>
      <w:r w:rsidRPr="000F03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4F465E8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0F03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head</w:t>
      </w: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EF64288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786356A9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F03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60089F5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0F03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F03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0F03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0F03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warpper</w:t>
      </w:r>
      <w:proofErr w:type="spellEnd"/>
      <w:r w:rsidRPr="000F03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0F03E3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DB93985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1B73F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section</w:t>
      </w: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B73F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id</w:t>
      </w: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B73F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"opt01"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5E08207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1B73F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h2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Cambio de color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1B73F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h3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0E910CD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  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1B73F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B73F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1B73F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1B73F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cuadrado</w:t>
      </w:r>
      <w:proofErr w:type="spellEnd"/>
      <w:r w:rsidRPr="001B73F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1B73F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8363C2D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1B73F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section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3AF4A90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1B73F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6CC4ED8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1B73F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body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6F96C1B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9B50969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1B73F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html</w:t>
      </w:r>
      <w:r w:rsidRPr="001B73FE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925B243" w14:textId="77777777" w:rsidR="00D52B9E" w:rsidRPr="001B73FE" w:rsidRDefault="00D52B9E" w:rsidP="000F03E3">
      <w:pPr>
        <w:spacing w:after="0"/>
        <w:rPr>
          <w:lang w:val="en-US"/>
        </w:rPr>
      </w:pPr>
    </w:p>
    <w:p w14:paraId="52257DF1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1B73FE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</w:t>
      </w:r>
      <w:proofErr w:type="spellStart"/>
      <w:r w:rsidRPr="001B73FE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warpper</w:t>
      </w:r>
      <w:proofErr w:type="spellEnd"/>
      <w:proofErr w:type="gramEnd"/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035D699C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1B73F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1B73F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100%</w:t>
      </w: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31A93E18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1B73F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padding</w:t>
      </w: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1B73F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20px</w:t>
      </w: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44BFEFF1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1264C67F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3F1FB6BA" w14:textId="77777777" w:rsidR="000F03E3" w:rsidRPr="001B73FE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1B73FE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</w:t>
      </w:r>
      <w:proofErr w:type="spellStart"/>
      <w:r w:rsidRPr="001B73FE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cuadrado</w:t>
      </w:r>
      <w:proofErr w:type="spellEnd"/>
      <w:proofErr w:type="gramEnd"/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3EB1C713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1B73F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F03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0F03E3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150px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452F0502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F03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0F03E3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150px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37E00727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F03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margin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F03E3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1rem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F03E3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F03E3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2rem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gramStart"/>
      <w:r w:rsidRPr="000F03E3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1rem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287F2C73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F03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background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0F03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blue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31D903FB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6D7A839B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017BFD5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#opt</w:t>
      </w:r>
      <w:proofErr w:type="gramStart"/>
      <w:r w:rsidRPr="000F03E3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01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F03E3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</w:t>
      </w:r>
      <w:proofErr w:type="spellStart"/>
      <w:r w:rsidRPr="000F03E3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cuadrado</w:t>
      </w:r>
      <w:proofErr w:type="spellEnd"/>
      <w:proofErr w:type="gramEnd"/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7A26FEDB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F03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transition-property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0F03E3">
        <w:rPr>
          <w:rFonts w:ascii="Consolas" w:eastAsia="Times New Roman" w:hAnsi="Consolas" w:cs="Times New Roman"/>
          <w:color w:val="F44747"/>
          <w:sz w:val="21"/>
          <w:szCs w:val="21"/>
          <w:lang w:val="en-US" w:eastAsia="es-ES"/>
        </w:rPr>
        <w:t>background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450C0567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F03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transition-duration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gramStart"/>
      <w:r w:rsidRPr="000F03E3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2s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  <w:proofErr w:type="gramEnd"/>
    </w:p>
    <w:p w14:paraId="79382558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79FD9481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10371CAA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F03E3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#opt</w:t>
      </w:r>
      <w:proofErr w:type="gramStart"/>
      <w:r w:rsidRPr="000F03E3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01</w:t>
      </w: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0F03E3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.</w:t>
      </w:r>
      <w:proofErr w:type="spellStart"/>
      <w:r w:rsidRPr="000F03E3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cuadrado</w:t>
      </w:r>
      <w:proofErr w:type="gramEnd"/>
      <w:r w:rsidRPr="000F03E3">
        <w:rPr>
          <w:rFonts w:ascii="Consolas" w:eastAsia="Times New Roman" w:hAnsi="Consolas" w:cs="Times New Roman"/>
          <w:color w:val="D7BA7D"/>
          <w:sz w:val="21"/>
          <w:szCs w:val="21"/>
          <w:lang w:val="en-US" w:eastAsia="es-ES"/>
        </w:rPr>
        <w:t>:hover</w:t>
      </w:r>
      <w:proofErr w:type="spellEnd"/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2D536CB7" w14:textId="77777777" w:rsidR="000F03E3" w:rsidRPr="00F0230A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230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background</w:t>
      </w:r>
      <w:r w:rsidRPr="00F0230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30A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red</w:t>
      </w:r>
      <w:r w:rsidRPr="00F0230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47E82D7" w14:textId="77777777" w:rsidR="000F03E3" w:rsidRPr="000F03E3" w:rsidRDefault="000F03E3" w:rsidP="000F03E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F03E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23DD4596" w14:textId="77777777" w:rsidR="000F03E3" w:rsidRDefault="000F03E3" w:rsidP="00DC35AC"/>
    <w:p w14:paraId="6A3DFFA4" w14:textId="23094DC3" w:rsidR="0079393F" w:rsidRPr="006B0FAF" w:rsidRDefault="0079393F" w:rsidP="0079393F">
      <w:r w:rsidRPr="005C716A">
        <w:lastRenderedPageBreak/>
        <w:t>El ejemplo anterior establece l</w:t>
      </w:r>
      <w:r>
        <w:t xml:space="preserve">a clase “cuadrado” que nos permite visualizar un cuadrado de 150px de tamaño. </w:t>
      </w:r>
      <w:proofErr w:type="gramStart"/>
      <w:r>
        <w:t>Además</w:t>
      </w:r>
      <w:proofErr w:type="gramEnd"/>
      <w:r>
        <w:t xml:space="preserve"> se </w:t>
      </w:r>
      <w:r w:rsidR="006B0FAF">
        <w:t>establece como propiedad a modificar el color de fondo “</w:t>
      </w:r>
      <w:proofErr w:type="spellStart"/>
      <w:r w:rsidR="006B0FAF">
        <w:rPr>
          <w:b/>
          <w:bCs/>
        </w:rPr>
        <w:t>background</w:t>
      </w:r>
      <w:proofErr w:type="spellEnd"/>
      <w:r w:rsidR="006B0FAF">
        <w:t>” y</w:t>
      </w:r>
      <w:r w:rsidR="00240EBE">
        <w:t xml:space="preserve"> se especifica que el cambio de color debe tardar 2 segundos. Este cambio solo se realizará cuando coloquemos el ratón encima del cuadrado.</w:t>
      </w:r>
    </w:p>
    <w:p w14:paraId="3056F247" w14:textId="737CB094" w:rsidR="001B73FE" w:rsidRDefault="001B73FE" w:rsidP="00DC35AC">
      <w:r>
        <w:rPr>
          <w:b/>
          <w:bCs/>
          <w:u w:val="single"/>
        </w:rPr>
        <w:t>¿Cómo podemos especificar esto de una forma abreviada</w:t>
      </w:r>
      <w:r>
        <w:t>?</w:t>
      </w:r>
    </w:p>
    <w:p w14:paraId="21C1B4AA" w14:textId="090A365E" w:rsidR="00171FC6" w:rsidRDefault="00171FC6" w:rsidP="00171F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/>
        <w:divId w:val="504783884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transition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propiedad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duraci</w:t>
      </w:r>
      <w:r>
        <w:rPr>
          <w:rFonts w:ascii="Consolas" w:hAnsi="Consolas" w:cs="Courier New"/>
          <w:color w:val="666600"/>
          <w:sz w:val="17"/>
          <w:szCs w:val="17"/>
        </w:rPr>
        <w:t>ó</w:t>
      </w:r>
      <w:r>
        <w:rPr>
          <w:rFonts w:ascii="Consolas" w:hAnsi="Consolas" w:cs="Courier New"/>
          <w:color w:val="000000"/>
          <w:sz w:val="17"/>
          <w:szCs w:val="17"/>
        </w:rPr>
        <w:t>n</w:t>
      </w:r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delay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funci</w:t>
      </w:r>
      <w:r>
        <w:rPr>
          <w:rFonts w:ascii="Consolas" w:hAnsi="Consolas" w:cs="Courier New"/>
          <w:color w:val="666600"/>
          <w:sz w:val="17"/>
          <w:szCs w:val="17"/>
        </w:rPr>
        <w:t>ó</w:t>
      </w:r>
      <w:r>
        <w:rPr>
          <w:rFonts w:ascii="Consolas" w:hAnsi="Consolas" w:cs="Courier New"/>
          <w:color w:val="000000"/>
          <w:sz w:val="17"/>
          <w:szCs w:val="17"/>
        </w:rPr>
        <w:t>n_de_curva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</w:t>
      </w:r>
    </w:p>
    <w:p w14:paraId="4BC6FC16" w14:textId="271E12CF" w:rsidR="00D37AFA" w:rsidRDefault="00171FC6" w:rsidP="00DC35AC">
      <w:r>
        <w:t>De este modo, con la siguiente línea, tendríamos los mismos resultados que en el ejemplo anterior:</w:t>
      </w:r>
    </w:p>
    <w:p w14:paraId="5138A1C2" w14:textId="52021F02" w:rsidR="00171FC6" w:rsidRDefault="0031503A" w:rsidP="00DC35AC">
      <w:r w:rsidRPr="0031503A">
        <w:rPr>
          <w:noProof/>
        </w:rPr>
        <w:drawing>
          <wp:inline distT="0" distB="0" distL="0" distR="0" wp14:anchorId="366C7BB3" wp14:editId="7AD2520C">
            <wp:extent cx="3591426" cy="1438476"/>
            <wp:effectExtent l="0" t="0" r="0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D44" w14:textId="6CA07531" w:rsidR="00BB627C" w:rsidRPr="001B73FE" w:rsidRDefault="00D1621F" w:rsidP="00DC35AC">
      <w:r w:rsidRPr="00BB627C">
        <w:rPr>
          <w:b/>
          <w:bCs/>
          <w:u w:val="single"/>
        </w:rPr>
        <w:t>Conocer más sobre transiciones</w:t>
      </w:r>
      <w:r>
        <w:t xml:space="preserve">: </w:t>
      </w:r>
      <w:hyperlink r:id="rId18" w:history="1">
        <w:r w:rsidR="00BB627C">
          <w:rPr>
            <w:rStyle w:val="Hipervnculo"/>
          </w:rPr>
          <w:t xml:space="preserve">CSS </w:t>
        </w:r>
        <w:proofErr w:type="spellStart"/>
        <w:r w:rsidR="00BB627C">
          <w:rPr>
            <w:rStyle w:val="Hipervnculo"/>
          </w:rPr>
          <w:t>Transitions</w:t>
        </w:r>
        <w:proofErr w:type="spellEnd"/>
        <w:r w:rsidR="00BB627C">
          <w:rPr>
            <w:rStyle w:val="Hipervnculo"/>
          </w:rPr>
          <w:t xml:space="preserve"> (w3schools.com)</w:t>
        </w:r>
      </w:hyperlink>
    </w:p>
    <w:p w14:paraId="38B93012" w14:textId="57691592" w:rsidR="00957824" w:rsidRPr="00B02D4E" w:rsidRDefault="00957824" w:rsidP="00957824">
      <w:pPr>
        <w:pStyle w:val="Ttulo2"/>
        <w:spacing w:before="0"/>
      </w:pPr>
      <w:r w:rsidRPr="00B02D4E">
        <w:t xml:space="preserve">3.3.- </w:t>
      </w:r>
      <w:proofErr w:type="spellStart"/>
      <w:r w:rsidRPr="00B02D4E">
        <w:t>Keyframes</w:t>
      </w:r>
      <w:proofErr w:type="spellEnd"/>
      <w:r w:rsidRPr="00B02D4E">
        <w:t>.</w:t>
      </w:r>
    </w:p>
    <w:p w14:paraId="076C14F7" w14:textId="2B4531C0" w:rsidR="00183A13" w:rsidRDefault="002B5EAB" w:rsidP="00E87859">
      <w:r>
        <w:t xml:space="preserve">Mediante los </w:t>
      </w:r>
      <w:proofErr w:type="spellStart"/>
      <w:r>
        <w:t>Keyframes</w:t>
      </w:r>
      <w:proofErr w:type="spellEnd"/>
      <w:r>
        <w:t xml:space="preserve">, podremos </w:t>
      </w:r>
      <w:r w:rsidRPr="004176CD">
        <w:rPr>
          <w:b/>
          <w:bCs/>
        </w:rPr>
        <w:t>crear animaciones complejas mezclando las transformaciones y transiciones</w:t>
      </w:r>
      <w:r>
        <w:t xml:space="preserve"> que hemos visto hasta ahora.</w:t>
      </w:r>
      <w:r w:rsidR="00A7380B">
        <w:t xml:space="preserve"> La estructura de los </w:t>
      </w:r>
      <w:proofErr w:type="spellStart"/>
      <w:r w:rsidR="00A7380B">
        <w:t>keyframes</w:t>
      </w:r>
      <w:proofErr w:type="spellEnd"/>
      <w:r w:rsidR="00A7380B">
        <w:t xml:space="preserve"> es la siguiente:</w:t>
      </w:r>
    </w:p>
    <w:p w14:paraId="497BC604" w14:textId="77777777" w:rsidR="00C60B37" w:rsidRPr="00C60B37" w:rsidRDefault="00C60B37" w:rsidP="00C60B3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60B37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@keyframe</w:t>
      </w:r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[nombre] {</w:t>
      </w:r>
    </w:p>
    <w:p w14:paraId="2C685FF2" w14:textId="77777777" w:rsidR="00C60B37" w:rsidRPr="00C60B37" w:rsidRDefault="00C60B37" w:rsidP="00C60B3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from</w:t>
      </w:r>
      <w:proofErr w:type="spellEnd"/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3B358E3F" w14:textId="77777777" w:rsidR="00C60B37" w:rsidRPr="00C60B37" w:rsidRDefault="00C60B37" w:rsidP="00C60B3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[</w:t>
      </w:r>
      <w:proofErr w:type="spellStart"/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posición_inicial</w:t>
      </w:r>
      <w:proofErr w:type="spellEnd"/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14:paraId="109EDDBB" w14:textId="77777777" w:rsidR="00C60B37" w:rsidRPr="00C60B37" w:rsidRDefault="00C60B37" w:rsidP="00C60B3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39AD166A" w14:textId="77777777" w:rsidR="00C60B37" w:rsidRPr="00C60B37" w:rsidRDefault="00C60B37" w:rsidP="00C60B3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4041C549" w14:textId="77777777" w:rsidR="00C60B37" w:rsidRPr="00C60B37" w:rsidRDefault="00C60B37" w:rsidP="00C60B3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proofErr w:type="spellStart"/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to</w:t>
      </w:r>
      <w:proofErr w:type="spellEnd"/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{</w:t>
      </w:r>
    </w:p>
    <w:p w14:paraId="363A6720" w14:textId="77777777" w:rsidR="00C60B37" w:rsidRPr="00C60B37" w:rsidRDefault="00C60B37" w:rsidP="00C60B3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  [</w:t>
      </w:r>
      <w:proofErr w:type="spellStart"/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posición_final</w:t>
      </w:r>
      <w:proofErr w:type="spellEnd"/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</w:t>
      </w:r>
    </w:p>
    <w:p w14:paraId="7992F5C9" w14:textId="77777777" w:rsidR="00C60B37" w:rsidRPr="00C60B37" w:rsidRDefault="00C60B37" w:rsidP="00C60B3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5EC24F2" w14:textId="77777777" w:rsidR="00C60B37" w:rsidRPr="00C60B37" w:rsidRDefault="00C60B37" w:rsidP="00C60B3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60B37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50A3C56C" w14:textId="21B948EB" w:rsidR="00C60B37" w:rsidRDefault="00204B02" w:rsidP="00E87859">
      <w:r>
        <w:t>Donde:</w:t>
      </w:r>
    </w:p>
    <w:p w14:paraId="16826E88" w14:textId="141888DA" w:rsidR="00204B02" w:rsidRDefault="00204B02" w:rsidP="00204B02">
      <w:pPr>
        <w:pStyle w:val="Prrafodelista"/>
        <w:numPr>
          <w:ilvl w:val="0"/>
          <w:numId w:val="8"/>
        </w:numPr>
      </w:pPr>
      <w:r>
        <w:t xml:space="preserve">[nombre] es el nombre que le damos al </w:t>
      </w:r>
      <w:proofErr w:type="spellStart"/>
      <w:r>
        <w:t>keyframe</w:t>
      </w:r>
      <w:proofErr w:type="spellEnd"/>
      <w:r>
        <w:t xml:space="preserve"> para después referenciarlo en el código CSS.</w:t>
      </w:r>
    </w:p>
    <w:p w14:paraId="142EEFEA" w14:textId="2A81BB45" w:rsidR="00204B02" w:rsidRDefault="000D208D" w:rsidP="00204B02">
      <w:pPr>
        <w:pStyle w:val="Prrafodelista"/>
        <w:numPr>
          <w:ilvl w:val="0"/>
          <w:numId w:val="8"/>
        </w:numPr>
      </w:pPr>
      <w:r>
        <w:t>[</w:t>
      </w:r>
      <w:proofErr w:type="spellStart"/>
      <w:r>
        <w:t>posición_inicial</w:t>
      </w:r>
      <w:proofErr w:type="spellEnd"/>
      <w:r>
        <w:t>]: es la posición inicial del objeto.</w:t>
      </w:r>
    </w:p>
    <w:p w14:paraId="0D3FB4A2" w14:textId="21CE927A" w:rsidR="000D208D" w:rsidRDefault="000D208D" w:rsidP="00204B02">
      <w:pPr>
        <w:pStyle w:val="Prrafodelista"/>
        <w:numPr>
          <w:ilvl w:val="0"/>
          <w:numId w:val="8"/>
        </w:numPr>
      </w:pPr>
      <w:r>
        <w:t>[</w:t>
      </w:r>
      <w:proofErr w:type="spellStart"/>
      <w:r>
        <w:t>posición</w:t>
      </w:r>
      <w:r>
        <w:softHyphen/>
        <w:t>_final</w:t>
      </w:r>
      <w:proofErr w:type="spellEnd"/>
      <w:r>
        <w:t>]: es la posición final del objeto.</w:t>
      </w:r>
    </w:p>
    <w:p w14:paraId="0DE20428" w14:textId="0CBFBA94" w:rsidR="000D208D" w:rsidRPr="00F0230A" w:rsidRDefault="002F0C38" w:rsidP="000D208D">
      <w:pPr>
        <w:rPr>
          <w:lang w:val="en-US"/>
        </w:rPr>
      </w:pPr>
      <w:r w:rsidRPr="00F0230A">
        <w:rPr>
          <w:b/>
          <w:bCs/>
          <w:u w:val="single"/>
          <w:lang w:val="en-US"/>
        </w:rPr>
        <w:t>Ejemplo</w:t>
      </w:r>
      <w:r w:rsidRPr="00F0230A">
        <w:rPr>
          <w:lang w:val="en-US"/>
        </w:rPr>
        <w:t>:</w:t>
      </w:r>
    </w:p>
    <w:p w14:paraId="27B51ED8" w14:textId="77777777" w:rsidR="0029371E" w:rsidRPr="0029371E" w:rsidRDefault="0029371E" w:rsidP="0029371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9371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@keyframes</w:t>
      </w:r>
      <w:r w:rsidRPr="0029371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29371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corre</w:t>
      </w:r>
      <w:proofErr w:type="spellEnd"/>
      <w:r w:rsidRPr="0029371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6A6D1B29" w14:textId="77777777" w:rsidR="0029371E" w:rsidRPr="0029371E" w:rsidRDefault="0029371E" w:rsidP="0029371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9371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>    from {</w:t>
      </w:r>
    </w:p>
    <w:p w14:paraId="76B7D3CD" w14:textId="77777777" w:rsidR="0029371E" w:rsidRPr="0029371E" w:rsidRDefault="0029371E" w:rsidP="0029371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29371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29371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transform</w:t>
      </w:r>
      <w:r w:rsidRPr="0029371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spellStart"/>
      <w:proofErr w:type="gramStart"/>
      <w:r w:rsidRPr="0029371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translateX</w:t>
      </w:r>
      <w:proofErr w:type="spellEnd"/>
      <w:r w:rsidRPr="0029371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gramEnd"/>
      <w:r w:rsidRPr="0029371E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29371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14:paraId="05454C7F" w14:textId="77777777" w:rsidR="0029371E" w:rsidRPr="00F0230A" w:rsidRDefault="0029371E" w:rsidP="0029371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29371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230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4E9462B4" w14:textId="77777777" w:rsidR="0029371E" w:rsidRPr="00F0230A" w:rsidRDefault="0029371E" w:rsidP="0029371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2D9B6091" w14:textId="77777777" w:rsidR="0029371E" w:rsidRPr="00F0230A" w:rsidRDefault="0029371E" w:rsidP="0029371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30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to {</w:t>
      </w:r>
    </w:p>
    <w:p w14:paraId="3CD477F6" w14:textId="77777777" w:rsidR="0029371E" w:rsidRPr="00F0230A" w:rsidRDefault="0029371E" w:rsidP="0029371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30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30A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transform</w:t>
      </w:r>
      <w:r w:rsidRPr="00F0230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30A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translateX</w:t>
      </w:r>
      <w:r w:rsidRPr="00F0230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F0230A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1000px</w:t>
      </w:r>
      <w:r w:rsidRPr="00F0230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14:paraId="3E0AF7AD" w14:textId="77777777" w:rsidR="0029371E" w:rsidRPr="00F0230A" w:rsidRDefault="0029371E" w:rsidP="0029371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30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45CC837C" w14:textId="77777777" w:rsidR="0029371E" w:rsidRPr="00F0230A" w:rsidRDefault="0029371E" w:rsidP="00877E5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30A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7A5BD3AC" w14:textId="4644B948" w:rsidR="002F0C38" w:rsidRPr="00980AB7" w:rsidRDefault="00980AB7" w:rsidP="000D208D">
      <w:r w:rsidRPr="00980AB7">
        <w:t xml:space="preserve">Con este </w:t>
      </w:r>
      <w:proofErr w:type="spellStart"/>
      <w:r w:rsidRPr="00980AB7">
        <w:t>keyframe</w:t>
      </w:r>
      <w:proofErr w:type="spellEnd"/>
      <w:r w:rsidRPr="00980AB7">
        <w:t>, estamos e</w:t>
      </w:r>
      <w:r>
        <w:t>stableciendo que un objeto se mueva en el eje X 1000px hacia la derecha.</w:t>
      </w:r>
    </w:p>
    <w:p w14:paraId="04108439" w14:textId="2F1C7AF8" w:rsidR="002F0C38" w:rsidRDefault="00234F11" w:rsidP="000D208D">
      <w:r w:rsidRPr="00234F11">
        <w:rPr>
          <w:b/>
          <w:bCs/>
          <w:u w:val="single"/>
        </w:rPr>
        <w:t>Para aplicar esta animación deberemos indicar las siguientes propiedades</w:t>
      </w:r>
      <w:r>
        <w:t>:</w:t>
      </w:r>
    </w:p>
    <w:p w14:paraId="71E54760" w14:textId="11384566" w:rsidR="00234F11" w:rsidRDefault="00234F11" w:rsidP="00234F11">
      <w:pPr>
        <w:pStyle w:val="Prrafodelista"/>
        <w:numPr>
          <w:ilvl w:val="0"/>
          <w:numId w:val="9"/>
        </w:numPr>
      </w:pPr>
      <w:proofErr w:type="spellStart"/>
      <w:r w:rsidRPr="00453257">
        <w:rPr>
          <w:b/>
          <w:bCs/>
          <w:u w:val="single"/>
        </w:rPr>
        <w:t>animation-name</w:t>
      </w:r>
      <w:proofErr w:type="spellEnd"/>
      <w:r w:rsidRPr="00AC7A77">
        <w:t xml:space="preserve">: indica </w:t>
      </w:r>
      <w:r w:rsidRPr="00603E51">
        <w:rPr>
          <w:b/>
          <w:bCs/>
        </w:rPr>
        <w:t>q</w:t>
      </w:r>
      <w:r w:rsidR="00AC7A77" w:rsidRPr="00603E51">
        <w:rPr>
          <w:b/>
          <w:bCs/>
        </w:rPr>
        <w:t xml:space="preserve">ué </w:t>
      </w:r>
      <w:proofErr w:type="spellStart"/>
      <w:r w:rsidR="00AC7A77" w:rsidRPr="00603E51">
        <w:rPr>
          <w:b/>
          <w:bCs/>
        </w:rPr>
        <w:t>keyframe</w:t>
      </w:r>
      <w:proofErr w:type="spellEnd"/>
      <w:r w:rsidR="00AC7A77" w:rsidRPr="00AC7A77">
        <w:t xml:space="preserve"> </w:t>
      </w:r>
      <w:r w:rsidR="00603E51">
        <w:t>utilizar</w:t>
      </w:r>
      <w:r w:rsidR="00AC7A77" w:rsidRPr="00AC7A77">
        <w:t>, y de</w:t>
      </w:r>
      <w:r w:rsidR="00AC7A77">
        <w:t xml:space="preserve">be coincidir con el nombre dado a alguno de los </w:t>
      </w:r>
      <w:proofErr w:type="spellStart"/>
      <w:r w:rsidR="00AC7A77">
        <w:t>keyframes</w:t>
      </w:r>
      <w:proofErr w:type="spellEnd"/>
      <w:r w:rsidR="00AC7A77">
        <w:t xml:space="preserve"> establecidos. En el ejemplo anterior, es “corre”.</w:t>
      </w:r>
    </w:p>
    <w:p w14:paraId="3B5C2354" w14:textId="522DB218" w:rsidR="00453257" w:rsidRDefault="00453257" w:rsidP="00234F11">
      <w:pPr>
        <w:pStyle w:val="Prrafodelista"/>
        <w:numPr>
          <w:ilvl w:val="0"/>
          <w:numId w:val="9"/>
        </w:numPr>
      </w:pPr>
      <w:proofErr w:type="spellStart"/>
      <w:r>
        <w:rPr>
          <w:b/>
          <w:bCs/>
          <w:u w:val="single"/>
        </w:rPr>
        <w:t>a</w:t>
      </w:r>
      <w:r w:rsidRPr="00453257">
        <w:rPr>
          <w:b/>
          <w:bCs/>
          <w:u w:val="single"/>
        </w:rPr>
        <w:t>nimation-duration</w:t>
      </w:r>
      <w:proofErr w:type="spellEnd"/>
      <w:r>
        <w:t xml:space="preserve">: indica cuánto </w:t>
      </w:r>
      <w:r w:rsidRPr="00603E51">
        <w:rPr>
          <w:b/>
          <w:bCs/>
        </w:rPr>
        <w:t>tiempo</w:t>
      </w:r>
      <w:r>
        <w:t xml:space="preserve"> durará la animación.</w:t>
      </w:r>
    </w:p>
    <w:p w14:paraId="66E7CB57" w14:textId="34C6245B" w:rsidR="00080E7B" w:rsidRDefault="0036736E" w:rsidP="00234F11">
      <w:pPr>
        <w:pStyle w:val="Prrafodelista"/>
        <w:numPr>
          <w:ilvl w:val="0"/>
          <w:numId w:val="9"/>
        </w:numPr>
      </w:pPr>
      <w:commentRangeStart w:id="0"/>
      <w:proofErr w:type="spellStart"/>
      <w:r>
        <w:rPr>
          <w:b/>
          <w:bCs/>
          <w:u w:val="single"/>
        </w:rPr>
        <w:t>A</w:t>
      </w:r>
      <w:r w:rsidR="00080E7B">
        <w:rPr>
          <w:b/>
          <w:bCs/>
          <w:u w:val="single"/>
        </w:rPr>
        <w:t>nimation</w:t>
      </w:r>
      <w:r w:rsidRPr="0036736E">
        <w:t>-</w:t>
      </w:r>
      <w:r>
        <w:t>function</w:t>
      </w:r>
      <w:proofErr w:type="spellEnd"/>
      <w:r>
        <w:t xml:space="preserve">: curvas de </w:t>
      </w:r>
      <w:proofErr w:type="spellStart"/>
      <w:r>
        <w:t>Bezier</w:t>
      </w:r>
      <w:proofErr w:type="spellEnd"/>
      <w:r>
        <w:t>.</w:t>
      </w:r>
      <w:commentRangeEnd w:id="0"/>
      <w:r w:rsidR="00D202F2">
        <w:rPr>
          <w:rStyle w:val="Refdecomentario"/>
        </w:rPr>
        <w:commentReference w:id="0"/>
      </w:r>
    </w:p>
    <w:p w14:paraId="0B3D23F2" w14:textId="20BC59BC" w:rsidR="00453257" w:rsidRDefault="00603E51" w:rsidP="00234F11">
      <w:pPr>
        <w:pStyle w:val="Prrafodelista"/>
        <w:numPr>
          <w:ilvl w:val="0"/>
          <w:numId w:val="9"/>
        </w:numPr>
      </w:pPr>
      <w:proofErr w:type="spellStart"/>
      <w:r w:rsidRPr="00603E51">
        <w:rPr>
          <w:b/>
          <w:bCs/>
          <w:u w:val="single"/>
        </w:rPr>
        <w:t>a</w:t>
      </w:r>
      <w:r w:rsidR="00453257" w:rsidRPr="00603E51">
        <w:rPr>
          <w:b/>
          <w:bCs/>
          <w:u w:val="single"/>
        </w:rPr>
        <w:t>nimation-fill-node</w:t>
      </w:r>
      <w:proofErr w:type="spellEnd"/>
      <w:r w:rsidR="00453257" w:rsidRPr="00453257">
        <w:t xml:space="preserve">: indica </w:t>
      </w:r>
      <w:r w:rsidR="00453257" w:rsidRPr="00603E51">
        <w:rPr>
          <w:b/>
          <w:bCs/>
        </w:rPr>
        <w:t>qué pasará con el objeto cuando termine la animación</w:t>
      </w:r>
      <w:r w:rsidR="00453257">
        <w:t xml:space="preserve">. Los </w:t>
      </w:r>
      <w:r w:rsidR="00453257" w:rsidRPr="00603E51">
        <w:rPr>
          <w:b/>
          <w:bCs/>
        </w:rPr>
        <w:t>valores</w:t>
      </w:r>
      <w:r w:rsidR="00453257">
        <w:t xml:space="preserve"> que puede tener son:</w:t>
      </w:r>
    </w:p>
    <w:p w14:paraId="4F6035F0" w14:textId="2C53C370" w:rsidR="00603E51" w:rsidRDefault="00603E51" w:rsidP="00603E51">
      <w:pPr>
        <w:pStyle w:val="Prrafodelista"/>
        <w:numPr>
          <w:ilvl w:val="1"/>
          <w:numId w:val="9"/>
        </w:numPr>
      </w:pPr>
      <w:proofErr w:type="spellStart"/>
      <w:r>
        <w:rPr>
          <w:b/>
          <w:bCs/>
          <w:u w:val="single"/>
        </w:rPr>
        <w:t>none</w:t>
      </w:r>
      <w:proofErr w:type="spellEnd"/>
      <w:r>
        <w:t xml:space="preserve">: valor por defecto. La </w:t>
      </w:r>
      <w:r w:rsidR="001252FE">
        <w:t>animación</w:t>
      </w:r>
      <w:r>
        <w:t xml:space="preserve"> aplicará ningún estilo ni antes ni después.</w:t>
      </w:r>
    </w:p>
    <w:p w14:paraId="79C66314" w14:textId="398D73FD" w:rsidR="001252FE" w:rsidRDefault="001252FE" w:rsidP="00603E51">
      <w:pPr>
        <w:pStyle w:val="Prrafodelista"/>
        <w:numPr>
          <w:ilvl w:val="1"/>
          <w:numId w:val="9"/>
        </w:numPr>
      </w:pPr>
      <w:r>
        <w:rPr>
          <w:b/>
          <w:bCs/>
          <w:u w:val="single"/>
        </w:rPr>
        <w:t>Forwards</w:t>
      </w:r>
      <w:r w:rsidRPr="001252FE">
        <w:t>:</w:t>
      </w:r>
      <w:r>
        <w:t xml:space="preserve"> el objeto se queda en la posición final del </w:t>
      </w:r>
      <w:proofErr w:type="spellStart"/>
      <w:r>
        <w:t>keyframe</w:t>
      </w:r>
      <w:proofErr w:type="spellEnd"/>
      <w:r>
        <w:t xml:space="preserve"> una vez finalizada la animación.</w:t>
      </w:r>
    </w:p>
    <w:p w14:paraId="7246051D" w14:textId="54065EB5" w:rsidR="001252FE" w:rsidRDefault="001252FE" w:rsidP="00603E51">
      <w:pPr>
        <w:pStyle w:val="Prrafodelista"/>
        <w:numPr>
          <w:ilvl w:val="1"/>
          <w:numId w:val="9"/>
        </w:numPr>
      </w:pPr>
      <w:proofErr w:type="spellStart"/>
      <w:r>
        <w:rPr>
          <w:b/>
          <w:bCs/>
          <w:u w:val="single"/>
        </w:rPr>
        <w:t>Backwards</w:t>
      </w:r>
      <w:proofErr w:type="spellEnd"/>
      <w:r w:rsidRPr="001252FE">
        <w:t>:</w:t>
      </w:r>
      <w:r>
        <w:t xml:space="preserve"> el objeto está situado en la posición de inicio de la animación antes de que </w:t>
      </w:r>
      <w:proofErr w:type="gramStart"/>
      <w:r>
        <w:t>esta empiece</w:t>
      </w:r>
      <w:proofErr w:type="gramEnd"/>
      <w:r>
        <w:t>.</w:t>
      </w:r>
    </w:p>
    <w:p w14:paraId="364CB8A9" w14:textId="6F88C7B1" w:rsidR="001252FE" w:rsidRDefault="002075F5" w:rsidP="00603E51">
      <w:pPr>
        <w:pStyle w:val="Prrafodelista"/>
        <w:numPr>
          <w:ilvl w:val="1"/>
          <w:numId w:val="9"/>
        </w:numPr>
      </w:pPr>
      <w:proofErr w:type="spellStart"/>
      <w:r>
        <w:rPr>
          <w:b/>
          <w:bCs/>
          <w:u w:val="single"/>
        </w:rPr>
        <w:t>Both</w:t>
      </w:r>
      <w:proofErr w:type="spellEnd"/>
      <w:r>
        <w:t>: el objeto se posiciona en la posición de inicio antes de comenzar y se queda parado en la posición de finalización.</w:t>
      </w:r>
    </w:p>
    <w:p w14:paraId="400FC00F" w14:textId="3A605295" w:rsidR="00A7380B" w:rsidRDefault="002075F5" w:rsidP="00E87859">
      <w:pPr>
        <w:pStyle w:val="Prrafodelista"/>
        <w:numPr>
          <w:ilvl w:val="0"/>
          <w:numId w:val="9"/>
        </w:numPr>
      </w:pPr>
      <w:proofErr w:type="spellStart"/>
      <w:r w:rsidRPr="002075F5">
        <w:rPr>
          <w:b/>
          <w:bCs/>
          <w:u w:val="single"/>
        </w:rPr>
        <w:t>animation-delay</w:t>
      </w:r>
      <w:proofErr w:type="spellEnd"/>
      <w:r>
        <w:t>: retrasa el inicio de la animación el tiempo indicado.</w:t>
      </w:r>
    </w:p>
    <w:p w14:paraId="62E6BD68" w14:textId="1EA21DF1" w:rsidR="00430684" w:rsidRPr="00BD1407" w:rsidRDefault="00BF559D" w:rsidP="00BF559D">
      <w:pPr>
        <w:rPr>
          <w:lang w:val="en-US"/>
        </w:rPr>
      </w:pPr>
      <w:r w:rsidRPr="00BD1407">
        <w:rPr>
          <w:b/>
          <w:bCs/>
          <w:u w:val="single"/>
          <w:lang w:val="en-US"/>
        </w:rPr>
        <w:t>Sintaxis</w:t>
      </w:r>
      <w:r w:rsidRPr="00BD1407">
        <w:rPr>
          <w:lang w:val="en-US"/>
        </w:rPr>
        <w:t xml:space="preserve">: </w:t>
      </w:r>
      <w:hyperlink r:id="rId23" w:history="1">
        <w:r w:rsidR="00BD1407" w:rsidRPr="00BD1407">
          <w:rPr>
            <w:rStyle w:val="Hipervnculo"/>
            <w:lang w:val="en-US"/>
          </w:rPr>
          <w:t>animation - CSS | MDN (mozilla.org)</w:t>
        </w:r>
      </w:hyperlink>
    </w:p>
    <w:p w14:paraId="37201B21" w14:textId="5326DA71" w:rsidR="00BF559D" w:rsidRPr="00430684" w:rsidRDefault="00430684" w:rsidP="00BF559D">
      <w:pPr>
        <w:rPr>
          <w:lang w:val="en-US"/>
        </w:rPr>
      </w:pPr>
      <w:r w:rsidRPr="00430684">
        <w:rPr>
          <w:lang w:val="en-US"/>
        </w:rPr>
        <w:t>Animation: animation-name animation-d</w:t>
      </w:r>
      <w:r>
        <w:rPr>
          <w:lang w:val="en-US"/>
        </w:rPr>
        <w:t xml:space="preserve">uration </w:t>
      </w:r>
      <w:r w:rsidR="0036736E">
        <w:rPr>
          <w:lang w:val="en-US"/>
        </w:rPr>
        <w:t xml:space="preserve">animation-function </w:t>
      </w:r>
      <w:r>
        <w:rPr>
          <w:lang w:val="en-US"/>
        </w:rPr>
        <w:t>animation-fill-node</w:t>
      </w:r>
      <w:r w:rsidR="00FD1BD3">
        <w:rPr>
          <w:lang w:val="en-US"/>
        </w:rPr>
        <w:t xml:space="preserve"> animation-delay</w:t>
      </w:r>
    </w:p>
    <w:p w14:paraId="586CEF5E" w14:textId="20450F6C" w:rsidR="00183A13" w:rsidRDefault="00183A13" w:rsidP="00E87859">
      <w:pPr>
        <w:pStyle w:val="Ttulo1"/>
        <w:spacing w:before="0"/>
      </w:pPr>
      <w:r>
        <w:t xml:space="preserve">4.- </w:t>
      </w:r>
      <w:r w:rsidR="00867DA3">
        <w:t>Herramientas y utilidades.</w:t>
      </w:r>
    </w:p>
    <w:p w14:paraId="6627C65B" w14:textId="1972AE94" w:rsidR="00183A13" w:rsidRDefault="00BE5CBD" w:rsidP="00E87859">
      <w:r>
        <w:t xml:space="preserve">Aunque CSS </w:t>
      </w:r>
      <w:proofErr w:type="spellStart"/>
      <w:r>
        <w:t>animations</w:t>
      </w:r>
      <w:proofErr w:type="spellEnd"/>
      <w:r>
        <w:t xml:space="preserve"> está ampliamente extendido entre los navegadores actuales, muchos navegadores tienen prefijos específicos. </w:t>
      </w:r>
      <w:r w:rsidRPr="00BE5CBD">
        <w:rPr>
          <w:b/>
          <w:bCs/>
        </w:rPr>
        <w:t>Cada navegador ha creado un subconjunto de propiedades que soporta y que se diferencian unos de otros según el prefijo utilizado</w:t>
      </w:r>
      <w:r>
        <w:t>.</w:t>
      </w:r>
    </w:p>
    <w:p w14:paraId="1D7182A3" w14:textId="5D966C46" w:rsidR="00BE5CBD" w:rsidRDefault="00BE5CBD" w:rsidP="00E87859">
      <w:r w:rsidRPr="00BE5CBD">
        <w:rPr>
          <w:noProof/>
        </w:rPr>
        <w:drawing>
          <wp:inline distT="0" distB="0" distL="0" distR="0" wp14:anchorId="6EC4948A" wp14:editId="08260459">
            <wp:extent cx="5400040" cy="12039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E7C3" w14:textId="53C79639" w:rsidR="00BE5CBD" w:rsidRDefault="00BE5CBD" w:rsidP="00E87859">
      <w:r>
        <w:lastRenderedPageBreak/>
        <w:t xml:space="preserve">Esto quiere decir que </w:t>
      </w:r>
      <w:r>
        <w:rPr>
          <w:b/>
          <w:bCs/>
        </w:rPr>
        <w:t xml:space="preserve">para que sea totalmente compatible con navegadores más antiguos, deberemos aumentar el </w:t>
      </w:r>
      <w:proofErr w:type="spellStart"/>
      <w:r>
        <w:rPr>
          <w:b/>
          <w:bCs/>
        </w:rPr>
        <w:t>nº</w:t>
      </w:r>
      <w:proofErr w:type="spellEnd"/>
      <w:r>
        <w:rPr>
          <w:b/>
          <w:bCs/>
        </w:rPr>
        <w:t xml:space="preserve"> de líneas a escribir</w:t>
      </w:r>
      <w:r>
        <w:t>.</w:t>
      </w:r>
    </w:p>
    <w:p w14:paraId="2956A844" w14:textId="2499AD3D" w:rsidR="005E18AD" w:rsidRPr="005E18AD" w:rsidRDefault="005E18AD" w:rsidP="005E18A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E18A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</w:t>
      </w:r>
      <w:proofErr w:type="spellStart"/>
      <w:r w:rsidRPr="005E18A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webkit</w:t>
      </w:r>
      <w:proofErr w:type="spellEnd"/>
      <w:r w:rsidRPr="005E18A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-transition: background;</w:t>
      </w:r>
      <w:r w:rsidR="00DE4D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E18A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/* </w:t>
      </w:r>
      <w:proofErr w:type="gramStart"/>
      <w:r w:rsidRPr="005E18A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Chrome,Safari</w:t>
      </w:r>
      <w:proofErr w:type="gramEnd"/>
      <w:r w:rsidRPr="005E18A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4+ */</w:t>
      </w:r>
    </w:p>
    <w:p w14:paraId="20C42193" w14:textId="7458FAB5" w:rsidR="005E18AD" w:rsidRPr="005E18AD" w:rsidRDefault="005E18AD" w:rsidP="005E18A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E18A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</w:t>
      </w:r>
      <w:proofErr w:type="spellStart"/>
      <w:r w:rsidRPr="005E18A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moz</w:t>
      </w:r>
      <w:proofErr w:type="spellEnd"/>
      <w:r w:rsidRPr="005E18A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-transition: background;</w:t>
      </w:r>
      <w:r w:rsidR="00DE4D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E18A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 FF3.6+ */</w:t>
      </w:r>
    </w:p>
    <w:p w14:paraId="43E582DC" w14:textId="3B79FB43" w:rsidR="005E18AD" w:rsidRPr="005E18AD" w:rsidRDefault="005E18AD" w:rsidP="005E18A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E18A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-o-transition: background;</w:t>
      </w:r>
      <w:r w:rsidR="00DE4D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E18A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/* Opera 11.10+ */</w:t>
      </w:r>
    </w:p>
    <w:p w14:paraId="01BEC171" w14:textId="6CA26147" w:rsidR="00BE5CBD" w:rsidRPr="00DE4DD2" w:rsidRDefault="005E18AD" w:rsidP="00DE4DD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5E18A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</w:t>
      </w:r>
      <w:proofErr w:type="spellStart"/>
      <w:r w:rsidRPr="005E18A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ms</w:t>
      </w:r>
      <w:proofErr w:type="spellEnd"/>
      <w:r w:rsidRPr="005E18AD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-transition: background;</w:t>
      </w:r>
      <w:r w:rsidR="00DE4DD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5E18A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/* IE10+ * transition: background; /* </w:t>
      </w:r>
      <w:proofErr w:type="spellStart"/>
      <w:r w:rsidRPr="005E18A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propiedad</w:t>
      </w:r>
      <w:proofErr w:type="spellEnd"/>
      <w:r w:rsidRPr="005E18A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</w:t>
      </w:r>
      <w:proofErr w:type="spellStart"/>
      <w:r w:rsidRPr="005E18A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estandar</w:t>
      </w:r>
      <w:proofErr w:type="spellEnd"/>
      <w:r w:rsidRPr="005E18AD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 */</w:t>
      </w:r>
    </w:p>
    <w:p w14:paraId="1EF18FC4" w14:textId="4F3CA429" w:rsidR="00183A13" w:rsidRPr="001B73FE" w:rsidRDefault="00183A13" w:rsidP="00E87859">
      <w:pPr>
        <w:pStyle w:val="Ttulo2"/>
        <w:spacing w:before="0"/>
      </w:pPr>
      <w:r w:rsidRPr="001B73FE">
        <w:t xml:space="preserve">4.1.- </w:t>
      </w:r>
      <w:r w:rsidR="00867DA3" w:rsidRPr="001B73FE">
        <w:t>Animate.css</w:t>
      </w:r>
    </w:p>
    <w:p w14:paraId="38B3568F" w14:textId="7A6573CA" w:rsidR="00867DA3" w:rsidRDefault="00986DDA" w:rsidP="00867DA3">
      <w:r>
        <w:t xml:space="preserve">Si queremos quitarnos el engorro de tener que escribir tanto código o simplemente queremos hacer animaciones </w:t>
      </w:r>
      <w:proofErr w:type="spellStart"/>
      <w:r>
        <w:t>senicllas</w:t>
      </w:r>
      <w:proofErr w:type="spellEnd"/>
      <w:r>
        <w:t>, podemos utilizar la librería anímate.css, que se puede descargar en el siguiente enlace:</w:t>
      </w:r>
    </w:p>
    <w:p w14:paraId="33D29ACA" w14:textId="0E680250" w:rsidR="00986DDA" w:rsidRPr="00F0230A" w:rsidRDefault="00F0230A" w:rsidP="00867DA3">
      <w:pPr>
        <w:rPr>
          <w:lang w:val="en-US"/>
        </w:rPr>
      </w:pPr>
      <w:r>
        <w:fldChar w:fldCharType="begin"/>
      </w:r>
      <w:r w:rsidRPr="00F0230A">
        <w:rPr>
          <w:lang w:val="en-US"/>
        </w:rPr>
        <w:instrText>HYPERLINK "https://animate.style/"</w:instrText>
      </w:r>
      <w:r>
        <w:fldChar w:fldCharType="separate"/>
      </w:r>
      <w:r w:rsidR="008126B4" w:rsidRPr="008126B4">
        <w:rPr>
          <w:rStyle w:val="Hipervnculo"/>
          <w:lang w:val="en-US"/>
        </w:rPr>
        <w:t>Animate.css | A cross-browser library of CSS animations.</w:t>
      </w:r>
      <w:r>
        <w:rPr>
          <w:rStyle w:val="Hipervnculo"/>
          <w:lang w:val="en-US"/>
        </w:rPr>
        <w:fldChar w:fldCharType="end"/>
      </w:r>
    </w:p>
    <w:p w14:paraId="35FEAAB8" w14:textId="6A4B513E" w:rsidR="008126B4" w:rsidRDefault="008126B4" w:rsidP="00867DA3">
      <w:r>
        <w:t>En el siguiente vídeo podemos ver una explicación sencilla de cómo utilizar esta librería.</w:t>
      </w:r>
    </w:p>
    <w:p w14:paraId="3E2AA364" w14:textId="05F6FC7C" w:rsidR="008126B4" w:rsidRPr="008126B4" w:rsidRDefault="00F0230A" w:rsidP="00867DA3">
      <w:hyperlink r:id="rId25" w:history="1">
        <w:r w:rsidR="008126B4">
          <w:rPr>
            <w:rStyle w:val="Hipervnculo"/>
          </w:rPr>
          <w:t xml:space="preserve">Animar elementos </w:t>
        </w:r>
        <w:proofErr w:type="spellStart"/>
        <w:r w:rsidR="008126B4">
          <w:rPr>
            <w:rStyle w:val="Hipervnculo"/>
          </w:rPr>
          <w:t>html</w:t>
        </w:r>
        <w:proofErr w:type="spellEnd"/>
        <w:r w:rsidR="008126B4">
          <w:rPr>
            <w:rStyle w:val="Hipervnculo"/>
          </w:rPr>
          <w:t xml:space="preserve"> fácilmente con Animate.css - YouTube</w:t>
        </w:r>
      </w:hyperlink>
    </w:p>
    <w:p w14:paraId="0B9C2DBC" w14:textId="691AEA46" w:rsidR="00867DA3" w:rsidRPr="00986DDA" w:rsidRDefault="00867DA3" w:rsidP="00867DA3">
      <w:pPr>
        <w:pStyle w:val="Ttulo2"/>
        <w:spacing w:before="0"/>
      </w:pPr>
      <w:r w:rsidRPr="00986DDA">
        <w:t>4.2.- Animista.net</w:t>
      </w:r>
    </w:p>
    <w:p w14:paraId="68C64B0A" w14:textId="121DF2F2" w:rsidR="00867DA3" w:rsidRDefault="006A11F2" w:rsidP="00867DA3">
      <w:r>
        <w:t xml:space="preserve">Esta página web </w:t>
      </w:r>
      <w:r w:rsidRPr="000A5325">
        <w:rPr>
          <w:b/>
          <w:bCs/>
        </w:rPr>
        <w:t>nos permite seleccionar la animación que queramos de forma</w:t>
      </w:r>
      <w:r w:rsidR="000A5325">
        <w:rPr>
          <w:b/>
          <w:bCs/>
        </w:rPr>
        <w:t xml:space="preserve"> s</w:t>
      </w:r>
      <w:r w:rsidRPr="000A5325">
        <w:rPr>
          <w:b/>
          <w:bCs/>
        </w:rPr>
        <w:t>encilla</w:t>
      </w:r>
      <w:r>
        <w:t>, viendo antes una pequeña presentación antes de aplicarla a cualquiera de los objetos de nuestra página HTML.</w:t>
      </w:r>
    </w:p>
    <w:p w14:paraId="7F0ECE05" w14:textId="48273C5E" w:rsidR="0048489D" w:rsidRDefault="00F0230A" w:rsidP="00867DA3">
      <w:hyperlink r:id="rId26" w:history="1">
        <w:r w:rsidR="0048489D" w:rsidRPr="00C31216">
          <w:rPr>
            <w:rStyle w:val="Hipervnculo"/>
          </w:rPr>
          <w:t>https://animista.net/</w:t>
        </w:r>
      </w:hyperlink>
    </w:p>
    <w:p w14:paraId="69ABBBAD" w14:textId="1342A2B9" w:rsidR="00867DA3" w:rsidRPr="0048489D" w:rsidRDefault="00867DA3" w:rsidP="00867DA3">
      <w:pPr>
        <w:pStyle w:val="Ttulo2"/>
        <w:spacing w:before="0"/>
      </w:pPr>
      <w:r w:rsidRPr="0048489D">
        <w:t xml:space="preserve">4.3.- </w:t>
      </w:r>
      <w:proofErr w:type="spellStart"/>
      <w:r w:rsidRPr="0048489D">
        <w:t>Whirl</w:t>
      </w:r>
      <w:proofErr w:type="spellEnd"/>
      <w:r w:rsidRPr="0048489D">
        <w:t>.</w:t>
      </w:r>
    </w:p>
    <w:p w14:paraId="33A8B16F" w14:textId="4F1A81E7" w:rsidR="00867DA3" w:rsidRDefault="0048489D" w:rsidP="00867DA3">
      <w:r w:rsidRPr="0048489D">
        <w:t>E</w:t>
      </w:r>
      <w:r>
        <w:t>sta página contiene un montón de pequeñas animaciones que podemos utilizar cuando tengamos que cargar datos o esperar un tiempo hasta obtener el resultado final (</w:t>
      </w:r>
      <w:proofErr w:type="spellStart"/>
      <w:r>
        <w:t>PcComponentes</w:t>
      </w:r>
      <w:proofErr w:type="spellEnd"/>
      <w:r>
        <w:t xml:space="preserve"> cuando carga los artículos, YouTube cuando carga los vídeos, etc.).</w:t>
      </w:r>
    </w:p>
    <w:p w14:paraId="60B7734F" w14:textId="31CBD0F6" w:rsidR="0048489D" w:rsidRPr="003F1E50" w:rsidRDefault="00F0230A" w:rsidP="00867DA3">
      <w:pPr>
        <w:rPr>
          <w:lang w:val="en-US"/>
        </w:rPr>
      </w:pPr>
      <w:r>
        <w:fldChar w:fldCharType="begin"/>
      </w:r>
      <w:r w:rsidRPr="00F0230A">
        <w:rPr>
          <w:lang w:val="en-US"/>
        </w:rPr>
        <w:instrText>HYPERLINK "https://whirl.netlify.app/"</w:instrText>
      </w:r>
      <w:r>
        <w:fldChar w:fldCharType="separate"/>
      </w:r>
      <w:r w:rsidR="003F1E50" w:rsidRPr="003F1E50">
        <w:rPr>
          <w:rStyle w:val="Hipervnculo"/>
          <w:lang w:val="en-US"/>
        </w:rPr>
        <w:t>Whirl: CSS loading animations with minimal effort!</w:t>
      </w:r>
      <w:r>
        <w:rPr>
          <w:rStyle w:val="Hipervnculo"/>
          <w:lang w:val="en-US"/>
        </w:rPr>
        <w:fldChar w:fldCharType="end"/>
      </w:r>
    </w:p>
    <w:p w14:paraId="49AC0D47" w14:textId="3836DCA1" w:rsidR="00867DA3" w:rsidRPr="00EC452D" w:rsidRDefault="00867DA3" w:rsidP="00867DA3">
      <w:pPr>
        <w:pStyle w:val="Ttulo2"/>
        <w:spacing w:before="0"/>
      </w:pPr>
      <w:r w:rsidRPr="00EC452D">
        <w:t xml:space="preserve">4.4.- </w:t>
      </w:r>
      <w:proofErr w:type="spellStart"/>
      <w:r w:rsidRPr="00EC452D">
        <w:t>Buttons</w:t>
      </w:r>
      <w:proofErr w:type="spellEnd"/>
      <w:r w:rsidRPr="00EC452D">
        <w:t xml:space="preserve"> </w:t>
      </w:r>
      <w:proofErr w:type="spellStart"/>
      <w:r w:rsidRPr="00EC452D">
        <w:t>generator</w:t>
      </w:r>
      <w:proofErr w:type="spellEnd"/>
      <w:r w:rsidRPr="00EC452D">
        <w:t>.</w:t>
      </w:r>
    </w:p>
    <w:p w14:paraId="2970063D" w14:textId="1F2CBA34" w:rsidR="00867DA3" w:rsidRPr="00EC452D" w:rsidRDefault="00EC452D" w:rsidP="00867DA3">
      <w:r w:rsidRPr="00EC452D">
        <w:t>Generador de m</w:t>
      </w:r>
      <w:r>
        <w:t>ultitud de animaciones para botones.</w:t>
      </w:r>
    </w:p>
    <w:p w14:paraId="7DFE1932" w14:textId="74DA8D9B" w:rsidR="00FF2850" w:rsidRPr="004D34DC" w:rsidRDefault="00F0230A" w:rsidP="00FF2850">
      <w:pPr>
        <w:rPr>
          <w:lang w:val="en-US"/>
        </w:rPr>
      </w:pPr>
      <w:r>
        <w:fldChar w:fldCharType="begin"/>
      </w:r>
      <w:r w:rsidRPr="00F0230A">
        <w:rPr>
          <w:lang w:val="en-US"/>
        </w:rPr>
        <w:instrText>HYPERLINK "https://markodenic.com/tools/buttons-generator/"</w:instrText>
      </w:r>
      <w:r>
        <w:fldChar w:fldCharType="separate"/>
      </w:r>
      <w:r w:rsidR="005951C0" w:rsidRPr="005951C0">
        <w:rPr>
          <w:rStyle w:val="Hipervnculo"/>
          <w:lang w:val="en-US"/>
        </w:rPr>
        <w:t xml:space="preserve">Buttons Generator - Marko </w:t>
      </w:r>
      <w:proofErr w:type="spellStart"/>
      <w:r w:rsidR="005951C0" w:rsidRPr="005951C0">
        <w:rPr>
          <w:rStyle w:val="Hipervnculo"/>
          <w:lang w:val="en-US"/>
        </w:rPr>
        <w:t>Denic</w:t>
      </w:r>
      <w:proofErr w:type="spellEnd"/>
      <w:r w:rsidR="005951C0" w:rsidRPr="005951C0">
        <w:rPr>
          <w:rStyle w:val="Hipervnculo"/>
          <w:lang w:val="en-US"/>
        </w:rPr>
        <w:t xml:space="preserve"> - Web Developer</w:t>
      </w:r>
      <w:r>
        <w:rPr>
          <w:rStyle w:val="Hipervnculo"/>
          <w:lang w:val="en-US"/>
        </w:rPr>
        <w:fldChar w:fldCharType="end"/>
      </w:r>
    </w:p>
    <w:sectPr w:rsidR="00FF2850" w:rsidRPr="004D34DC" w:rsidSect="007D526A">
      <w:headerReference w:type="first" r:id="rId2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AN PABLO RAPOSO, SANTIAGO FRANCISCO" w:date="2023-03-04T03:06:00Z" w:initials="SPRSF">
    <w:p w14:paraId="24C35BAE" w14:textId="77777777" w:rsidR="00D202F2" w:rsidRDefault="00D202F2" w:rsidP="00890F9C">
      <w:pPr>
        <w:pStyle w:val="Textocomentario"/>
        <w:jc w:val="left"/>
      </w:pPr>
      <w:r>
        <w:rPr>
          <w:rStyle w:val="Refdecomentario"/>
        </w:rPr>
        <w:annotationRef/>
      </w:r>
      <w:r>
        <w:t>Cómo se usan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4C35BA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AD3432" w16cex:dateUtc="2023-03-04T02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4C35BAE" w16cid:durableId="27AD343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7C740D" w14:textId="77777777" w:rsidR="006E1CD0" w:rsidRDefault="006E1CD0" w:rsidP="00D05700">
      <w:pPr>
        <w:spacing w:after="0" w:line="240" w:lineRule="auto"/>
      </w:pPr>
      <w:r>
        <w:separator/>
      </w:r>
    </w:p>
  </w:endnote>
  <w:endnote w:type="continuationSeparator" w:id="0">
    <w:p w14:paraId="7B228A9A" w14:textId="77777777" w:rsidR="006E1CD0" w:rsidRDefault="006E1CD0" w:rsidP="00D05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E37E28" w14:paraId="64A83F02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87271F2" w14:textId="77777777" w:rsidR="00E37E28" w:rsidRDefault="00E42ED4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Santiago San Pablo</w:t>
              </w:r>
            </w:p>
          </w:sdtContent>
        </w:sdt>
      </w:tc>
      <w:tc>
        <w:tcPr>
          <w:tcW w:w="250" w:type="pct"/>
          <w:shd w:val="clear" w:color="auto" w:fill="009DD9" w:themeFill="accent2"/>
          <w:vAlign w:val="center"/>
        </w:tcPr>
        <w:p w14:paraId="198A2B35" w14:textId="77777777" w:rsidR="00E37E28" w:rsidRDefault="00E37E28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258616C1" w14:textId="77777777" w:rsidR="00E37E28" w:rsidRDefault="00E37E2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8E505" w14:textId="77777777" w:rsidR="006E1CD0" w:rsidRDefault="006E1CD0" w:rsidP="00D05700">
      <w:pPr>
        <w:spacing w:after="0" w:line="240" w:lineRule="auto"/>
      </w:pPr>
      <w:r>
        <w:separator/>
      </w:r>
    </w:p>
  </w:footnote>
  <w:footnote w:type="continuationSeparator" w:id="0">
    <w:p w14:paraId="478B0780" w14:textId="77777777" w:rsidR="006E1CD0" w:rsidRDefault="006E1CD0" w:rsidP="00D057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0"/>
      <w:gridCol w:w="4214"/>
    </w:tblGrid>
    <w:tr w:rsidR="00D05700" w14:paraId="4F5A70BF" w14:textId="77777777">
      <w:trPr>
        <w:jc w:val="center"/>
      </w:trPr>
      <w:tc>
        <w:tcPr>
          <w:tcW w:w="4686" w:type="dxa"/>
          <w:shd w:val="clear" w:color="auto" w:fill="009DD9" w:themeFill="accent2"/>
          <w:vAlign w:val="center"/>
        </w:tcPr>
        <w:sdt>
          <w:sdtPr>
            <w:rPr>
              <w:caps/>
              <w:color w:val="FFFFFF" w:themeColor="background1"/>
              <w:sz w:val="18"/>
              <w:szCs w:val="18"/>
            </w:rPr>
            <w:alias w:val="Subtítulo"/>
            <w:tag w:val=""/>
            <w:id w:val="39154646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6F1ABE7" w14:textId="457E8873" w:rsidR="00D05700" w:rsidRDefault="00883067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Diseño de Interfaces Web</w:t>
              </w:r>
            </w:p>
          </w:sdtContent>
        </w:sdt>
      </w:tc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dataBinding w:prefixMappings="xmlns:ns0='http://schemas.microsoft.com/office/2006/coverPageProps' " w:xpath="/ns0:CoverPageProperties[1]/ns0:PublishDate[1]" w:storeItemID="{55AF091B-3C7A-41E3-B477-F2FDAA23CFDA}"/>
          <w:date w:fullDate="2023-03-02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009DD9" w:themeFill="accent2"/>
              <w:vAlign w:val="center"/>
            </w:tcPr>
            <w:p w14:paraId="105CB362" w14:textId="4BE6B1C7" w:rsidR="00D05700" w:rsidRDefault="00883067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2-3-2023</w:t>
              </w:r>
            </w:p>
          </w:tc>
        </w:sdtContent>
      </w:sdt>
    </w:tr>
    <w:tr w:rsidR="00D05700" w14:paraId="09D4D00A" w14:textId="77777777">
      <w:trPr>
        <w:trHeight w:hRule="exact" w:val="115"/>
        <w:jc w:val="center"/>
      </w:trPr>
      <w:tc>
        <w:tcPr>
          <w:tcW w:w="4686" w:type="dxa"/>
          <w:shd w:val="clear" w:color="auto" w:fill="0F6FC6" w:themeFill="accent1"/>
          <w:tcMar>
            <w:top w:w="0" w:type="dxa"/>
            <w:bottom w:w="0" w:type="dxa"/>
          </w:tcMar>
        </w:tcPr>
        <w:p w14:paraId="5BA4276D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0F6FC6" w:themeFill="accent1"/>
          <w:tcMar>
            <w:top w:w="0" w:type="dxa"/>
            <w:bottom w:w="0" w:type="dxa"/>
          </w:tcMar>
        </w:tcPr>
        <w:p w14:paraId="43896AD9" w14:textId="77777777" w:rsidR="00D05700" w:rsidRDefault="00D0570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443DD4DE" w14:textId="77777777" w:rsidR="00D05700" w:rsidRDefault="00D0570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9E97B" w14:textId="77777777" w:rsidR="00243517" w:rsidRDefault="0024351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C170FC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5D65B29"/>
    <w:multiLevelType w:val="hybridMultilevel"/>
    <w:tmpl w:val="F39A1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740E2"/>
    <w:multiLevelType w:val="hybridMultilevel"/>
    <w:tmpl w:val="B6F2E8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C346C"/>
    <w:multiLevelType w:val="hybridMultilevel"/>
    <w:tmpl w:val="940AF2C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1E3AA6"/>
    <w:multiLevelType w:val="hybridMultilevel"/>
    <w:tmpl w:val="F58A56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CB1969"/>
    <w:multiLevelType w:val="hybridMultilevel"/>
    <w:tmpl w:val="195637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EF60C8"/>
    <w:multiLevelType w:val="hybridMultilevel"/>
    <w:tmpl w:val="2514C6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351938"/>
    <w:multiLevelType w:val="hybridMultilevel"/>
    <w:tmpl w:val="64965D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DB529F"/>
    <w:multiLevelType w:val="hybridMultilevel"/>
    <w:tmpl w:val="CB10C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9699255">
    <w:abstractNumId w:val="4"/>
  </w:num>
  <w:num w:numId="2" w16cid:durableId="870655749">
    <w:abstractNumId w:val="2"/>
  </w:num>
  <w:num w:numId="3" w16cid:durableId="847797134">
    <w:abstractNumId w:val="3"/>
  </w:num>
  <w:num w:numId="4" w16cid:durableId="2078091515">
    <w:abstractNumId w:val="7"/>
  </w:num>
  <w:num w:numId="5" w16cid:durableId="1594317950">
    <w:abstractNumId w:val="1"/>
  </w:num>
  <w:num w:numId="6" w16cid:durableId="870604151">
    <w:abstractNumId w:val="0"/>
  </w:num>
  <w:num w:numId="7" w16cid:durableId="1602294767">
    <w:abstractNumId w:val="6"/>
  </w:num>
  <w:num w:numId="8" w16cid:durableId="263419360">
    <w:abstractNumId w:val="8"/>
  </w:num>
  <w:num w:numId="9" w16cid:durableId="2104377416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AN PABLO RAPOSO, SANTIAGO FRANCISCO">
    <w15:presenceInfo w15:providerId="AD" w15:userId="S::5634224@alu365.murciaeduca.es::5cf6325c-19a8-4e00-b156-f3727f3356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ED4"/>
    <w:rsid w:val="00002725"/>
    <w:rsid w:val="00006686"/>
    <w:rsid w:val="00060A8A"/>
    <w:rsid w:val="00072033"/>
    <w:rsid w:val="00080E7B"/>
    <w:rsid w:val="000A5325"/>
    <w:rsid w:val="000D208D"/>
    <w:rsid w:val="000E5A66"/>
    <w:rsid w:val="000F03E3"/>
    <w:rsid w:val="000F4962"/>
    <w:rsid w:val="00103BDD"/>
    <w:rsid w:val="001252FE"/>
    <w:rsid w:val="00132F8D"/>
    <w:rsid w:val="00170D6B"/>
    <w:rsid w:val="00171FC6"/>
    <w:rsid w:val="00183A13"/>
    <w:rsid w:val="001B62A3"/>
    <w:rsid w:val="001B73FE"/>
    <w:rsid w:val="001D4249"/>
    <w:rsid w:val="001F0974"/>
    <w:rsid w:val="001F7E00"/>
    <w:rsid w:val="00204B02"/>
    <w:rsid w:val="002075F5"/>
    <w:rsid w:val="00224731"/>
    <w:rsid w:val="00233C6A"/>
    <w:rsid w:val="00234F11"/>
    <w:rsid w:val="00240EBE"/>
    <w:rsid w:val="00243517"/>
    <w:rsid w:val="0029371E"/>
    <w:rsid w:val="002B5EAB"/>
    <w:rsid w:val="002D6699"/>
    <w:rsid w:val="002F0C38"/>
    <w:rsid w:val="002F5114"/>
    <w:rsid w:val="003035F8"/>
    <w:rsid w:val="0031503A"/>
    <w:rsid w:val="00316D15"/>
    <w:rsid w:val="00353D43"/>
    <w:rsid w:val="0036736E"/>
    <w:rsid w:val="0038340A"/>
    <w:rsid w:val="003A3F4F"/>
    <w:rsid w:val="003A6369"/>
    <w:rsid w:val="003F1E50"/>
    <w:rsid w:val="004176CD"/>
    <w:rsid w:val="00430684"/>
    <w:rsid w:val="00437BC3"/>
    <w:rsid w:val="00450F21"/>
    <w:rsid w:val="00453257"/>
    <w:rsid w:val="0048489D"/>
    <w:rsid w:val="004A1751"/>
    <w:rsid w:val="004D34DC"/>
    <w:rsid w:val="004D437D"/>
    <w:rsid w:val="004D7AD3"/>
    <w:rsid w:val="004F4C1D"/>
    <w:rsid w:val="005469DC"/>
    <w:rsid w:val="00553962"/>
    <w:rsid w:val="005677FD"/>
    <w:rsid w:val="005951C0"/>
    <w:rsid w:val="005B4521"/>
    <w:rsid w:val="005C0081"/>
    <w:rsid w:val="005C716A"/>
    <w:rsid w:val="005D2069"/>
    <w:rsid w:val="005E18AD"/>
    <w:rsid w:val="00603E51"/>
    <w:rsid w:val="006050DC"/>
    <w:rsid w:val="00667614"/>
    <w:rsid w:val="006A11F2"/>
    <w:rsid w:val="006A4CB5"/>
    <w:rsid w:val="006B0FAF"/>
    <w:rsid w:val="006E1CD0"/>
    <w:rsid w:val="0079393F"/>
    <w:rsid w:val="007D526A"/>
    <w:rsid w:val="007E23AC"/>
    <w:rsid w:val="00811A98"/>
    <w:rsid w:val="008126B4"/>
    <w:rsid w:val="0081654B"/>
    <w:rsid w:val="00833DFF"/>
    <w:rsid w:val="00867DA3"/>
    <w:rsid w:val="00871B53"/>
    <w:rsid w:val="008769CC"/>
    <w:rsid w:val="00876F94"/>
    <w:rsid w:val="00877E52"/>
    <w:rsid w:val="00883067"/>
    <w:rsid w:val="00886F3F"/>
    <w:rsid w:val="008951C8"/>
    <w:rsid w:val="008A1B42"/>
    <w:rsid w:val="00900150"/>
    <w:rsid w:val="009011FE"/>
    <w:rsid w:val="00924732"/>
    <w:rsid w:val="009521E7"/>
    <w:rsid w:val="00957824"/>
    <w:rsid w:val="00957B1E"/>
    <w:rsid w:val="00960CE1"/>
    <w:rsid w:val="00980AB7"/>
    <w:rsid w:val="00986DDA"/>
    <w:rsid w:val="009B0C1C"/>
    <w:rsid w:val="009B0D65"/>
    <w:rsid w:val="009B5554"/>
    <w:rsid w:val="009C18C3"/>
    <w:rsid w:val="009E6824"/>
    <w:rsid w:val="009F4473"/>
    <w:rsid w:val="00A4368C"/>
    <w:rsid w:val="00A70D17"/>
    <w:rsid w:val="00A71A02"/>
    <w:rsid w:val="00A7380B"/>
    <w:rsid w:val="00AB5FD9"/>
    <w:rsid w:val="00AC01E9"/>
    <w:rsid w:val="00AC7A77"/>
    <w:rsid w:val="00AE4899"/>
    <w:rsid w:val="00AE496A"/>
    <w:rsid w:val="00AF24B6"/>
    <w:rsid w:val="00AF3072"/>
    <w:rsid w:val="00AF4387"/>
    <w:rsid w:val="00B02D4E"/>
    <w:rsid w:val="00B70039"/>
    <w:rsid w:val="00B80F46"/>
    <w:rsid w:val="00BB627C"/>
    <w:rsid w:val="00BC2D94"/>
    <w:rsid w:val="00BC3FCF"/>
    <w:rsid w:val="00BD1407"/>
    <w:rsid w:val="00BE59F0"/>
    <w:rsid w:val="00BE5CBD"/>
    <w:rsid w:val="00BF559D"/>
    <w:rsid w:val="00C60B37"/>
    <w:rsid w:val="00C67C51"/>
    <w:rsid w:val="00CA409A"/>
    <w:rsid w:val="00D05700"/>
    <w:rsid w:val="00D0697B"/>
    <w:rsid w:val="00D101C6"/>
    <w:rsid w:val="00D121BD"/>
    <w:rsid w:val="00D1621F"/>
    <w:rsid w:val="00D202F2"/>
    <w:rsid w:val="00D37AFA"/>
    <w:rsid w:val="00D52B9E"/>
    <w:rsid w:val="00D95D9B"/>
    <w:rsid w:val="00DC11E3"/>
    <w:rsid w:val="00DC1C14"/>
    <w:rsid w:val="00DC35AC"/>
    <w:rsid w:val="00DE4DD2"/>
    <w:rsid w:val="00E11138"/>
    <w:rsid w:val="00E37E28"/>
    <w:rsid w:val="00E42ED4"/>
    <w:rsid w:val="00E51245"/>
    <w:rsid w:val="00E87859"/>
    <w:rsid w:val="00EC06B5"/>
    <w:rsid w:val="00EC452D"/>
    <w:rsid w:val="00F0230A"/>
    <w:rsid w:val="00F359EE"/>
    <w:rsid w:val="00F66B57"/>
    <w:rsid w:val="00F722B5"/>
    <w:rsid w:val="00FA1FE8"/>
    <w:rsid w:val="00FB4E03"/>
    <w:rsid w:val="00FD1BD3"/>
    <w:rsid w:val="00FF2850"/>
    <w:rsid w:val="00FF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7ABF816"/>
  <w15:chartTrackingRefBased/>
  <w15:docId w15:val="{EBCF2D05-A86D-45CA-9E28-D2CACA59E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ource Sans Pro" w:eastAsiaTheme="minorHAnsi" w:hAnsi="Source Sans Pro" w:cstheme="minorBidi"/>
        <w:color w:val="333333"/>
        <w:sz w:val="22"/>
        <w:szCs w:val="22"/>
        <w:lang w:val="es-ES" w:eastAsia="en-US" w:bidi="ar-SA"/>
      </w:rPr>
    </w:rPrDefault>
    <w:pPrDefault>
      <w:pPr>
        <w:spacing w:after="24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B53"/>
  </w:style>
  <w:style w:type="paragraph" w:styleId="Ttulo1">
    <w:name w:val="heading 1"/>
    <w:basedOn w:val="Normal"/>
    <w:next w:val="Normal"/>
    <w:link w:val="Ttulo1Car"/>
    <w:uiPriority w:val="9"/>
    <w:qFormat/>
    <w:rsid w:val="00A71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3A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0570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5700"/>
    <w:rPr>
      <w:rFonts w:eastAsiaTheme="minorEastAsia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D0570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5700"/>
  </w:style>
  <w:style w:type="paragraph" w:styleId="Piedepgina">
    <w:name w:val="footer"/>
    <w:basedOn w:val="Normal"/>
    <w:link w:val="PiedepginaCar"/>
    <w:uiPriority w:val="99"/>
    <w:unhideWhenUsed/>
    <w:rsid w:val="00D057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5700"/>
  </w:style>
  <w:style w:type="character" w:customStyle="1" w:styleId="Ttulo1Car">
    <w:name w:val="Título 1 Car"/>
    <w:basedOn w:val="Fuentedeprrafopredeter"/>
    <w:link w:val="Ttulo1"/>
    <w:uiPriority w:val="9"/>
    <w:rsid w:val="00A71A02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71A02"/>
    <w:pPr>
      <w:outlineLvl w:val="9"/>
    </w:pPr>
    <w:rPr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A1751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751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183A13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9B0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9B0C1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C249" w:themeFill="accent6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AE6B6" w:themeFill="accent6" w:themeFillTint="66"/>
      </w:tcPr>
    </w:tblStylePr>
  </w:style>
  <w:style w:type="table" w:customStyle="1" w:styleId="Estiloprofesional">
    <w:name w:val="Estilo profesional"/>
    <w:basedOn w:val="Tablaconcuadrcula5oscura-nfasis2"/>
    <w:uiPriority w:val="99"/>
    <w:rsid w:val="00353D43"/>
    <w:tblPr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24" w:space="0" w:color="FFFFFF" w:themeColor="background1"/>
        <w:insideV w:val="single" w:sz="24" w:space="0" w:color="FFFFFF" w:themeColor="background1"/>
      </w:tblBorders>
    </w:tblPr>
    <w:tcPr>
      <w:shd w:val="clear" w:color="auto" w:fill="C4EEFF" w:themeFill="accent2" w:themeFillTint="33"/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lastRow">
      <w:pPr>
        <w:jc w:val="center"/>
      </w:pPr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single" w:sz="24" w:space="0" w:color="FFFFFF" w:themeColor="background1"/>
        </w:tcBorders>
        <w:shd w:val="clear" w:color="auto" w:fill="009DD9" w:themeFill="accent2"/>
        <w:vAlign w:val="center"/>
      </w:tcPr>
    </w:tblStylePr>
    <w:tblStylePr w:type="firstCol">
      <w:pPr>
        <w:jc w:val="center"/>
      </w:pPr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  <w:vAlign w:val="center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paragraph" w:styleId="Prrafodelista">
    <w:name w:val="List Paragraph"/>
    <w:basedOn w:val="Normal"/>
    <w:uiPriority w:val="34"/>
    <w:qFormat/>
    <w:rsid w:val="00AE496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2473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D7AD3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 w:val="24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48489D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D202F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D202F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D202F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202F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202F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4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8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0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yperlink" Target="https://www.w3schools.com/css/css3_transitions.asp" TargetMode="External"/><Relationship Id="rId26" Type="http://schemas.openxmlformats.org/officeDocument/2006/relationships/hyperlink" Target="https://animista.net/" TargetMode="External"/><Relationship Id="rId3" Type="http://schemas.openxmlformats.org/officeDocument/2006/relationships/numbering" Target="numbering.xml"/><Relationship Id="rId21" Type="http://schemas.microsoft.com/office/2016/09/relationships/commentsIds" Target="commentsId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s://www.youtube.com/watch?v=hlp-2wTFnCY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microsoft.com/office/2011/relationships/commentsExtended" Target="commentsExtended.xml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yperlink" Target="https://caniuse.com/?search=css%20animation" TargetMode="External"/><Relationship Id="rId23" Type="http://schemas.openxmlformats.org/officeDocument/2006/relationships/hyperlink" Target="https://developer.mozilla.org/es/docs/Web/CSS/animation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comments" Target="comments.xml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microsoft.com/office/2018/08/relationships/commentsExtensible" Target="commentsExtensible.xml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OneDrive%20-%20Consejer&#237;a%20de%20Educaci&#243;n%20y%20Cultura\Documentos\FP\Plantillas%20Word\Plantilla%202022-2023\para%20usar%20con%20texturas\Plantilla%202023%20renovad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3832FD0FCF84B548680891E31B289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9F4F94-4B4E-45BE-897E-AC6A760F1A34}"/>
      </w:docPartPr>
      <w:docPartBody>
        <w:p w:rsidR="00F30F3C" w:rsidRDefault="00D43C81">
          <w:pPr>
            <w:pStyle w:val="43832FD0FCF84B548680891E31B289D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64003900E404F84B96369002B0EC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5E3794-C7F5-479D-ACE0-214362B579E2}"/>
      </w:docPartPr>
      <w:docPartBody>
        <w:p w:rsidR="00F30F3C" w:rsidRDefault="00D43C81">
          <w:pPr>
            <w:pStyle w:val="B64003900E404F84B96369002B0ECFBE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3C"/>
    <w:rsid w:val="00792A6B"/>
    <w:rsid w:val="00D43C81"/>
    <w:rsid w:val="00F30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3832FD0FCF84B548680891E31B289DC">
    <w:name w:val="43832FD0FCF84B548680891E31B289DC"/>
  </w:style>
  <w:style w:type="paragraph" w:customStyle="1" w:styleId="B64003900E404F84B96369002B0ECFBE">
    <w:name w:val="B64003900E404F84B96369002B0ECF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227D2B9-90D7-4D1A-87DE-3236828702B8}">
  <we:reference id="wa104382008" version="1.1.0.1" store="es-E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2023-03-02T00:00:00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C880E0-F8D6-44A7-9C6E-542A4DE6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2023 renovada.dotx</Template>
  <TotalTime>1222</TotalTime>
  <Pages>11</Pages>
  <Words>2007</Words>
  <Characters>11041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nºtema – Nombre tarea</vt:lpstr>
    </vt:vector>
  </TitlesOfParts>
  <Company>CIFP Carlos III - Cartagena</Company>
  <LinksUpToDate>false</LinksUpToDate>
  <CharactersWithSpaces>13022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Tema 7 – Contenidos web interactivos</dc:title>
  <dc:subject>Diseño de Interfaces Web</dc:subject>
  <dc:creator>Santiago San Pablo</dc:creator>
  <cp:keywords/>
  <dc:description/>
  <cp:lastModifiedBy>SAN PABLO RAPOSO, SANTIAGO FRANCISCO</cp:lastModifiedBy>
  <cp:revision>118</cp:revision>
  <dcterms:created xsi:type="dcterms:W3CDTF">2023-03-02T10:47:00Z</dcterms:created>
  <dcterms:modified xsi:type="dcterms:W3CDTF">2023-03-04T12:18:00Z</dcterms:modified>
</cp:coreProperties>
</file>