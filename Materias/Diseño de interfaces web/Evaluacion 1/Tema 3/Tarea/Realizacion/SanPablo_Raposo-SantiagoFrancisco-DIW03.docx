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0479044" w:displacedByCustomXml="next"/>
    <w:bookmarkEnd w:id="0" w:displacedByCustomXml="next"/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363E3DCF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1B43B575" wp14:editId="0F950D2B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D610BC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0B4CAA4E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172E3A0C" w14:textId="6001655A" w:rsidR="00D05700" w:rsidRDefault="00CC54D5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6426DEEB" wp14:editId="2BDD665B">
                    <wp:simplePos x="0" y="0"/>
                    <wp:positionH relativeFrom="column">
                      <wp:posOffset>-231262</wp:posOffset>
                    </wp:positionH>
                    <wp:positionV relativeFrom="paragraph">
                      <wp:posOffset>185093</wp:posOffset>
                    </wp:positionV>
                    <wp:extent cx="5873115" cy="3718999"/>
                    <wp:effectExtent l="0" t="0" r="0" b="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18999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3AEB4CA" id="Rectángulo 8" o:spid="_x0000_s1026" style="position:absolute;margin-left:-18.2pt;margin-top:14.55pt;width:462.45pt;height:292.85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77F4F12A" wp14:editId="0DFBDDDC">
                <wp:simplePos x="0" y="0"/>
                <wp:positionH relativeFrom="column">
                  <wp:posOffset>-234315</wp:posOffset>
                </wp:positionH>
                <wp:positionV relativeFrom="paragraph">
                  <wp:posOffset>187960</wp:posOffset>
                </wp:positionV>
                <wp:extent cx="5882640" cy="3716020"/>
                <wp:effectExtent l="0" t="0" r="381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2640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B4521"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18FEF04E" wp14:editId="3163A95D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E3F56292E2C74EB2A8C872C86470033B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36E3D63" w14:textId="1EE6C88C" w:rsidR="00D05700" w:rsidRPr="001F0974" w:rsidRDefault="00D05700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 w:rsidRPr="001F0974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Tarea </w:t>
                                    </w:r>
                                    <w:proofErr w:type="spellStart"/>
                                    <w:r w:rsidRPr="001F0974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nº</w:t>
                                    </w:r>
                                    <w:proofErr w:type="spellEnd"/>
                                    <w:r w:rsidR="00892D2C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3</w:t>
                                    </w:r>
                                    <w:r w:rsidRPr="001F0974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– </w:t>
                                    </w:r>
                                    <w:r w:rsidR="00892D2C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Implantación </w:t>
                                    </w:r>
                                    <w:r w:rsidR="00016DA4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de contenido multimedia</w:t>
                                    </w:r>
                                  </w:p>
                                </w:sdtContent>
                              </w:sdt>
                              <w:p w14:paraId="3735B2E4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08EE106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94051E4E71A64AD8AB7296E6AF39E9B6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45B802B" w14:textId="463F2542" w:rsidR="00D05700" w:rsidRDefault="00EF373D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Diseño de Interfaces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FEF04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E3F56292E2C74EB2A8C872C86470033B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36E3D63" w14:textId="1EE6C88C" w:rsidR="00D05700" w:rsidRPr="001F0974" w:rsidRDefault="00D05700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 w:rsidRPr="001F0974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Tarea </w:t>
                              </w:r>
                              <w:proofErr w:type="spellStart"/>
                              <w:r w:rsidRPr="001F0974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nº</w:t>
                              </w:r>
                              <w:proofErr w:type="spellEnd"/>
                              <w:r w:rsidR="00892D2C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3</w:t>
                              </w:r>
                              <w:r w:rsidRPr="001F0974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– </w:t>
                              </w:r>
                              <w:r w:rsidR="00892D2C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Implantación </w:t>
                              </w:r>
                              <w:r w:rsidR="00016DA4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de contenido multimedia</w:t>
                              </w:r>
                            </w:p>
                          </w:sdtContent>
                        </w:sdt>
                        <w:p w14:paraId="3735B2E4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508EE106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94051E4E71A64AD8AB7296E6AF39E9B6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45B802B" w14:textId="463F2542" w:rsidR="00D05700" w:rsidRDefault="00EF373D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Diseño de Interfaces Web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0F44A77" wp14:editId="56D96A7B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DD6D3D0" wp14:editId="6588B850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2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43EC635" w14:textId="176A71AB" w:rsidR="00D05700" w:rsidRPr="00D05700" w:rsidRDefault="00EF373D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24 de noviembre de 2022</w:t>
                                    </w:r>
                                  </w:p>
                                </w:sdtContent>
                              </w:sdt>
                              <w:p w14:paraId="0746BD38" w14:textId="77777777" w:rsidR="00D05700" w:rsidRPr="00D05700" w:rsidRDefault="00000000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FD5B847" w14:textId="77777777" w:rsidR="00D05700" w:rsidRPr="00D05700" w:rsidRDefault="00D05700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Francisco San Pablo Raposo</w:t>
                                    </w:r>
                                  </w:p>
                                </w:sdtContent>
                              </w:sdt>
                              <w:p w14:paraId="050B58B5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D6D3D0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2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43EC635" w14:textId="176A71AB" w:rsidR="00D05700" w:rsidRPr="00D05700" w:rsidRDefault="00EF373D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24 de noviembre de 2022</w:t>
                              </w:r>
                            </w:p>
                          </w:sdtContent>
                        </w:sdt>
                        <w:p w14:paraId="0746BD38" w14:textId="77777777" w:rsidR="00D05700" w:rsidRPr="00D05700" w:rsidRDefault="00000000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FD5B847" w14:textId="77777777" w:rsidR="00D05700" w:rsidRPr="00D05700" w:rsidRDefault="00D05700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Francisco San Pablo Raposo</w:t>
                              </w:r>
                            </w:p>
                          </w:sdtContent>
                        </w:sdt>
                        <w:p w14:paraId="050B58B5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63758B51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2F6E7BAB" w14:textId="77777777" w:rsidR="00D05700" w:rsidRDefault="00000000"/>
      </w:sdtContent>
    </w:sdt>
    <w:p w14:paraId="3C8B0F69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3DDB0324" w14:textId="77777777" w:rsidR="00A71A02" w:rsidRDefault="00A71A02">
          <w:pPr>
            <w:pStyle w:val="TtuloTDC"/>
          </w:pPr>
          <w:r>
            <w:t>Contenido</w:t>
          </w:r>
        </w:p>
        <w:p w14:paraId="29402344" w14:textId="6FA51B03" w:rsidR="003C0F2F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484780" w:history="1">
            <w:r w:rsidR="003C0F2F" w:rsidRPr="00F647CE">
              <w:rPr>
                <w:rStyle w:val="Hipervnculo"/>
                <w:noProof/>
              </w:rPr>
              <w:t>Enunciado.</w:t>
            </w:r>
            <w:r w:rsidR="003C0F2F">
              <w:rPr>
                <w:noProof/>
                <w:webHidden/>
              </w:rPr>
              <w:tab/>
            </w:r>
            <w:r w:rsidR="003C0F2F">
              <w:rPr>
                <w:noProof/>
                <w:webHidden/>
              </w:rPr>
              <w:fldChar w:fldCharType="begin"/>
            </w:r>
            <w:r w:rsidR="003C0F2F">
              <w:rPr>
                <w:noProof/>
                <w:webHidden/>
              </w:rPr>
              <w:instrText xml:space="preserve"> PAGEREF _Toc120484780 \h </w:instrText>
            </w:r>
            <w:r w:rsidR="003C0F2F">
              <w:rPr>
                <w:noProof/>
                <w:webHidden/>
              </w:rPr>
            </w:r>
            <w:r w:rsidR="003C0F2F">
              <w:rPr>
                <w:noProof/>
                <w:webHidden/>
              </w:rPr>
              <w:fldChar w:fldCharType="separate"/>
            </w:r>
            <w:r w:rsidR="003C0F2F">
              <w:rPr>
                <w:noProof/>
                <w:webHidden/>
              </w:rPr>
              <w:t>2</w:t>
            </w:r>
            <w:r w:rsidR="003C0F2F">
              <w:rPr>
                <w:noProof/>
                <w:webHidden/>
              </w:rPr>
              <w:fldChar w:fldCharType="end"/>
            </w:r>
          </w:hyperlink>
        </w:p>
        <w:p w14:paraId="1C95B4A8" w14:textId="26B34853" w:rsidR="003C0F2F" w:rsidRDefault="003C0F2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484781" w:history="1">
            <w:r w:rsidRPr="00F647CE">
              <w:rPr>
                <w:rStyle w:val="Hipervnculo"/>
                <w:noProof/>
              </w:rPr>
              <w:t>1.- Logotipo en formato vectorial del producto elegido (4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0596A" w14:textId="4A811CB2" w:rsidR="003C0F2F" w:rsidRDefault="003C0F2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484782" w:history="1">
            <w:r w:rsidRPr="00F647CE">
              <w:rPr>
                <w:rStyle w:val="Hipervnculo"/>
                <w:noProof/>
              </w:rPr>
              <w:t>1.1.- Justificación de las decisiones tomadas.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2FCD1" w14:textId="7024A326" w:rsidR="003C0F2F" w:rsidRDefault="003C0F2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484783" w:history="1">
            <w:r w:rsidRPr="00F647CE">
              <w:rPr>
                <w:rStyle w:val="Hipervnculo"/>
                <w:noProof/>
              </w:rPr>
              <w:t>2.- GIF Animado (banner publicitario) (4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9B871" w14:textId="2EE0A62E" w:rsidR="003C0F2F" w:rsidRDefault="003C0F2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484784" w:history="1">
            <w:r w:rsidRPr="00F647CE">
              <w:rPr>
                <w:rStyle w:val="Hipervnculo"/>
                <w:noProof/>
              </w:rPr>
              <w:t>2.1.- Solución propuesta al apartado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58AB6" w14:textId="6BEFFBEC" w:rsidR="003C0F2F" w:rsidRDefault="003C0F2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484785" w:history="1">
            <w:r w:rsidRPr="00F647CE">
              <w:rPr>
                <w:rStyle w:val="Hipervnculo"/>
                <w:noProof/>
              </w:rPr>
              <w:t>3.- Cartel publicitario (imagen fija) (2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742C9" w14:textId="4AA470CB" w:rsidR="003C0F2F" w:rsidRDefault="003C0F2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484786" w:history="1">
            <w:r w:rsidRPr="00F647CE">
              <w:rPr>
                <w:rStyle w:val="Hipervnculo"/>
                <w:noProof/>
              </w:rPr>
              <w:t>3.1.- Solución propuesta al apartado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C441" w14:textId="7B3E02D3" w:rsidR="003C0F2F" w:rsidRDefault="003C0F2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484787" w:history="1">
            <w:r w:rsidRPr="00F647CE">
              <w:rPr>
                <w:rStyle w:val="Hipervnculo"/>
                <w:noProof/>
              </w:rPr>
              <w:t>Bibliografía.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11B49" w14:textId="02EAC40A" w:rsidR="00016DA4" w:rsidRDefault="00000000">
          <w:pPr>
            <w:rPr>
              <w:b/>
              <w:bCs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81D1CCF" w14:textId="7974C406" w:rsidR="00E37E28" w:rsidRPr="00016DA4" w:rsidRDefault="00E37E28">
      <w:r>
        <w:br w:type="page"/>
      </w:r>
    </w:p>
    <w:p w14:paraId="7FE6FE12" w14:textId="589B3E5C" w:rsidR="00183A13" w:rsidRDefault="00EF373D" w:rsidP="00183A13">
      <w:pPr>
        <w:pStyle w:val="Ttulo"/>
        <w:spacing w:after="240"/>
      </w:pPr>
      <w:r>
        <w:lastRenderedPageBreak/>
        <w:t>Tarea para DIW03.</w:t>
      </w:r>
    </w:p>
    <w:p w14:paraId="757F5518" w14:textId="0CC6AFBF" w:rsidR="00014F69" w:rsidRDefault="00014F69" w:rsidP="00E87859">
      <w:pPr>
        <w:pStyle w:val="Ttulo1"/>
        <w:spacing w:before="0"/>
      </w:pPr>
      <w:bookmarkStart w:id="1" w:name="_Toc120484780"/>
      <w:r>
        <w:t>Enunciado.</w:t>
      </w:r>
      <w:bookmarkEnd w:id="1"/>
    </w:p>
    <w:p w14:paraId="5CE5A17E" w14:textId="77777777" w:rsidR="00014F69" w:rsidRPr="00CB3977" w:rsidRDefault="00014F69" w:rsidP="00014F69">
      <w:r w:rsidRPr="00CB3977">
        <w:t>Como trabajador de la empresa VISUALTIS de Murcia te han encargado una nueva tarea. Estamos</w:t>
      </w:r>
      <w:r>
        <w:t xml:space="preserve"> </w:t>
      </w:r>
      <w:r w:rsidRPr="00CB3977">
        <w:t>trabajando en la campaña en redes de un nuevo producto. Sois 3 compañeros en el grupo de</w:t>
      </w:r>
      <w:r>
        <w:t xml:space="preserve"> </w:t>
      </w:r>
      <w:r w:rsidRPr="00CB3977">
        <w:t>programadores y deberéis elegir cada uno un producto de estos tres:</w:t>
      </w:r>
    </w:p>
    <w:p w14:paraId="70714785" w14:textId="77777777" w:rsidR="00014F69" w:rsidRPr="00CB3977" w:rsidRDefault="00014F69" w:rsidP="00014F69">
      <w:pPr>
        <w:pStyle w:val="Prrafodelista"/>
        <w:numPr>
          <w:ilvl w:val="0"/>
          <w:numId w:val="1"/>
        </w:numPr>
      </w:pPr>
      <w:r w:rsidRPr="00CB3977">
        <w:t>"Agua Cortina" agua de cala cortina embotellada para sentir el mar en casa.</w:t>
      </w:r>
    </w:p>
    <w:p w14:paraId="44D1B6F9" w14:textId="77777777" w:rsidR="00014F69" w:rsidRPr="00CB3977" w:rsidRDefault="00014F69" w:rsidP="00014F69">
      <w:pPr>
        <w:pStyle w:val="Prrafodelista"/>
        <w:numPr>
          <w:ilvl w:val="0"/>
          <w:numId w:val="1"/>
        </w:numPr>
      </w:pPr>
      <w:r w:rsidRPr="00CB3977">
        <w:t>"Preparado para hacer crespillos Royal".</w:t>
      </w:r>
    </w:p>
    <w:p w14:paraId="3C653976" w14:textId="77777777" w:rsidR="00014F69" w:rsidRPr="00CB3977" w:rsidRDefault="00014F69" w:rsidP="00014F69">
      <w:pPr>
        <w:pStyle w:val="Prrafodelista"/>
        <w:numPr>
          <w:ilvl w:val="0"/>
          <w:numId w:val="1"/>
        </w:numPr>
      </w:pPr>
      <w:r w:rsidRPr="00CB3977">
        <w:t>"Marinera en lata" tu aperitivo perfecto para comer dónde quieras.</w:t>
      </w:r>
    </w:p>
    <w:p w14:paraId="125A36E4" w14:textId="77777777" w:rsidR="00014F69" w:rsidRPr="00CB3977" w:rsidRDefault="00014F69" w:rsidP="00014F69">
      <w:r w:rsidRPr="00CB3977">
        <w:t>Para el producto elegido se deberán desarrollar 3 elementos:</w:t>
      </w:r>
    </w:p>
    <w:p w14:paraId="29F88632" w14:textId="77777777" w:rsidR="00014F69" w:rsidRPr="00CB3977" w:rsidRDefault="00014F69" w:rsidP="00014F69">
      <w:pPr>
        <w:pStyle w:val="Prrafodelista"/>
        <w:numPr>
          <w:ilvl w:val="0"/>
          <w:numId w:val="2"/>
        </w:numPr>
      </w:pPr>
      <w:r w:rsidRPr="00CB3977">
        <w:rPr>
          <w:b/>
          <w:bCs/>
        </w:rPr>
        <w:t xml:space="preserve">ACTIVIDAD 01: </w:t>
      </w:r>
      <w:r w:rsidRPr="00CB3977">
        <w:t xml:space="preserve">El logotipo en formato vectorial del producto elegido. (formato </w:t>
      </w:r>
      <w:proofErr w:type="spellStart"/>
      <w:r w:rsidRPr="00CB3977">
        <w:t>svg</w:t>
      </w:r>
      <w:proofErr w:type="spellEnd"/>
      <w:r w:rsidRPr="00CB3977">
        <w:t>)</w:t>
      </w:r>
    </w:p>
    <w:p w14:paraId="3E40FCF0" w14:textId="77777777" w:rsidR="00014F69" w:rsidRPr="00CB3977" w:rsidRDefault="00014F69" w:rsidP="00014F69">
      <w:pPr>
        <w:pStyle w:val="Prrafodelista"/>
        <w:numPr>
          <w:ilvl w:val="0"/>
          <w:numId w:val="2"/>
        </w:numPr>
      </w:pPr>
      <w:r w:rsidRPr="00CB3977">
        <w:rPr>
          <w:b/>
          <w:bCs/>
        </w:rPr>
        <w:t xml:space="preserve">ACTIVIDAD 02: </w:t>
      </w:r>
      <w:r w:rsidRPr="00CB3977">
        <w:t>Un gif animado que se utilizará como "banner publicitario" en distintas webs.</w:t>
      </w:r>
      <w:r>
        <w:t xml:space="preserve"> </w:t>
      </w:r>
      <w:r w:rsidRPr="00CB3977">
        <w:t>(formato gif)</w:t>
      </w:r>
    </w:p>
    <w:p w14:paraId="65E23D20" w14:textId="72E7F67C" w:rsidR="00963D45" w:rsidRDefault="00014F69" w:rsidP="00963D45">
      <w:pPr>
        <w:pStyle w:val="Prrafodelista"/>
        <w:numPr>
          <w:ilvl w:val="0"/>
          <w:numId w:val="2"/>
        </w:numPr>
      </w:pPr>
      <w:r w:rsidRPr="00CB3977">
        <w:rPr>
          <w:b/>
          <w:bCs/>
        </w:rPr>
        <w:t xml:space="preserve">ACTIVIDAD 03: </w:t>
      </w:r>
      <w:r w:rsidRPr="00CB3977">
        <w:t>Una imagen fija a modo de cartel publicitario para verse en la web con un</w:t>
      </w:r>
      <w:r>
        <w:t xml:space="preserve"> </w:t>
      </w:r>
      <w:r w:rsidRPr="00CB3977">
        <w:t xml:space="preserve">tamaño y calidad aceptables y optimizados para web. (formato </w:t>
      </w:r>
      <w:proofErr w:type="spellStart"/>
      <w:r w:rsidRPr="00CB3977">
        <w:t>jpg</w:t>
      </w:r>
      <w:proofErr w:type="spellEnd"/>
      <w:r w:rsidRPr="00CB3977">
        <w:t xml:space="preserve"> o png)</w:t>
      </w:r>
      <w:r>
        <w:t>.</w:t>
      </w:r>
    </w:p>
    <w:p w14:paraId="3F0416F5" w14:textId="77777777" w:rsidR="00963D45" w:rsidRPr="00963D45" w:rsidRDefault="00963D45" w:rsidP="00963D45">
      <w:r w:rsidRPr="00963D45">
        <w:t>El alumno debe entregar los siguientes ficheros que comprimirá en un archivo zip.</w:t>
      </w:r>
    </w:p>
    <w:p w14:paraId="1AF17A17" w14:textId="0F4C3F2F" w:rsidR="00963D45" w:rsidRPr="00963D45" w:rsidRDefault="00963D45" w:rsidP="00963D45">
      <w:pPr>
        <w:pStyle w:val="Prrafodelista"/>
        <w:numPr>
          <w:ilvl w:val="0"/>
          <w:numId w:val="4"/>
        </w:numPr>
      </w:pPr>
      <w:r w:rsidRPr="00963D45">
        <w:rPr>
          <w:b/>
          <w:bCs/>
        </w:rPr>
        <w:t xml:space="preserve">ACTIVIDAD 01: </w:t>
      </w:r>
      <w:r w:rsidRPr="00963D45">
        <w:t xml:space="preserve">Archivo </w:t>
      </w:r>
      <w:proofErr w:type="spellStart"/>
      <w:r w:rsidRPr="00963D45">
        <w:t>svg</w:t>
      </w:r>
      <w:proofErr w:type="spellEnd"/>
      <w:r w:rsidRPr="00963D45">
        <w:t>.</w:t>
      </w:r>
    </w:p>
    <w:p w14:paraId="3CE589F7" w14:textId="7B20A60B" w:rsidR="00963D45" w:rsidRPr="00963D45" w:rsidRDefault="00963D45" w:rsidP="00963D45">
      <w:pPr>
        <w:pStyle w:val="Prrafodelista"/>
        <w:numPr>
          <w:ilvl w:val="0"/>
          <w:numId w:val="4"/>
        </w:numPr>
      </w:pPr>
      <w:r w:rsidRPr="00963D45">
        <w:rPr>
          <w:b/>
          <w:bCs/>
        </w:rPr>
        <w:t xml:space="preserve">ACTIVIDAD 02: </w:t>
      </w:r>
      <w:r w:rsidRPr="00963D45">
        <w:t>Archivo GIF.</w:t>
      </w:r>
    </w:p>
    <w:p w14:paraId="4CEA98C1" w14:textId="2E8EE823" w:rsidR="00963D45" w:rsidRPr="00963D45" w:rsidRDefault="00963D45" w:rsidP="00963D45">
      <w:pPr>
        <w:pStyle w:val="Prrafodelista"/>
        <w:numPr>
          <w:ilvl w:val="0"/>
          <w:numId w:val="4"/>
        </w:numPr>
      </w:pPr>
      <w:r w:rsidRPr="00963D45">
        <w:rPr>
          <w:b/>
          <w:bCs/>
        </w:rPr>
        <w:t xml:space="preserve">ACTIVIDAD 03: </w:t>
      </w:r>
      <w:r w:rsidRPr="00963D45">
        <w:t xml:space="preserve">Archivo </w:t>
      </w:r>
      <w:proofErr w:type="spellStart"/>
      <w:r w:rsidRPr="00963D45">
        <w:t>jpg</w:t>
      </w:r>
      <w:proofErr w:type="spellEnd"/>
      <w:r w:rsidRPr="00963D45">
        <w:t xml:space="preserve"> o png.</w:t>
      </w:r>
    </w:p>
    <w:p w14:paraId="5EF2FDA7" w14:textId="3B6C4F2C" w:rsidR="00963D45" w:rsidRPr="00963D45" w:rsidRDefault="00963D45" w:rsidP="00963D45">
      <w:pPr>
        <w:pStyle w:val="Prrafodelista"/>
        <w:numPr>
          <w:ilvl w:val="0"/>
          <w:numId w:val="4"/>
        </w:numPr>
      </w:pPr>
      <w:r w:rsidRPr="00963D45">
        <w:rPr>
          <w:b/>
          <w:bCs/>
        </w:rPr>
        <w:t xml:space="preserve">MEMORIA: </w:t>
      </w:r>
      <w:r w:rsidRPr="00963D45">
        <w:t xml:space="preserve">Documento justificativo de las decisiones tomadas: archivo </w:t>
      </w:r>
      <w:proofErr w:type="spellStart"/>
      <w:r w:rsidRPr="00963D45">
        <w:t>jpg</w:t>
      </w:r>
      <w:proofErr w:type="spellEnd"/>
      <w:r w:rsidRPr="00963D45">
        <w:t>.</w:t>
      </w:r>
    </w:p>
    <w:p w14:paraId="2AF9CBD5" w14:textId="77777777" w:rsidR="00963D45" w:rsidRPr="00963D45" w:rsidRDefault="00963D45" w:rsidP="00963D45">
      <w:r w:rsidRPr="00963D45">
        <w:t xml:space="preserve">El nombre </w:t>
      </w:r>
      <w:proofErr w:type="gramStart"/>
      <w:r w:rsidRPr="00963D45">
        <w:t>de los fichero comprimido</w:t>
      </w:r>
      <w:proofErr w:type="gramEnd"/>
      <w:r w:rsidRPr="00963D45">
        <w:t xml:space="preserve"> debe seguir la siguiente estructura.</w:t>
      </w:r>
    </w:p>
    <w:p w14:paraId="3E8FEFE2" w14:textId="016E329A" w:rsidR="00963D45" w:rsidRDefault="00963D45" w:rsidP="00963D45">
      <w:pPr>
        <w:rPr>
          <w:b/>
          <w:bCs/>
        </w:rPr>
      </w:pPr>
      <w:r w:rsidRPr="00963D45">
        <w:rPr>
          <w:b/>
          <w:bCs/>
        </w:rPr>
        <w:t>apellido1_apellido2-Nombre-DIW03 - ejemplo: Garcia_García-Miguel-DIW03.zip</w:t>
      </w:r>
    </w:p>
    <w:p w14:paraId="10743E22" w14:textId="527DDEA0" w:rsidR="00F91206" w:rsidRDefault="00F91206">
      <w:r>
        <w:br w:type="page"/>
      </w:r>
    </w:p>
    <w:p w14:paraId="5BAE06AD" w14:textId="09581D4A" w:rsidR="00183A13" w:rsidRDefault="00183A13" w:rsidP="00E87859">
      <w:pPr>
        <w:pStyle w:val="Ttulo1"/>
        <w:spacing w:before="0"/>
      </w:pPr>
      <w:bookmarkStart w:id="2" w:name="_Toc120484781"/>
      <w:r>
        <w:lastRenderedPageBreak/>
        <w:t xml:space="preserve">1.- </w:t>
      </w:r>
      <w:r w:rsidR="001D53F6">
        <w:t>Logotipo en formato vectorial del producto elegido (4 puntos).</w:t>
      </w:r>
      <w:bookmarkEnd w:id="2"/>
    </w:p>
    <w:p w14:paraId="06D0D2D9" w14:textId="1728A424" w:rsidR="00014F69" w:rsidRDefault="00446515" w:rsidP="00014F69">
      <w:r w:rsidRPr="00CB3977">
        <w:t xml:space="preserve">El logotipo en formato vectorial del producto elegido. (formato </w:t>
      </w:r>
      <w:proofErr w:type="spellStart"/>
      <w:r w:rsidRPr="00CB3977">
        <w:t>svg</w:t>
      </w:r>
      <w:proofErr w:type="spellEnd"/>
      <w:r w:rsidRPr="00CB3977">
        <w:t>)</w:t>
      </w:r>
    </w:p>
    <w:p w14:paraId="05BD67D0" w14:textId="54EDAD3B" w:rsidR="004C008C" w:rsidRDefault="004C008C" w:rsidP="004C008C">
      <w:pPr>
        <w:pStyle w:val="Ttulo2"/>
      </w:pPr>
      <w:bookmarkStart w:id="3" w:name="_Toc120484782"/>
      <w:r>
        <w:t xml:space="preserve">1.1.- </w:t>
      </w:r>
      <w:r w:rsidR="00194A55">
        <w:t>Justificación de las decisiones tomadas</w:t>
      </w:r>
      <w:r>
        <w:t>.</w:t>
      </w:r>
      <w:bookmarkEnd w:id="3"/>
    </w:p>
    <w:p w14:paraId="15434CB6" w14:textId="3F4E485C" w:rsidR="00446515" w:rsidRPr="00446515" w:rsidRDefault="00446515" w:rsidP="00446515"/>
    <w:p w14:paraId="7AA9B85D" w14:textId="77777777" w:rsidR="006579C1" w:rsidRDefault="00446515" w:rsidP="004C008C">
      <w:r w:rsidRPr="00AF04CB">
        <w:drawing>
          <wp:inline distT="0" distB="0" distL="0" distR="0" wp14:anchorId="6CC49E13" wp14:editId="4DF139EF">
            <wp:extent cx="3419475" cy="3162300"/>
            <wp:effectExtent l="0" t="0" r="9525" b="0"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t="2619" r="36677" b="55977"/>
                    <a:stretch/>
                  </pic:blipFill>
                  <pic:spPr bwMode="auto">
                    <a:xfrm>
                      <a:off x="0" y="0"/>
                      <a:ext cx="34194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27E4E" w14:textId="14F8EB6E" w:rsidR="00480077" w:rsidRDefault="00C965F9" w:rsidP="004C008C">
      <w:r>
        <w:t>He elegido</w:t>
      </w:r>
      <w:r w:rsidR="00FA5D71">
        <w:t xml:space="preserve"> la opción del producto “Agua Cortina”</w:t>
      </w:r>
      <w:r w:rsidR="00F70644">
        <w:t>. Para realizar el logotipo, se ha optado por una composición</w:t>
      </w:r>
      <w:r w:rsidR="008C2DA6">
        <w:t xml:space="preserve"> de tipo imagotipo </w:t>
      </w:r>
      <w:r w:rsidR="00703ABE">
        <w:t>(</w:t>
      </w:r>
      <w:r w:rsidR="008C2DA6">
        <w:t>logotipo</w:t>
      </w:r>
      <w:r w:rsidR="006A6CC5">
        <w:t xml:space="preserve"> + icono</w:t>
      </w:r>
      <w:r w:rsidR="00703ABE">
        <w:t>)</w:t>
      </w:r>
      <w:r w:rsidR="006A6CC5">
        <w:t>.</w:t>
      </w:r>
    </w:p>
    <w:p w14:paraId="78D13F59" w14:textId="6047E242" w:rsidR="004C008C" w:rsidRDefault="00D21A3D" w:rsidP="004C008C">
      <w:r>
        <w:t xml:space="preserve">He representado </w:t>
      </w:r>
      <w:r w:rsidR="009C18F2">
        <w:t>el agua embotellada en un frasco dentro de un barco</w:t>
      </w:r>
      <w:r w:rsidR="00480077">
        <w:t xml:space="preserve"> de madera (de ahí esos tonos amarillentos), haciendo las veces de vela.</w:t>
      </w:r>
      <w:r w:rsidR="00782618">
        <w:t xml:space="preserve"> Como se puede </w:t>
      </w:r>
      <w:r>
        <w:t>apreciar</w:t>
      </w:r>
      <w:r w:rsidR="00782618">
        <w:t>,</w:t>
      </w:r>
      <w:r w:rsidR="00CB2F91">
        <w:t xml:space="preserve"> se </w:t>
      </w:r>
      <w:r w:rsidR="009B6CC6">
        <w:t>he incluido</w:t>
      </w:r>
      <w:r w:rsidR="00246E87">
        <w:t xml:space="preserve"> una incidencia de</w:t>
      </w:r>
      <w:r w:rsidR="00782618">
        <w:t xml:space="preserve"> la luz</w:t>
      </w:r>
      <w:r w:rsidR="00C336BB">
        <w:t xml:space="preserve"> </w:t>
      </w:r>
      <w:r w:rsidR="00782618">
        <w:t xml:space="preserve">de desde </w:t>
      </w:r>
      <w:r w:rsidR="00246E87">
        <w:t>la parte superior. Esto se puede reflejar en los tonos que toman las distintas capas del frasco. Por otra parte, abajo se puede apreciar el texto que acompaña a</w:t>
      </w:r>
      <w:r w:rsidR="009206E4">
        <w:t xml:space="preserve"> la imagen, que hace referencia al Agua de Cala Cortina.</w:t>
      </w:r>
    </w:p>
    <w:p w14:paraId="45AD5CE1" w14:textId="7B818958" w:rsidR="006451E1" w:rsidRDefault="009206E4" w:rsidP="004C008C">
      <w:r>
        <w:t>Estamos ante</w:t>
      </w:r>
      <w:r w:rsidR="009E20A0">
        <w:t xml:space="preserve"> un logotipo que </w:t>
      </w:r>
      <w:r w:rsidR="009E20A0" w:rsidRPr="00CD6372">
        <w:rPr>
          <w:b/>
          <w:bCs/>
        </w:rPr>
        <w:t>se adapta a las características de la simplicidad</w:t>
      </w:r>
      <w:r w:rsidR="00BD3093">
        <w:t>: es legible, escalable, reproducible, distinguible</w:t>
      </w:r>
      <w:r w:rsidR="00B03DF5">
        <w:t>, memorable, atemporal y único</w:t>
      </w:r>
      <w:r w:rsidR="00920FAA">
        <w:t>.</w:t>
      </w:r>
    </w:p>
    <w:p w14:paraId="381748E1" w14:textId="4060E2ED" w:rsidR="00F91206" w:rsidRDefault="009206E4" w:rsidP="004C008C">
      <w:r>
        <w:t xml:space="preserve">Cumple con su cometido de transmitir el mensaje que se desea: </w:t>
      </w:r>
      <w:r w:rsidR="008E352D">
        <w:t xml:space="preserve">agua de Cala Cortina, para sentir el mar </w:t>
      </w:r>
      <w:r w:rsidR="00CC3452">
        <w:t>en casa.</w:t>
      </w:r>
    </w:p>
    <w:p w14:paraId="116EB4F2" w14:textId="32451EE7" w:rsidR="009D2409" w:rsidRDefault="009D2409" w:rsidP="004C008C">
      <w:r>
        <w:t xml:space="preserve">La </w:t>
      </w:r>
      <w:r w:rsidRPr="00037BE4">
        <w:rPr>
          <w:b/>
          <w:bCs/>
        </w:rPr>
        <w:t>fuente elegida</w:t>
      </w:r>
      <w:r>
        <w:t xml:space="preserve"> para los textos ha sido</w:t>
      </w:r>
      <w:r w:rsidR="00DE2155">
        <w:t xml:space="preserve"> </w:t>
      </w:r>
      <w:r w:rsidR="00DE2155" w:rsidRPr="00037BE4">
        <w:rPr>
          <w:b/>
          <w:bCs/>
        </w:rPr>
        <w:t>Mistral</w:t>
      </w:r>
      <w:r w:rsidR="00DE2155">
        <w:t>.</w:t>
      </w:r>
    </w:p>
    <w:p w14:paraId="5FEE7636" w14:textId="77777777" w:rsidR="00F91206" w:rsidRDefault="00F91206">
      <w:r>
        <w:br w:type="page"/>
      </w:r>
    </w:p>
    <w:p w14:paraId="13599EA7" w14:textId="4A51D0BB" w:rsidR="00183A13" w:rsidRDefault="00183A13" w:rsidP="00E87859">
      <w:pPr>
        <w:pStyle w:val="Ttulo1"/>
        <w:spacing w:before="0"/>
      </w:pPr>
      <w:bookmarkStart w:id="4" w:name="_Toc120484783"/>
      <w:r>
        <w:lastRenderedPageBreak/>
        <w:t xml:space="preserve">2.- </w:t>
      </w:r>
      <w:r w:rsidR="004C008C">
        <w:t>GIF Animado (banner publicitario)</w:t>
      </w:r>
      <w:r w:rsidR="00E35C66">
        <w:t xml:space="preserve"> (4 puntos)</w:t>
      </w:r>
      <w:r w:rsidR="004C008C">
        <w:t>.</w:t>
      </w:r>
      <w:bookmarkEnd w:id="4"/>
    </w:p>
    <w:p w14:paraId="702838DE" w14:textId="09258993" w:rsidR="00183A13" w:rsidRDefault="006579C1" w:rsidP="006579C1">
      <w:r w:rsidRPr="00CB3977">
        <w:t>Un gif animado que se utilizará como "banner publicitario" en distintas webs.</w:t>
      </w:r>
      <w:r>
        <w:t xml:space="preserve"> </w:t>
      </w:r>
      <w:r w:rsidRPr="00CB3977">
        <w:t>(formato gif)</w:t>
      </w:r>
    </w:p>
    <w:p w14:paraId="521A926F" w14:textId="299EE3BF" w:rsidR="00183A13" w:rsidRDefault="00183A13" w:rsidP="00E87859">
      <w:pPr>
        <w:pStyle w:val="Ttulo2"/>
        <w:spacing w:before="0"/>
      </w:pPr>
      <w:bookmarkStart w:id="5" w:name="_Toc120484784"/>
      <w:r>
        <w:t xml:space="preserve">2.1.- </w:t>
      </w:r>
      <w:r w:rsidR="004C008C">
        <w:t xml:space="preserve">Solución propuesta al apartado </w:t>
      </w:r>
      <w:r w:rsidR="004C008C">
        <w:t>2</w:t>
      </w:r>
      <w:r w:rsidR="004C008C">
        <w:t>.</w:t>
      </w:r>
      <w:bookmarkEnd w:id="5"/>
    </w:p>
    <w:p w14:paraId="4A3DD70F" w14:textId="101DDE3A" w:rsidR="006579C1" w:rsidRPr="006579C1" w:rsidRDefault="006579C1" w:rsidP="006579C1">
      <w:pPr>
        <w:jc w:val="center"/>
      </w:pPr>
      <w:r>
        <w:rPr>
          <w:noProof/>
        </w:rPr>
        <w:drawing>
          <wp:inline distT="0" distB="0" distL="0" distR="0" wp14:anchorId="64E31782" wp14:editId="0EA42A74">
            <wp:extent cx="2857500" cy="2381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D844" w14:textId="3A5C03E8" w:rsidR="00384783" w:rsidRDefault="009376B8" w:rsidP="00E87859">
      <w:r>
        <w:t>Para el banner en formato GIF animado se ha optado por un</w:t>
      </w:r>
      <w:r w:rsidR="00356023">
        <w:t xml:space="preserve"> tamaño </w:t>
      </w:r>
      <w:r w:rsidR="004613F8">
        <w:t xml:space="preserve">estándar </w:t>
      </w:r>
      <w:r w:rsidR="00356023">
        <w:t xml:space="preserve">de </w:t>
      </w:r>
      <w:r w:rsidR="004613F8">
        <w:t xml:space="preserve">300 x 250 píxeles. </w:t>
      </w:r>
      <w:r w:rsidR="002D2CE7">
        <w:t xml:space="preserve">Lo que quiere decir que </w:t>
      </w:r>
      <w:r w:rsidR="004613F8">
        <w:t xml:space="preserve">hemos optado por un </w:t>
      </w:r>
      <w:r w:rsidR="0064175E">
        <w:t>“</w:t>
      </w:r>
      <w:proofErr w:type="spellStart"/>
      <w:r w:rsidR="004613F8">
        <w:t>robapáginas</w:t>
      </w:r>
      <w:proofErr w:type="spellEnd"/>
      <w:r w:rsidR="0064175E">
        <w:t>”</w:t>
      </w:r>
      <w:r w:rsidR="002D2CE7">
        <w:t xml:space="preserve">, esto es, </w:t>
      </w:r>
      <w:r w:rsidR="00F80A18">
        <w:t xml:space="preserve">un banner que </w:t>
      </w:r>
      <w:r w:rsidR="00F80A18" w:rsidRPr="00AD1D56">
        <w:rPr>
          <w:b/>
          <w:bCs/>
        </w:rPr>
        <w:t>se</w:t>
      </w:r>
      <w:r w:rsidR="00F80A18">
        <w:t xml:space="preserve"> </w:t>
      </w:r>
      <w:r w:rsidR="00AD1D56" w:rsidRPr="00E7574B">
        <w:rPr>
          <w:b/>
          <w:bCs/>
        </w:rPr>
        <w:t>integra de forma armónica en el diseño de una plantilla</w:t>
      </w:r>
      <w:r w:rsidR="00AD1D56">
        <w:t>.</w:t>
      </w:r>
    </w:p>
    <w:p w14:paraId="0C5E1B72" w14:textId="06C71E92" w:rsidR="00384783" w:rsidRDefault="00A90A34" w:rsidP="00E87859">
      <w:r>
        <w:t xml:space="preserve">Se ha optado por incluir la animación de unas olas del mar, para acompañar al mensaje de “Embotellada para sentir el mar en casa”, y se ha incluido el logotipo </w:t>
      </w:r>
      <w:r w:rsidR="009221B2">
        <w:t>con</w:t>
      </w:r>
      <w:r>
        <w:t xml:space="preserve"> </w:t>
      </w:r>
      <w:r w:rsidR="001C0267">
        <w:t xml:space="preserve">una animación variando la opacidad </w:t>
      </w:r>
      <w:proofErr w:type="gramStart"/>
      <w:r w:rsidR="001C0267">
        <w:t>del mismo</w:t>
      </w:r>
      <w:proofErr w:type="gramEnd"/>
      <w:r w:rsidR="001C0267">
        <w:t xml:space="preserve">, </w:t>
      </w:r>
      <w:r>
        <w:t xml:space="preserve">como </w:t>
      </w:r>
      <w:r w:rsidR="00A26D07">
        <w:t>primera</w:t>
      </w:r>
      <w:r>
        <w:t xml:space="preserve"> escena.</w:t>
      </w:r>
    </w:p>
    <w:p w14:paraId="60709AD7" w14:textId="2A68AA68" w:rsidR="00183A13" w:rsidRDefault="00387391" w:rsidP="00E87859">
      <w:r w:rsidRPr="001C0267">
        <w:rPr>
          <w:b/>
          <w:bCs/>
        </w:rPr>
        <w:t>Cumple las características de</w:t>
      </w:r>
      <w:r>
        <w:t>:</w:t>
      </w:r>
    </w:p>
    <w:p w14:paraId="118A7CBA" w14:textId="208D49F0" w:rsidR="00AD1D56" w:rsidRDefault="00387391" w:rsidP="00387391">
      <w:pPr>
        <w:pStyle w:val="Prrafodelista"/>
        <w:numPr>
          <w:ilvl w:val="0"/>
          <w:numId w:val="3"/>
        </w:numPr>
      </w:pPr>
      <w:r w:rsidRPr="0065514E">
        <w:rPr>
          <w:b/>
          <w:bCs/>
        </w:rPr>
        <w:t>Transmite un mensaje claro</w:t>
      </w:r>
      <w:r>
        <w:t xml:space="preserve">: compra </w:t>
      </w:r>
      <w:r w:rsidR="0065514E">
        <w:t>Agua cortina, el agua con el que sentirás el mar en casa.</w:t>
      </w:r>
    </w:p>
    <w:p w14:paraId="0C1C84D4" w14:textId="1FE5FED2" w:rsidR="0065514E" w:rsidRDefault="003613F0" w:rsidP="00387391">
      <w:pPr>
        <w:pStyle w:val="Prrafodelista"/>
        <w:numPr>
          <w:ilvl w:val="0"/>
          <w:numId w:val="3"/>
        </w:numPr>
      </w:pPr>
      <w:r>
        <w:rPr>
          <w:b/>
          <w:bCs/>
        </w:rPr>
        <w:t>Incluye llamadas a la acción</w:t>
      </w:r>
      <w:r w:rsidRPr="003613F0">
        <w:t>:</w:t>
      </w:r>
      <w:r>
        <w:t xml:space="preserve"> “Consigue tu botella ahora”.</w:t>
      </w:r>
      <w:r w:rsidR="001F4989">
        <w:t xml:space="preserve"> Además,</w:t>
      </w:r>
      <w:r w:rsidR="007B67FD">
        <w:t xml:space="preserve"> se ha optado por poner dicha llamada a la acción parpadeando, para causar más atención por parte del usuario.</w:t>
      </w:r>
    </w:p>
    <w:p w14:paraId="06DDE4F7" w14:textId="098B7F8B" w:rsidR="00384783" w:rsidRDefault="009C4D73" w:rsidP="00384783">
      <w:pPr>
        <w:pStyle w:val="Prrafodelista"/>
        <w:numPr>
          <w:ilvl w:val="0"/>
          <w:numId w:val="3"/>
        </w:numPr>
      </w:pPr>
      <w:r>
        <w:rPr>
          <w:b/>
          <w:bCs/>
        </w:rPr>
        <w:t>El archivo está optimizado para web</w:t>
      </w:r>
      <w:r w:rsidR="006E14F8">
        <w:t>.</w:t>
      </w:r>
    </w:p>
    <w:p w14:paraId="6771592C" w14:textId="6D5F27DA" w:rsidR="00DE2155" w:rsidRPr="00AD1D56" w:rsidRDefault="00DE2155" w:rsidP="00DE2155">
      <w:r>
        <w:t xml:space="preserve">La </w:t>
      </w:r>
      <w:r w:rsidRPr="00037BE4">
        <w:rPr>
          <w:b/>
          <w:bCs/>
        </w:rPr>
        <w:t>fuente elegida</w:t>
      </w:r>
      <w:r>
        <w:t xml:space="preserve"> para el texto “Embotellada para sentir el</w:t>
      </w:r>
      <w:r w:rsidR="00037BE4">
        <w:t xml:space="preserve"> mar en casa” ha sido </w:t>
      </w:r>
      <w:r w:rsidR="00037BE4" w:rsidRPr="00037BE4">
        <w:rPr>
          <w:b/>
          <w:bCs/>
        </w:rPr>
        <w:t>Montserrat Bold</w:t>
      </w:r>
      <w:r w:rsidR="00037BE4">
        <w:t>.</w:t>
      </w:r>
    </w:p>
    <w:p w14:paraId="5AF1273C" w14:textId="72024374" w:rsidR="00183A13" w:rsidRDefault="00183A13" w:rsidP="00E87859">
      <w:pPr>
        <w:pStyle w:val="Ttulo1"/>
        <w:spacing w:before="0"/>
      </w:pPr>
      <w:bookmarkStart w:id="6" w:name="_Toc120484785"/>
      <w:r>
        <w:t xml:space="preserve">3.- </w:t>
      </w:r>
      <w:r w:rsidR="004C008C">
        <w:t>Cartel publicitario (imagen fija)</w:t>
      </w:r>
      <w:r w:rsidR="00E35C66">
        <w:t xml:space="preserve"> (2 puntos).</w:t>
      </w:r>
      <w:bookmarkEnd w:id="6"/>
    </w:p>
    <w:p w14:paraId="17FA65B3" w14:textId="7C1C30C2" w:rsidR="006579C1" w:rsidRDefault="006579C1" w:rsidP="006579C1">
      <w:r w:rsidRPr="00CB3977">
        <w:t>Una imagen fija a modo de cartel publicitario para verse en la web con un</w:t>
      </w:r>
      <w:r>
        <w:t xml:space="preserve"> </w:t>
      </w:r>
      <w:r w:rsidRPr="00CB3977">
        <w:t xml:space="preserve">tamaño y calidad aceptables y optimizados para web. (formato </w:t>
      </w:r>
      <w:proofErr w:type="spellStart"/>
      <w:r w:rsidRPr="00CB3977">
        <w:t>jpg</w:t>
      </w:r>
      <w:proofErr w:type="spellEnd"/>
      <w:r w:rsidRPr="00CB3977">
        <w:t xml:space="preserve"> o png)</w:t>
      </w:r>
      <w:r>
        <w:t>.</w:t>
      </w:r>
    </w:p>
    <w:p w14:paraId="63396FEF" w14:textId="77777777" w:rsidR="00EF1705" w:rsidRDefault="00EF1705" w:rsidP="00EF1705">
      <w:pPr>
        <w:pStyle w:val="Ttulo2"/>
        <w:spacing w:before="0"/>
      </w:pPr>
      <w:bookmarkStart w:id="7" w:name="_Toc120484786"/>
      <w:r>
        <w:t>3.1.- Solución propuesta al apartado 3.</w:t>
      </w:r>
      <w:bookmarkEnd w:id="7"/>
    </w:p>
    <w:p w14:paraId="0C603E0F" w14:textId="77777777" w:rsidR="00EF1705" w:rsidRPr="006579C1" w:rsidRDefault="00EF1705" w:rsidP="006579C1"/>
    <w:p w14:paraId="413840D8" w14:textId="77777777" w:rsidR="00EE3923" w:rsidRDefault="00EE3923" w:rsidP="00E87859">
      <w:pPr>
        <w:sectPr w:rsidR="00EE3923" w:rsidSect="007D526A">
          <w:headerReference w:type="first" r:id="rId1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707B0FAC" w14:textId="22760BA3" w:rsidR="00183A13" w:rsidRDefault="00EE3923" w:rsidP="00E87859">
      <w:r>
        <w:rPr>
          <w:noProof/>
        </w:rPr>
        <w:lastRenderedPageBreak/>
        <w:drawing>
          <wp:inline distT="0" distB="0" distL="0" distR="0" wp14:anchorId="568405A0" wp14:editId="2A5BE53D">
            <wp:extent cx="9763125" cy="61055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F5B9" w14:textId="77777777" w:rsidR="00EE3923" w:rsidRDefault="00EE3923" w:rsidP="00E87859"/>
    <w:p w14:paraId="1F4E95F9" w14:textId="24DC2562" w:rsidR="00EE3923" w:rsidRDefault="00EE3923" w:rsidP="00E87859">
      <w:pPr>
        <w:sectPr w:rsidR="00EE3923" w:rsidSect="00EE3923">
          <w:headerReference w:type="first" r:id="rId20"/>
          <w:pgSz w:w="16838" w:h="11906" w:orient="landscape"/>
          <w:pgMar w:top="720" w:right="720" w:bottom="720" w:left="720" w:header="397" w:footer="397" w:gutter="0"/>
          <w:pgNumType w:start="0"/>
          <w:cols w:space="708"/>
          <w:titlePg/>
          <w:docGrid w:linePitch="360"/>
        </w:sectPr>
      </w:pPr>
    </w:p>
    <w:p w14:paraId="6B406394" w14:textId="789C37B6" w:rsidR="00522A8F" w:rsidRDefault="008B0D57" w:rsidP="00522A8F">
      <w:r>
        <w:lastRenderedPageBreak/>
        <w:t>Para realizar el cartel</w:t>
      </w:r>
      <w:r w:rsidR="009B363A">
        <w:t xml:space="preserve">, se ha optado por un </w:t>
      </w:r>
      <w:r w:rsidR="009B363A" w:rsidRPr="00B150D6">
        <w:rPr>
          <w:b/>
          <w:bCs/>
        </w:rPr>
        <w:t>tamaño de 1280 x 800</w:t>
      </w:r>
      <w:r w:rsidR="00BE2AD1">
        <w:t>.</w:t>
      </w:r>
      <w:r w:rsidR="001D62BB">
        <w:t xml:space="preserve"> Este tamaño será reproducible </w:t>
      </w:r>
      <w:r w:rsidR="003F2921">
        <w:t xml:space="preserve">en la web de forma correcta dado que es </w:t>
      </w:r>
      <w:r w:rsidR="003F2921">
        <w:t>un tamaño estándar y visible por la inmensa mayoría de monitores</w:t>
      </w:r>
      <w:r w:rsidR="00EC3C0D">
        <w:t>.</w:t>
      </w:r>
    </w:p>
    <w:p w14:paraId="0747DF3C" w14:textId="77E0B4AE" w:rsidR="000E7437" w:rsidRDefault="00F71AFC" w:rsidP="00522A8F">
      <w:r>
        <w:t xml:space="preserve">Como </w:t>
      </w:r>
      <w:r w:rsidRPr="00B150D6">
        <w:rPr>
          <w:b/>
          <w:bCs/>
        </w:rPr>
        <w:t>fondo del cartel</w:t>
      </w:r>
      <w:r>
        <w:t xml:space="preserve">, </w:t>
      </w:r>
      <w:r w:rsidR="00D50D2F">
        <w:t xml:space="preserve">se </w:t>
      </w:r>
      <w:r w:rsidR="00732175">
        <w:t>procura</w:t>
      </w:r>
      <w:r w:rsidR="00D50D2F">
        <w:t xml:space="preserve"> </w:t>
      </w:r>
      <w:r w:rsidR="00732175">
        <w:t>un uso de</w:t>
      </w:r>
      <w:r w:rsidR="00396685">
        <w:t xml:space="preserve"> </w:t>
      </w:r>
      <w:r w:rsidR="00D44077">
        <w:t xml:space="preserve">fotografía propia para </w:t>
      </w:r>
      <w:r w:rsidR="003F2921">
        <w:t>representar el mar</w:t>
      </w:r>
      <w:r w:rsidR="00471025">
        <w:t>.</w:t>
      </w:r>
      <w:r w:rsidR="00EF1492" w:rsidRPr="00EF1492">
        <w:t xml:space="preserve"> </w:t>
      </w:r>
      <w:r w:rsidR="00EF1492">
        <w:t xml:space="preserve">Muestro la belleza de las aguas de la costa murciana mediante </w:t>
      </w:r>
      <w:r w:rsidR="00F06223">
        <w:t>este</w:t>
      </w:r>
      <w:r w:rsidR="00EF1492">
        <w:t xml:space="preserve"> bello atardecer.</w:t>
      </w:r>
      <w:r w:rsidR="000E7437">
        <w:t xml:space="preserve"> </w:t>
      </w:r>
      <w:r w:rsidR="000E7437">
        <w:t>La imagen de una única palmera quiere destacar un agua única y auténticamente especial.</w:t>
      </w:r>
    </w:p>
    <w:p w14:paraId="5547C166" w14:textId="23172FA1" w:rsidR="000E7437" w:rsidRDefault="0060133D" w:rsidP="000E7437">
      <w:r w:rsidRPr="00B150D6">
        <w:rPr>
          <w:b/>
          <w:bCs/>
        </w:rPr>
        <w:t>Se introduce el producto</w:t>
      </w:r>
      <w:r>
        <w:t xml:space="preserve"> en el</w:t>
      </w:r>
      <w:r w:rsidR="00AA2D35">
        <w:t xml:space="preserve"> lateral izquierdo del cartel mediante el logotipo que </w:t>
      </w:r>
      <w:r w:rsidR="000E5CF9">
        <w:t>he</w:t>
      </w:r>
      <w:r w:rsidR="00AA2D35">
        <w:t xml:space="preserve"> creado anteriormente, con un texto central que describe perfectamente el producto que se está anunciando: “Agua Cortina Embotellada”. </w:t>
      </w:r>
      <w:r w:rsidR="00B014DC">
        <w:t>Por otra parte, he querido remarcar que Cala Cortina pertenece a Cartagena</w:t>
      </w:r>
      <w:r w:rsidR="00F26D34">
        <w:t>, especificándolo en la parte inferior del cartel.</w:t>
      </w:r>
    </w:p>
    <w:p w14:paraId="13A10AC5" w14:textId="2585F7CC" w:rsidR="000E7437" w:rsidRPr="00522A8F" w:rsidRDefault="000E7437" w:rsidP="000E7437">
      <w:r>
        <w:t xml:space="preserve">La </w:t>
      </w:r>
      <w:r w:rsidRPr="00B150D6">
        <w:rPr>
          <w:b/>
          <w:bCs/>
        </w:rPr>
        <w:t>fuente elegida</w:t>
      </w:r>
      <w:r>
        <w:t xml:space="preserve"> para los textos de este cartel ha sido </w:t>
      </w:r>
      <w:r w:rsidRPr="00B150D6">
        <w:rPr>
          <w:b/>
          <w:bCs/>
        </w:rPr>
        <w:t xml:space="preserve">Hollywood </w:t>
      </w:r>
      <w:proofErr w:type="spellStart"/>
      <w:r w:rsidRPr="00B150D6">
        <w:rPr>
          <w:b/>
          <w:bCs/>
        </w:rPr>
        <w:t>Hills</w:t>
      </w:r>
      <w:proofErr w:type="spellEnd"/>
      <w:r w:rsidR="009D2409">
        <w:t>.</w:t>
      </w:r>
    </w:p>
    <w:p w14:paraId="595E1112" w14:textId="33FD24DB" w:rsidR="00627EFC" w:rsidRDefault="00627EFC" w:rsidP="00522A8F">
      <w:r>
        <w:t>En general, d</w:t>
      </w:r>
      <w:r>
        <w:t xml:space="preserve">estacan las sombras paralelas, biseles, relieves, trazos y demás </w:t>
      </w:r>
      <w:r w:rsidRPr="00B150D6">
        <w:rPr>
          <w:b/>
          <w:bCs/>
        </w:rPr>
        <w:t>efectos</w:t>
      </w:r>
      <w:r>
        <w:t xml:space="preserve"> que se le han aplicado a los distintos elementos que componen el cartel.</w:t>
      </w:r>
    </w:p>
    <w:p w14:paraId="74566815" w14:textId="2C0F0C5B" w:rsidR="00FF2850" w:rsidRDefault="00404BCD">
      <w:r>
        <w:t xml:space="preserve">La botella sobre el barco de madera queda resaltada por el colorido de la imagen, y la sombra que se le ha aplicado. También se </w:t>
      </w:r>
      <w:r w:rsidR="000E7437">
        <w:t>les</w:t>
      </w:r>
      <w:r>
        <w:t xml:space="preserve"> han aplicado sombras a los textos</w:t>
      </w:r>
      <w:r w:rsidR="006634A6">
        <w:t xml:space="preserve"> para darle mayor realismo a la composición.</w:t>
      </w:r>
      <w:r w:rsidR="00FF2850">
        <w:br w:type="page"/>
      </w:r>
    </w:p>
    <w:p w14:paraId="31E3D508" w14:textId="77777777" w:rsidR="00FF2850" w:rsidRDefault="00FF2850" w:rsidP="00FF2850">
      <w:pPr>
        <w:pStyle w:val="Ttulo1"/>
      </w:pPr>
      <w:bookmarkStart w:id="8" w:name="_Toc120484787"/>
      <w:r>
        <w:lastRenderedPageBreak/>
        <w:t>Bibliografía.</w:t>
      </w:r>
      <w:bookmarkEnd w:id="8"/>
    </w:p>
    <w:p w14:paraId="0C7060DC" w14:textId="77777777" w:rsidR="00FF2850" w:rsidRDefault="00BC3FCF" w:rsidP="00FF2850">
      <w:r>
        <w:t>A continuación, presento</w:t>
      </w:r>
      <w:r w:rsidR="00FF2850">
        <w:t xml:space="preserve"> la relación bibliográfica que he consultado para la realización de este trabajo.</w:t>
      </w:r>
    </w:p>
    <w:p w14:paraId="205295A6" w14:textId="398B6AFE" w:rsidR="00FF2850" w:rsidRDefault="00357F15" w:rsidP="00357F15">
      <w:pPr>
        <w:pStyle w:val="Prrafodelista"/>
        <w:numPr>
          <w:ilvl w:val="0"/>
          <w:numId w:val="5"/>
        </w:numPr>
      </w:pPr>
      <w:r>
        <w:t>Apuntes y recursos de la plataforma de educación a distancia (EAD).</w:t>
      </w:r>
    </w:p>
    <w:p w14:paraId="3AC58013" w14:textId="06BAE62B" w:rsidR="00357F15" w:rsidRPr="00FF2850" w:rsidRDefault="00357F15" w:rsidP="00357F15">
      <w:pPr>
        <w:pStyle w:val="Prrafodelista"/>
        <w:numPr>
          <w:ilvl w:val="0"/>
          <w:numId w:val="5"/>
        </w:numPr>
      </w:pPr>
      <w:hyperlink r:id="rId21" w:history="1">
        <w:r>
          <w:rPr>
            <w:rStyle w:val="Hipervnculo"/>
          </w:rPr>
          <w:t xml:space="preserve">Cala Cortina - </w:t>
        </w:r>
        <w:proofErr w:type="spellStart"/>
        <w:r>
          <w:rPr>
            <w:rStyle w:val="Hipervnculo"/>
          </w:rPr>
          <w:t>Wikiwand</w:t>
        </w:r>
        <w:proofErr w:type="spellEnd"/>
      </w:hyperlink>
    </w:p>
    <w:sectPr w:rsidR="00357F15" w:rsidRPr="00FF2850" w:rsidSect="00522A8F">
      <w:pgSz w:w="11906" w:h="16838"/>
      <w:pgMar w:top="1417" w:right="1701" w:bottom="1417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C0B54" w14:textId="77777777" w:rsidR="00976535" w:rsidRDefault="00976535" w:rsidP="00D05700">
      <w:pPr>
        <w:spacing w:after="0" w:line="240" w:lineRule="auto"/>
      </w:pPr>
      <w:r>
        <w:separator/>
      </w:r>
    </w:p>
  </w:endnote>
  <w:endnote w:type="continuationSeparator" w:id="0">
    <w:p w14:paraId="7D6CAFEE" w14:textId="77777777" w:rsidR="00976535" w:rsidRDefault="00976535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33AE425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158A122" w14:textId="77777777" w:rsidR="00E37E28" w:rsidRDefault="00E37E2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Francisco San Pablo 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402A593D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F34E0D9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7EFD4" w14:textId="77777777" w:rsidR="00976535" w:rsidRDefault="00976535" w:rsidP="00D05700">
      <w:pPr>
        <w:spacing w:after="0" w:line="240" w:lineRule="auto"/>
      </w:pPr>
      <w:r>
        <w:separator/>
      </w:r>
    </w:p>
  </w:footnote>
  <w:footnote w:type="continuationSeparator" w:id="0">
    <w:p w14:paraId="223A0866" w14:textId="77777777" w:rsidR="00976535" w:rsidRDefault="00976535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0"/>
      <w:gridCol w:w="4214"/>
    </w:tblGrid>
    <w:tr w:rsidR="00D05700" w14:paraId="2BE2E6B3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placeholde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3227629" w14:textId="3430D04A" w:rsidR="00D05700" w:rsidRDefault="00EF373D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Diseño de Interfaces Web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/>
          <w:dataBinding w:prefixMappings="xmlns:ns0='http://schemas.microsoft.com/office/2006/coverPageProps' " w:xpath="/ns0:CoverPageProperties[1]/ns0:PublishDate[1]" w:storeItemID="{55AF091B-3C7A-41E3-B477-F2FDAA23CFDA}"/>
          <w:date w:fullDate="2022-11-24T00:00:00Z">
            <w:dateFormat w:val="d-M-yyyy"/>
            <w:lid w:val="es-E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5C1BA702" w14:textId="6E75E9DB" w:rsidR="00D05700" w:rsidRDefault="00EF373D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24-11-2022</w:t>
              </w:r>
            </w:p>
          </w:tc>
        </w:sdtContent>
      </w:sdt>
    </w:tr>
    <w:tr w:rsidR="00D05700" w14:paraId="4C58F10C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3AB92BE2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6CD5422F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0B242976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496DB" w14:textId="77777777" w:rsidR="00243517" w:rsidRDefault="0024351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395B1" w14:textId="77777777" w:rsidR="00EE3923" w:rsidRDefault="00EE392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F6C24"/>
    <w:multiLevelType w:val="hybridMultilevel"/>
    <w:tmpl w:val="E10C09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66B84"/>
    <w:multiLevelType w:val="hybridMultilevel"/>
    <w:tmpl w:val="D276A2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3852BA"/>
    <w:multiLevelType w:val="hybridMultilevel"/>
    <w:tmpl w:val="DFEAB4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7F592E"/>
    <w:multiLevelType w:val="hybridMultilevel"/>
    <w:tmpl w:val="2294F8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6032F3"/>
    <w:multiLevelType w:val="hybridMultilevel"/>
    <w:tmpl w:val="9C527C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9755237">
    <w:abstractNumId w:val="3"/>
  </w:num>
  <w:num w:numId="2" w16cid:durableId="1528441687">
    <w:abstractNumId w:val="4"/>
  </w:num>
  <w:num w:numId="3" w16cid:durableId="1934312540">
    <w:abstractNumId w:val="0"/>
  </w:num>
  <w:num w:numId="4" w16cid:durableId="711618008">
    <w:abstractNumId w:val="1"/>
  </w:num>
  <w:num w:numId="5" w16cid:durableId="11295191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4D5"/>
    <w:rsid w:val="00014F69"/>
    <w:rsid w:val="00016DA4"/>
    <w:rsid w:val="00037BE4"/>
    <w:rsid w:val="00052643"/>
    <w:rsid w:val="00091F5E"/>
    <w:rsid w:val="000A3B8A"/>
    <w:rsid w:val="000D3E52"/>
    <w:rsid w:val="000E5CF9"/>
    <w:rsid w:val="000E7437"/>
    <w:rsid w:val="00183A13"/>
    <w:rsid w:val="00194A55"/>
    <w:rsid w:val="001C0267"/>
    <w:rsid w:val="001D53F6"/>
    <w:rsid w:val="001D62BB"/>
    <w:rsid w:val="001F0974"/>
    <w:rsid w:val="001F4989"/>
    <w:rsid w:val="00224731"/>
    <w:rsid w:val="00233C6A"/>
    <w:rsid w:val="00243517"/>
    <w:rsid w:val="00246E87"/>
    <w:rsid w:val="002D2CE7"/>
    <w:rsid w:val="002F5114"/>
    <w:rsid w:val="00353D43"/>
    <w:rsid w:val="00356023"/>
    <w:rsid w:val="00357F15"/>
    <w:rsid w:val="003613F0"/>
    <w:rsid w:val="00384783"/>
    <w:rsid w:val="00387391"/>
    <w:rsid w:val="00396685"/>
    <w:rsid w:val="003A6369"/>
    <w:rsid w:val="003C0F2F"/>
    <w:rsid w:val="003F2921"/>
    <w:rsid w:val="00404BCD"/>
    <w:rsid w:val="0042297D"/>
    <w:rsid w:val="00430480"/>
    <w:rsid w:val="00437BC3"/>
    <w:rsid w:val="00446515"/>
    <w:rsid w:val="004613F8"/>
    <w:rsid w:val="00471025"/>
    <w:rsid w:val="00480077"/>
    <w:rsid w:val="004A1751"/>
    <w:rsid w:val="004C008C"/>
    <w:rsid w:val="00522A8F"/>
    <w:rsid w:val="00527184"/>
    <w:rsid w:val="00553962"/>
    <w:rsid w:val="0057637A"/>
    <w:rsid w:val="005B4521"/>
    <w:rsid w:val="005C0081"/>
    <w:rsid w:val="005D2069"/>
    <w:rsid w:val="0060133D"/>
    <w:rsid w:val="00607192"/>
    <w:rsid w:val="00616E20"/>
    <w:rsid w:val="00627EFC"/>
    <w:rsid w:val="0064175E"/>
    <w:rsid w:val="006451E1"/>
    <w:rsid w:val="0065514E"/>
    <w:rsid w:val="006579C1"/>
    <w:rsid w:val="006634A6"/>
    <w:rsid w:val="006712CF"/>
    <w:rsid w:val="006A6CC5"/>
    <w:rsid w:val="006C0728"/>
    <w:rsid w:val="006E14F8"/>
    <w:rsid w:val="00703ABE"/>
    <w:rsid w:val="00732175"/>
    <w:rsid w:val="00782618"/>
    <w:rsid w:val="007B1A26"/>
    <w:rsid w:val="007B1E59"/>
    <w:rsid w:val="007B67FD"/>
    <w:rsid w:val="007C2C6C"/>
    <w:rsid w:val="007C38AD"/>
    <w:rsid w:val="007D526A"/>
    <w:rsid w:val="00871B53"/>
    <w:rsid w:val="00892D2C"/>
    <w:rsid w:val="008951C8"/>
    <w:rsid w:val="008B0D57"/>
    <w:rsid w:val="008C2DA6"/>
    <w:rsid w:val="008D4662"/>
    <w:rsid w:val="008E352D"/>
    <w:rsid w:val="009206E4"/>
    <w:rsid w:val="00920FAA"/>
    <w:rsid w:val="009221B2"/>
    <w:rsid w:val="009376B8"/>
    <w:rsid w:val="00963D45"/>
    <w:rsid w:val="00976535"/>
    <w:rsid w:val="009B0C1C"/>
    <w:rsid w:val="009B363A"/>
    <w:rsid w:val="009B5045"/>
    <w:rsid w:val="009B5554"/>
    <w:rsid w:val="009B6CC6"/>
    <w:rsid w:val="009C18F2"/>
    <w:rsid w:val="009C4D73"/>
    <w:rsid w:val="009D2409"/>
    <w:rsid w:val="009E20A0"/>
    <w:rsid w:val="00A26D07"/>
    <w:rsid w:val="00A65752"/>
    <w:rsid w:val="00A70D17"/>
    <w:rsid w:val="00A71A02"/>
    <w:rsid w:val="00A86400"/>
    <w:rsid w:val="00A90A34"/>
    <w:rsid w:val="00A9584C"/>
    <w:rsid w:val="00AA2D35"/>
    <w:rsid w:val="00AC01E9"/>
    <w:rsid w:val="00AD1D56"/>
    <w:rsid w:val="00AF04CB"/>
    <w:rsid w:val="00AF24B6"/>
    <w:rsid w:val="00AF3072"/>
    <w:rsid w:val="00B014DC"/>
    <w:rsid w:val="00B03DF5"/>
    <w:rsid w:val="00B150D6"/>
    <w:rsid w:val="00B50EEC"/>
    <w:rsid w:val="00B70039"/>
    <w:rsid w:val="00BC3FCF"/>
    <w:rsid w:val="00BD3093"/>
    <w:rsid w:val="00BE2AD1"/>
    <w:rsid w:val="00C26882"/>
    <w:rsid w:val="00C336BB"/>
    <w:rsid w:val="00C965F9"/>
    <w:rsid w:val="00CA409A"/>
    <w:rsid w:val="00CB2F91"/>
    <w:rsid w:val="00CB3977"/>
    <w:rsid w:val="00CC3452"/>
    <w:rsid w:val="00CC54D5"/>
    <w:rsid w:val="00CD6372"/>
    <w:rsid w:val="00D05700"/>
    <w:rsid w:val="00D101C6"/>
    <w:rsid w:val="00D21A3D"/>
    <w:rsid w:val="00D44077"/>
    <w:rsid w:val="00D50D2F"/>
    <w:rsid w:val="00D649E2"/>
    <w:rsid w:val="00D95D9B"/>
    <w:rsid w:val="00DE2155"/>
    <w:rsid w:val="00E35C66"/>
    <w:rsid w:val="00E37E28"/>
    <w:rsid w:val="00E87859"/>
    <w:rsid w:val="00EC06B5"/>
    <w:rsid w:val="00EC3C0D"/>
    <w:rsid w:val="00EE3923"/>
    <w:rsid w:val="00EF1492"/>
    <w:rsid w:val="00EF1705"/>
    <w:rsid w:val="00EF373D"/>
    <w:rsid w:val="00F06223"/>
    <w:rsid w:val="00F131F6"/>
    <w:rsid w:val="00F26D34"/>
    <w:rsid w:val="00F66B57"/>
    <w:rsid w:val="00F70644"/>
    <w:rsid w:val="00F71AFC"/>
    <w:rsid w:val="00F722B5"/>
    <w:rsid w:val="00F80A18"/>
    <w:rsid w:val="00F91206"/>
    <w:rsid w:val="00FA1FE8"/>
    <w:rsid w:val="00FA5D71"/>
    <w:rsid w:val="00FF2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30BE416"/>
  <w15:chartTrackingRefBased/>
  <w15:docId w15:val="{EA35EB15-3C5A-4D39-B24F-85F5366F7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B53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paragraph" w:styleId="Prrafodelista">
    <w:name w:val="List Paragraph"/>
    <w:basedOn w:val="Normal"/>
    <w:uiPriority w:val="34"/>
    <w:qFormat/>
    <w:rsid w:val="00CB397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57F15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016DA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16DA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yperlink" Target="https://www.wikiwand.com/es/Cala_Cortin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gif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Aprendizaje\FP\Plantillas%202022%20Word\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F56292E2C74EB2A8C872C864700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4F5166-2082-4AD7-BAFE-C31CC5C7716B}"/>
      </w:docPartPr>
      <w:docPartBody>
        <w:p w:rsidR="00000000" w:rsidRDefault="00000000">
          <w:pPr>
            <w:pStyle w:val="E3F56292E2C74EB2A8C872C86470033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94051E4E71A64AD8AB7296E6AF39E9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E74DF8-B46C-4282-B56A-775B76D33ED8}"/>
      </w:docPartPr>
      <w:docPartBody>
        <w:p w:rsidR="00000000" w:rsidRDefault="00000000">
          <w:pPr>
            <w:pStyle w:val="94051E4E71A64AD8AB7296E6AF39E9B6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4A1"/>
    <w:rsid w:val="00E4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3F56292E2C74EB2A8C872C86470033B">
    <w:name w:val="E3F56292E2C74EB2A8C872C86470033B"/>
  </w:style>
  <w:style w:type="paragraph" w:customStyle="1" w:styleId="94051E4E71A64AD8AB7296E6AF39E9B6">
    <w:name w:val="94051E4E71A64AD8AB7296E6AF39E9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  <w:targetScreenSz w:val="1920x1200"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312</TotalTime>
  <Pages>9</Pages>
  <Words>940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nº 3 – Implantación de contenido multimedia</dc:title>
  <dc:subject>Diseño de Interfaces Web</dc:subject>
  <dc:creator>Santiago Francisco San Pablo Raposo</dc:creator>
  <cp:keywords/>
  <dc:description/>
  <cp:lastModifiedBy>SAN PABLO RAPOSO, SANTIAGO FRANCISCO</cp:lastModifiedBy>
  <cp:revision>115</cp:revision>
  <dcterms:created xsi:type="dcterms:W3CDTF">2022-11-27T16:52:00Z</dcterms:created>
  <dcterms:modified xsi:type="dcterms:W3CDTF">2022-11-27T22:39:00Z</dcterms:modified>
</cp:coreProperties>
</file>