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6C559450"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2F80FC09" wp14:editId="0251B260">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2A27B979" w14:textId="77777777" w:rsidR="00D05700" w:rsidRDefault="00D05700">
          <w:pPr>
            <w:pStyle w:val="Sinespaciado"/>
            <w:jc w:val="center"/>
            <w:rPr>
              <w:color w:val="0F6FC6" w:themeColor="accent1"/>
              <w:sz w:val="28"/>
              <w:szCs w:val="28"/>
            </w:rPr>
          </w:pPr>
        </w:p>
        <w:p w14:paraId="51032CE6" w14:textId="77777777" w:rsidR="00D05700" w:rsidRDefault="00D05700">
          <w:pPr>
            <w:pStyle w:val="Sinespaciado"/>
            <w:spacing w:before="480"/>
            <w:jc w:val="center"/>
            <w:rPr>
              <w:color w:val="0F6FC6" w:themeColor="accent1"/>
            </w:rPr>
          </w:pPr>
        </w:p>
        <w:p w14:paraId="01DE5A83" w14:textId="524052A5" w:rsidR="00D05700" w:rsidRDefault="00E958DF">
          <w:r>
            <w:rPr>
              <w:noProof/>
              <w:color w:val="0F6FC6" w:themeColor="accent1"/>
            </w:rPr>
            <mc:AlternateContent>
              <mc:Choice Requires="wps">
                <w:drawing>
                  <wp:anchor distT="0" distB="0" distL="114300" distR="114300" simplePos="0" relativeHeight="251657213" behindDoc="0" locked="0" layoutInCell="1" allowOverlap="1" wp14:anchorId="1334BCD5" wp14:editId="3A6231D8">
                    <wp:simplePos x="0" y="0"/>
                    <wp:positionH relativeFrom="column">
                      <wp:posOffset>-231140</wp:posOffset>
                    </wp:positionH>
                    <wp:positionV relativeFrom="paragraph">
                      <wp:posOffset>192049</wp:posOffset>
                    </wp:positionV>
                    <wp:extent cx="5873115" cy="3708400"/>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400"/>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E5570" id="Rectángulo 8" o:spid="_x0000_s1026" style="position:absolute;margin-left:-18.2pt;margin-top:15.1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" stroked="f" strokeweight="1pt">
                    <v:fill opacity="32896f"/>
                  </v:rect>
                </w:pict>
              </mc:Fallback>
            </mc:AlternateContent>
          </w:r>
          <w:r>
            <w:rPr>
              <w:noProof/>
              <w:color w:val="0F6FC6" w:themeColor="accent1"/>
            </w:rPr>
            <w:drawing>
              <wp:anchor distT="0" distB="0" distL="114300" distR="114300" simplePos="0" relativeHeight="251656188" behindDoc="0" locked="0" layoutInCell="1" allowOverlap="1" wp14:anchorId="36F30044" wp14:editId="08AF7383">
                <wp:simplePos x="0" y="0"/>
                <wp:positionH relativeFrom="column">
                  <wp:posOffset>-229870</wp:posOffset>
                </wp:positionH>
                <wp:positionV relativeFrom="paragraph">
                  <wp:posOffset>186055</wp:posOffset>
                </wp:positionV>
                <wp:extent cx="586930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69305" cy="3716020"/>
                        </a:xfrm>
                        <a:prstGeom prst="rect">
                          <a:avLst/>
                        </a:prstGeom>
                      </pic:spPr>
                    </pic:pic>
                  </a:graphicData>
                </a:graphic>
                <wp14:sizeRelH relativeFrom="margin">
                  <wp14:pctWidth>0</wp14:pctWidth>
                </wp14:sizeRelH>
                <wp14:sizeRelV relativeFrom="margin">
                  <wp14:pctHeight>0</wp14:pctHeight>
                </wp14:sizeRelV>
              </wp:anchor>
            </w:drawing>
          </w:r>
          <w:r w:rsidR="005B4521">
            <w:rPr>
              <w:noProof/>
              <w:color w:val="0F6FC6" w:themeColor="accent1"/>
            </w:rPr>
            <mc:AlternateContent>
              <mc:Choice Requires="wps">
                <w:drawing>
                  <wp:anchor distT="0" distB="0" distL="114300" distR="114300" simplePos="0" relativeHeight="251658238" behindDoc="0" locked="0" layoutInCell="1" allowOverlap="1" wp14:anchorId="627AABAE" wp14:editId="23CA9196">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4DE7C8CB988741C08B4B2C439FC8F326"/>
                                  </w:placeholder>
                                  <w:dataBinding w:prefixMappings="xmlns:ns0='http://purl.org/dc/elements/1.1/' xmlns:ns1='http://schemas.openxmlformats.org/package/2006/metadata/core-properties' " w:xpath="/ns1:coreProperties[1]/ns0:title[1]" w:storeItemID="{6C3C8BC8-F283-45AE-878A-BAB7291924A1}"/>
                                  <w:text/>
                                </w:sdtPr>
                                <w:sdtContent>
                                  <w:p w14:paraId="720BCFB0" w14:textId="14197A49" w:rsidR="00D05700" w:rsidRPr="001F0974" w:rsidRDefault="00D05700"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sidRPr="001F0974">
                                      <w:rPr>
                                        <w:rFonts w:ascii="Segoe UI Light" w:eastAsiaTheme="majorEastAsia" w:hAnsi="Segoe UI Light" w:cs="Segoe UI Light"/>
                                        <w:sz w:val="60"/>
                                        <w:szCs w:val="60"/>
                                      </w:rPr>
                                      <w:t xml:space="preserve">Tarea </w:t>
                                    </w:r>
                                    <w:r w:rsidR="00E958DF">
                                      <w:rPr>
                                        <w:rFonts w:ascii="Segoe UI Light" w:eastAsiaTheme="majorEastAsia" w:hAnsi="Segoe UI Light" w:cs="Segoe UI Light"/>
                                        <w:sz w:val="60"/>
                                        <w:szCs w:val="60"/>
                                      </w:rPr>
                                      <w:t>nº 4</w:t>
                                    </w:r>
                                    <w:r w:rsidRPr="001F0974">
                                      <w:rPr>
                                        <w:rFonts w:ascii="Segoe UI Light" w:eastAsiaTheme="majorEastAsia" w:hAnsi="Segoe UI Light" w:cs="Segoe UI Light"/>
                                        <w:sz w:val="60"/>
                                        <w:szCs w:val="60"/>
                                      </w:rPr>
                                      <w:t xml:space="preserve"> – </w:t>
                                    </w:r>
                                    <w:r w:rsidR="002205BE">
                                      <w:rPr>
                                        <w:rFonts w:ascii="Segoe UI Light" w:eastAsiaTheme="majorEastAsia" w:hAnsi="Segoe UI Light" w:cs="Segoe UI Light"/>
                                        <w:sz w:val="60"/>
                                        <w:szCs w:val="60"/>
                                      </w:rPr>
                                      <w:t>Hojas de estilo</w:t>
                                    </w:r>
                                    <w:r w:rsidR="001B392C">
                                      <w:rPr>
                                        <w:rFonts w:ascii="Segoe UI Light" w:eastAsiaTheme="majorEastAsia" w:hAnsi="Segoe UI Light" w:cs="Segoe UI Light"/>
                                        <w:sz w:val="60"/>
                                        <w:szCs w:val="60"/>
                                      </w:rPr>
                                      <w:t xml:space="preserve"> para crear una interfaz adaptable</w:t>
                                    </w:r>
                                  </w:p>
                                </w:sdtContent>
                              </w:sdt>
                              <w:p w14:paraId="061691E6" w14:textId="77777777" w:rsidR="00D05700" w:rsidRPr="001B392C" w:rsidRDefault="00D05700" w:rsidP="00D05700">
                                <w:pPr>
                                  <w:rPr>
                                    <w:color w:val="0F6FC6" w:themeColor="accent1"/>
                                    <w:sz w:val="48"/>
                                    <w:szCs w:val="48"/>
                                  </w:rPr>
                                </w:pPr>
                              </w:p>
                              <w:p w14:paraId="2AE7DF13"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78BAE7EDDBB948C48C972CA249ACA981"/>
                                  </w:placeholder>
                                  <w:dataBinding w:prefixMappings="xmlns:ns0='http://purl.org/dc/elements/1.1/' xmlns:ns1='http://schemas.openxmlformats.org/package/2006/metadata/core-properties' " w:xpath="/ns1:coreProperties[1]/ns0:subject[1]" w:storeItemID="{6C3C8BC8-F283-45AE-878A-BAB7291924A1}"/>
                                  <w:text/>
                                </w:sdtPr>
                                <w:sdtContent>
                                  <w:p w14:paraId="1C65B06D" w14:textId="155FE4E1" w:rsidR="00D05700" w:rsidRDefault="002205BE" w:rsidP="00D05700">
                                    <w:pPr>
                                      <w:jc w:val="center"/>
                                    </w:pPr>
                                    <w:r>
                                      <w:rPr>
                                        <w:rFonts w:ascii="Segoe UI Light" w:hAnsi="Segoe UI Light" w:cs="Segoe UI Light"/>
                                        <w:color w:val="auto"/>
                                        <w:sz w:val="36"/>
                                        <w:szCs w:val="36"/>
                                      </w:rPr>
                                      <w:t>Diseño de Interfaces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AABAE"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4DE7C8CB988741C08B4B2C439FC8F326"/>
                            </w:placeholder>
                            <w:dataBinding w:prefixMappings="xmlns:ns0='http://purl.org/dc/elements/1.1/' xmlns:ns1='http://schemas.openxmlformats.org/package/2006/metadata/core-properties' " w:xpath="/ns1:coreProperties[1]/ns0:title[1]" w:storeItemID="{6C3C8BC8-F283-45AE-878A-BAB7291924A1}"/>
                            <w:text/>
                          </w:sdtPr>
                          <w:sdtContent>
                            <w:p w14:paraId="720BCFB0" w14:textId="14197A49" w:rsidR="00D05700" w:rsidRPr="001F0974" w:rsidRDefault="00D05700"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sidRPr="001F0974">
                                <w:rPr>
                                  <w:rFonts w:ascii="Segoe UI Light" w:eastAsiaTheme="majorEastAsia" w:hAnsi="Segoe UI Light" w:cs="Segoe UI Light"/>
                                  <w:sz w:val="60"/>
                                  <w:szCs w:val="60"/>
                                </w:rPr>
                                <w:t xml:space="preserve">Tarea </w:t>
                              </w:r>
                              <w:r w:rsidR="00E958DF">
                                <w:rPr>
                                  <w:rFonts w:ascii="Segoe UI Light" w:eastAsiaTheme="majorEastAsia" w:hAnsi="Segoe UI Light" w:cs="Segoe UI Light"/>
                                  <w:sz w:val="60"/>
                                  <w:szCs w:val="60"/>
                                </w:rPr>
                                <w:t>nº 4</w:t>
                              </w:r>
                              <w:r w:rsidRPr="001F0974">
                                <w:rPr>
                                  <w:rFonts w:ascii="Segoe UI Light" w:eastAsiaTheme="majorEastAsia" w:hAnsi="Segoe UI Light" w:cs="Segoe UI Light"/>
                                  <w:sz w:val="60"/>
                                  <w:szCs w:val="60"/>
                                </w:rPr>
                                <w:t xml:space="preserve"> – </w:t>
                              </w:r>
                              <w:r w:rsidR="002205BE">
                                <w:rPr>
                                  <w:rFonts w:ascii="Segoe UI Light" w:eastAsiaTheme="majorEastAsia" w:hAnsi="Segoe UI Light" w:cs="Segoe UI Light"/>
                                  <w:sz w:val="60"/>
                                  <w:szCs w:val="60"/>
                                </w:rPr>
                                <w:t>Hojas de estilo</w:t>
                              </w:r>
                              <w:r w:rsidR="001B392C">
                                <w:rPr>
                                  <w:rFonts w:ascii="Segoe UI Light" w:eastAsiaTheme="majorEastAsia" w:hAnsi="Segoe UI Light" w:cs="Segoe UI Light"/>
                                  <w:sz w:val="60"/>
                                  <w:szCs w:val="60"/>
                                </w:rPr>
                                <w:t xml:space="preserve"> para crear una interfaz adaptable</w:t>
                              </w:r>
                            </w:p>
                          </w:sdtContent>
                        </w:sdt>
                        <w:p w14:paraId="061691E6" w14:textId="77777777" w:rsidR="00D05700" w:rsidRPr="001B392C" w:rsidRDefault="00D05700" w:rsidP="00D05700">
                          <w:pPr>
                            <w:rPr>
                              <w:color w:val="0F6FC6" w:themeColor="accent1"/>
                              <w:sz w:val="48"/>
                              <w:szCs w:val="48"/>
                            </w:rPr>
                          </w:pPr>
                        </w:p>
                        <w:p w14:paraId="2AE7DF13"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78BAE7EDDBB948C48C972CA249ACA981"/>
                            </w:placeholder>
                            <w:dataBinding w:prefixMappings="xmlns:ns0='http://purl.org/dc/elements/1.1/' xmlns:ns1='http://schemas.openxmlformats.org/package/2006/metadata/core-properties' " w:xpath="/ns1:coreProperties[1]/ns0:subject[1]" w:storeItemID="{6C3C8BC8-F283-45AE-878A-BAB7291924A1}"/>
                            <w:text/>
                          </w:sdtPr>
                          <w:sdtContent>
                            <w:p w14:paraId="1C65B06D" w14:textId="155FE4E1" w:rsidR="00D05700" w:rsidRDefault="002205BE" w:rsidP="00D05700">
                              <w:pPr>
                                <w:jc w:val="center"/>
                              </w:pPr>
                              <w:r>
                                <w:rPr>
                                  <w:rFonts w:ascii="Segoe UI Light" w:hAnsi="Segoe UI Light" w:cs="Segoe UI Light"/>
                                  <w:color w:val="auto"/>
                                  <w:sz w:val="36"/>
                                  <w:szCs w:val="36"/>
                                </w:rPr>
                                <w:t>Diseño de Interfaces Web</w:t>
                              </w:r>
                            </w:p>
                          </w:sdtContent>
                        </w:sdt>
                      </w:txbxContent>
                    </v:textbox>
                    <w10:wrap anchorx="margin"/>
                  </v:shape>
                </w:pict>
              </mc:Fallback>
            </mc:AlternateContent>
          </w:r>
          <w:r w:rsidR="00D101C6">
            <w:rPr>
              <w:noProof/>
            </w:rPr>
            <w:drawing>
              <wp:anchor distT="0" distB="0" distL="114300" distR="114300" simplePos="0" relativeHeight="251663360" behindDoc="0" locked="0" layoutInCell="1" allowOverlap="1" wp14:anchorId="6917F00E" wp14:editId="566137AE">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6AA1EBF2" wp14:editId="60E585AB">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2-05T00:00:00Z">
                                    <w:dateFormat w:val="d 'de' MMMM 'de' yyyy"/>
                                    <w:lid w:val="es-ES"/>
                                    <w:storeMappedDataAs w:val="dateTime"/>
                                    <w:calendar w:val="gregorian"/>
                                  </w:date>
                                </w:sdtPr>
                                <w:sdtContent>
                                  <w:p w14:paraId="721826D0" w14:textId="2B9A84AB" w:rsidR="00D05700" w:rsidRPr="00D05700" w:rsidRDefault="009D24CA"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5 de diciembre de 2022</w:t>
                                    </w:r>
                                  </w:p>
                                </w:sdtContent>
                              </w:sdt>
                              <w:p w14:paraId="2395F9EB"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4BA165B1"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09C70F6C"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1EBF2"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2-05T00:00:00Z">
                              <w:dateFormat w:val="d 'de' MMMM 'de' yyyy"/>
                              <w:lid w:val="es-ES"/>
                              <w:storeMappedDataAs w:val="dateTime"/>
                              <w:calendar w:val="gregorian"/>
                            </w:date>
                          </w:sdtPr>
                          <w:sdtContent>
                            <w:p w14:paraId="721826D0" w14:textId="2B9A84AB" w:rsidR="00D05700" w:rsidRPr="00D05700" w:rsidRDefault="009D24CA"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5 de diciembre de 2022</w:t>
                              </w:r>
                            </w:p>
                          </w:sdtContent>
                        </w:sdt>
                        <w:p w14:paraId="2395F9EB"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4BA165B1"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09C70F6C"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4A42F6BB"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0600450C" w14:textId="77777777" w:rsidR="00D05700" w:rsidRDefault="00000000"/>
      </w:sdtContent>
    </w:sdt>
    <w:p w14:paraId="5365910F"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7A7AD306" w14:textId="77777777" w:rsidR="00A71A02" w:rsidRDefault="00A71A02">
          <w:pPr>
            <w:pStyle w:val="TtuloTDC"/>
          </w:pPr>
          <w:r>
            <w:t>Contenido</w:t>
          </w:r>
        </w:p>
        <w:p w14:paraId="1B50A7F3" w14:textId="22A6BE9F" w:rsidR="00C870F8" w:rsidRDefault="009064B5">
          <w:pPr>
            <w:pStyle w:val="TDC1"/>
            <w:tabs>
              <w:tab w:val="right" w:leader="dot" w:pos="8494"/>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121507352" w:history="1">
            <w:r w:rsidR="00C870F8" w:rsidRPr="00DA6C90">
              <w:rPr>
                <w:rStyle w:val="Hipervnculo"/>
                <w:noProof/>
              </w:rPr>
              <w:t>Índice de ilustraciones.</w:t>
            </w:r>
            <w:r w:rsidR="00C870F8">
              <w:rPr>
                <w:noProof/>
                <w:webHidden/>
              </w:rPr>
              <w:tab/>
            </w:r>
            <w:r w:rsidR="00C870F8">
              <w:rPr>
                <w:noProof/>
                <w:webHidden/>
              </w:rPr>
              <w:fldChar w:fldCharType="begin"/>
            </w:r>
            <w:r w:rsidR="00C870F8">
              <w:rPr>
                <w:noProof/>
                <w:webHidden/>
              </w:rPr>
              <w:instrText xml:space="preserve"> PAGEREF _Toc121507352 \h </w:instrText>
            </w:r>
            <w:r w:rsidR="00C870F8">
              <w:rPr>
                <w:noProof/>
                <w:webHidden/>
              </w:rPr>
            </w:r>
            <w:r w:rsidR="00C870F8">
              <w:rPr>
                <w:noProof/>
                <w:webHidden/>
              </w:rPr>
              <w:fldChar w:fldCharType="separate"/>
            </w:r>
            <w:r w:rsidR="00C870F8">
              <w:rPr>
                <w:noProof/>
                <w:webHidden/>
              </w:rPr>
              <w:t>1</w:t>
            </w:r>
            <w:r w:rsidR="00C870F8">
              <w:rPr>
                <w:noProof/>
                <w:webHidden/>
              </w:rPr>
              <w:fldChar w:fldCharType="end"/>
            </w:r>
          </w:hyperlink>
        </w:p>
        <w:p w14:paraId="0047E827" w14:textId="484A2835" w:rsidR="00C870F8" w:rsidRDefault="00C870F8">
          <w:pPr>
            <w:pStyle w:val="TDC1"/>
            <w:tabs>
              <w:tab w:val="right" w:leader="dot" w:pos="8494"/>
            </w:tabs>
            <w:rPr>
              <w:rFonts w:asciiTheme="minorHAnsi" w:eastAsiaTheme="minorEastAsia" w:hAnsiTheme="minorHAnsi"/>
              <w:noProof/>
              <w:color w:val="auto"/>
              <w:lang w:eastAsia="es-ES"/>
            </w:rPr>
          </w:pPr>
          <w:hyperlink w:anchor="_Toc121507353" w:history="1">
            <w:r w:rsidRPr="00DA6C90">
              <w:rPr>
                <w:rStyle w:val="Hipervnculo"/>
                <w:noProof/>
              </w:rPr>
              <w:t>Índice de código fuente.</w:t>
            </w:r>
            <w:r>
              <w:rPr>
                <w:noProof/>
                <w:webHidden/>
              </w:rPr>
              <w:tab/>
            </w:r>
            <w:r>
              <w:rPr>
                <w:noProof/>
                <w:webHidden/>
              </w:rPr>
              <w:fldChar w:fldCharType="begin"/>
            </w:r>
            <w:r>
              <w:rPr>
                <w:noProof/>
                <w:webHidden/>
              </w:rPr>
              <w:instrText xml:space="preserve"> PAGEREF _Toc121507353 \h </w:instrText>
            </w:r>
            <w:r>
              <w:rPr>
                <w:noProof/>
                <w:webHidden/>
              </w:rPr>
            </w:r>
            <w:r>
              <w:rPr>
                <w:noProof/>
                <w:webHidden/>
              </w:rPr>
              <w:fldChar w:fldCharType="separate"/>
            </w:r>
            <w:r>
              <w:rPr>
                <w:noProof/>
                <w:webHidden/>
              </w:rPr>
              <w:t>1</w:t>
            </w:r>
            <w:r>
              <w:rPr>
                <w:noProof/>
                <w:webHidden/>
              </w:rPr>
              <w:fldChar w:fldCharType="end"/>
            </w:r>
          </w:hyperlink>
        </w:p>
        <w:p w14:paraId="61A1CF99" w14:textId="15BDE22F" w:rsidR="00C870F8" w:rsidRDefault="00C870F8">
          <w:pPr>
            <w:pStyle w:val="TDC1"/>
            <w:tabs>
              <w:tab w:val="right" w:leader="dot" w:pos="8494"/>
            </w:tabs>
            <w:rPr>
              <w:rFonts w:asciiTheme="minorHAnsi" w:eastAsiaTheme="minorEastAsia" w:hAnsiTheme="minorHAnsi"/>
              <w:noProof/>
              <w:color w:val="auto"/>
              <w:lang w:eastAsia="es-ES"/>
            </w:rPr>
          </w:pPr>
          <w:hyperlink w:anchor="_Toc121507354" w:history="1">
            <w:r w:rsidRPr="00DA6C90">
              <w:rPr>
                <w:rStyle w:val="Hipervnculo"/>
                <w:noProof/>
              </w:rPr>
              <w:t>Enunciado.</w:t>
            </w:r>
            <w:r>
              <w:rPr>
                <w:noProof/>
                <w:webHidden/>
              </w:rPr>
              <w:tab/>
            </w:r>
            <w:r>
              <w:rPr>
                <w:noProof/>
                <w:webHidden/>
              </w:rPr>
              <w:fldChar w:fldCharType="begin"/>
            </w:r>
            <w:r>
              <w:rPr>
                <w:noProof/>
                <w:webHidden/>
              </w:rPr>
              <w:instrText xml:space="preserve"> PAGEREF _Toc121507354 \h </w:instrText>
            </w:r>
            <w:r>
              <w:rPr>
                <w:noProof/>
                <w:webHidden/>
              </w:rPr>
            </w:r>
            <w:r>
              <w:rPr>
                <w:noProof/>
                <w:webHidden/>
              </w:rPr>
              <w:fldChar w:fldCharType="separate"/>
            </w:r>
            <w:r>
              <w:rPr>
                <w:noProof/>
                <w:webHidden/>
              </w:rPr>
              <w:t>2</w:t>
            </w:r>
            <w:r>
              <w:rPr>
                <w:noProof/>
                <w:webHidden/>
              </w:rPr>
              <w:fldChar w:fldCharType="end"/>
            </w:r>
          </w:hyperlink>
        </w:p>
        <w:p w14:paraId="17A5F99A" w14:textId="17B4FCE1" w:rsidR="00C870F8" w:rsidRDefault="00C870F8">
          <w:pPr>
            <w:pStyle w:val="TDC1"/>
            <w:tabs>
              <w:tab w:val="right" w:leader="dot" w:pos="8494"/>
            </w:tabs>
            <w:rPr>
              <w:rFonts w:asciiTheme="minorHAnsi" w:eastAsiaTheme="minorEastAsia" w:hAnsiTheme="minorHAnsi"/>
              <w:noProof/>
              <w:color w:val="auto"/>
              <w:lang w:eastAsia="es-ES"/>
            </w:rPr>
          </w:pPr>
          <w:hyperlink w:anchor="_Toc121507355" w:history="1">
            <w:r w:rsidRPr="00DA6C90">
              <w:rPr>
                <w:rStyle w:val="Hipervnculo"/>
                <w:noProof/>
              </w:rPr>
              <w:t>1.- Justificación de decisiones tomadas en la realización de la página web</w:t>
            </w:r>
            <w:r>
              <w:rPr>
                <w:noProof/>
                <w:webHidden/>
              </w:rPr>
              <w:tab/>
            </w:r>
            <w:r>
              <w:rPr>
                <w:noProof/>
                <w:webHidden/>
              </w:rPr>
              <w:fldChar w:fldCharType="begin"/>
            </w:r>
            <w:r>
              <w:rPr>
                <w:noProof/>
                <w:webHidden/>
              </w:rPr>
              <w:instrText xml:space="preserve"> PAGEREF _Toc121507355 \h </w:instrText>
            </w:r>
            <w:r>
              <w:rPr>
                <w:noProof/>
                <w:webHidden/>
              </w:rPr>
            </w:r>
            <w:r>
              <w:rPr>
                <w:noProof/>
                <w:webHidden/>
              </w:rPr>
              <w:fldChar w:fldCharType="separate"/>
            </w:r>
            <w:r>
              <w:rPr>
                <w:noProof/>
                <w:webHidden/>
              </w:rPr>
              <w:t>3</w:t>
            </w:r>
            <w:r>
              <w:rPr>
                <w:noProof/>
                <w:webHidden/>
              </w:rPr>
              <w:fldChar w:fldCharType="end"/>
            </w:r>
          </w:hyperlink>
        </w:p>
        <w:p w14:paraId="556542B7" w14:textId="20307E82" w:rsidR="00C870F8" w:rsidRDefault="00C870F8">
          <w:pPr>
            <w:pStyle w:val="TDC2"/>
            <w:tabs>
              <w:tab w:val="right" w:leader="dot" w:pos="8494"/>
            </w:tabs>
            <w:rPr>
              <w:rFonts w:asciiTheme="minorHAnsi" w:eastAsiaTheme="minorEastAsia" w:hAnsiTheme="minorHAnsi"/>
              <w:noProof/>
              <w:color w:val="auto"/>
              <w:lang w:eastAsia="es-ES"/>
            </w:rPr>
          </w:pPr>
          <w:hyperlink w:anchor="_Toc121507356" w:history="1">
            <w:r w:rsidRPr="00DA6C90">
              <w:rPr>
                <w:rStyle w:val="Hipervnculo"/>
                <w:noProof/>
              </w:rPr>
              <w:t>1.1.- Creación y uso del framework de grid fluido.</w:t>
            </w:r>
            <w:r>
              <w:rPr>
                <w:noProof/>
                <w:webHidden/>
              </w:rPr>
              <w:tab/>
            </w:r>
            <w:r>
              <w:rPr>
                <w:noProof/>
                <w:webHidden/>
              </w:rPr>
              <w:fldChar w:fldCharType="begin"/>
            </w:r>
            <w:r>
              <w:rPr>
                <w:noProof/>
                <w:webHidden/>
              </w:rPr>
              <w:instrText xml:space="preserve"> PAGEREF _Toc121507356 \h </w:instrText>
            </w:r>
            <w:r>
              <w:rPr>
                <w:noProof/>
                <w:webHidden/>
              </w:rPr>
            </w:r>
            <w:r>
              <w:rPr>
                <w:noProof/>
                <w:webHidden/>
              </w:rPr>
              <w:fldChar w:fldCharType="separate"/>
            </w:r>
            <w:r>
              <w:rPr>
                <w:noProof/>
                <w:webHidden/>
              </w:rPr>
              <w:t>3</w:t>
            </w:r>
            <w:r>
              <w:rPr>
                <w:noProof/>
                <w:webHidden/>
              </w:rPr>
              <w:fldChar w:fldCharType="end"/>
            </w:r>
          </w:hyperlink>
        </w:p>
        <w:p w14:paraId="28BD420B" w14:textId="028A136D" w:rsidR="00C870F8" w:rsidRDefault="00C870F8">
          <w:pPr>
            <w:pStyle w:val="TDC2"/>
            <w:tabs>
              <w:tab w:val="right" w:leader="dot" w:pos="8494"/>
            </w:tabs>
            <w:rPr>
              <w:rFonts w:asciiTheme="minorHAnsi" w:eastAsiaTheme="minorEastAsia" w:hAnsiTheme="minorHAnsi"/>
              <w:noProof/>
              <w:color w:val="auto"/>
              <w:lang w:eastAsia="es-ES"/>
            </w:rPr>
          </w:pPr>
          <w:hyperlink w:anchor="_Toc121507357" w:history="1">
            <w:r w:rsidRPr="00DA6C90">
              <w:rPr>
                <w:rStyle w:val="Hipervnculo"/>
                <w:noProof/>
              </w:rPr>
              <w:t>1.2.- Uso de etiquetas semánticas adecuadas.</w:t>
            </w:r>
            <w:r>
              <w:rPr>
                <w:noProof/>
                <w:webHidden/>
              </w:rPr>
              <w:tab/>
            </w:r>
            <w:r>
              <w:rPr>
                <w:noProof/>
                <w:webHidden/>
              </w:rPr>
              <w:fldChar w:fldCharType="begin"/>
            </w:r>
            <w:r>
              <w:rPr>
                <w:noProof/>
                <w:webHidden/>
              </w:rPr>
              <w:instrText xml:space="preserve"> PAGEREF _Toc121507357 \h </w:instrText>
            </w:r>
            <w:r>
              <w:rPr>
                <w:noProof/>
                <w:webHidden/>
              </w:rPr>
            </w:r>
            <w:r>
              <w:rPr>
                <w:noProof/>
                <w:webHidden/>
              </w:rPr>
              <w:fldChar w:fldCharType="separate"/>
            </w:r>
            <w:r>
              <w:rPr>
                <w:noProof/>
                <w:webHidden/>
              </w:rPr>
              <w:t>4</w:t>
            </w:r>
            <w:r>
              <w:rPr>
                <w:noProof/>
                <w:webHidden/>
              </w:rPr>
              <w:fldChar w:fldCharType="end"/>
            </w:r>
          </w:hyperlink>
        </w:p>
        <w:p w14:paraId="7F9B787C" w14:textId="7B8F4243" w:rsidR="00C870F8" w:rsidRDefault="00C870F8">
          <w:pPr>
            <w:pStyle w:val="TDC2"/>
            <w:tabs>
              <w:tab w:val="right" w:leader="dot" w:pos="8494"/>
            </w:tabs>
            <w:rPr>
              <w:rFonts w:asciiTheme="minorHAnsi" w:eastAsiaTheme="minorEastAsia" w:hAnsiTheme="minorHAnsi"/>
              <w:noProof/>
              <w:color w:val="auto"/>
              <w:lang w:eastAsia="es-ES"/>
            </w:rPr>
          </w:pPr>
          <w:hyperlink w:anchor="_Toc121507358" w:history="1">
            <w:r w:rsidRPr="00DA6C90">
              <w:rPr>
                <w:rStyle w:val="Hipervnculo"/>
                <w:noProof/>
              </w:rPr>
              <w:t>1.3.- Maquetación correcta de cada página (con cabecera, menú, pie, contenido y publicidad).</w:t>
            </w:r>
            <w:r>
              <w:rPr>
                <w:noProof/>
                <w:webHidden/>
              </w:rPr>
              <w:tab/>
            </w:r>
            <w:r>
              <w:rPr>
                <w:noProof/>
                <w:webHidden/>
              </w:rPr>
              <w:fldChar w:fldCharType="begin"/>
            </w:r>
            <w:r>
              <w:rPr>
                <w:noProof/>
                <w:webHidden/>
              </w:rPr>
              <w:instrText xml:space="preserve"> PAGEREF _Toc121507358 \h </w:instrText>
            </w:r>
            <w:r>
              <w:rPr>
                <w:noProof/>
                <w:webHidden/>
              </w:rPr>
            </w:r>
            <w:r>
              <w:rPr>
                <w:noProof/>
                <w:webHidden/>
              </w:rPr>
              <w:fldChar w:fldCharType="separate"/>
            </w:r>
            <w:r>
              <w:rPr>
                <w:noProof/>
                <w:webHidden/>
              </w:rPr>
              <w:t>5</w:t>
            </w:r>
            <w:r>
              <w:rPr>
                <w:noProof/>
                <w:webHidden/>
              </w:rPr>
              <w:fldChar w:fldCharType="end"/>
            </w:r>
          </w:hyperlink>
        </w:p>
        <w:p w14:paraId="0A6A1ABF" w14:textId="4500FBAA" w:rsidR="00C870F8" w:rsidRDefault="00C870F8">
          <w:pPr>
            <w:pStyle w:val="TDC2"/>
            <w:tabs>
              <w:tab w:val="right" w:leader="dot" w:pos="8494"/>
            </w:tabs>
            <w:rPr>
              <w:rFonts w:asciiTheme="minorHAnsi" w:eastAsiaTheme="minorEastAsia" w:hAnsiTheme="minorHAnsi"/>
              <w:noProof/>
              <w:color w:val="auto"/>
              <w:lang w:eastAsia="es-ES"/>
            </w:rPr>
          </w:pPr>
          <w:hyperlink w:anchor="_Toc121507359" w:history="1">
            <w:r w:rsidRPr="00DA6C90">
              <w:rPr>
                <w:rStyle w:val="Hipervnculo"/>
                <w:noProof/>
              </w:rPr>
              <w:t>1.4.- Menú correcto pegajoso.</w:t>
            </w:r>
            <w:r>
              <w:rPr>
                <w:noProof/>
                <w:webHidden/>
              </w:rPr>
              <w:tab/>
            </w:r>
            <w:r>
              <w:rPr>
                <w:noProof/>
                <w:webHidden/>
              </w:rPr>
              <w:fldChar w:fldCharType="begin"/>
            </w:r>
            <w:r>
              <w:rPr>
                <w:noProof/>
                <w:webHidden/>
              </w:rPr>
              <w:instrText xml:space="preserve"> PAGEREF _Toc121507359 \h </w:instrText>
            </w:r>
            <w:r>
              <w:rPr>
                <w:noProof/>
                <w:webHidden/>
              </w:rPr>
            </w:r>
            <w:r>
              <w:rPr>
                <w:noProof/>
                <w:webHidden/>
              </w:rPr>
              <w:fldChar w:fldCharType="separate"/>
            </w:r>
            <w:r>
              <w:rPr>
                <w:noProof/>
                <w:webHidden/>
              </w:rPr>
              <w:t>6</w:t>
            </w:r>
            <w:r>
              <w:rPr>
                <w:noProof/>
                <w:webHidden/>
              </w:rPr>
              <w:fldChar w:fldCharType="end"/>
            </w:r>
          </w:hyperlink>
        </w:p>
        <w:p w14:paraId="2390C1DE" w14:textId="008B4197" w:rsidR="00C870F8" w:rsidRDefault="00C870F8">
          <w:pPr>
            <w:pStyle w:val="TDC2"/>
            <w:tabs>
              <w:tab w:val="right" w:leader="dot" w:pos="8494"/>
            </w:tabs>
            <w:rPr>
              <w:rFonts w:asciiTheme="minorHAnsi" w:eastAsiaTheme="minorEastAsia" w:hAnsiTheme="minorHAnsi"/>
              <w:noProof/>
              <w:color w:val="auto"/>
              <w:lang w:eastAsia="es-ES"/>
            </w:rPr>
          </w:pPr>
          <w:hyperlink w:anchor="_Toc121507360" w:history="1">
            <w:r w:rsidRPr="00DA6C90">
              <w:rPr>
                <w:rStyle w:val="Hipervnculo"/>
                <w:noProof/>
              </w:rPr>
              <w:t>1.5.- Comentario y estructura del código.</w:t>
            </w:r>
            <w:r>
              <w:rPr>
                <w:noProof/>
                <w:webHidden/>
              </w:rPr>
              <w:tab/>
            </w:r>
            <w:r>
              <w:rPr>
                <w:noProof/>
                <w:webHidden/>
              </w:rPr>
              <w:fldChar w:fldCharType="begin"/>
            </w:r>
            <w:r>
              <w:rPr>
                <w:noProof/>
                <w:webHidden/>
              </w:rPr>
              <w:instrText xml:space="preserve"> PAGEREF _Toc121507360 \h </w:instrText>
            </w:r>
            <w:r>
              <w:rPr>
                <w:noProof/>
                <w:webHidden/>
              </w:rPr>
            </w:r>
            <w:r>
              <w:rPr>
                <w:noProof/>
                <w:webHidden/>
              </w:rPr>
              <w:fldChar w:fldCharType="separate"/>
            </w:r>
            <w:r>
              <w:rPr>
                <w:noProof/>
                <w:webHidden/>
              </w:rPr>
              <w:t>6</w:t>
            </w:r>
            <w:r>
              <w:rPr>
                <w:noProof/>
                <w:webHidden/>
              </w:rPr>
              <w:fldChar w:fldCharType="end"/>
            </w:r>
          </w:hyperlink>
        </w:p>
        <w:p w14:paraId="036A2922" w14:textId="12C91C29" w:rsidR="00C870F8" w:rsidRDefault="00C870F8">
          <w:pPr>
            <w:pStyle w:val="TDC2"/>
            <w:tabs>
              <w:tab w:val="right" w:leader="dot" w:pos="8494"/>
            </w:tabs>
            <w:rPr>
              <w:rFonts w:asciiTheme="minorHAnsi" w:eastAsiaTheme="minorEastAsia" w:hAnsiTheme="minorHAnsi"/>
              <w:noProof/>
              <w:color w:val="auto"/>
              <w:lang w:eastAsia="es-ES"/>
            </w:rPr>
          </w:pPr>
          <w:hyperlink w:anchor="_Toc121507361" w:history="1">
            <w:r w:rsidRPr="00DA6C90">
              <w:rPr>
                <w:rStyle w:val="Hipervnculo"/>
                <w:noProof/>
              </w:rPr>
              <w:t>1.6.- Aspecto general, adecuación de los estilos, creatividad, originalidad y aportaciones que mejoren el diseño.</w:t>
            </w:r>
            <w:r>
              <w:rPr>
                <w:noProof/>
                <w:webHidden/>
              </w:rPr>
              <w:tab/>
            </w:r>
            <w:r>
              <w:rPr>
                <w:noProof/>
                <w:webHidden/>
              </w:rPr>
              <w:fldChar w:fldCharType="begin"/>
            </w:r>
            <w:r>
              <w:rPr>
                <w:noProof/>
                <w:webHidden/>
              </w:rPr>
              <w:instrText xml:space="preserve"> PAGEREF _Toc121507361 \h </w:instrText>
            </w:r>
            <w:r>
              <w:rPr>
                <w:noProof/>
                <w:webHidden/>
              </w:rPr>
            </w:r>
            <w:r>
              <w:rPr>
                <w:noProof/>
                <w:webHidden/>
              </w:rPr>
              <w:fldChar w:fldCharType="separate"/>
            </w:r>
            <w:r>
              <w:rPr>
                <w:noProof/>
                <w:webHidden/>
              </w:rPr>
              <w:t>7</w:t>
            </w:r>
            <w:r>
              <w:rPr>
                <w:noProof/>
                <w:webHidden/>
              </w:rPr>
              <w:fldChar w:fldCharType="end"/>
            </w:r>
          </w:hyperlink>
        </w:p>
        <w:p w14:paraId="1AB8BBC5" w14:textId="66F2EB46" w:rsidR="00C870F8" w:rsidRDefault="00C870F8">
          <w:pPr>
            <w:pStyle w:val="TDC1"/>
            <w:tabs>
              <w:tab w:val="right" w:leader="dot" w:pos="8494"/>
            </w:tabs>
            <w:rPr>
              <w:rFonts w:asciiTheme="minorHAnsi" w:eastAsiaTheme="minorEastAsia" w:hAnsiTheme="minorHAnsi"/>
              <w:noProof/>
              <w:color w:val="auto"/>
              <w:lang w:eastAsia="es-ES"/>
            </w:rPr>
          </w:pPr>
          <w:hyperlink w:anchor="_Toc121507362" w:history="1">
            <w:r w:rsidRPr="00DA6C90">
              <w:rPr>
                <w:rStyle w:val="Hipervnculo"/>
                <w:noProof/>
              </w:rPr>
              <w:t>Bibliografía.</w:t>
            </w:r>
            <w:r>
              <w:rPr>
                <w:noProof/>
                <w:webHidden/>
              </w:rPr>
              <w:tab/>
            </w:r>
            <w:r>
              <w:rPr>
                <w:noProof/>
                <w:webHidden/>
              </w:rPr>
              <w:fldChar w:fldCharType="begin"/>
            </w:r>
            <w:r>
              <w:rPr>
                <w:noProof/>
                <w:webHidden/>
              </w:rPr>
              <w:instrText xml:space="preserve"> PAGEREF _Toc121507362 \h </w:instrText>
            </w:r>
            <w:r>
              <w:rPr>
                <w:noProof/>
                <w:webHidden/>
              </w:rPr>
            </w:r>
            <w:r>
              <w:rPr>
                <w:noProof/>
                <w:webHidden/>
              </w:rPr>
              <w:fldChar w:fldCharType="separate"/>
            </w:r>
            <w:r>
              <w:rPr>
                <w:noProof/>
                <w:webHidden/>
              </w:rPr>
              <w:t>11</w:t>
            </w:r>
            <w:r>
              <w:rPr>
                <w:noProof/>
                <w:webHidden/>
              </w:rPr>
              <w:fldChar w:fldCharType="end"/>
            </w:r>
          </w:hyperlink>
        </w:p>
        <w:p w14:paraId="54FE8091" w14:textId="3C0833CE" w:rsidR="00A71A02" w:rsidRDefault="009064B5">
          <w:r>
            <w:rPr>
              <w:b/>
              <w:bCs/>
              <w:noProof/>
            </w:rPr>
            <w:fldChar w:fldCharType="end"/>
          </w:r>
        </w:p>
      </w:sdtContent>
    </w:sdt>
    <w:p w14:paraId="42973063" w14:textId="77777777" w:rsidR="00FA1FE8" w:rsidRDefault="00FA1FE8" w:rsidP="00FA1FE8">
      <w:pPr>
        <w:pStyle w:val="Ttulo1"/>
      </w:pPr>
      <w:bookmarkStart w:id="0" w:name="_Toc121507352"/>
      <w:r>
        <w:t>Índice de ilustraciones.</w:t>
      </w:r>
      <w:bookmarkEnd w:id="0"/>
    </w:p>
    <w:p w14:paraId="4AEB527B" w14:textId="7EF61FC2" w:rsidR="00C870F8" w:rsidRDefault="009064B5">
      <w:pPr>
        <w:pStyle w:val="Tabladeilustraciones"/>
        <w:tabs>
          <w:tab w:val="right" w:leader="dot" w:pos="8494"/>
        </w:tabs>
        <w:rPr>
          <w:rFonts w:asciiTheme="minorHAnsi" w:eastAsiaTheme="minorEastAsia" w:hAnsiTheme="minorHAnsi" w:cstheme="minorBidi"/>
          <w:bCs w:val="0"/>
          <w:noProof/>
          <w:color w:val="auto"/>
          <w:szCs w:val="22"/>
          <w:lang w:eastAsia="es-ES"/>
        </w:rPr>
      </w:pPr>
      <w:r>
        <w:fldChar w:fldCharType="begin"/>
      </w:r>
      <w:r>
        <w:instrText xml:space="preserve"> TOC \h \z \c "Ilustración" </w:instrText>
      </w:r>
      <w:r>
        <w:fldChar w:fldCharType="separate"/>
      </w:r>
      <w:hyperlink w:anchor="_Toc121507363" w:history="1">
        <w:r w:rsidR="00C870F8" w:rsidRPr="00F41C27">
          <w:rPr>
            <w:rStyle w:val="Hipervnculo"/>
            <w:noProof/>
          </w:rPr>
          <w:t>Ilustración 1: Creación de variables para el grid fluido</w:t>
        </w:r>
        <w:r w:rsidR="00C870F8">
          <w:rPr>
            <w:noProof/>
            <w:webHidden/>
          </w:rPr>
          <w:tab/>
        </w:r>
        <w:r w:rsidR="00C870F8">
          <w:rPr>
            <w:noProof/>
            <w:webHidden/>
          </w:rPr>
          <w:fldChar w:fldCharType="begin"/>
        </w:r>
        <w:r w:rsidR="00C870F8">
          <w:rPr>
            <w:noProof/>
            <w:webHidden/>
          </w:rPr>
          <w:instrText xml:space="preserve"> PAGEREF _Toc121507363 \h </w:instrText>
        </w:r>
        <w:r w:rsidR="00C870F8">
          <w:rPr>
            <w:noProof/>
            <w:webHidden/>
          </w:rPr>
        </w:r>
        <w:r w:rsidR="00C870F8">
          <w:rPr>
            <w:noProof/>
            <w:webHidden/>
          </w:rPr>
          <w:fldChar w:fldCharType="separate"/>
        </w:r>
        <w:r w:rsidR="00C870F8">
          <w:rPr>
            <w:noProof/>
            <w:webHidden/>
          </w:rPr>
          <w:t>3</w:t>
        </w:r>
        <w:r w:rsidR="00C870F8">
          <w:rPr>
            <w:noProof/>
            <w:webHidden/>
          </w:rPr>
          <w:fldChar w:fldCharType="end"/>
        </w:r>
      </w:hyperlink>
    </w:p>
    <w:p w14:paraId="40C8204F" w14:textId="44663B0A"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64" w:history="1">
        <w:r w:rsidRPr="00F41C27">
          <w:rPr>
            <w:rStyle w:val="Hipervnculo"/>
            <w:noProof/>
          </w:rPr>
          <w:t>Ilustración 2: Demostración de la barra de navegación pegajosa (sticky)</w:t>
        </w:r>
        <w:r>
          <w:rPr>
            <w:noProof/>
            <w:webHidden/>
          </w:rPr>
          <w:tab/>
        </w:r>
        <w:r>
          <w:rPr>
            <w:noProof/>
            <w:webHidden/>
          </w:rPr>
          <w:fldChar w:fldCharType="begin"/>
        </w:r>
        <w:r>
          <w:rPr>
            <w:noProof/>
            <w:webHidden/>
          </w:rPr>
          <w:instrText xml:space="preserve"> PAGEREF _Toc121507364 \h </w:instrText>
        </w:r>
        <w:r>
          <w:rPr>
            <w:noProof/>
            <w:webHidden/>
          </w:rPr>
        </w:r>
        <w:r>
          <w:rPr>
            <w:noProof/>
            <w:webHidden/>
          </w:rPr>
          <w:fldChar w:fldCharType="separate"/>
        </w:r>
        <w:r>
          <w:rPr>
            <w:noProof/>
            <w:webHidden/>
          </w:rPr>
          <w:t>6</w:t>
        </w:r>
        <w:r>
          <w:rPr>
            <w:noProof/>
            <w:webHidden/>
          </w:rPr>
          <w:fldChar w:fldCharType="end"/>
        </w:r>
      </w:hyperlink>
    </w:p>
    <w:p w14:paraId="588C588E" w14:textId="48AD214A"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65" w:history="1">
        <w:r w:rsidRPr="00F41C27">
          <w:rPr>
            <w:rStyle w:val="Hipervnculo"/>
            <w:noProof/>
          </w:rPr>
          <w:t>Ilustración 3: Banner de "Marinera en lata"</w:t>
        </w:r>
        <w:r>
          <w:rPr>
            <w:noProof/>
            <w:webHidden/>
          </w:rPr>
          <w:tab/>
        </w:r>
        <w:r>
          <w:rPr>
            <w:noProof/>
            <w:webHidden/>
          </w:rPr>
          <w:fldChar w:fldCharType="begin"/>
        </w:r>
        <w:r>
          <w:rPr>
            <w:noProof/>
            <w:webHidden/>
          </w:rPr>
          <w:instrText xml:space="preserve"> PAGEREF _Toc121507365 \h </w:instrText>
        </w:r>
        <w:r>
          <w:rPr>
            <w:noProof/>
            <w:webHidden/>
          </w:rPr>
        </w:r>
        <w:r>
          <w:rPr>
            <w:noProof/>
            <w:webHidden/>
          </w:rPr>
          <w:fldChar w:fldCharType="separate"/>
        </w:r>
        <w:r>
          <w:rPr>
            <w:noProof/>
            <w:webHidden/>
          </w:rPr>
          <w:t>9</w:t>
        </w:r>
        <w:r>
          <w:rPr>
            <w:noProof/>
            <w:webHidden/>
          </w:rPr>
          <w:fldChar w:fldCharType="end"/>
        </w:r>
      </w:hyperlink>
    </w:p>
    <w:p w14:paraId="1B2E21F8" w14:textId="5BDB1D1B"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66" w:history="1">
        <w:r w:rsidRPr="00F41C27">
          <w:rPr>
            <w:rStyle w:val="Hipervnculo"/>
            <w:noProof/>
          </w:rPr>
          <w:t>Ilustración 4: Banner de "Preparado para hacer crespillos Royal"</w:t>
        </w:r>
        <w:r>
          <w:rPr>
            <w:noProof/>
            <w:webHidden/>
          </w:rPr>
          <w:tab/>
        </w:r>
        <w:r>
          <w:rPr>
            <w:noProof/>
            <w:webHidden/>
          </w:rPr>
          <w:fldChar w:fldCharType="begin"/>
        </w:r>
        <w:r>
          <w:rPr>
            <w:noProof/>
            <w:webHidden/>
          </w:rPr>
          <w:instrText xml:space="preserve"> PAGEREF _Toc121507366 \h </w:instrText>
        </w:r>
        <w:r>
          <w:rPr>
            <w:noProof/>
            <w:webHidden/>
          </w:rPr>
        </w:r>
        <w:r>
          <w:rPr>
            <w:noProof/>
            <w:webHidden/>
          </w:rPr>
          <w:fldChar w:fldCharType="separate"/>
        </w:r>
        <w:r>
          <w:rPr>
            <w:noProof/>
            <w:webHidden/>
          </w:rPr>
          <w:t>9</w:t>
        </w:r>
        <w:r>
          <w:rPr>
            <w:noProof/>
            <w:webHidden/>
          </w:rPr>
          <w:fldChar w:fldCharType="end"/>
        </w:r>
      </w:hyperlink>
    </w:p>
    <w:p w14:paraId="53D9ED87" w14:textId="480A173E"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67" w:history="1">
        <w:r w:rsidRPr="00F41C27">
          <w:rPr>
            <w:rStyle w:val="Hipervnculo"/>
            <w:noProof/>
          </w:rPr>
          <w:t>Ilustración 5: Gráfico de "Espacio para imagen de producto"</w:t>
        </w:r>
        <w:r>
          <w:rPr>
            <w:noProof/>
            <w:webHidden/>
          </w:rPr>
          <w:tab/>
        </w:r>
        <w:r>
          <w:rPr>
            <w:noProof/>
            <w:webHidden/>
          </w:rPr>
          <w:fldChar w:fldCharType="begin"/>
        </w:r>
        <w:r>
          <w:rPr>
            <w:noProof/>
            <w:webHidden/>
          </w:rPr>
          <w:instrText xml:space="preserve"> PAGEREF _Toc121507367 \h </w:instrText>
        </w:r>
        <w:r>
          <w:rPr>
            <w:noProof/>
            <w:webHidden/>
          </w:rPr>
        </w:r>
        <w:r>
          <w:rPr>
            <w:noProof/>
            <w:webHidden/>
          </w:rPr>
          <w:fldChar w:fldCharType="separate"/>
        </w:r>
        <w:r>
          <w:rPr>
            <w:noProof/>
            <w:webHidden/>
          </w:rPr>
          <w:t>9</w:t>
        </w:r>
        <w:r>
          <w:rPr>
            <w:noProof/>
            <w:webHidden/>
          </w:rPr>
          <w:fldChar w:fldCharType="end"/>
        </w:r>
      </w:hyperlink>
    </w:p>
    <w:p w14:paraId="6A7A23FD" w14:textId="20CF6DC5"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68" w:history="1">
        <w:r w:rsidRPr="00F41C27">
          <w:rPr>
            <w:rStyle w:val="Hipervnculo"/>
            <w:noProof/>
          </w:rPr>
          <w:t>Ilustración 6: Formato del formulario de contacto web</w:t>
        </w:r>
        <w:r>
          <w:rPr>
            <w:noProof/>
            <w:webHidden/>
          </w:rPr>
          <w:tab/>
        </w:r>
        <w:r>
          <w:rPr>
            <w:noProof/>
            <w:webHidden/>
          </w:rPr>
          <w:fldChar w:fldCharType="begin"/>
        </w:r>
        <w:r>
          <w:rPr>
            <w:noProof/>
            <w:webHidden/>
          </w:rPr>
          <w:instrText xml:space="preserve"> PAGEREF _Toc121507368 \h </w:instrText>
        </w:r>
        <w:r>
          <w:rPr>
            <w:noProof/>
            <w:webHidden/>
          </w:rPr>
        </w:r>
        <w:r>
          <w:rPr>
            <w:noProof/>
            <w:webHidden/>
          </w:rPr>
          <w:fldChar w:fldCharType="separate"/>
        </w:r>
        <w:r>
          <w:rPr>
            <w:noProof/>
            <w:webHidden/>
          </w:rPr>
          <w:t>10</w:t>
        </w:r>
        <w:r>
          <w:rPr>
            <w:noProof/>
            <w:webHidden/>
          </w:rPr>
          <w:fldChar w:fldCharType="end"/>
        </w:r>
      </w:hyperlink>
    </w:p>
    <w:p w14:paraId="3D282D84" w14:textId="6AC399D8" w:rsidR="00FA1FE8" w:rsidRDefault="009064B5" w:rsidP="00FA1FE8">
      <w:r>
        <w:rPr>
          <w:b/>
          <w:bCs/>
          <w:noProof/>
        </w:rPr>
        <w:fldChar w:fldCharType="end"/>
      </w:r>
    </w:p>
    <w:p w14:paraId="764C05F7" w14:textId="77777777" w:rsidR="00F80ED9" w:rsidRDefault="005A1840" w:rsidP="005A1840">
      <w:pPr>
        <w:pStyle w:val="Ttulo1"/>
      </w:pPr>
      <w:bookmarkStart w:id="1" w:name="_Toc121507353"/>
      <w:r>
        <w:t>Índice de código fuente.</w:t>
      </w:r>
      <w:bookmarkEnd w:id="1"/>
    </w:p>
    <w:p w14:paraId="640B9924" w14:textId="0AF21CFE" w:rsidR="00C870F8" w:rsidRDefault="00AD2145">
      <w:pPr>
        <w:pStyle w:val="Tabladeilustraciones"/>
        <w:tabs>
          <w:tab w:val="right" w:leader="dot" w:pos="8494"/>
        </w:tabs>
        <w:rPr>
          <w:rFonts w:asciiTheme="minorHAnsi" w:eastAsiaTheme="minorEastAsia" w:hAnsiTheme="minorHAnsi" w:cstheme="minorBidi"/>
          <w:bCs w:val="0"/>
          <w:noProof/>
          <w:color w:val="auto"/>
          <w:szCs w:val="22"/>
          <w:lang w:eastAsia="es-ES"/>
        </w:rPr>
      </w:pPr>
      <w:r>
        <w:fldChar w:fldCharType="begin"/>
      </w:r>
      <w:r>
        <w:instrText xml:space="preserve"> TOC \h \z \c "Listing" </w:instrText>
      </w:r>
      <w:r>
        <w:fldChar w:fldCharType="separate"/>
      </w:r>
      <w:hyperlink w:anchor="_Toc121507369" w:history="1">
        <w:r w:rsidR="00C870F8" w:rsidRPr="00AE36EF">
          <w:rPr>
            <w:rStyle w:val="Hipervnculo"/>
            <w:noProof/>
          </w:rPr>
          <w:t>Listing 1: Código para incrustar la fuente de texto elegida</w:t>
        </w:r>
        <w:r w:rsidR="00C870F8">
          <w:rPr>
            <w:noProof/>
            <w:webHidden/>
          </w:rPr>
          <w:tab/>
        </w:r>
        <w:r w:rsidR="00C870F8">
          <w:rPr>
            <w:noProof/>
            <w:webHidden/>
          </w:rPr>
          <w:fldChar w:fldCharType="begin"/>
        </w:r>
        <w:r w:rsidR="00C870F8">
          <w:rPr>
            <w:noProof/>
            <w:webHidden/>
          </w:rPr>
          <w:instrText xml:space="preserve"> PAGEREF _Toc121507369 \h </w:instrText>
        </w:r>
        <w:r w:rsidR="00C870F8">
          <w:rPr>
            <w:noProof/>
            <w:webHidden/>
          </w:rPr>
        </w:r>
        <w:r w:rsidR="00C870F8">
          <w:rPr>
            <w:noProof/>
            <w:webHidden/>
          </w:rPr>
          <w:fldChar w:fldCharType="separate"/>
        </w:r>
        <w:r w:rsidR="00C870F8">
          <w:rPr>
            <w:noProof/>
            <w:webHidden/>
          </w:rPr>
          <w:t>8</w:t>
        </w:r>
        <w:r w:rsidR="00C870F8">
          <w:rPr>
            <w:noProof/>
            <w:webHidden/>
          </w:rPr>
          <w:fldChar w:fldCharType="end"/>
        </w:r>
      </w:hyperlink>
    </w:p>
    <w:p w14:paraId="2BFED7D1" w14:textId="099BD2C8"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70" w:history="1">
        <w:r w:rsidRPr="00AE36EF">
          <w:rPr>
            <w:rStyle w:val="Hipervnculo"/>
            <w:noProof/>
          </w:rPr>
          <w:t>Listing 2: Continuación del código para incrustar la fuente de texto elegida</w:t>
        </w:r>
        <w:r>
          <w:rPr>
            <w:noProof/>
            <w:webHidden/>
          </w:rPr>
          <w:tab/>
        </w:r>
        <w:r>
          <w:rPr>
            <w:noProof/>
            <w:webHidden/>
          </w:rPr>
          <w:fldChar w:fldCharType="begin"/>
        </w:r>
        <w:r>
          <w:rPr>
            <w:noProof/>
            <w:webHidden/>
          </w:rPr>
          <w:instrText xml:space="preserve"> PAGEREF _Toc121507370 \h </w:instrText>
        </w:r>
        <w:r>
          <w:rPr>
            <w:noProof/>
            <w:webHidden/>
          </w:rPr>
        </w:r>
        <w:r>
          <w:rPr>
            <w:noProof/>
            <w:webHidden/>
          </w:rPr>
          <w:fldChar w:fldCharType="separate"/>
        </w:r>
        <w:r>
          <w:rPr>
            <w:noProof/>
            <w:webHidden/>
          </w:rPr>
          <w:t>8</w:t>
        </w:r>
        <w:r>
          <w:rPr>
            <w:noProof/>
            <w:webHidden/>
          </w:rPr>
          <w:fldChar w:fldCharType="end"/>
        </w:r>
      </w:hyperlink>
    </w:p>
    <w:p w14:paraId="6AAA2951" w14:textId="34D2FB50" w:rsidR="00C870F8" w:rsidRDefault="00C870F8">
      <w:pPr>
        <w:pStyle w:val="Tabladeilustraciones"/>
        <w:tabs>
          <w:tab w:val="right" w:leader="dot" w:pos="8494"/>
        </w:tabs>
        <w:rPr>
          <w:rFonts w:asciiTheme="minorHAnsi" w:eastAsiaTheme="minorEastAsia" w:hAnsiTheme="minorHAnsi" w:cstheme="minorBidi"/>
          <w:bCs w:val="0"/>
          <w:noProof/>
          <w:color w:val="auto"/>
          <w:szCs w:val="22"/>
          <w:lang w:eastAsia="es-ES"/>
        </w:rPr>
      </w:pPr>
      <w:hyperlink w:anchor="_Toc121507371" w:history="1">
        <w:r w:rsidRPr="00AE36EF">
          <w:rPr>
            <w:rStyle w:val="Hipervnculo"/>
            <w:noProof/>
          </w:rPr>
          <w:t>Listing 3: Se aplica la fuente con el modificador !important a todos los elementos (*)</w:t>
        </w:r>
        <w:r>
          <w:rPr>
            <w:noProof/>
            <w:webHidden/>
          </w:rPr>
          <w:tab/>
        </w:r>
        <w:r>
          <w:rPr>
            <w:noProof/>
            <w:webHidden/>
          </w:rPr>
          <w:fldChar w:fldCharType="begin"/>
        </w:r>
        <w:r>
          <w:rPr>
            <w:noProof/>
            <w:webHidden/>
          </w:rPr>
          <w:instrText xml:space="preserve"> PAGEREF _Toc121507371 \h </w:instrText>
        </w:r>
        <w:r>
          <w:rPr>
            <w:noProof/>
            <w:webHidden/>
          </w:rPr>
        </w:r>
        <w:r>
          <w:rPr>
            <w:noProof/>
            <w:webHidden/>
          </w:rPr>
          <w:fldChar w:fldCharType="separate"/>
        </w:r>
        <w:r>
          <w:rPr>
            <w:noProof/>
            <w:webHidden/>
          </w:rPr>
          <w:t>8</w:t>
        </w:r>
        <w:r>
          <w:rPr>
            <w:noProof/>
            <w:webHidden/>
          </w:rPr>
          <w:fldChar w:fldCharType="end"/>
        </w:r>
      </w:hyperlink>
    </w:p>
    <w:p w14:paraId="1B261FBB" w14:textId="1CFFF1B4" w:rsidR="00E37E28" w:rsidRPr="00F80ED9" w:rsidRDefault="00AD2145" w:rsidP="00F80ED9">
      <w:pPr>
        <w:rPr>
          <w:sz w:val="32"/>
          <w:szCs w:val="32"/>
        </w:rPr>
      </w:pPr>
      <w:r>
        <w:fldChar w:fldCharType="end"/>
      </w:r>
      <w:r w:rsidR="00E37E28">
        <w:br w:type="page"/>
      </w:r>
    </w:p>
    <w:p w14:paraId="209C1C68" w14:textId="6322C733" w:rsidR="00183A13" w:rsidRDefault="009D24CA" w:rsidP="00183A13">
      <w:pPr>
        <w:pStyle w:val="Ttulo"/>
        <w:spacing w:after="240"/>
      </w:pPr>
      <w:r>
        <w:lastRenderedPageBreak/>
        <w:t>Tarea para DIW04.</w:t>
      </w:r>
    </w:p>
    <w:p w14:paraId="78D8C88D" w14:textId="53D98F00" w:rsidR="009D24CA" w:rsidRDefault="009D24CA" w:rsidP="00E87859">
      <w:pPr>
        <w:pStyle w:val="Ttulo1"/>
        <w:spacing w:before="0"/>
      </w:pPr>
      <w:bookmarkStart w:id="2" w:name="_Toc121507354"/>
      <w:r>
        <w:t>Enunciado.</w:t>
      </w:r>
      <w:bookmarkEnd w:id="2"/>
    </w:p>
    <w:p w14:paraId="0BB9B18A" w14:textId="0B1BF7E8" w:rsidR="002B468D" w:rsidRPr="002B468D" w:rsidRDefault="002B468D" w:rsidP="002B468D">
      <w:r w:rsidRPr="002B468D">
        <w:t xml:space="preserve">Se pretende elaborar una interfaz gráfica para el sitio web de la </w:t>
      </w:r>
      <w:r w:rsidR="00EF2D4B" w:rsidRPr="002B468D">
        <w:t>propuesta elegida</w:t>
      </w:r>
      <w:r w:rsidRPr="002B468D">
        <w:t xml:space="preserve"> en la tarea de la</w:t>
      </w:r>
      <w:r w:rsidR="006E0F6A">
        <w:t xml:space="preserve"> </w:t>
      </w:r>
      <w:r w:rsidRPr="002B468D">
        <w:t>unidad 3:</w:t>
      </w:r>
    </w:p>
    <w:p w14:paraId="6DDCAEC2" w14:textId="567C22F8" w:rsidR="002B468D" w:rsidRPr="002B468D" w:rsidRDefault="002B468D" w:rsidP="002B468D">
      <w:pPr>
        <w:pStyle w:val="Prrafodelista"/>
        <w:numPr>
          <w:ilvl w:val="0"/>
          <w:numId w:val="1"/>
        </w:numPr>
      </w:pPr>
      <w:r w:rsidRPr="002B468D">
        <w:t>"Agua Cortina" agua de cala cortina embotellada para sentir el mar en casa.</w:t>
      </w:r>
    </w:p>
    <w:p w14:paraId="46292816" w14:textId="44C50C78" w:rsidR="002B468D" w:rsidRPr="002B468D" w:rsidRDefault="002B468D" w:rsidP="002B468D">
      <w:pPr>
        <w:pStyle w:val="Prrafodelista"/>
        <w:numPr>
          <w:ilvl w:val="0"/>
          <w:numId w:val="1"/>
        </w:numPr>
      </w:pPr>
      <w:r w:rsidRPr="002B468D">
        <w:t>"Preparado para hacer crespillos Royal".</w:t>
      </w:r>
    </w:p>
    <w:p w14:paraId="33F3A524" w14:textId="19BB62AB" w:rsidR="002B468D" w:rsidRPr="002B468D" w:rsidRDefault="002B468D" w:rsidP="002B468D">
      <w:pPr>
        <w:pStyle w:val="Prrafodelista"/>
        <w:numPr>
          <w:ilvl w:val="0"/>
          <w:numId w:val="1"/>
        </w:numPr>
      </w:pPr>
      <w:r w:rsidRPr="002B468D">
        <w:t>"Marinera en lata" tu aperitivo perfecto para comer dónde quieras.</w:t>
      </w:r>
    </w:p>
    <w:p w14:paraId="6A814ECB" w14:textId="23F56F4B" w:rsidR="002B468D" w:rsidRPr="002B468D" w:rsidRDefault="002B468D" w:rsidP="006E0F6A">
      <w:r w:rsidRPr="002B468D">
        <w:t>Nuestro cliente es muy escueto y nos da libertad para que, de acuerdo con el tema elegido, desarrollar</w:t>
      </w:r>
      <w:r w:rsidR="006E0F6A">
        <w:t xml:space="preserve"> u</w:t>
      </w:r>
      <w:r w:rsidRPr="002B468D">
        <w:t xml:space="preserve">na interfaz que deberá de cumplir las siguientes </w:t>
      </w:r>
      <w:r w:rsidRPr="006E0F6A">
        <w:rPr>
          <w:b/>
          <w:bCs/>
        </w:rPr>
        <w:t xml:space="preserve">condiciones </w:t>
      </w:r>
      <w:r w:rsidRPr="002B468D">
        <w:t>según el pack que le hemos ofrecido.</w:t>
      </w:r>
    </w:p>
    <w:p w14:paraId="570BFE1F" w14:textId="60DD8D7E" w:rsidR="002B468D" w:rsidRPr="002B468D" w:rsidRDefault="002B468D" w:rsidP="006E0F6A">
      <w:pPr>
        <w:pStyle w:val="Prrafodelista"/>
        <w:numPr>
          <w:ilvl w:val="0"/>
          <w:numId w:val="1"/>
        </w:numPr>
      </w:pPr>
      <w:r w:rsidRPr="002B468D">
        <w:t xml:space="preserve">La base de la web será un </w:t>
      </w:r>
      <w:r w:rsidRPr="00635F0D">
        <w:rPr>
          <w:b/>
          <w:bCs/>
        </w:rPr>
        <w:t>grid fluido de 1600 pixeles</w:t>
      </w:r>
      <w:r w:rsidRPr="002B468D">
        <w:t xml:space="preserve"> divididos en 12 columnas. El grid será el</w:t>
      </w:r>
      <w:r w:rsidR="006E0F6A">
        <w:t xml:space="preserve"> </w:t>
      </w:r>
      <w:r w:rsidRPr="002B468D">
        <w:t>mismo para todas las páginas de la interfaz. Utilizando las filas, columnas y divs que necesites</w:t>
      </w:r>
      <w:r w:rsidR="006E0F6A">
        <w:t xml:space="preserve"> </w:t>
      </w:r>
      <w:r w:rsidRPr="002B468D">
        <w:t>para maquetar cada parte.</w:t>
      </w:r>
    </w:p>
    <w:p w14:paraId="423E39B0" w14:textId="326F1A89" w:rsidR="002B468D" w:rsidRPr="002B468D" w:rsidRDefault="002B468D" w:rsidP="006E0F6A">
      <w:pPr>
        <w:pStyle w:val="Prrafodelista"/>
        <w:numPr>
          <w:ilvl w:val="0"/>
          <w:numId w:val="1"/>
        </w:numPr>
      </w:pPr>
      <w:r w:rsidRPr="002B468D">
        <w:t>Cada página de la interfaz tendrá la misma cabecera en la que incluimos el logo de la empresa</w:t>
      </w:r>
      <w:r w:rsidR="006E0F6A">
        <w:t xml:space="preserve"> </w:t>
      </w:r>
      <w:r w:rsidRPr="002B468D">
        <w:t>(el de la tarea 3) y el nombre.</w:t>
      </w:r>
    </w:p>
    <w:p w14:paraId="473FF4E7" w14:textId="482E7D52" w:rsidR="002B468D" w:rsidRPr="002B468D" w:rsidRDefault="002B468D" w:rsidP="002B468D">
      <w:pPr>
        <w:pStyle w:val="Prrafodelista"/>
        <w:numPr>
          <w:ilvl w:val="0"/>
          <w:numId w:val="1"/>
        </w:numPr>
      </w:pPr>
      <w:r w:rsidRPr="002B468D">
        <w:t>La barra de navegación será un menú horizontal pegajoso con acceso a las distintas secciones</w:t>
      </w:r>
      <w:r w:rsidR="006E0F6A">
        <w:t xml:space="preserve"> </w:t>
      </w:r>
      <w:r w:rsidRPr="002B468D">
        <w:t>de la web. Siendo obligatorio crear las siguientes partes:</w:t>
      </w:r>
    </w:p>
    <w:p w14:paraId="7BA32CB0" w14:textId="73A601E4" w:rsidR="002B468D" w:rsidRPr="002B468D" w:rsidRDefault="006E0F6A" w:rsidP="006E0F6A">
      <w:pPr>
        <w:pStyle w:val="Prrafodelista"/>
        <w:numPr>
          <w:ilvl w:val="1"/>
          <w:numId w:val="1"/>
        </w:numPr>
      </w:pPr>
      <w:r>
        <w:t>P</w:t>
      </w:r>
      <w:r w:rsidR="002B468D" w:rsidRPr="002B468D">
        <w:t>ágina principal.</w:t>
      </w:r>
    </w:p>
    <w:p w14:paraId="2E4B0D7C" w14:textId="223238FF" w:rsidR="002B468D" w:rsidRPr="002B468D" w:rsidRDefault="002B468D" w:rsidP="006E0F6A">
      <w:pPr>
        <w:pStyle w:val="Prrafodelista"/>
        <w:numPr>
          <w:ilvl w:val="1"/>
          <w:numId w:val="1"/>
        </w:numPr>
      </w:pPr>
      <w:r w:rsidRPr="002B468D">
        <w:t>Página (una o varias, según el caso) con una galería de productos dispuestos en filas</w:t>
      </w:r>
      <w:r w:rsidR="006E0F6A">
        <w:t xml:space="preserve"> </w:t>
      </w:r>
      <w:r w:rsidRPr="002B468D">
        <w:t>de 3.</w:t>
      </w:r>
    </w:p>
    <w:p w14:paraId="10512438" w14:textId="7BC153CB" w:rsidR="002B468D" w:rsidRPr="002B468D" w:rsidRDefault="002B468D" w:rsidP="006E0F6A">
      <w:pPr>
        <w:pStyle w:val="Prrafodelista"/>
        <w:numPr>
          <w:ilvl w:val="1"/>
          <w:numId w:val="1"/>
        </w:numPr>
      </w:pPr>
      <w:r w:rsidRPr="002B468D">
        <w:t>Página de contacto con la información de contacto de la empresa.</w:t>
      </w:r>
    </w:p>
    <w:p w14:paraId="13E7277A" w14:textId="42B885B0" w:rsidR="002B468D" w:rsidRPr="002B468D" w:rsidRDefault="002B468D" w:rsidP="006E0F6A">
      <w:pPr>
        <w:pStyle w:val="Prrafodelista"/>
        <w:numPr>
          <w:ilvl w:val="1"/>
          <w:numId w:val="1"/>
        </w:numPr>
      </w:pPr>
      <w:r w:rsidRPr="002B468D">
        <w:t>Página con la historia de la empresa, o una descripción de la tradición que representa.</w:t>
      </w:r>
    </w:p>
    <w:p w14:paraId="25E23077" w14:textId="2C6ED548" w:rsidR="002B468D" w:rsidRPr="002B468D" w:rsidRDefault="002B468D" w:rsidP="002B468D">
      <w:pPr>
        <w:pStyle w:val="Prrafodelista"/>
        <w:numPr>
          <w:ilvl w:val="0"/>
          <w:numId w:val="1"/>
        </w:numPr>
      </w:pPr>
      <w:r w:rsidRPr="002B468D">
        <w:t>Cada página tendrá diferentes secciones o artículos, según estimes. (etiquetas semánticas)</w:t>
      </w:r>
    </w:p>
    <w:p w14:paraId="716A0118" w14:textId="35738980" w:rsidR="002B468D" w:rsidRPr="002B468D" w:rsidRDefault="002B468D" w:rsidP="002B468D">
      <w:pPr>
        <w:pStyle w:val="Prrafodelista"/>
        <w:numPr>
          <w:ilvl w:val="0"/>
          <w:numId w:val="1"/>
        </w:numPr>
      </w:pPr>
      <w:r w:rsidRPr="002B468D">
        <w:t>En todas las páginas aparecerá una barra destinada a la publicidad.</w:t>
      </w:r>
    </w:p>
    <w:p w14:paraId="757FC7E3" w14:textId="0FB36B43" w:rsidR="002B468D" w:rsidRPr="002B468D" w:rsidRDefault="002B468D" w:rsidP="006E0F6A">
      <w:pPr>
        <w:pStyle w:val="Prrafodelista"/>
        <w:numPr>
          <w:ilvl w:val="0"/>
          <w:numId w:val="1"/>
        </w:numPr>
      </w:pPr>
      <w:r w:rsidRPr="002B468D">
        <w:t xml:space="preserve">Un pie de página que se diferencie del resto de la </w:t>
      </w:r>
      <w:r w:rsidR="00635F0D" w:rsidRPr="002B468D">
        <w:t>página,</w:t>
      </w:r>
      <w:r w:rsidRPr="002B468D">
        <w:t xml:space="preserve"> pero en consonancia con la</w:t>
      </w:r>
      <w:r w:rsidR="006E0F6A">
        <w:t xml:space="preserve"> </w:t>
      </w:r>
      <w:r w:rsidRPr="002B468D">
        <w:t>combinación de colores.</w:t>
      </w:r>
    </w:p>
    <w:p w14:paraId="06F43ABB" w14:textId="42749A95" w:rsidR="002B468D" w:rsidRPr="002B468D" w:rsidRDefault="002B468D" w:rsidP="006E0F6A">
      <w:pPr>
        <w:pStyle w:val="Prrafodelista"/>
        <w:numPr>
          <w:ilvl w:val="0"/>
          <w:numId w:val="1"/>
        </w:numPr>
      </w:pPr>
      <w:r w:rsidRPr="002B468D">
        <w:t>Según el logotipo creado en la práctica de la unidad 3, elegir una combinación de colores y</w:t>
      </w:r>
      <w:r w:rsidR="006E0F6A">
        <w:t xml:space="preserve"> </w:t>
      </w:r>
      <w:r w:rsidRPr="002B468D">
        <w:t>tipografía acorde al tema elegido y al diseño del logotipo.</w:t>
      </w:r>
    </w:p>
    <w:p w14:paraId="0E2AF5BE" w14:textId="7AD4EB45" w:rsidR="002B468D" w:rsidRPr="002B468D" w:rsidRDefault="002B468D" w:rsidP="006E0F6A">
      <w:pPr>
        <w:pStyle w:val="Prrafodelista"/>
        <w:numPr>
          <w:ilvl w:val="0"/>
          <w:numId w:val="1"/>
        </w:numPr>
      </w:pPr>
      <w:r w:rsidRPr="002B468D">
        <w:t>Utiliza las imágenes que estimes oportuno y modifícalas para que se adapten al aspecto de la</w:t>
      </w:r>
      <w:r w:rsidR="006E0F6A">
        <w:t xml:space="preserve"> </w:t>
      </w:r>
      <w:r w:rsidRPr="002B468D">
        <w:t>web.</w:t>
      </w:r>
    </w:p>
    <w:p w14:paraId="21223CDD" w14:textId="432B9845" w:rsidR="002B468D" w:rsidRPr="002B468D" w:rsidRDefault="002B468D" w:rsidP="002B468D">
      <w:pPr>
        <w:pStyle w:val="Prrafodelista"/>
        <w:numPr>
          <w:ilvl w:val="0"/>
          <w:numId w:val="1"/>
        </w:numPr>
      </w:pPr>
      <w:r w:rsidRPr="002B468D">
        <w:t>Las imágenes deberán tener los formatos que consideres oportuno en cada caso.</w:t>
      </w:r>
    </w:p>
    <w:p w14:paraId="39859EA9" w14:textId="2F755431" w:rsidR="002B468D" w:rsidRPr="002B468D" w:rsidRDefault="002B468D" w:rsidP="002B468D">
      <w:pPr>
        <w:pStyle w:val="Prrafodelista"/>
        <w:numPr>
          <w:ilvl w:val="0"/>
          <w:numId w:val="1"/>
        </w:numPr>
      </w:pPr>
      <w:r w:rsidRPr="002B468D">
        <w:t>El texto puede ser Loren Ipsum.</w:t>
      </w:r>
    </w:p>
    <w:p w14:paraId="562491F5" w14:textId="774998CC" w:rsidR="002B468D" w:rsidRPr="002B468D" w:rsidRDefault="002B468D" w:rsidP="002B468D">
      <w:pPr>
        <w:pStyle w:val="Prrafodelista"/>
        <w:numPr>
          <w:ilvl w:val="0"/>
          <w:numId w:val="1"/>
        </w:numPr>
      </w:pPr>
      <w:r w:rsidRPr="002B468D">
        <w:t xml:space="preserve">Se </w:t>
      </w:r>
      <w:r w:rsidR="00F977AF" w:rsidRPr="002B468D">
        <w:t>utilizarán</w:t>
      </w:r>
      <w:r w:rsidRPr="002B468D">
        <w:t xml:space="preserve"> etiquetas semánticas </w:t>
      </w:r>
      <w:r w:rsidR="00635F0D" w:rsidRPr="002B468D">
        <w:t>HTML</w:t>
      </w:r>
      <w:r w:rsidRPr="002B468D">
        <w:t xml:space="preserve"> para el desarrollo de la interfaz.</w:t>
      </w:r>
    </w:p>
    <w:p w14:paraId="540058AB" w14:textId="7A3F6C6D" w:rsidR="002B468D" w:rsidRPr="002B468D" w:rsidRDefault="002B468D" w:rsidP="002B468D">
      <w:pPr>
        <w:pStyle w:val="Prrafodelista"/>
        <w:numPr>
          <w:ilvl w:val="0"/>
          <w:numId w:val="1"/>
        </w:numPr>
      </w:pPr>
      <w:r w:rsidRPr="002B468D">
        <w:t>Originalidad y creatividad en el desarrollo de la interfaz.</w:t>
      </w:r>
    </w:p>
    <w:p w14:paraId="7F9421B1" w14:textId="7D7E884A" w:rsidR="009D24CA" w:rsidRDefault="002B468D" w:rsidP="002B468D">
      <w:pPr>
        <w:pStyle w:val="Prrafodelista"/>
        <w:numPr>
          <w:ilvl w:val="0"/>
          <w:numId w:val="1"/>
        </w:numPr>
      </w:pPr>
      <w:r w:rsidRPr="002B468D">
        <w:t>Cualquier mejora que consideres oportuna.</w:t>
      </w:r>
    </w:p>
    <w:p w14:paraId="774ACB5B" w14:textId="77777777" w:rsidR="00F86422" w:rsidRDefault="00F86422" w:rsidP="00F86422"/>
    <w:p w14:paraId="4B94A253" w14:textId="0BDEB999" w:rsidR="00F86422" w:rsidRDefault="00F86422" w:rsidP="00F86422">
      <w:pPr>
        <w:pStyle w:val="Citadestacada"/>
      </w:pPr>
      <w:r>
        <w:lastRenderedPageBreak/>
        <w:t>Entrega</w:t>
      </w:r>
    </w:p>
    <w:p w14:paraId="484AE497" w14:textId="77777777" w:rsidR="00F93C44" w:rsidRPr="00F93C44" w:rsidRDefault="00F93C44" w:rsidP="00F93C44">
      <w:r w:rsidRPr="00F93C44">
        <w:t>El alumno debe entregar los siguientes ficheros que comprimirá en un archivo zip.</w:t>
      </w:r>
    </w:p>
    <w:p w14:paraId="7C305D74" w14:textId="5122BADD" w:rsidR="00F93C44" w:rsidRPr="00F93C44" w:rsidRDefault="00F93C44" w:rsidP="00EF2D4B">
      <w:pPr>
        <w:pStyle w:val="Prrafodelista"/>
        <w:numPr>
          <w:ilvl w:val="0"/>
          <w:numId w:val="2"/>
        </w:numPr>
      </w:pPr>
      <w:r w:rsidRPr="00EF2D4B">
        <w:rPr>
          <w:b/>
          <w:bCs/>
        </w:rPr>
        <w:t xml:space="preserve">Carpeta </w:t>
      </w:r>
      <w:r w:rsidRPr="00F93C44">
        <w:t>con la web en los siguientes archivos y carpetas:</w:t>
      </w:r>
    </w:p>
    <w:p w14:paraId="667E1ADB" w14:textId="3134F3C1" w:rsidR="00F93C44" w:rsidRPr="00F93C44" w:rsidRDefault="00F93C44" w:rsidP="00EF2D4B">
      <w:pPr>
        <w:pStyle w:val="Prrafodelista"/>
        <w:numPr>
          <w:ilvl w:val="1"/>
          <w:numId w:val="2"/>
        </w:numPr>
      </w:pPr>
      <w:r w:rsidRPr="00EF2D4B">
        <w:rPr>
          <w:b/>
          <w:bCs/>
        </w:rPr>
        <w:t xml:space="preserve">index.html </w:t>
      </w:r>
      <w:r w:rsidRPr="00F93C44">
        <w:t>(para la página principal).</w:t>
      </w:r>
    </w:p>
    <w:p w14:paraId="0ED93D2C" w14:textId="5777EE4E" w:rsidR="00F93C44" w:rsidRPr="00F93C44" w:rsidRDefault="00F93C44" w:rsidP="00EF2D4B">
      <w:pPr>
        <w:pStyle w:val="Prrafodelista"/>
        <w:numPr>
          <w:ilvl w:val="1"/>
          <w:numId w:val="2"/>
        </w:numPr>
      </w:pPr>
      <w:r w:rsidRPr="00EF2D4B">
        <w:rPr>
          <w:b/>
          <w:bCs/>
        </w:rPr>
        <w:t xml:space="preserve">estilo.css </w:t>
      </w:r>
      <w:r w:rsidRPr="00F93C44">
        <w:t>(con el estilo utilizado en todas las páginas).</w:t>
      </w:r>
    </w:p>
    <w:p w14:paraId="3F0C6CE5" w14:textId="2EFE1335" w:rsidR="00F93C44" w:rsidRPr="00EF2D4B" w:rsidRDefault="00F93C44" w:rsidP="00EF2D4B">
      <w:pPr>
        <w:pStyle w:val="Prrafodelista"/>
        <w:numPr>
          <w:ilvl w:val="1"/>
          <w:numId w:val="2"/>
        </w:numPr>
        <w:rPr>
          <w:b/>
          <w:bCs/>
        </w:rPr>
      </w:pPr>
      <w:r w:rsidRPr="00EF2D4B">
        <w:rPr>
          <w:b/>
          <w:bCs/>
        </w:rPr>
        <w:t>productos.html.</w:t>
      </w:r>
    </w:p>
    <w:p w14:paraId="5ABA519A" w14:textId="6433AF2B" w:rsidR="00F93C44" w:rsidRPr="00EF2D4B" w:rsidRDefault="00F93C44" w:rsidP="00EF2D4B">
      <w:pPr>
        <w:pStyle w:val="Prrafodelista"/>
        <w:numPr>
          <w:ilvl w:val="1"/>
          <w:numId w:val="2"/>
        </w:numPr>
        <w:rPr>
          <w:b/>
          <w:bCs/>
        </w:rPr>
      </w:pPr>
      <w:r w:rsidRPr="00EF2D4B">
        <w:rPr>
          <w:b/>
          <w:bCs/>
        </w:rPr>
        <w:t>contacto.html.</w:t>
      </w:r>
    </w:p>
    <w:p w14:paraId="38D95491" w14:textId="2DD3F970" w:rsidR="00F93C44" w:rsidRPr="00EF2D4B" w:rsidRDefault="00F93C44" w:rsidP="00EF2D4B">
      <w:pPr>
        <w:pStyle w:val="Prrafodelista"/>
        <w:numPr>
          <w:ilvl w:val="1"/>
          <w:numId w:val="2"/>
        </w:numPr>
        <w:rPr>
          <w:b/>
          <w:bCs/>
        </w:rPr>
      </w:pPr>
      <w:r w:rsidRPr="00EF2D4B">
        <w:rPr>
          <w:b/>
          <w:bCs/>
        </w:rPr>
        <w:t>historia.html.</w:t>
      </w:r>
    </w:p>
    <w:p w14:paraId="048E0D6E" w14:textId="727B46A4" w:rsidR="00F93C44" w:rsidRPr="00EF2D4B" w:rsidRDefault="00F93C44" w:rsidP="00EF2D4B">
      <w:pPr>
        <w:pStyle w:val="Prrafodelista"/>
        <w:numPr>
          <w:ilvl w:val="1"/>
          <w:numId w:val="2"/>
        </w:numPr>
        <w:rPr>
          <w:b/>
          <w:bCs/>
        </w:rPr>
      </w:pPr>
      <w:r w:rsidRPr="00EF2D4B">
        <w:rPr>
          <w:b/>
          <w:bCs/>
        </w:rPr>
        <w:t>Carpeta imagenes (Con todas las imágenes usadas en el proyecto.</w:t>
      </w:r>
      <w:r w:rsidR="003E4090">
        <w:rPr>
          <w:b/>
          <w:bCs/>
        </w:rPr>
        <w:t>)</w:t>
      </w:r>
    </w:p>
    <w:p w14:paraId="58A5E4C4" w14:textId="177A3E2A" w:rsidR="00F93C44" w:rsidRPr="00F93C44" w:rsidRDefault="00F93C44" w:rsidP="00EF2D4B">
      <w:pPr>
        <w:pStyle w:val="Prrafodelista"/>
        <w:numPr>
          <w:ilvl w:val="0"/>
          <w:numId w:val="2"/>
        </w:numPr>
      </w:pPr>
      <w:r w:rsidRPr="00EF2D4B">
        <w:rPr>
          <w:b/>
          <w:bCs/>
        </w:rPr>
        <w:t xml:space="preserve">MEMORIA: </w:t>
      </w:r>
      <w:r w:rsidRPr="00F93C44">
        <w:t>Documento justificativo de las decisiones tomadas: archivo pdf.</w:t>
      </w:r>
    </w:p>
    <w:p w14:paraId="09A56041" w14:textId="63132961" w:rsidR="00F86422" w:rsidRPr="00F86422" w:rsidRDefault="00F93C44" w:rsidP="00EF2D4B">
      <w:pPr>
        <w:pStyle w:val="Prrafodelista"/>
        <w:numPr>
          <w:ilvl w:val="0"/>
          <w:numId w:val="2"/>
        </w:numPr>
      </w:pPr>
      <w:r w:rsidRPr="00F93C44">
        <w:t xml:space="preserve">Ademas, todos los archivos </w:t>
      </w:r>
      <w:r w:rsidR="00EF2D4B" w:rsidRPr="00F93C44">
        <w:t>HTML</w:t>
      </w:r>
      <w:r w:rsidRPr="00F93C44">
        <w:t xml:space="preserve"> y </w:t>
      </w:r>
      <w:r w:rsidR="00EF2D4B">
        <w:t>CSS</w:t>
      </w:r>
      <w:r w:rsidRPr="00F93C44">
        <w:t xml:space="preserve"> deberán de estar correctamente </w:t>
      </w:r>
      <w:r w:rsidRPr="00EF2D4B">
        <w:rPr>
          <w:b/>
          <w:bCs/>
        </w:rPr>
        <w:t>estructurados y</w:t>
      </w:r>
      <w:r w:rsidR="00EF2D4B">
        <w:rPr>
          <w:b/>
          <w:bCs/>
        </w:rPr>
        <w:t xml:space="preserve"> </w:t>
      </w:r>
      <w:r w:rsidRPr="00EF2D4B">
        <w:rPr>
          <w:b/>
          <w:bCs/>
        </w:rPr>
        <w:t>comentados.</w:t>
      </w:r>
    </w:p>
    <w:p w14:paraId="1FFA8299" w14:textId="2D689E60" w:rsidR="00183A13" w:rsidRDefault="00183A13" w:rsidP="00E87859">
      <w:pPr>
        <w:pStyle w:val="Ttulo1"/>
        <w:spacing w:before="0"/>
      </w:pPr>
      <w:bookmarkStart w:id="3" w:name="_Toc121507355"/>
      <w:r>
        <w:t xml:space="preserve">1.- </w:t>
      </w:r>
      <w:r w:rsidR="0037218E">
        <w:t>Justificación</w:t>
      </w:r>
      <w:r w:rsidR="008E5875">
        <w:t xml:space="preserve"> de decisiones tomadas en la r</w:t>
      </w:r>
      <w:r w:rsidR="00F86422">
        <w:t>ealización de la página web</w:t>
      </w:r>
      <w:bookmarkEnd w:id="3"/>
    </w:p>
    <w:p w14:paraId="6870DFA0" w14:textId="4DF5E306" w:rsidR="00183A13" w:rsidRDefault="0037218E" w:rsidP="00E87859">
      <w:r>
        <w:t>En este documento se pretende justificar las ideas y decisiones tomadas en la realización de la página web</w:t>
      </w:r>
      <w:r w:rsidR="009261CB">
        <w:t>, yendo punto por punto evaluable.</w:t>
      </w:r>
    </w:p>
    <w:p w14:paraId="4D3FF83B" w14:textId="6D2C48A3" w:rsidR="00183A13" w:rsidRDefault="00183A13" w:rsidP="00E87859">
      <w:pPr>
        <w:pStyle w:val="Ttulo2"/>
        <w:spacing w:before="0"/>
      </w:pPr>
      <w:bookmarkStart w:id="4" w:name="_Toc121507356"/>
      <w:r>
        <w:t xml:space="preserve">1.1.- </w:t>
      </w:r>
      <w:r w:rsidR="008E5875">
        <w:t>Creación y uso del framework de grid fluido.</w:t>
      </w:r>
      <w:bookmarkEnd w:id="4"/>
    </w:p>
    <w:p w14:paraId="4073714C" w14:textId="3ABE3D93" w:rsidR="00737E50" w:rsidRDefault="009261CB" w:rsidP="00737E50">
      <w:r>
        <w:t>Se crean una serie de clases que permitan hacer el grid fluido.</w:t>
      </w:r>
    </w:p>
    <w:p w14:paraId="3769B6E6" w14:textId="3D07DE0F" w:rsidR="009261CB" w:rsidRDefault="009261CB" w:rsidP="00737E50">
      <w:r>
        <w:t xml:space="preserve">El </w:t>
      </w:r>
      <w:r w:rsidRPr="006E2D64">
        <w:rPr>
          <w:b/>
          <w:bCs/>
        </w:rPr>
        <w:t>primer paso</w:t>
      </w:r>
      <w:r>
        <w:t xml:space="preserve"> es crearnos una serie de variables</w:t>
      </w:r>
      <w:r w:rsidR="00DD2FCA">
        <w:t>:</w:t>
      </w:r>
    </w:p>
    <w:p w14:paraId="33798C21" w14:textId="738FCEBF" w:rsidR="00DD2FCA" w:rsidRDefault="001B4740" w:rsidP="00DD2FCA">
      <w:pPr>
        <w:pStyle w:val="Prrafodelista"/>
        <w:numPr>
          <w:ilvl w:val="0"/>
          <w:numId w:val="3"/>
        </w:numPr>
      </w:pPr>
      <w:r w:rsidRPr="001B4740">
        <w:rPr>
          <w:b/>
          <w:bCs/>
        </w:rPr>
        <w:t>Base</w:t>
      </w:r>
      <w:r>
        <w:t>: esta variable de tamaño se aplicará al wrapper principal, que será de 1600 px de ancho.</w:t>
      </w:r>
    </w:p>
    <w:p w14:paraId="401750D0" w14:textId="65262049" w:rsidR="001B4740" w:rsidRDefault="001B4740" w:rsidP="00DD2FCA">
      <w:pPr>
        <w:pStyle w:val="Prrafodelista"/>
        <w:numPr>
          <w:ilvl w:val="0"/>
          <w:numId w:val="3"/>
        </w:numPr>
      </w:pPr>
      <w:r>
        <w:rPr>
          <w:b/>
          <w:bCs/>
        </w:rPr>
        <w:t>Tbase</w:t>
      </w:r>
      <w:r w:rsidRPr="001B4740">
        <w:t>:</w:t>
      </w:r>
      <w:r>
        <w:t xml:space="preserve"> cálculo</w:t>
      </w:r>
      <w:r w:rsidR="00582968">
        <w:t xml:space="preserve"> del tamaño base en píxeles. Es decir, convierte 1600 (número) a píxeles.</w:t>
      </w:r>
    </w:p>
    <w:p w14:paraId="70B39EC2" w14:textId="74427474" w:rsidR="00582968" w:rsidRDefault="00582968" w:rsidP="00DD2FCA">
      <w:pPr>
        <w:pStyle w:val="Prrafodelista"/>
        <w:numPr>
          <w:ilvl w:val="0"/>
          <w:numId w:val="3"/>
        </w:numPr>
      </w:pPr>
      <w:r>
        <w:rPr>
          <w:b/>
          <w:bCs/>
        </w:rPr>
        <w:t>Columna</w:t>
      </w:r>
      <w:r w:rsidRPr="00582968">
        <w:t>:</w:t>
      </w:r>
      <w:r>
        <w:t xml:space="preserve"> </w:t>
      </w:r>
      <w:r w:rsidR="00600C0B">
        <w:t>es el resultado de dividir el tamaño base entre 12.</w:t>
      </w:r>
    </w:p>
    <w:p w14:paraId="5AF6B5EC" w14:textId="2422256C" w:rsidR="00600C0B" w:rsidRDefault="00600C0B" w:rsidP="00DD2FCA">
      <w:pPr>
        <w:pStyle w:val="Prrafodelista"/>
        <w:numPr>
          <w:ilvl w:val="0"/>
          <w:numId w:val="3"/>
        </w:numPr>
      </w:pPr>
      <w:r>
        <w:rPr>
          <w:b/>
          <w:bCs/>
        </w:rPr>
        <w:t>Pcolumna</w:t>
      </w:r>
      <w:r w:rsidRPr="00600C0B">
        <w:t>:</w:t>
      </w:r>
      <w:r>
        <w:t xml:space="preserve"> con esta variable, tenemos el porcentaje de una columna, como resultado de dividir</w:t>
      </w:r>
      <w:r w:rsidR="006F039A">
        <w:t xml:space="preserve"> el tamaño</w:t>
      </w:r>
      <w:r>
        <w:t xml:space="preserve"> “columna”</w:t>
      </w:r>
      <w:r w:rsidR="006F039A">
        <w:t xml:space="preserve"> entre el tamaño “base” y multiplicarlo por 100% para convertirlo a porcentaje.</w:t>
      </w:r>
    </w:p>
    <w:p w14:paraId="5B142FEE" w14:textId="77777777" w:rsidR="006D226B" w:rsidRDefault="006D226B" w:rsidP="006D226B">
      <w:pPr>
        <w:keepNext/>
        <w:spacing w:after="0"/>
      </w:pPr>
      <w:r w:rsidRPr="006D226B">
        <w:rPr>
          <w:noProof/>
        </w:rPr>
        <w:drawing>
          <wp:inline distT="0" distB="0" distL="0" distR="0" wp14:anchorId="7B633DD5" wp14:editId="294809F1">
            <wp:extent cx="4858428" cy="114316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stretch>
                      <a:fillRect/>
                    </a:stretch>
                  </pic:blipFill>
                  <pic:spPr>
                    <a:xfrm>
                      <a:off x="0" y="0"/>
                      <a:ext cx="4858428" cy="1143160"/>
                    </a:xfrm>
                    <a:prstGeom prst="rect">
                      <a:avLst/>
                    </a:prstGeom>
                  </pic:spPr>
                </pic:pic>
              </a:graphicData>
            </a:graphic>
          </wp:inline>
        </w:drawing>
      </w:r>
    </w:p>
    <w:p w14:paraId="5431B96D" w14:textId="4C7BCC35" w:rsidR="006D226B" w:rsidRDefault="006D226B" w:rsidP="006D226B">
      <w:pPr>
        <w:pStyle w:val="Descripcin"/>
      </w:pPr>
      <w:bookmarkStart w:id="5" w:name="_Toc121507363"/>
      <w:r>
        <w:t xml:space="preserve">Ilustración </w:t>
      </w:r>
      <w:fldSimple w:instr=" SEQ Ilustración \* ARABIC ">
        <w:r>
          <w:rPr>
            <w:noProof/>
          </w:rPr>
          <w:t>1</w:t>
        </w:r>
      </w:fldSimple>
      <w:r>
        <w:t>: Creación de variables para el grid fluido</w:t>
      </w:r>
      <w:bookmarkEnd w:id="5"/>
    </w:p>
    <w:p w14:paraId="7954A411" w14:textId="36F8E6DE" w:rsidR="006E2D64" w:rsidRDefault="006E2D64" w:rsidP="006E2D64">
      <w:r>
        <w:t>Nos definimos u</w:t>
      </w:r>
      <w:r w:rsidR="0057633D">
        <w:t xml:space="preserve">na regla para el wrapper, que </w:t>
      </w:r>
      <w:r w:rsidR="00AA4DCD">
        <w:t>establezca</w:t>
      </w:r>
      <w:r w:rsidR="0057633D">
        <w:t xml:space="preserve"> el máximo tamaño (estableciéndolo al tamaño “base” de 1600 px, un width del 100% (para que siempre ocupe el 100% del ancho del navegador, hasta que se llegue a los 1600 px, y con un margen automático</w:t>
      </w:r>
      <w:r w:rsidR="00045F62">
        <w:t xml:space="preserve"> por los laterales.</w:t>
      </w:r>
    </w:p>
    <w:p w14:paraId="2A07AADB" w14:textId="3F74A3AC" w:rsidR="00045F62" w:rsidRDefault="00045F62" w:rsidP="006E2D64">
      <w:r>
        <w:lastRenderedPageBreak/>
        <w:t xml:space="preserve">Y a partir de aquí, vienen </w:t>
      </w:r>
      <w:r w:rsidRPr="00045F62">
        <w:rPr>
          <w:b/>
          <w:bCs/>
        </w:rPr>
        <w:t>las clases del framework</w:t>
      </w:r>
      <w:r>
        <w:t xml:space="preserve"> en sí:</w:t>
      </w:r>
    </w:p>
    <w:p w14:paraId="43075B68" w14:textId="7EFDC659" w:rsidR="00045F62" w:rsidRDefault="00045F62" w:rsidP="00045F62">
      <w:pPr>
        <w:pStyle w:val="Prrafodelista"/>
        <w:numPr>
          <w:ilvl w:val="0"/>
          <w:numId w:val="4"/>
        </w:numPr>
      </w:pPr>
      <w:r w:rsidRPr="004E1EA2">
        <w:rPr>
          <w:b/>
          <w:bCs/>
        </w:rPr>
        <w:t>Row</w:t>
      </w:r>
      <w:r w:rsidRPr="003302BB">
        <w:t>: define</w:t>
      </w:r>
      <w:r w:rsidR="003302BB" w:rsidRPr="003302BB">
        <w:t xml:space="preserve"> con clear: both que no podrá ha</w:t>
      </w:r>
      <w:r w:rsidR="003302BB">
        <w:t>ber elementos a los lados. Es un contenedor de tipo fila.</w:t>
      </w:r>
    </w:p>
    <w:p w14:paraId="268631DC" w14:textId="45348782" w:rsidR="003302BB" w:rsidRDefault="003302BB" w:rsidP="00045F62">
      <w:pPr>
        <w:pStyle w:val="Prrafodelista"/>
        <w:numPr>
          <w:ilvl w:val="0"/>
          <w:numId w:val="4"/>
        </w:numPr>
      </w:pPr>
      <w:r w:rsidRPr="004E1EA2">
        <w:rPr>
          <w:b/>
          <w:bCs/>
        </w:rPr>
        <w:t>Ovh</w:t>
      </w:r>
      <w:r>
        <w:t xml:space="preserve">: es un </w:t>
      </w:r>
      <w:r w:rsidR="004E1EA2">
        <w:t>“</w:t>
      </w:r>
      <w:r>
        <w:t>hack</w:t>
      </w:r>
      <w:r w:rsidR="004E1EA2">
        <w:t>”</w:t>
      </w:r>
      <w:r>
        <w:t xml:space="preserve"> </w:t>
      </w:r>
      <w:r w:rsidR="004E1EA2">
        <w:t xml:space="preserve">que a veces se necesita </w:t>
      </w:r>
      <w:r>
        <w:t>para que los contenedores row se extiendan al tamaño en altura de sus elementos hijos</w:t>
      </w:r>
      <w:r w:rsidR="004E1EA2">
        <w:t xml:space="preserve"> cuando estos poseen la propiedad float: left</w:t>
      </w:r>
      <w:r>
        <w:t>.</w:t>
      </w:r>
    </w:p>
    <w:p w14:paraId="17E82E46" w14:textId="68157905" w:rsidR="004E1EA2" w:rsidRDefault="004E1EA2" w:rsidP="004E1EA2">
      <w:pPr>
        <w:pStyle w:val="Prrafodelista"/>
        <w:numPr>
          <w:ilvl w:val="1"/>
          <w:numId w:val="4"/>
        </w:numPr>
      </w:pPr>
      <w:r>
        <w:rPr>
          <w:b/>
          <w:bCs/>
        </w:rPr>
        <w:t>Lo que hace es aplicar la propiedad overflow</w:t>
      </w:r>
      <w:r w:rsidRPr="004E1EA2">
        <w:t>:</w:t>
      </w:r>
      <w:r>
        <w:t xml:space="preserve"> hidden</w:t>
      </w:r>
      <w:r>
        <w:rPr>
          <w:b/>
          <w:bCs/>
        </w:rPr>
        <w:t>.</w:t>
      </w:r>
    </w:p>
    <w:p w14:paraId="716B1A30" w14:textId="49D597EA" w:rsidR="004E1EA2" w:rsidRDefault="00EA30B8" w:rsidP="00045F62">
      <w:pPr>
        <w:pStyle w:val="Prrafodelista"/>
        <w:numPr>
          <w:ilvl w:val="0"/>
          <w:numId w:val="4"/>
        </w:numPr>
      </w:pPr>
      <w:r w:rsidRPr="00EA30B8">
        <w:rPr>
          <w:b/>
          <w:bCs/>
        </w:rPr>
        <w:t>Pl</w:t>
      </w:r>
      <w:r>
        <w:t>: sirve para dar padding por izquierda de 0.5em.</w:t>
      </w:r>
    </w:p>
    <w:p w14:paraId="693DF5FC" w14:textId="553E18E3" w:rsidR="00EA30B8" w:rsidRDefault="00EA30B8" w:rsidP="00045F62">
      <w:pPr>
        <w:pStyle w:val="Prrafodelista"/>
        <w:numPr>
          <w:ilvl w:val="0"/>
          <w:numId w:val="4"/>
        </w:numPr>
      </w:pPr>
      <w:r w:rsidRPr="00EA30B8">
        <w:rPr>
          <w:b/>
          <w:bCs/>
        </w:rPr>
        <w:t>Pr</w:t>
      </w:r>
      <w:r>
        <w:t>: sirve para dar padding por derecha de 0.5em.</w:t>
      </w:r>
    </w:p>
    <w:p w14:paraId="48FF5210" w14:textId="7B986112" w:rsidR="00EA30B8" w:rsidRDefault="002F2384" w:rsidP="00045F62">
      <w:pPr>
        <w:pStyle w:val="Prrafodelista"/>
        <w:numPr>
          <w:ilvl w:val="0"/>
          <w:numId w:val="4"/>
        </w:numPr>
      </w:pPr>
      <w:r w:rsidRPr="00884AA3">
        <w:rPr>
          <w:b/>
          <w:bCs/>
        </w:rPr>
        <w:t>Col-* (1-12)</w:t>
      </w:r>
      <w:r>
        <w:t>: son clases para repartir el espacio entre contenedores dentro de un row.</w:t>
      </w:r>
      <w:r w:rsidR="00884AA3">
        <w:t xml:space="preserve"> </w:t>
      </w:r>
      <w:r w:rsidR="0058723B">
        <w:t xml:space="preserve">Gracias a este sistema de grid, </w:t>
      </w:r>
      <w:r w:rsidR="00884AA3">
        <w:t xml:space="preserve">se pueden hacer </w:t>
      </w:r>
      <w:r w:rsidR="0058723B">
        <w:t>composiciones</w:t>
      </w:r>
      <w:r w:rsidR="00884AA3">
        <w:t xml:space="preserve"> como estas:</w:t>
      </w:r>
    </w:p>
    <w:p w14:paraId="15DF2F74" w14:textId="247422EC" w:rsidR="00163319" w:rsidRDefault="00163319" w:rsidP="00884AA3">
      <w:pPr>
        <w:pStyle w:val="Prrafodelista"/>
        <w:numPr>
          <w:ilvl w:val="1"/>
          <w:numId w:val="4"/>
        </w:numPr>
      </w:pPr>
      <w:r>
        <w:t xml:space="preserve">6x col-2 </w:t>
      </w:r>
      <w:r w:rsidR="00466AF7">
        <w:t>(6 contenedores que ocupan 2 columnas)</w:t>
      </w:r>
    </w:p>
    <w:p w14:paraId="100CAB4E" w14:textId="129D3F2D" w:rsidR="00884AA3" w:rsidRDefault="00884AA3" w:rsidP="00884AA3">
      <w:pPr>
        <w:pStyle w:val="Prrafodelista"/>
        <w:numPr>
          <w:ilvl w:val="1"/>
          <w:numId w:val="4"/>
        </w:numPr>
      </w:pPr>
      <w:r>
        <w:t>4x col-3</w:t>
      </w:r>
      <w:r w:rsidR="00466AF7">
        <w:t xml:space="preserve"> (4 contenedores que ocupan 3 columnas)</w:t>
      </w:r>
    </w:p>
    <w:p w14:paraId="56146837" w14:textId="7A7317D8" w:rsidR="00884AA3" w:rsidRDefault="00163319" w:rsidP="00884AA3">
      <w:pPr>
        <w:pStyle w:val="Prrafodelista"/>
        <w:numPr>
          <w:ilvl w:val="1"/>
          <w:numId w:val="4"/>
        </w:numPr>
      </w:pPr>
      <w:r>
        <w:t>3x col-4</w:t>
      </w:r>
      <w:r w:rsidR="00466AF7">
        <w:t xml:space="preserve"> (3 contenedores que ocupan 4 columnas)</w:t>
      </w:r>
    </w:p>
    <w:p w14:paraId="6488531A" w14:textId="4F8184B7" w:rsidR="00163319" w:rsidRDefault="00163319" w:rsidP="00884AA3">
      <w:pPr>
        <w:pStyle w:val="Prrafodelista"/>
        <w:numPr>
          <w:ilvl w:val="1"/>
          <w:numId w:val="4"/>
        </w:numPr>
      </w:pPr>
      <w:r>
        <w:t>2x col-6</w:t>
      </w:r>
      <w:r w:rsidR="00466AF7">
        <w:t xml:space="preserve"> (2 contenedores que ocupan 6 columnas)</w:t>
      </w:r>
    </w:p>
    <w:p w14:paraId="2E539531" w14:textId="6BE9FB75" w:rsidR="00163319" w:rsidRDefault="00163319" w:rsidP="00884AA3">
      <w:pPr>
        <w:pStyle w:val="Prrafodelista"/>
        <w:numPr>
          <w:ilvl w:val="1"/>
          <w:numId w:val="4"/>
        </w:numPr>
      </w:pPr>
      <w:r>
        <w:t>1x col-12</w:t>
      </w:r>
      <w:r w:rsidR="00466AF7">
        <w:t xml:space="preserve"> (1 contenedor que ocupa las 12 columnas disponibles)</w:t>
      </w:r>
    </w:p>
    <w:p w14:paraId="33FF98DD" w14:textId="49F62393" w:rsidR="00306A08" w:rsidRDefault="00306A08" w:rsidP="00884AA3">
      <w:pPr>
        <w:pStyle w:val="Prrafodelista"/>
        <w:numPr>
          <w:ilvl w:val="1"/>
          <w:numId w:val="4"/>
        </w:numPr>
      </w:pPr>
      <w:r>
        <w:t>Además de combinaciones de contenedores de distinto tamaño, por ejemplo: un col-9 con un col-3.</w:t>
      </w:r>
    </w:p>
    <w:p w14:paraId="10E54FD9" w14:textId="427D5CE6" w:rsidR="0068742D" w:rsidRDefault="0068742D" w:rsidP="0068742D">
      <w:pPr>
        <w:pStyle w:val="Prrafodelista"/>
        <w:numPr>
          <w:ilvl w:val="0"/>
          <w:numId w:val="4"/>
        </w:numPr>
      </w:pPr>
      <w:r>
        <w:rPr>
          <w:b/>
          <w:bCs/>
        </w:rPr>
        <w:t>Ml-*</w:t>
      </w:r>
      <w:r>
        <w:t xml:space="preserve"> </w:t>
      </w:r>
      <w:r>
        <w:rPr>
          <w:b/>
          <w:bCs/>
        </w:rPr>
        <w:t>(1-12)</w:t>
      </w:r>
      <w:r>
        <w:t>: son clases que sirven para dar márgenes</w:t>
      </w:r>
      <w:r w:rsidR="00E26815">
        <w:t xml:space="preserve"> por el lado izquierdo</w:t>
      </w:r>
      <w:r>
        <w:t xml:space="preserve"> del tamaño de las columnas a contenedores, por ejemplo, para centrar </w:t>
      </w:r>
      <w:r w:rsidR="009679EA">
        <w:t>imágenes o texto.</w:t>
      </w:r>
    </w:p>
    <w:p w14:paraId="4ACA5DF8" w14:textId="54F447FE" w:rsidR="00EF6D30" w:rsidRDefault="00EA30B8" w:rsidP="00045F62">
      <w:pPr>
        <w:pStyle w:val="Prrafodelista"/>
        <w:numPr>
          <w:ilvl w:val="0"/>
          <w:numId w:val="4"/>
        </w:numPr>
      </w:pPr>
      <w:bookmarkStart w:id="6" w:name="explicacion_float"/>
      <w:r w:rsidRPr="00EA30B8">
        <w:rPr>
          <w:b/>
          <w:bCs/>
        </w:rPr>
        <w:t>Fl</w:t>
      </w:r>
      <w:bookmarkEnd w:id="6"/>
      <w:r>
        <w:t>: es una clase individual que sirve para dar la propiedad float</w:t>
      </w:r>
      <w:r w:rsidR="00EF6D30">
        <w:t>: left</w:t>
      </w:r>
      <w:r>
        <w:t>.</w:t>
      </w:r>
    </w:p>
    <w:p w14:paraId="2099DCD5" w14:textId="30692003" w:rsidR="00EA30B8" w:rsidRPr="003302BB" w:rsidRDefault="00EB7568" w:rsidP="00EF6D30">
      <w:pPr>
        <w:pStyle w:val="Prrafodelista"/>
        <w:numPr>
          <w:ilvl w:val="1"/>
          <w:numId w:val="4"/>
        </w:numPr>
      </w:pPr>
      <w:r>
        <w:t xml:space="preserve">Incluyo </w:t>
      </w:r>
      <w:r w:rsidR="00EA30B8">
        <w:t xml:space="preserve">esta clase </w:t>
      </w:r>
      <w:r>
        <w:t>y la uso, a pesar de tener</w:t>
      </w:r>
      <w:r w:rsidR="00EA30B8">
        <w:t xml:space="preserve"> las clases row y cols</w:t>
      </w:r>
      <w:r>
        <w:t xml:space="preserve">, en el encabezado y pie de página, </w:t>
      </w:r>
      <w:r w:rsidR="00EF6D30">
        <w:t>debido a</w:t>
      </w:r>
      <w:r>
        <w:t xml:space="preserve"> que si meto la imagen del logotipo en un col-1 o col-2 y el texto y resto de contenido del encabezado en un col-11 o col-10, al hacer zoom a la página, se superponen</w:t>
      </w:r>
      <w:r w:rsidR="00696244">
        <w:t xml:space="preserve"> la imagen con el texto, ya que llega un momento que la imagen es más grande que el contenedor que la contiene (que está dado en porcentaje), y la imagen tiene un tamaño fijo (esto es por decisión propia, ya que no me parece </w:t>
      </w:r>
      <w:r w:rsidR="00EF6D30">
        <w:t>lógico</w:t>
      </w:r>
      <w:r w:rsidR="00696244">
        <w:t xml:space="preserve"> que el logotipo</w:t>
      </w:r>
      <w:r w:rsidR="00EF6D30">
        <w:t xml:space="preserve"> crezca y decrezca según el ancho de la página, el logotipo tiene el tamaño lo suficientemente pequeño como para mostrarse en cualquier pantalla</w:t>
      </w:r>
      <w:r w:rsidR="004E3BEA">
        <w:t>)</w:t>
      </w:r>
      <w:r>
        <w:t>.</w:t>
      </w:r>
    </w:p>
    <w:p w14:paraId="6245B72F" w14:textId="40581B71" w:rsidR="00183A13" w:rsidRDefault="00737E50" w:rsidP="00E87859">
      <w:pPr>
        <w:pStyle w:val="Ttulo2"/>
        <w:spacing w:before="0"/>
      </w:pPr>
      <w:bookmarkStart w:id="7" w:name="_Toc121507357"/>
      <w:r>
        <w:t>1.2</w:t>
      </w:r>
      <w:r w:rsidR="00183A13">
        <w:t xml:space="preserve">.- </w:t>
      </w:r>
      <w:r>
        <w:t>Uso de etiquetas semánticas adecuadas.</w:t>
      </w:r>
      <w:bookmarkEnd w:id="7"/>
    </w:p>
    <w:p w14:paraId="5EC88A3C" w14:textId="4E35A6E6" w:rsidR="00737E50" w:rsidRDefault="0011757E" w:rsidP="00737E50">
      <w:r>
        <w:t>Se ha hecho uso de las etiquetas semánticas para separar los distintos elementos de la maqueta:</w:t>
      </w:r>
    </w:p>
    <w:p w14:paraId="3366F49E" w14:textId="46CFD496" w:rsidR="0011757E" w:rsidRDefault="0011757E" w:rsidP="0011757E">
      <w:pPr>
        <w:pStyle w:val="Prrafodelista"/>
        <w:numPr>
          <w:ilvl w:val="0"/>
          <w:numId w:val="5"/>
        </w:numPr>
      </w:pPr>
      <w:r w:rsidRPr="00A62369">
        <w:rPr>
          <w:b/>
          <w:bCs/>
        </w:rPr>
        <w:t>Encabezado</w:t>
      </w:r>
      <w:r>
        <w:t xml:space="preserve"> – header</w:t>
      </w:r>
    </w:p>
    <w:p w14:paraId="72076861" w14:textId="5179F801" w:rsidR="005B470F" w:rsidRDefault="005B470F" w:rsidP="0011757E">
      <w:pPr>
        <w:pStyle w:val="Prrafodelista"/>
        <w:numPr>
          <w:ilvl w:val="0"/>
          <w:numId w:val="5"/>
        </w:numPr>
      </w:pPr>
      <w:r w:rsidRPr="00A62369">
        <w:rPr>
          <w:b/>
          <w:bCs/>
        </w:rPr>
        <w:t>Menú de navegación</w:t>
      </w:r>
      <w:r>
        <w:t xml:space="preserve"> – nav</w:t>
      </w:r>
    </w:p>
    <w:p w14:paraId="70CD57C1" w14:textId="747E64E8" w:rsidR="0011757E" w:rsidRDefault="005B470F" w:rsidP="0011757E">
      <w:pPr>
        <w:pStyle w:val="Prrafodelista"/>
        <w:numPr>
          <w:ilvl w:val="0"/>
          <w:numId w:val="5"/>
        </w:numPr>
      </w:pPr>
      <w:r w:rsidRPr="00A62369">
        <w:rPr>
          <w:b/>
          <w:bCs/>
        </w:rPr>
        <w:t>Contenido</w:t>
      </w:r>
      <w:r>
        <w:t xml:space="preserve"> – main</w:t>
      </w:r>
    </w:p>
    <w:p w14:paraId="30CBAD96" w14:textId="4E519981" w:rsidR="005B470F" w:rsidRDefault="005B470F" w:rsidP="0011757E">
      <w:pPr>
        <w:pStyle w:val="Prrafodelista"/>
        <w:numPr>
          <w:ilvl w:val="0"/>
          <w:numId w:val="5"/>
        </w:numPr>
      </w:pPr>
      <w:r w:rsidRPr="00A62369">
        <w:rPr>
          <w:b/>
          <w:bCs/>
        </w:rPr>
        <w:t>Publicidad</w:t>
      </w:r>
      <w:r>
        <w:t xml:space="preserve"> – aside</w:t>
      </w:r>
    </w:p>
    <w:p w14:paraId="6827334B" w14:textId="7B668A49" w:rsidR="005B470F" w:rsidRDefault="003A34A5" w:rsidP="0011757E">
      <w:pPr>
        <w:pStyle w:val="Prrafodelista"/>
        <w:numPr>
          <w:ilvl w:val="0"/>
          <w:numId w:val="5"/>
        </w:numPr>
      </w:pPr>
      <w:r w:rsidRPr="00A62369">
        <w:rPr>
          <w:b/>
          <w:bCs/>
        </w:rPr>
        <w:t>Pie de página</w:t>
      </w:r>
      <w:r>
        <w:t xml:space="preserve"> – footer</w:t>
      </w:r>
    </w:p>
    <w:p w14:paraId="1829DE76" w14:textId="5E453F41" w:rsidR="003A34A5" w:rsidRDefault="003A34A5" w:rsidP="003A34A5">
      <w:r>
        <w:t>Así como también, se han hecho uso de etiquetas semánticas más específicas para ciertos elementos, por ejemplo:</w:t>
      </w:r>
    </w:p>
    <w:p w14:paraId="3006F5BF" w14:textId="77777777" w:rsidR="00F7441C" w:rsidRDefault="00F7441C" w:rsidP="00F7441C">
      <w:pPr>
        <w:pStyle w:val="Prrafodelista"/>
        <w:numPr>
          <w:ilvl w:val="0"/>
          <w:numId w:val="6"/>
        </w:numPr>
      </w:pPr>
      <w:r>
        <w:rPr>
          <w:b/>
          <w:bCs/>
        </w:rPr>
        <w:t>Div</w:t>
      </w:r>
      <w:r>
        <w:t>: para maquetar correctamente los rows y cols.</w:t>
      </w:r>
    </w:p>
    <w:p w14:paraId="5AB48208" w14:textId="2AC0D59C" w:rsidR="00782BD6" w:rsidRPr="00782BD6" w:rsidRDefault="00F7441C" w:rsidP="00F7441C">
      <w:pPr>
        <w:pStyle w:val="Prrafodelista"/>
        <w:numPr>
          <w:ilvl w:val="0"/>
          <w:numId w:val="6"/>
        </w:numPr>
      </w:pPr>
      <w:r>
        <w:rPr>
          <w:b/>
          <w:bCs/>
        </w:rPr>
        <w:lastRenderedPageBreak/>
        <w:t>Section y article</w:t>
      </w:r>
      <w:r w:rsidRPr="00782BD6">
        <w:t>:</w:t>
      </w:r>
      <w:r>
        <w:t xml:space="preserve"> etiquetas semánticas utilizadas para definir secciones, dentro de las cuales, se definen artículos. Además, ayudan a la maquetación con rows y cols.</w:t>
      </w:r>
    </w:p>
    <w:p w14:paraId="4C78F951" w14:textId="3D149C14" w:rsidR="00782BD6" w:rsidRPr="00782BD6" w:rsidRDefault="00782BD6" w:rsidP="00782BD6">
      <w:pPr>
        <w:pStyle w:val="Prrafodelista"/>
        <w:numPr>
          <w:ilvl w:val="0"/>
          <w:numId w:val="6"/>
        </w:numPr>
      </w:pPr>
      <w:r>
        <w:rPr>
          <w:b/>
          <w:bCs/>
        </w:rPr>
        <w:t>Las etiquetas de los encabezados h1, …, h6</w:t>
      </w:r>
      <w:r>
        <w:t>.</w:t>
      </w:r>
    </w:p>
    <w:p w14:paraId="7139EA56" w14:textId="69CBDA0C" w:rsidR="003A34A5" w:rsidRDefault="003A34A5" w:rsidP="003A34A5">
      <w:pPr>
        <w:pStyle w:val="Prrafodelista"/>
        <w:numPr>
          <w:ilvl w:val="0"/>
          <w:numId w:val="6"/>
        </w:numPr>
      </w:pPr>
      <w:r w:rsidRPr="003A34A5">
        <w:rPr>
          <w:b/>
          <w:bCs/>
        </w:rPr>
        <w:t>Figure y figcaption</w:t>
      </w:r>
      <w:r>
        <w:t>: para dar descripciones a las imágenes en la página de productos.</w:t>
      </w:r>
    </w:p>
    <w:p w14:paraId="1E958ECE" w14:textId="239B1F60" w:rsidR="003A34A5" w:rsidRDefault="004B0445" w:rsidP="003A34A5">
      <w:pPr>
        <w:pStyle w:val="Prrafodelista"/>
        <w:numPr>
          <w:ilvl w:val="0"/>
          <w:numId w:val="6"/>
        </w:numPr>
      </w:pPr>
      <w:r w:rsidRPr="00A90D40">
        <w:rPr>
          <w:b/>
          <w:bCs/>
        </w:rPr>
        <w:t>Los inputs adecuados en la página del formulario de contacto</w:t>
      </w:r>
      <w:r>
        <w:t>.</w:t>
      </w:r>
    </w:p>
    <w:p w14:paraId="1700220F" w14:textId="0391B82D" w:rsidR="004B0445" w:rsidRDefault="004D49E2" w:rsidP="004B0445">
      <w:pPr>
        <w:pStyle w:val="Prrafodelista"/>
        <w:numPr>
          <w:ilvl w:val="1"/>
          <w:numId w:val="6"/>
        </w:numPr>
      </w:pPr>
      <w:r w:rsidRPr="004D49E2">
        <w:rPr>
          <w:b/>
          <w:bCs/>
        </w:rPr>
        <w:t>i</w:t>
      </w:r>
      <w:r w:rsidR="004B0445" w:rsidRPr="004D49E2">
        <w:rPr>
          <w:b/>
          <w:bCs/>
        </w:rPr>
        <w:t>nput</w:t>
      </w:r>
      <w:r w:rsidR="004B0445">
        <w:t xml:space="preserve"> type=”text” para el nombre.</w:t>
      </w:r>
    </w:p>
    <w:p w14:paraId="0DEF0609" w14:textId="2CA80726" w:rsidR="004B0445" w:rsidRDefault="004D49E2" w:rsidP="004B0445">
      <w:pPr>
        <w:pStyle w:val="Prrafodelista"/>
        <w:numPr>
          <w:ilvl w:val="1"/>
          <w:numId w:val="6"/>
        </w:numPr>
      </w:pPr>
      <w:r w:rsidRPr="004D49E2">
        <w:rPr>
          <w:b/>
          <w:bCs/>
        </w:rPr>
        <w:t>i</w:t>
      </w:r>
      <w:r w:rsidR="004B0445" w:rsidRPr="004D49E2">
        <w:rPr>
          <w:b/>
          <w:bCs/>
        </w:rPr>
        <w:t>nput</w:t>
      </w:r>
      <w:r w:rsidR="004B0445">
        <w:t xml:space="preserve"> type=”email” para el correo electrónico.</w:t>
      </w:r>
    </w:p>
    <w:p w14:paraId="4863E069" w14:textId="4C110B67" w:rsidR="004B0445" w:rsidRDefault="004D49E2" w:rsidP="004B0445">
      <w:pPr>
        <w:pStyle w:val="Prrafodelista"/>
        <w:numPr>
          <w:ilvl w:val="1"/>
          <w:numId w:val="6"/>
        </w:numPr>
      </w:pPr>
      <w:r w:rsidRPr="004D49E2">
        <w:rPr>
          <w:b/>
          <w:bCs/>
        </w:rPr>
        <w:t>i</w:t>
      </w:r>
      <w:r w:rsidR="004B0445" w:rsidRPr="004D49E2">
        <w:rPr>
          <w:b/>
          <w:bCs/>
        </w:rPr>
        <w:t>nput</w:t>
      </w:r>
      <w:r w:rsidR="004B0445">
        <w:t xml:space="preserve"> type=”tel” para el </w:t>
      </w:r>
      <w:r w:rsidR="007F7A1A">
        <w:t>teléfono</w:t>
      </w:r>
      <w:r w:rsidR="004B0445">
        <w:t>.</w:t>
      </w:r>
    </w:p>
    <w:p w14:paraId="60AA38D7" w14:textId="28E5685B" w:rsidR="004B0445" w:rsidRDefault="004B0445" w:rsidP="002E0A91">
      <w:pPr>
        <w:pStyle w:val="Prrafodelista"/>
        <w:numPr>
          <w:ilvl w:val="1"/>
          <w:numId w:val="6"/>
        </w:numPr>
      </w:pPr>
      <w:r w:rsidRPr="004D49E2">
        <w:rPr>
          <w:b/>
          <w:bCs/>
        </w:rPr>
        <w:t>textarea</w:t>
      </w:r>
      <w:r>
        <w:t xml:space="preserve"> para el mensaje.</w:t>
      </w:r>
    </w:p>
    <w:p w14:paraId="4C0EFF28" w14:textId="3BD81FEF" w:rsidR="00883EE5" w:rsidRDefault="00883EE5" w:rsidP="00883EE5">
      <w:pPr>
        <w:pStyle w:val="Prrafodelista"/>
        <w:numPr>
          <w:ilvl w:val="0"/>
          <w:numId w:val="6"/>
        </w:numPr>
      </w:pPr>
      <w:r>
        <w:rPr>
          <w:b/>
          <w:bCs/>
        </w:rPr>
        <w:t>Span</w:t>
      </w:r>
      <w:r>
        <w:t xml:space="preserve"> para dar formato a partes muy concretas de las páginas mediante estilos.</w:t>
      </w:r>
    </w:p>
    <w:p w14:paraId="468EEC00" w14:textId="6EFE5A29" w:rsidR="00183A13" w:rsidRDefault="00737E50" w:rsidP="00E87859">
      <w:pPr>
        <w:pStyle w:val="Ttulo2"/>
        <w:spacing w:before="0"/>
      </w:pPr>
      <w:bookmarkStart w:id="8" w:name="_Toc121507358"/>
      <w:r>
        <w:t>1.3</w:t>
      </w:r>
      <w:r w:rsidR="00183A13">
        <w:t xml:space="preserve">.- </w:t>
      </w:r>
      <w:r>
        <w:t>Maquetación correcta de cada página (con cabecera, menú, pie, contenido y publicidad).</w:t>
      </w:r>
      <w:bookmarkEnd w:id="8"/>
    </w:p>
    <w:p w14:paraId="5B3FD2FE" w14:textId="40010C65" w:rsidR="00183A13" w:rsidRDefault="00B90185" w:rsidP="00E87859">
      <w:r>
        <w:t xml:space="preserve">Como ya adelantábamos en el apartado anterior, </w:t>
      </w:r>
      <w:r w:rsidRPr="00855117">
        <w:rPr>
          <w:b/>
          <w:bCs/>
        </w:rPr>
        <w:t>uso las etiquetas semánticas que nos proporciona</w:t>
      </w:r>
      <w:r w:rsidR="00877B07" w:rsidRPr="00855117">
        <w:rPr>
          <w:b/>
          <w:bCs/>
        </w:rPr>
        <w:t xml:space="preserve"> HTML5 para los distintos elementos</w:t>
      </w:r>
      <w:r w:rsidR="00877B07">
        <w:t xml:space="preserve"> que deseamos poner en nuestra página web</w:t>
      </w:r>
      <w:r w:rsidR="008D22D4">
        <w:t>: header, nav, main, section, article, aside y footer</w:t>
      </w:r>
      <w:r w:rsidR="005D5398">
        <w:t>.</w:t>
      </w:r>
    </w:p>
    <w:p w14:paraId="6A74F186" w14:textId="6331C535" w:rsidR="005D5398" w:rsidRDefault="005D5398" w:rsidP="005D5398">
      <w:pPr>
        <w:pStyle w:val="Prrafodelista"/>
        <w:numPr>
          <w:ilvl w:val="0"/>
          <w:numId w:val="5"/>
        </w:numPr>
      </w:pPr>
      <w:r w:rsidRPr="00A62369">
        <w:rPr>
          <w:b/>
          <w:bCs/>
        </w:rPr>
        <w:t>Encabezado</w:t>
      </w:r>
      <w:r>
        <w:t xml:space="preserve"> – header: actúa como row</w:t>
      </w:r>
      <w:r w:rsidR="007B2735">
        <w:t xml:space="preserve"> dentro del wrapper</w:t>
      </w:r>
      <w:r>
        <w:t>.</w:t>
      </w:r>
    </w:p>
    <w:p w14:paraId="23628556" w14:textId="60EF6481" w:rsidR="005D5398" w:rsidRDefault="005D5398" w:rsidP="005D5398">
      <w:pPr>
        <w:pStyle w:val="Prrafodelista"/>
        <w:numPr>
          <w:ilvl w:val="0"/>
          <w:numId w:val="5"/>
        </w:numPr>
      </w:pPr>
      <w:r w:rsidRPr="00A62369">
        <w:rPr>
          <w:b/>
          <w:bCs/>
        </w:rPr>
        <w:t>Menú de navegación</w:t>
      </w:r>
      <w:r>
        <w:t xml:space="preserve"> – nav: actúa como row</w:t>
      </w:r>
      <w:r w:rsidR="007B2735">
        <w:t xml:space="preserve"> dentro del wrapper</w:t>
      </w:r>
      <w:r>
        <w:t>.</w:t>
      </w:r>
    </w:p>
    <w:p w14:paraId="15A1FE0D" w14:textId="5C1E1644" w:rsidR="005D5398" w:rsidRDefault="005D5398" w:rsidP="005D5398">
      <w:pPr>
        <w:pStyle w:val="Prrafodelista"/>
        <w:numPr>
          <w:ilvl w:val="0"/>
          <w:numId w:val="5"/>
        </w:numPr>
      </w:pPr>
      <w:r w:rsidRPr="00A62369">
        <w:rPr>
          <w:b/>
          <w:bCs/>
        </w:rPr>
        <w:t>Contenido</w:t>
      </w:r>
      <w:r>
        <w:t xml:space="preserve"> – main: actúa como row</w:t>
      </w:r>
      <w:r w:rsidR="007B2735">
        <w:t xml:space="preserve"> dentro del wrapp</w:t>
      </w:r>
      <w:r w:rsidR="007578FA">
        <w:t>er</w:t>
      </w:r>
      <w:r>
        <w:t>.</w:t>
      </w:r>
    </w:p>
    <w:p w14:paraId="548E4F00" w14:textId="6E6B08F5" w:rsidR="007578FA" w:rsidRDefault="007578FA" w:rsidP="005D5398">
      <w:pPr>
        <w:pStyle w:val="Prrafodelista"/>
        <w:numPr>
          <w:ilvl w:val="0"/>
          <w:numId w:val="5"/>
        </w:numPr>
      </w:pPr>
      <w:r>
        <w:rPr>
          <w:b/>
          <w:bCs/>
        </w:rPr>
        <w:t>Secciones</w:t>
      </w:r>
      <w:r>
        <w:t xml:space="preserve"> – section: actúan como row</w:t>
      </w:r>
      <w:r w:rsidR="0069095D">
        <w:t>s</w:t>
      </w:r>
      <w:r w:rsidR="00C6605C">
        <w:t xml:space="preserve"> dentro de un div contenido en main llamado “sections”, que está dedicado a ser contenedor de secciones</w:t>
      </w:r>
      <w:r w:rsidR="0069095D">
        <w:t>.</w:t>
      </w:r>
    </w:p>
    <w:p w14:paraId="780C3EC9" w14:textId="7C108DEC" w:rsidR="0069095D" w:rsidRDefault="0069095D" w:rsidP="005D5398">
      <w:pPr>
        <w:pStyle w:val="Prrafodelista"/>
        <w:numPr>
          <w:ilvl w:val="0"/>
          <w:numId w:val="5"/>
        </w:numPr>
      </w:pPr>
      <w:r>
        <w:rPr>
          <w:b/>
          <w:bCs/>
        </w:rPr>
        <w:t xml:space="preserve">Artículos </w:t>
      </w:r>
      <w:r>
        <w:t>– article: actúan como col-12 dentro de las secciones.</w:t>
      </w:r>
    </w:p>
    <w:p w14:paraId="029BE8FB" w14:textId="6640D314" w:rsidR="005D5398" w:rsidRDefault="005D5398" w:rsidP="005D5398">
      <w:pPr>
        <w:pStyle w:val="Prrafodelista"/>
        <w:numPr>
          <w:ilvl w:val="0"/>
          <w:numId w:val="5"/>
        </w:numPr>
      </w:pPr>
      <w:r w:rsidRPr="00A62369">
        <w:rPr>
          <w:b/>
          <w:bCs/>
        </w:rPr>
        <w:t>Publicidad</w:t>
      </w:r>
      <w:r>
        <w:t xml:space="preserve"> – aside: actúa como col-2 dentro del mai</w:t>
      </w:r>
      <w:r w:rsidR="007B2735">
        <w:t>n</w:t>
      </w:r>
      <w:r>
        <w:t>.</w:t>
      </w:r>
    </w:p>
    <w:p w14:paraId="324597C3" w14:textId="38310CCB" w:rsidR="005D5398" w:rsidRDefault="005D5398" w:rsidP="005D5398">
      <w:pPr>
        <w:pStyle w:val="Prrafodelista"/>
        <w:numPr>
          <w:ilvl w:val="0"/>
          <w:numId w:val="5"/>
        </w:numPr>
      </w:pPr>
      <w:r w:rsidRPr="00A62369">
        <w:rPr>
          <w:b/>
          <w:bCs/>
        </w:rPr>
        <w:t>Pie de página</w:t>
      </w:r>
      <w:r>
        <w:t xml:space="preserve"> – footer: actúa como row</w:t>
      </w:r>
      <w:r w:rsidR="007B2735">
        <w:t xml:space="preserve"> dentro del wrapper</w:t>
      </w:r>
      <w:r>
        <w:t>.</w:t>
      </w:r>
    </w:p>
    <w:p w14:paraId="4C3D2FDB" w14:textId="6F975ABE" w:rsidR="00220EFB" w:rsidRDefault="00220EFB" w:rsidP="00220EFB">
      <w:r>
        <w:t xml:space="preserve">Además, se han usado las clases pl (padding-left) y pr (padding-right) cuando se ha deseado dejar un espacio a izquierda o derecha de 0.5em, para </w:t>
      </w:r>
      <w:r w:rsidR="00D172AC">
        <w:t>no darle la sensación al usuario de “agobio visual”</w:t>
      </w:r>
      <w:r w:rsidR="00181F83">
        <w:t xml:space="preserve"> al estar todos los elementos juntos entre sí</w:t>
      </w:r>
      <w:r w:rsidR="00D172AC">
        <w:t>.</w:t>
      </w:r>
    </w:p>
    <w:p w14:paraId="5652DA7C" w14:textId="15FAF133" w:rsidR="0022650B" w:rsidRDefault="0022650B" w:rsidP="00E87859">
      <w:r w:rsidRPr="00653BC0">
        <w:rPr>
          <w:b/>
          <w:bCs/>
        </w:rPr>
        <w:t xml:space="preserve">Si </w:t>
      </w:r>
      <w:r w:rsidR="00653BC0">
        <w:rPr>
          <w:b/>
          <w:bCs/>
        </w:rPr>
        <w:t>hacemos concreciones</w:t>
      </w:r>
      <w:r w:rsidRPr="00653BC0">
        <w:rPr>
          <w:b/>
          <w:bCs/>
        </w:rPr>
        <w:t xml:space="preserve"> en cada página</w:t>
      </w:r>
      <w:r w:rsidR="000A0C19">
        <w:rPr>
          <w:b/>
          <w:bCs/>
        </w:rPr>
        <w:t>, tenemos que</w:t>
      </w:r>
      <w:r>
        <w:t>:</w:t>
      </w:r>
    </w:p>
    <w:p w14:paraId="13BBC99A" w14:textId="7A602AB2" w:rsidR="005D5398" w:rsidRDefault="006978C3" w:rsidP="0022650B">
      <w:pPr>
        <w:pStyle w:val="Prrafodelista"/>
        <w:numPr>
          <w:ilvl w:val="0"/>
          <w:numId w:val="7"/>
        </w:numPr>
      </w:pPr>
      <w:r w:rsidRPr="0022650B">
        <w:rPr>
          <w:b/>
          <w:bCs/>
        </w:rPr>
        <w:t xml:space="preserve">Para </w:t>
      </w:r>
      <w:r w:rsidR="004968ED" w:rsidRPr="0022650B">
        <w:rPr>
          <w:b/>
          <w:bCs/>
        </w:rPr>
        <w:t>la página del formulario de contacto</w:t>
      </w:r>
      <w:r w:rsidR="004968ED">
        <w:t>, se utiliza la etiqueta form, así como etiquetas input y textarea.</w:t>
      </w:r>
    </w:p>
    <w:p w14:paraId="6FD04233" w14:textId="1FEAB452" w:rsidR="0022650B" w:rsidRDefault="0022650B" w:rsidP="0022650B">
      <w:pPr>
        <w:pStyle w:val="Prrafodelista"/>
        <w:numPr>
          <w:ilvl w:val="1"/>
          <w:numId w:val="7"/>
        </w:numPr>
      </w:pPr>
      <w:r>
        <w:rPr>
          <w:b/>
          <w:bCs/>
        </w:rPr>
        <w:t>La etiqueta form</w:t>
      </w:r>
      <w:r>
        <w:t>: va incluida en un div col-9</w:t>
      </w:r>
      <w:r w:rsidR="00B260F1">
        <w:t>, el cual, es hermano de un div col-3, que contiene la imagen vectorial que representa a un formulario.</w:t>
      </w:r>
      <w:r w:rsidR="008F1BB2">
        <w:t xml:space="preserve"> Ambos hermanos, están contenidos dentro de un div row, que este a su vez, está contenido en un article </w:t>
      </w:r>
      <w:r w:rsidR="00220EFB">
        <w:t xml:space="preserve">col-12 </w:t>
      </w:r>
      <w:r w:rsidR="008F1BB2">
        <w:t xml:space="preserve">con id=”formContacto” (esto para facilitar la labor de </w:t>
      </w:r>
      <w:r w:rsidR="00220EFB">
        <w:t>identificar los elementos a formatear en las reglas CSS)</w:t>
      </w:r>
    </w:p>
    <w:p w14:paraId="7FE4A1BD" w14:textId="52AEC831" w:rsidR="0022650B" w:rsidRDefault="000A0C19" w:rsidP="0022650B">
      <w:pPr>
        <w:pStyle w:val="Prrafodelista"/>
        <w:numPr>
          <w:ilvl w:val="0"/>
          <w:numId w:val="7"/>
        </w:numPr>
      </w:pPr>
      <w:r>
        <w:rPr>
          <w:b/>
          <w:bCs/>
        </w:rPr>
        <w:t>Dentro de</w:t>
      </w:r>
      <w:r w:rsidR="00181F83" w:rsidRPr="006A3814">
        <w:rPr>
          <w:b/>
          <w:bCs/>
        </w:rPr>
        <w:t xml:space="preserve"> la página de galería de productos</w:t>
      </w:r>
      <w:r w:rsidR="00181F83">
        <w:t>:</w:t>
      </w:r>
    </w:p>
    <w:p w14:paraId="1C449454" w14:textId="3227B868" w:rsidR="00181F83" w:rsidRDefault="00115460" w:rsidP="00181F83">
      <w:pPr>
        <w:pStyle w:val="Prrafodelista"/>
        <w:numPr>
          <w:ilvl w:val="1"/>
          <w:numId w:val="7"/>
        </w:numPr>
      </w:pPr>
      <w:r w:rsidRPr="00653BC0">
        <w:rPr>
          <w:b/>
          <w:bCs/>
        </w:rPr>
        <w:t>A</w:t>
      </w:r>
      <w:r w:rsidR="00181F83" w:rsidRPr="00653BC0">
        <w:rPr>
          <w:b/>
          <w:bCs/>
        </w:rPr>
        <w:t xml:space="preserve"> cada figure</w:t>
      </w:r>
      <w:r>
        <w:t xml:space="preserve"> (que contiene la imagen del producto en cuestión y su figcaption (descripción))</w:t>
      </w:r>
      <w:r w:rsidR="00181F83">
        <w:t xml:space="preserve">, se </w:t>
      </w:r>
      <w:r>
        <w:t xml:space="preserve">le ha dado un padding para que </w:t>
      </w:r>
      <w:r w:rsidR="00351CE3">
        <w:t>los elementos estén separados entre sí, dando así un aspecto visualmente agradable y atractivo.</w:t>
      </w:r>
    </w:p>
    <w:p w14:paraId="1034B9AE" w14:textId="77777777" w:rsidR="0080008E" w:rsidRDefault="00410396" w:rsidP="000A0C19">
      <w:pPr>
        <w:pStyle w:val="Prrafodelista"/>
        <w:numPr>
          <w:ilvl w:val="0"/>
          <w:numId w:val="7"/>
        </w:numPr>
      </w:pPr>
      <w:r w:rsidRPr="0080008E">
        <w:rPr>
          <w:b/>
          <w:bCs/>
        </w:rPr>
        <w:t xml:space="preserve">Dentro de la </w:t>
      </w:r>
      <w:r w:rsidR="00867508" w:rsidRPr="0080008E">
        <w:rPr>
          <w:b/>
          <w:bCs/>
        </w:rPr>
        <w:t>página principal (index.html)</w:t>
      </w:r>
      <w:r w:rsidR="00867508">
        <w:t xml:space="preserve">: </w:t>
      </w:r>
      <w:r w:rsidR="0080008E">
        <w:t>dentro del div “sections” (col-10), hay dos secciones:</w:t>
      </w:r>
    </w:p>
    <w:p w14:paraId="558F33E6" w14:textId="3252170E" w:rsidR="00883E81" w:rsidRDefault="0080008E" w:rsidP="0080008E">
      <w:pPr>
        <w:pStyle w:val="Prrafodelista"/>
        <w:numPr>
          <w:ilvl w:val="1"/>
          <w:numId w:val="7"/>
        </w:numPr>
      </w:pPr>
      <w:r w:rsidRPr="00F72F0C">
        <w:rPr>
          <w:b/>
          <w:bCs/>
        </w:rPr>
        <w:lastRenderedPageBreak/>
        <w:t>L</w:t>
      </w:r>
      <w:r w:rsidR="00867508" w:rsidRPr="00F72F0C">
        <w:rPr>
          <w:b/>
          <w:bCs/>
        </w:rPr>
        <w:t>a imagen de portada</w:t>
      </w:r>
      <w:r w:rsidR="00867508">
        <w:t xml:space="preserve"> (el cartel), está dentro de una sección independiente (con section</w:t>
      </w:r>
      <w:r>
        <w:t xml:space="preserve">), y </w:t>
      </w:r>
      <w:r w:rsidR="00883E81">
        <w:t xml:space="preserve">es un </w:t>
      </w:r>
      <w:r w:rsidR="00883E81">
        <w:rPr>
          <w:b/>
          <w:bCs/>
        </w:rPr>
        <w:t>row</w:t>
      </w:r>
      <w:r w:rsidR="00883E81">
        <w:t>, contenedor de articles que serán col-12.</w:t>
      </w:r>
    </w:p>
    <w:p w14:paraId="6CB4772A" w14:textId="74B4C0D0" w:rsidR="00043F09" w:rsidRDefault="00883E81" w:rsidP="00043F09">
      <w:pPr>
        <w:pStyle w:val="Prrafodelista"/>
        <w:numPr>
          <w:ilvl w:val="1"/>
          <w:numId w:val="7"/>
        </w:numPr>
      </w:pPr>
      <w:r w:rsidRPr="00F72F0C">
        <w:rPr>
          <w:b/>
          <w:bCs/>
        </w:rPr>
        <w:t>E</w:t>
      </w:r>
      <w:r w:rsidR="00867508" w:rsidRPr="00F72F0C">
        <w:rPr>
          <w:b/>
          <w:bCs/>
        </w:rPr>
        <w:t>l contenido de debajo</w:t>
      </w:r>
      <w:r w:rsidR="00867508">
        <w:t xml:space="preserve"> (los articles), están contenidos dentro de otro section</w:t>
      </w:r>
      <w:r>
        <w:t xml:space="preserve">, que es otro </w:t>
      </w:r>
      <w:r w:rsidRPr="00883E81">
        <w:rPr>
          <w:b/>
          <w:bCs/>
        </w:rPr>
        <w:t>row</w:t>
      </w:r>
      <w:r>
        <w:t xml:space="preserve">, contenedor de articles que </w:t>
      </w:r>
      <w:r w:rsidR="00F72F0C">
        <w:t>son</w:t>
      </w:r>
      <w:r>
        <w:t xml:space="preserve"> col-12.</w:t>
      </w:r>
    </w:p>
    <w:p w14:paraId="3A8E3217" w14:textId="7332169C" w:rsidR="00183A13" w:rsidRDefault="00737E50" w:rsidP="00E87859">
      <w:pPr>
        <w:pStyle w:val="Ttulo2"/>
        <w:spacing w:before="0"/>
      </w:pPr>
      <w:bookmarkStart w:id="9" w:name="_Toc121507359"/>
      <w:r>
        <w:t>1.4</w:t>
      </w:r>
      <w:r w:rsidR="00183A13">
        <w:t xml:space="preserve">.- </w:t>
      </w:r>
      <w:r>
        <w:t>Menú correcto pegajoso</w:t>
      </w:r>
      <w:r w:rsidR="0037218E">
        <w:t>.</w:t>
      </w:r>
      <w:bookmarkEnd w:id="9"/>
    </w:p>
    <w:p w14:paraId="01FB450D" w14:textId="1CB65754" w:rsidR="00434BF3" w:rsidRDefault="00434BF3" w:rsidP="00E87859">
      <w:r>
        <w:t>El menú pegajoso se consigue con la propiedad</w:t>
      </w:r>
      <w:r w:rsidR="001C382F">
        <w:t>:</w:t>
      </w:r>
    </w:p>
    <w:p w14:paraId="007D34EE" w14:textId="1410E6C7" w:rsidR="00434BF3" w:rsidRDefault="00434BF3" w:rsidP="00434BF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24993848"/>
        <w:rPr>
          <w:rFonts w:ascii="Consolas" w:hAnsi="Consolas" w:cs="Courier New"/>
          <w:sz w:val="17"/>
          <w:szCs w:val="17"/>
        </w:rPr>
      </w:pPr>
      <w:r>
        <w:rPr>
          <w:rFonts w:ascii="Consolas" w:hAnsi="Consolas" w:cs="Courier New"/>
          <w:color w:val="000000"/>
          <w:sz w:val="17"/>
          <w:szCs w:val="17"/>
        </w:rPr>
        <w:t>position: sticky;</w:t>
      </w:r>
    </w:p>
    <w:p w14:paraId="26423CD8" w14:textId="6901A509" w:rsidR="00434BF3" w:rsidRDefault="00434BF3" w:rsidP="00E87859">
      <w:r>
        <w:t>Que se aplica en este caso al nav, ya que es hijo directo del wrapper. Esto es necesario para q</w:t>
      </w:r>
      <w:r w:rsidR="00C1482C">
        <w:t xml:space="preserve">ue se quede pegado arriba del wrapper. Si lo </w:t>
      </w:r>
      <w:r w:rsidR="00D57A18">
        <w:t>aplicásemos al elemento ul</w:t>
      </w:r>
      <w:r w:rsidR="00C1482C">
        <w:t>, se quedaría pegado arriba del nav, y no causaría el efecto que deseamos que cause esta propiedad.</w:t>
      </w:r>
    </w:p>
    <w:p w14:paraId="6E8A361B" w14:textId="102E6763" w:rsidR="00D547D8" w:rsidRDefault="00732203" w:rsidP="00FB15C3">
      <w:pPr>
        <w:keepNext/>
        <w:spacing w:after="0"/>
        <w:jc w:val="center"/>
      </w:pPr>
      <w:r>
        <w:rPr>
          <w:noProof/>
        </w:rPr>
        <w:drawing>
          <wp:inline distT="0" distB="0" distL="0" distR="0" wp14:anchorId="089B0CF9" wp14:editId="14A67B50">
            <wp:extent cx="3629025" cy="467002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6"/>
                    <a:stretch>
                      <a:fillRect/>
                    </a:stretch>
                  </pic:blipFill>
                  <pic:spPr>
                    <a:xfrm>
                      <a:off x="0" y="0"/>
                      <a:ext cx="3636638" cy="4679816"/>
                    </a:xfrm>
                    <a:prstGeom prst="rect">
                      <a:avLst/>
                    </a:prstGeom>
                  </pic:spPr>
                </pic:pic>
              </a:graphicData>
            </a:graphic>
          </wp:inline>
        </w:drawing>
      </w:r>
      <w:r>
        <w:rPr>
          <w:noProof/>
        </w:rPr>
        <w:t xml:space="preserve"> </w:t>
      </w:r>
    </w:p>
    <w:p w14:paraId="460F31C4" w14:textId="23C3FB09" w:rsidR="00C1482C" w:rsidRDefault="00D547D8" w:rsidP="00D547D8">
      <w:pPr>
        <w:pStyle w:val="Descripcin"/>
        <w:jc w:val="center"/>
      </w:pPr>
      <w:bookmarkStart w:id="10" w:name="_Toc121401373"/>
      <w:bookmarkStart w:id="11" w:name="_Toc121507364"/>
      <w:r>
        <w:t xml:space="preserve">Ilustración </w:t>
      </w:r>
      <w:fldSimple w:instr=" SEQ Ilustración \* ARABIC ">
        <w:r w:rsidR="006D226B">
          <w:rPr>
            <w:noProof/>
          </w:rPr>
          <w:t>2</w:t>
        </w:r>
      </w:fldSimple>
      <w:r>
        <w:t>: Demostración de la barra de navegación pegajosa (sticky)</w:t>
      </w:r>
      <w:bookmarkEnd w:id="10"/>
      <w:bookmarkEnd w:id="11"/>
    </w:p>
    <w:p w14:paraId="3C938E27" w14:textId="536A43DB" w:rsidR="00183A13" w:rsidRDefault="00737E50" w:rsidP="00E87859">
      <w:pPr>
        <w:pStyle w:val="Ttulo2"/>
        <w:spacing w:before="0"/>
      </w:pPr>
      <w:bookmarkStart w:id="12" w:name="_Toc121507360"/>
      <w:r>
        <w:t>1.5</w:t>
      </w:r>
      <w:r w:rsidR="00183A13">
        <w:t xml:space="preserve">.- </w:t>
      </w:r>
      <w:r w:rsidR="0037218E">
        <w:t>Comentario y estructura del código.</w:t>
      </w:r>
      <w:bookmarkEnd w:id="12"/>
    </w:p>
    <w:p w14:paraId="5FC9D899" w14:textId="166639A4" w:rsidR="00183A13" w:rsidRDefault="00F14208" w:rsidP="00E87859">
      <w:r>
        <w:t xml:space="preserve">Se ha hecho uso de comentarios para una mejor comprensión del código fuente, de cara a la sostenibilidad </w:t>
      </w:r>
      <w:r w:rsidR="002C652F">
        <w:t xml:space="preserve">y mantenimiento </w:t>
      </w:r>
      <w:r>
        <w:t>del código en el futuro</w:t>
      </w:r>
      <w:r w:rsidR="002C652F">
        <w:t>, tanto en las páginas HTML, como en el fichero CSS, el cual está dotado de varias secciones de estilos, bien diferenciados, dada su larga extensión de casi 500 líneas de código.</w:t>
      </w:r>
    </w:p>
    <w:p w14:paraId="3D45088B" w14:textId="1E359ED5" w:rsidR="0025256F" w:rsidRDefault="0025256F" w:rsidP="00E87859">
      <w:r>
        <w:lastRenderedPageBreak/>
        <w:t>Además, en el fichero CSS,</w:t>
      </w:r>
      <w:r w:rsidR="005D1735">
        <w:t xml:space="preserve"> por defecto, se han usado clases para la maquetación principal</w:t>
      </w:r>
      <w:r w:rsidR="00855117">
        <w:t>mente</w:t>
      </w:r>
      <w:r w:rsidR="005D1735">
        <w:t>, pero</w:t>
      </w:r>
      <w:r>
        <w:t xml:space="preserve"> para los ítems “específicos”, se han usado identificadores, o en su defecto, se ha navegado mediante selectores anidados hasta dar con el elemento concreto al que se le deseaba </w:t>
      </w:r>
      <w:r w:rsidR="00BE08C3">
        <w:t>introducir reglas CSS</w:t>
      </w:r>
      <w:r>
        <w:t>.</w:t>
      </w:r>
    </w:p>
    <w:p w14:paraId="7D75CC2B" w14:textId="47B86627" w:rsidR="00917ED7" w:rsidRDefault="00917ED7" w:rsidP="00E87859">
      <w:r>
        <w:t>Esto se puede comprobar en los ficheros anexos a este documento justificativo</w:t>
      </w:r>
      <w:r w:rsidR="009F3E3F">
        <w:t>, dentro del mismo archivo comprimido</w:t>
      </w:r>
      <w:r>
        <w:t>.</w:t>
      </w:r>
    </w:p>
    <w:p w14:paraId="5D874BEF" w14:textId="164F99E4" w:rsidR="00183A13" w:rsidRDefault="00737E50" w:rsidP="00E87859">
      <w:pPr>
        <w:pStyle w:val="Ttulo2"/>
        <w:spacing w:before="0"/>
      </w:pPr>
      <w:bookmarkStart w:id="13" w:name="_Toc121507361"/>
      <w:r>
        <w:t>1.6</w:t>
      </w:r>
      <w:r w:rsidR="00183A13">
        <w:t xml:space="preserve">.- </w:t>
      </w:r>
      <w:r w:rsidR="0037218E">
        <w:t>Aspecto general, adecuación de los estilos, creatividad, originalidad y aportaciones que mejoren el diseño.</w:t>
      </w:r>
      <w:bookmarkEnd w:id="13"/>
    </w:p>
    <w:p w14:paraId="5E92F400" w14:textId="1D70C430" w:rsidR="0037218E" w:rsidRDefault="00CF5C14">
      <w:r>
        <w:t>En este punto, me gustaría resaltar varias aportaciones que he hecho a</w:t>
      </w:r>
      <w:r w:rsidR="006D1A87">
        <w:t>l diseño y creación de la página web:</w:t>
      </w:r>
    </w:p>
    <w:p w14:paraId="7F1DDF13" w14:textId="42B05D20" w:rsidR="006D1A87" w:rsidRDefault="006D1A87" w:rsidP="006D1A87">
      <w:pPr>
        <w:pStyle w:val="Prrafodelista"/>
        <w:numPr>
          <w:ilvl w:val="0"/>
          <w:numId w:val="8"/>
        </w:numPr>
      </w:pPr>
      <w:r w:rsidRPr="00D93D3F">
        <w:rPr>
          <w:b/>
          <w:bCs/>
        </w:rPr>
        <w:t xml:space="preserve">Se ha utilizado una </w:t>
      </w:r>
      <w:hyperlink r:id="rId17" w:history="1">
        <w:r w:rsidRPr="00F50061">
          <w:rPr>
            <w:rStyle w:val="Hipervnculo"/>
            <w:b/>
            <w:bCs/>
          </w:rPr>
          <w:t>técnica</w:t>
        </w:r>
      </w:hyperlink>
      <w:r w:rsidR="00F50061">
        <w:rPr>
          <w:b/>
          <w:bCs/>
        </w:rPr>
        <w:t xml:space="preserve"> (Font-face)</w:t>
      </w:r>
      <w:r w:rsidRPr="00D93D3F">
        <w:rPr>
          <w:b/>
          <w:bCs/>
        </w:rPr>
        <w:t xml:space="preserve"> para incrustar las fuentes de texto</w:t>
      </w:r>
      <w:r>
        <w:t xml:space="preserve"> dentro del CSS, para que pueda visualizarse la página con dicha fuente incluso aunque el usuario no la tenga instalada en su Sistema Operativo.</w:t>
      </w:r>
    </w:p>
    <w:p w14:paraId="265AE4D0" w14:textId="5EAE4429" w:rsidR="002F311A" w:rsidRDefault="002F311A" w:rsidP="002F311A">
      <w:pPr>
        <w:pStyle w:val="Prrafodelista"/>
        <w:numPr>
          <w:ilvl w:val="1"/>
          <w:numId w:val="8"/>
        </w:numPr>
      </w:pPr>
      <w:r>
        <w:rPr>
          <w:b/>
          <w:bCs/>
        </w:rPr>
        <w:t>La fuente de texto elegida</w:t>
      </w:r>
      <w:r>
        <w:t xml:space="preserve"> es Source Sans Pro, por lo clara y nítida que es al leerse. Se trata de una fuente muy agradable a la vista, que </w:t>
      </w:r>
      <w:r w:rsidR="00557B85">
        <w:t>está en la filosofía de la empresa de Agua Cortina: dar lo mejor a nuestros clientes.</w:t>
      </w:r>
    </w:p>
    <w:p w14:paraId="095765B0" w14:textId="77777777" w:rsidR="00D547D8" w:rsidRDefault="004B3172" w:rsidP="005F3757">
      <w:pPr>
        <w:keepNext/>
        <w:spacing w:after="0"/>
      </w:pPr>
      <w:r w:rsidRPr="004B3172">
        <w:rPr>
          <w:noProof/>
        </w:rPr>
        <w:lastRenderedPageBreak/>
        <w:drawing>
          <wp:inline distT="0" distB="0" distL="0" distR="0" wp14:anchorId="27180AF9" wp14:editId="534909A8">
            <wp:extent cx="5400040" cy="5466715"/>
            <wp:effectExtent l="0" t="0" r="0" b="63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stretch>
                      <a:fillRect/>
                    </a:stretch>
                  </pic:blipFill>
                  <pic:spPr>
                    <a:xfrm>
                      <a:off x="0" y="0"/>
                      <a:ext cx="5400040" cy="5466715"/>
                    </a:xfrm>
                    <a:prstGeom prst="rect">
                      <a:avLst/>
                    </a:prstGeom>
                  </pic:spPr>
                </pic:pic>
              </a:graphicData>
            </a:graphic>
          </wp:inline>
        </w:drawing>
      </w:r>
    </w:p>
    <w:p w14:paraId="6BB733F1" w14:textId="78632161" w:rsidR="006D1A87" w:rsidRDefault="004D1759" w:rsidP="004D1759">
      <w:pPr>
        <w:pStyle w:val="Descripcin"/>
      </w:pPr>
      <w:bookmarkStart w:id="14" w:name="_Toc121507369"/>
      <w:r>
        <w:t xml:space="preserve">Listing </w:t>
      </w:r>
      <w:fldSimple w:instr=" SEQ Listing \* ARABIC ">
        <w:r>
          <w:rPr>
            <w:noProof/>
          </w:rPr>
          <w:t>1</w:t>
        </w:r>
      </w:fldSimple>
      <w:r>
        <w:t>: Código para incrustar la fuente de texto elegida</w:t>
      </w:r>
      <w:bookmarkEnd w:id="14"/>
    </w:p>
    <w:p w14:paraId="43898987" w14:textId="77777777" w:rsidR="00D547D8" w:rsidRDefault="005824F2" w:rsidP="005F3757">
      <w:pPr>
        <w:keepNext/>
        <w:spacing w:after="0"/>
      </w:pPr>
      <w:r w:rsidRPr="005824F2">
        <w:rPr>
          <w:noProof/>
        </w:rPr>
        <w:drawing>
          <wp:inline distT="0" distB="0" distL="0" distR="0" wp14:anchorId="2E307CC4" wp14:editId="467DA738">
            <wp:extent cx="5400040" cy="906145"/>
            <wp:effectExtent l="0" t="0" r="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9"/>
                    <a:stretch>
                      <a:fillRect/>
                    </a:stretch>
                  </pic:blipFill>
                  <pic:spPr>
                    <a:xfrm>
                      <a:off x="0" y="0"/>
                      <a:ext cx="5400040" cy="906145"/>
                    </a:xfrm>
                    <a:prstGeom prst="rect">
                      <a:avLst/>
                    </a:prstGeom>
                  </pic:spPr>
                </pic:pic>
              </a:graphicData>
            </a:graphic>
          </wp:inline>
        </w:drawing>
      </w:r>
    </w:p>
    <w:p w14:paraId="231364DE" w14:textId="2707B624" w:rsidR="004B3172" w:rsidRDefault="004D1759" w:rsidP="004D1759">
      <w:pPr>
        <w:pStyle w:val="Descripcin"/>
      </w:pPr>
      <w:bookmarkStart w:id="15" w:name="_Toc121507370"/>
      <w:r>
        <w:t xml:space="preserve">Listing </w:t>
      </w:r>
      <w:fldSimple w:instr=" SEQ Listing \* ARABIC ">
        <w:r>
          <w:rPr>
            <w:noProof/>
          </w:rPr>
          <w:t>2</w:t>
        </w:r>
      </w:fldSimple>
      <w:r>
        <w:t>: Continuación del código para incrustar la fuente de texto elegida</w:t>
      </w:r>
      <w:bookmarkEnd w:id="15"/>
    </w:p>
    <w:p w14:paraId="58DE0E44" w14:textId="7D0BA0CF" w:rsidR="00683010" w:rsidRDefault="00DB7306" w:rsidP="005F3757">
      <w:pPr>
        <w:keepNext/>
        <w:spacing w:after="0"/>
      </w:pPr>
      <w:r w:rsidRPr="00DB7306">
        <w:rPr>
          <w:noProof/>
        </w:rPr>
        <w:drawing>
          <wp:inline distT="0" distB="0" distL="0" distR="0" wp14:anchorId="42251AE9" wp14:editId="7E6AD154">
            <wp:extent cx="5400040" cy="835660"/>
            <wp:effectExtent l="0" t="0" r="0" b="254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20"/>
                    <a:stretch>
                      <a:fillRect/>
                    </a:stretch>
                  </pic:blipFill>
                  <pic:spPr>
                    <a:xfrm>
                      <a:off x="0" y="0"/>
                      <a:ext cx="5400040" cy="835660"/>
                    </a:xfrm>
                    <a:prstGeom prst="rect">
                      <a:avLst/>
                    </a:prstGeom>
                  </pic:spPr>
                </pic:pic>
              </a:graphicData>
            </a:graphic>
          </wp:inline>
        </w:drawing>
      </w:r>
    </w:p>
    <w:p w14:paraId="1D9BD8EE" w14:textId="7793A3BD" w:rsidR="00683010" w:rsidRPr="00683010" w:rsidRDefault="004D1759" w:rsidP="00683010">
      <w:pPr>
        <w:pStyle w:val="Descripcin"/>
      </w:pPr>
      <w:bookmarkStart w:id="16" w:name="_Toc121507371"/>
      <w:r>
        <w:t>Listing</w:t>
      </w:r>
      <w:r w:rsidR="00683010">
        <w:t xml:space="preserve"> </w:t>
      </w:r>
      <w:fldSimple w:instr=" SEQ Listing \* ARABIC ">
        <w:r>
          <w:rPr>
            <w:noProof/>
          </w:rPr>
          <w:t>3</w:t>
        </w:r>
      </w:fldSimple>
      <w:r w:rsidR="00683010">
        <w:t xml:space="preserve">: </w:t>
      </w:r>
      <w:r w:rsidR="005D0114">
        <w:t>S</w:t>
      </w:r>
      <w:r w:rsidR="00683010">
        <w:t>e aplica la fuente con el modificador !important</w:t>
      </w:r>
      <w:r w:rsidR="005D0114">
        <w:t xml:space="preserve"> a todos los elementos (*)</w:t>
      </w:r>
      <w:bookmarkEnd w:id="16"/>
    </w:p>
    <w:p w14:paraId="5BE3613B" w14:textId="1C407D28" w:rsidR="00B576F8" w:rsidRDefault="00B576F8" w:rsidP="00787AF4">
      <w:pPr>
        <w:pStyle w:val="Prrafodelista"/>
        <w:numPr>
          <w:ilvl w:val="0"/>
          <w:numId w:val="8"/>
        </w:numPr>
      </w:pPr>
      <w:r w:rsidRPr="0032038C">
        <w:rPr>
          <w:b/>
          <w:bCs/>
        </w:rPr>
        <w:t>Se han diseñado banners específicos para la publicidad</w:t>
      </w:r>
      <w:r>
        <w:t xml:space="preserve"> de las temáticas no elegidas: “Crespillos Royal” y “Marinera en lata”</w:t>
      </w:r>
      <w:r w:rsidR="00643202">
        <w:t>, y están en formato JPG progresivo, para que esto no afecte demasiado al tiempo de carga de la página web</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87AF4" w14:paraId="6B0F6171" w14:textId="77777777" w:rsidTr="00787AF4">
        <w:tc>
          <w:tcPr>
            <w:tcW w:w="4247" w:type="dxa"/>
          </w:tcPr>
          <w:p w14:paraId="3E1D4BC0" w14:textId="77777777" w:rsidR="00D547D8" w:rsidRDefault="00787AF4" w:rsidP="00D547D8">
            <w:pPr>
              <w:keepNext/>
              <w:jc w:val="center"/>
            </w:pPr>
            <w:r>
              <w:rPr>
                <w:noProof/>
              </w:rPr>
              <w:lastRenderedPageBreak/>
              <w:drawing>
                <wp:inline distT="0" distB="0" distL="0" distR="0" wp14:anchorId="1E062560" wp14:editId="6CD49FED">
                  <wp:extent cx="2160000" cy="18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800000"/>
                          </a:xfrm>
                          <a:prstGeom prst="rect">
                            <a:avLst/>
                          </a:prstGeom>
                          <a:noFill/>
                          <a:ln>
                            <a:noFill/>
                          </a:ln>
                        </pic:spPr>
                      </pic:pic>
                    </a:graphicData>
                  </a:graphic>
                </wp:inline>
              </w:drawing>
            </w:r>
          </w:p>
          <w:p w14:paraId="5F7CB2FF" w14:textId="27E964D7" w:rsidR="00787AF4" w:rsidRDefault="00D547D8" w:rsidP="00D547D8">
            <w:pPr>
              <w:pStyle w:val="Descripcin"/>
              <w:jc w:val="center"/>
            </w:pPr>
            <w:bookmarkStart w:id="17" w:name="_Toc121401374"/>
            <w:bookmarkStart w:id="18" w:name="_Toc121507365"/>
            <w:r>
              <w:t xml:space="preserve">Ilustración </w:t>
            </w:r>
            <w:fldSimple w:instr=" SEQ Ilustración \* ARABIC ">
              <w:r w:rsidR="006D226B">
                <w:rPr>
                  <w:noProof/>
                </w:rPr>
                <w:t>3</w:t>
              </w:r>
            </w:fldSimple>
            <w:r>
              <w:t>: Banner de "Marinera en lata"</w:t>
            </w:r>
            <w:bookmarkEnd w:id="17"/>
            <w:bookmarkEnd w:id="18"/>
          </w:p>
        </w:tc>
        <w:tc>
          <w:tcPr>
            <w:tcW w:w="4247" w:type="dxa"/>
          </w:tcPr>
          <w:p w14:paraId="4567B569" w14:textId="77777777" w:rsidR="00D547D8" w:rsidRDefault="00787AF4" w:rsidP="00D547D8">
            <w:pPr>
              <w:keepNext/>
              <w:jc w:val="center"/>
            </w:pPr>
            <w:r>
              <w:rPr>
                <w:noProof/>
              </w:rPr>
              <w:drawing>
                <wp:inline distT="0" distB="0" distL="0" distR="0" wp14:anchorId="1DC8CBAE" wp14:editId="3B3A8743">
                  <wp:extent cx="2159999" cy="180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9999" cy="1800000"/>
                          </a:xfrm>
                          <a:prstGeom prst="rect">
                            <a:avLst/>
                          </a:prstGeom>
                          <a:noFill/>
                          <a:ln>
                            <a:noFill/>
                          </a:ln>
                        </pic:spPr>
                      </pic:pic>
                    </a:graphicData>
                  </a:graphic>
                </wp:inline>
              </w:drawing>
            </w:r>
          </w:p>
          <w:p w14:paraId="4DEBD320" w14:textId="075AFF8B" w:rsidR="00787AF4" w:rsidRDefault="00D547D8" w:rsidP="00D547D8">
            <w:pPr>
              <w:pStyle w:val="Descripcin"/>
              <w:jc w:val="center"/>
            </w:pPr>
            <w:bookmarkStart w:id="19" w:name="_Toc121401375"/>
            <w:bookmarkStart w:id="20" w:name="_Toc121507366"/>
            <w:r>
              <w:t xml:space="preserve">Ilustración </w:t>
            </w:r>
            <w:fldSimple w:instr=" SEQ Ilustración \* ARABIC ">
              <w:r w:rsidR="006D226B">
                <w:rPr>
                  <w:noProof/>
                </w:rPr>
                <w:t>4</w:t>
              </w:r>
            </w:fldSimple>
            <w:r>
              <w:t>: Banner de "Preparado para hacer crespillos Royal"</w:t>
            </w:r>
            <w:bookmarkEnd w:id="19"/>
            <w:bookmarkEnd w:id="20"/>
          </w:p>
        </w:tc>
      </w:tr>
    </w:tbl>
    <w:p w14:paraId="7A073E4A" w14:textId="77777777" w:rsidR="00787AF4" w:rsidRDefault="00787AF4" w:rsidP="001E58F7">
      <w:pPr>
        <w:spacing w:after="0"/>
      </w:pPr>
    </w:p>
    <w:p w14:paraId="090A5110" w14:textId="1A3B81E5" w:rsidR="0032038C" w:rsidRDefault="007543B3" w:rsidP="0032038C">
      <w:pPr>
        <w:pStyle w:val="Prrafodelista"/>
        <w:numPr>
          <w:ilvl w:val="0"/>
          <w:numId w:val="8"/>
        </w:numPr>
      </w:pPr>
      <w:r w:rsidRPr="00DA07A4">
        <w:rPr>
          <w:b/>
          <w:bCs/>
        </w:rPr>
        <w:t xml:space="preserve">Se ha optado por utilizar </w:t>
      </w:r>
      <w:r w:rsidR="00BE5553" w:rsidRPr="00DA07A4">
        <w:rPr>
          <w:b/>
          <w:bCs/>
        </w:rPr>
        <w:t>float</w:t>
      </w:r>
      <w:r w:rsidRPr="00DA07A4">
        <w:rPr>
          <w:b/>
          <w:bCs/>
        </w:rPr>
        <w:t xml:space="preserve">: left directamente en los contenidos del </w:t>
      </w:r>
      <w:r w:rsidR="00DA07A4">
        <w:rPr>
          <w:b/>
          <w:bCs/>
        </w:rPr>
        <w:t>encabezado (header)</w:t>
      </w:r>
      <w:r w:rsidRPr="00DA07A4">
        <w:rPr>
          <w:b/>
          <w:bCs/>
        </w:rPr>
        <w:t xml:space="preserve"> y el pie de página</w:t>
      </w:r>
      <w:r w:rsidR="00DA07A4">
        <w:rPr>
          <w:b/>
          <w:bCs/>
        </w:rPr>
        <w:t xml:space="preserve"> (footer)</w:t>
      </w:r>
      <w:r>
        <w:t xml:space="preserve">. </w:t>
      </w:r>
      <w:hyperlink w:anchor="explicacion_float" w:history="1">
        <w:r w:rsidRPr="00EA173D">
          <w:rPr>
            <w:rStyle w:val="Hipervnculo"/>
          </w:rPr>
          <w:t>Como ya hemos explicado</w:t>
        </w:r>
      </w:hyperlink>
      <w:r>
        <w:t xml:space="preserve">, el comportamiento que tiene el grid fluido es de </w:t>
      </w:r>
      <w:r w:rsidR="005178F4">
        <w:t>que,</w:t>
      </w:r>
      <w:r>
        <w:t xml:space="preserve"> s</w:t>
      </w:r>
      <w:r w:rsidR="00046709">
        <w:t>i la imagen tiene un tamaño fijo, y el tamaño del grid fluido decrece cuando la ventana también lo hace</w:t>
      </w:r>
      <w:r w:rsidR="00695EC0">
        <w:t xml:space="preserve"> (o, en su defecto, cuando se hace zoom a la página)</w:t>
      </w:r>
      <w:r w:rsidR="00046709">
        <w:t>, el col del título del header</w:t>
      </w:r>
      <w:r w:rsidR="00DA07A4">
        <w:t>/footer</w:t>
      </w:r>
      <w:r w:rsidR="00046709">
        <w:t xml:space="preserve"> se superpone encima del logotipo</w:t>
      </w:r>
      <w:r w:rsidR="00BE5553">
        <w:t>, que está en otro col</w:t>
      </w:r>
      <w:r>
        <w:t>.</w:t>
      </w:r>
      <w:r w:rsidR="00BE5553">
        <w:t xml:space="preserve"> Por esta razón, se ha optado por utilizar manualmente las propiedades float: left, y aplicarle un padding entre logotipo y texto del header</w:t>
      </w:r>
      <w:r w:rsidR="00DA07A4">
        <w:t>/footer</w:t>
      </w:r>
      <w:r w:rsidR="00BE5553">
        <w:t>.</w:t>
      </w:r>
    </w:p>
    <w:p w14:paraId="01F02B71" w14:textId="214DAEE2" w:rsidR="00EA173D" w:rsidRDefault="00402BE9" w:rsidP="0032038C">
      <w:pPr>
        <w:pStyle w:val="Prrafodelista"/>
        <w:numPr>
          <w:ilvl w:val="0"/>
          <w:numId w:val="8"/>
        </w:numPr>
      </w:pPr>
      <w:r>
        <w:rPr>
          <w:b/>
          <w:bCs/>
        </w:rPr>
        <w:t>He rellenado</w:t>
      </w:r>
      <w:r w:rsidR="00E8097E" w:rsidRPr="00150C8B">
        <w:rPr>
          <w:b/>
          <w:bCs/>
        </w:rPr>
        <w:t xml:space="preserve"> con contenido </w:t>
      </w:r>
      <w:r w:rsidR="00EF1716">
        <w:rPr>
          <w:b/>
          <w:bCs/>
        </w:rPr>
        <w:t xml:space="preserve">de creación </w:t>
      </w:r>
      <w:r w:rsidR="00E8097E" w:rsidRPr="00150C8B">
        <w:rPr>
          <w:b/>
          <w:bCs/>
        </w:rPr>
        <w:t>propi</w:t>
      </w:r>
      <w:r w:rsidR="00EF1716">
        <w:rPr>
          <w:b/>
          <w:bCs/>
        </w:rPr>
        <w:t xml:space="preserve">a </w:t>
      </w:r>
      <w:r w:rsidR="00E8097E">
        <w:t xml:space="preserve">(en lugar de usar el Lorem Ipsum) </w:t>
      </w:r>
      <w:r w:rsidR="00E8097E" w:rsidRPr="00150C8B">
        <w:rPr>
          <w:b/>
          <w:bCs/>
        </w:rPr>
        <w:t>la página de “Historia”</w:t>
      </w:r>
      <w:r w:rsidR="00E8097E">
        <w:t>, contando un poco los orígenes de la empresa de Agua Cortina.</w:t>
      </w:r>
    </w:p>
    <w:p w14:paraId="3B3AD9E3" w14:textId="4B48CF21" w:rsidR="00143682" w:rsidRDefault="00E8097E" w:rsidP="00143682">
      <w:pPr>
        <w:pStyle w:val="Prrafodelista"/>
        <w:numPr>
          <w:ilvl w:val="0"/>
          <w:numId w:val="8"/>
        </w:numPr>
      </w:pPr>
      <w:r w:rsidRPr="00143682">
        <w:rPr>
          <w:b/>
          <w:bCs/>
        </w:rPr>
        <w:t>Para la galería de productos</w:t>
      </w:r>
      <w:r>
        <w:t xml:space="preserve">, </w:t>
      </w:r>
      <w:r w:rsidR="00D36F16">
        <w:t>he diseñado y utilizado</w:t>
      </w:r>
      <w:r>
        <w:t xml:space="preserve"> </w:t>
      </w:r>
      <w:r w:rsidR="00E44E00">
        <w:t xml:space="preserve">un gráfico </w:t>
      </w:r>
      <w:r w:rsidR="00D36F16">
        <w:t xml:space="preserve">que indica </w:t>
      </w:r>
      <w:r w:rsidR="00E44E00">
        <w:t>el espacio</w:t>
      </w:r>
      <w:r w:rsidR="00827D9B">
        <w:t xml:space="preserve"> que ocuparía el producto en cuestión</w:t>
      </w:r>
      <w:r w:rsidR="00246045">
        <w:t>. Como no podía ser de otra manera,</w:t>
      </w:r>
      <w:r w:rsidR="00143682">
        <w:t xml:space="preserve"> también está en formato JPG progresivo</w:t>
      </w:r>
      <w:r w:rsidR="00827D9B">
        <w:t>.</w:t>
      </w:r>
    </w:p>
    <w:p w14:paraId="49F30BCB" w14:textId="77777777" w:rsidR="004401F8" w:rsidRDefault="00643202" w:rsidP="004401F8">
      <w:pPr>
        <w:keepNext/>
        <w:spacing w:after="0"/>
        <w:jc w:val="center"/>
      </w:pPr>
      <w:r>
        <w:rPr>
          <w:noProof/>
        </w:rPr>
        <w:drawing>
          <wp:inline distT="0" distB="0" distL="0" distR="0" wp14:anchorId="4FD576EE" wp14:editId="77F93572">
            <wp:extent cx="2127502" cy="1329690"/>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7523" cy="1348453"/>
                    </a:xfrm>
                    <a:prstGeom prst="rect">
                      <a:avLst/>
                    </a:prstGeom>
                    <a:noFill/>
                    <a:ln>
                      <a:noFill/>
                    </a:ln>
                  </pic:spPr>
                </pic:pic>
              </a:graphicData>
            </a:graphic>
          </wp:inline>
        </w:drawing>
      </w:r>
    </w:p>
    <w:p w14:paraId="37B33546" w14:textId="71E0B52C" w:rsidR="00643202" w:rsidRDefault="004401F8" w:rsidP="004401F8">
      <w:pPr>
        <w:pStyle w:val="Descripcin"/>
        <w:jc w:val="center"/>
      </w:pPr>
      <w:bookmarkStart w:id="21" w:name="_Toc121401376"/>
      <w:bookmarkStart w:id="22" w:name="_Toc121507367"/>
      <w:r>
        <w:t xml:space="preserve">Ilustración </w:t>
      </w:r>
      <w:fldSimple w:instr=" SEQ Ilustración \* ARABIC ">
        <w:r w:rsidR="006D226B">
          <w:rPr>
            <w:noProof/>
          </w:rPr>
          <w:t>5</w:t>
        </w:r>
      </w:fldSimple>
      <w:r>
        <w:t>: Gráfico de "Espacio para imagen de producto"</w:t>
      </w:r>
      <w:bookmarkEnd w:id="21"/>
      <w:bookmarkEnd w:id="22"/>
    </w:p>
    <w:p w14:paraId="120B70E5" w14:textId="20D088A7" w:rsidR="00143682" w:rsidRDefault="00D36C95" w:rsidP="00143682">
      <w:pPr>
        <w:pStyle w:val="Prrafodelista"/>
        <w:numPr>
          <w:ilvl w:val="0"/>
          <w:numId w:val="9"/>
        </w:numPr>
      </w:pPr>
      <w:r w:rsidRPr="00E25C91">
        <w:rPr>
          <w:b/>
          <w:bCs/>
        </w:rPr>
        <w:t>Para el index.html</w:t>
      </w:r>
      <w:r>
        <w:t xml:space="preserve">, se ha optado por el </w:t>
      </w:r>
      <w:r w:rsidR="00F215A8">
        <w:t>“</w:t>
      </w:r>
      <w:r>
        <w:t>uso masivo</w:t>
      </w:r>
      <w:r w:rsidR="00F215A8">
        <w:t>”</w:t>
      </w:r>
      <w:r>
        <w:t xml:space="preserve"> de texto Lorem Ipsum, para que haya al menos una página en la que se pueda ver el comportamiento sticky de la barra de navegación.</w:t>
      </w:r>
    </w:p>
    <w:p w14:paraId="44BF6BE3" w14:textId="6CD1FFBF" w:rsidR="00E25C91" w:rsidRDefault="004E191F" w:rsidP="00143682">
      <w:pPr>
        <w:pStyle w:val="Prrafodelista"/>
        <w:numPr>
          <w:ilvl w:val="0"/>
          <w:numId w:val="9"/>
        </w:numPr>
      </w:pPr>
      <w:r w:rsidRPr="003C64E7">
        <w:rPr>
          <w:b/>
          <w:bCs/>
        </w:rPr>
        <w:t>Para la página del formulario</w:t>
      </w:r>
      <w:r>
        <w:t xml:space="preserve">, </w:t>
      </w:r>
      <w:r w:rsidR="003C64E7">
        <w:t>resaltar l</w:t>
      </w:r>
      <w:r>
        <w:t>a</w:t>
      </w:r>
      <w:r w:rsidR="003C64E7">
        <w:t xml:space="preserve"> personalidad conseguida en</w:t>
      </w:r>
      <w:r>
        <w:t xml:space="preserve"> los campos y al botón de enviar, para que todo encaje y se integre perfectamente en el diseño</w:t>
      </w:r>
      <w:r w:rsidR="00906D87">
        <w:t xml:space="preserve"> y la composición</w:t>
      </w:r>
      <w:r>
        <w:t xml:space="preserve"> de</w:t>
      </w:r>
      <w:r w:rsidR="00906D87">
        <w:t xml:space="preserve"> la página web de</w:t>
      </w:r>
      <w:r>
        <w:t xml:space="preserve"> Agua Cortina.</w:t>
      </w:r>
    </w:p>
    <w:p w14:paraId="23E699DF" w14:textId="77777777" w:rsidR="0018447F" w:rsidRDefault="001A220A" w:rsidP="0018447F">
      <w:pPr>
        <w:keepNext/>
        <w:spacing w:after="0"/>
      </w:pPr>
      <w:r w:rsidRPr="001A220A">
        <w:rPr>
          <w:noProof/>
        </w:rPr>
        <w:lastRenderedPageBreak/>
        <w:drawing>
          <wp:inline distT="0" distB="0" distL="0" distR="0" wp14:anchorId="06BD4089" wp14:editId="312D12E9">
            <wp:extent cx="5400040" cy="251904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4"/>
                    <a:stretch>
                      <a:fillRect/>
                    </a:stretch>
                  </pic:blipFill>
                  <pic:spPr>
                    <a:xfrm>
                      <a:off x="0" y="0"/>
                      <a:ext cx="5400040" cy="2519045"/>
                    </a:xfrm>
                    <a:prstGeom prst="rect">
                      <a:avLst/>
                    </a:prstGeom>
                  </pic:spPr>
                </pic:pic>
              </a:graphicData>
            </a:graphic>
          </wp:inline>
        </w:drawing>
      </w:r>
    </w:p>
    <w:p w14:paraId="4FB0F198" w14:textId="6BA771AF" w:rsidR="00643202" w:rsidRDefault="0018447F" w:rsidP="0018447F">
      <w:pPr>
        <w:pStyle w:val="Descripcin"/>
      </w:pPr>
      <w:bookmarkStart w:id="23" w:name="_Toc121401377"/>
      <w:bookmarkStart w:id="24" w:name="_Toc121507368"/>
      <w:r>
        <w:t xml:space="preserve">Ilustración </w:t>
      </w:r>
      <w:fldSimple w:instr=" SEQ Ilustración \* ARABIC ">
        <w:r w:rsidR="006D226B">
          <w:rPr>
            <w:noProof/>
          </w:rPr>
          <w:t>6</w:t>
        </w:r>
      </w:fldSimple>
      <w:r>
        <w:t>: Formato del formulario de contacto web</w:t>
      </w:r>
      <w:bookmarkEnd w:id="23"/>
      <w:bookmarkEnd w:id="24"/>
    </w:p>
    <w:p w14:paraId="1488D120" w14:textId="77777777" w:rsidR="0065791B" w:rsidRDefault="0065791B" w:rsidP="0065791B">
      <w:pPr>
        <w:pStyle w:val="Prrafodelista"/>
        <w:numPr>
          <w:ilvl w:val="0"/>
          <w:numId w:val="10"/>
        </w:numPr>
      </w:pPr>
      <w:r w:rsidRPr="00586838">
        <w:rPr>
          <w:b/>
          <w:bCs/>
        </w:rPr>
        <w:t>Se ha incluido una página más, de aviso legal</w:t>
      </w:r>
      <w:r>
        <w:t>, con contenido también de creación propia, adaptándolo al contexto de la empresa, con el fin de tener una página más donde poder ver el comportamiento del framework que he construido para la maquetación de esta página web. Su enlace se encuentra en el pie de página, ya que, normalmente, se suele situar en otros sitios web ahí.</w:t>
      </w:r>
    </w:p>
    <w:p w14:paraId="071D9279" w14:textId="77777777" w:rsidR="0065791B" w:rsidRDefault="0065791B"/>
    <w:p w14:paraId="266F33ED" w14:textId="1075828A" w:rsidR="00FF2850" w:rsidRDefault="00FF2850">
      <w:r>
        <w:br w:type="page"/>
      </w:r>
    </w:p>
    <w:p w14:paraId="1327E16B" w14:textId="77777777" w:rsidR="00FF2850" w:rsidRDefault="00FF2850" w:rsidP="00FF2850">
      <w:pPr>
        <w:pStyle w:val="Ttulo1"/>
      </w:pPr>
      <w:bookmarkStart w:id="25" w:name="_Toc121507362"/>
      <w:r>
        <w:lastRenderedPageBreak/>
        <w:t>Bibliografía.</w:t>
      </w:r>
      <w:bookmarkEnd w:id="25"/>
    </w:p>
    <w:p w14:paraId="7BFF82EF" w14:textId="77777777" w:rsidR="00FF2850" w:rsidRDefault="00BC3FCF" w:rsidP="00FF2850">
      <w:r>
        <w:t>A continuación, presento</w:t>
      </w:r>
      <w:r w:rsidR="00FF2850">
        <w:t xml:space="preserve"> la relación bibliográfica que he consultado para la realización de este trabajo.</w:t>
      </w:r>
    </w:p>
    <w:p w14:paraId="10C82492" w14:textId="004E50C5" w:rsidR="008F6056" w:rsidRDefault="00000000" w:rsidP="00D93D3F">
      <w:pPr>
        <w:pStyle w:val="Prrafodelista"/>
        <w:numPr>
          <w:ilvl w:val="0"/>
          <w:numId w:val="8"/>
        </w:numPr>
      </w:pPr>
      <w:hyperlink r:id="rId25" w:history="1">
        <w:r w:rsidR="008F6056" w:rsidRPr="00477462">
          <w:rPr>
            <w:rStyle w:val="Hipervnculo"/>
          </w:rPr>
          <w:t>Apuntes de la plataforma y del profesor de educación a distancia EAD</w:t>
        </w:r>
      </w:hyperlink>
      <w:r w:rsidR="008F6056">
        <w:t>.</w:t>
      </w:r>
    </w:p>
    <w:p w14:paraId="379D7AE9" w14:textId="0CA77F37" w:rsidR="00FF2850" w:rsidRDefault="00000000" w:rsidP="00D93D3F">
      <w:pPr>
        <w:pStyle w:val="Prrafodelista"/>
        <w:numPr>
          <w:ilvl w:val="0"/>
          <w:numId w:val="8"/>
        </w:numPr>
      </w:pPr>
      <w:hyperlink r:id="rId26" w:history="1">
        <w:r w:rsidR="001D0D2B">
          <w:rPr>
            <w:rStyle w:val="Hipervnculo"/>
          </w:rPr>
          <w:t>Incluir fuentes en CSS con @font-face | Kodetop</w:t>
        </w:r>
      </w:hyperlink>
    </w:p>
    <w:p w14:paraId="07961786" w14:textId="2166B86F" w:rsidR="001D0D2B" w:rsidRDefault="00000000" w:rsidP="00D93D3F">
      <w:pPr>
        <w:pStyle w:val="Prrafodelista"/>
        <w:numPr>
          <w:ilvl w:val="0"/>
          <w:numId w:val="8"/>
        </w:numPr>
      </w:pPr>
      <w:hyperlink r:id="rId27" w:history="1">
        <w:r w:rsidR="00B46773" w:rsidRPr="00B46773">
          <w:rPr>
            <w:rStyle w:val="Hipervnculo"/>
            <w:lang w:val="en-US"/>
          </w:rPr>
          <w:t xml:space="preserve">CSS Diner - Where we feast on CSS Selectors! </w:t>
        </w:r>
        <w:r w:rsidR="00B46773">
          <w:rPr>
            <w:rStyle w:val="Hipervnculo"/>
          </w:rPr>
          <w:t>(flukeout.github.io)</w:t>
        </w:r>
      </w:hyperlink>
    </w:p>
    <w:p w14:paraId="7441E27A" w14:textId="79D75286" w:rsidR="0079312B" w:rsidRPr="00FF2850" w:rsidRDefault="00000000" w:rsidP="0079312B">
      <w:pPr>
        <w:pStyle w:val="Prrafodelista"/>
        <w:numPr>
          <w:ilvl w:val="0"/>
          <w:numId w:val="8"/>
        </w:numPr>
      </w:pPr>
      <w:hyperlink r:id="rId28" w:history="1">
        <w:r w:rsidR="00B46773">
          <w:rPr>
            <w:rStyle w:val="Hipervnculo"/>
          </w:rPr>
          <w:t>Solución al problema de float en maquetación CSS (desarrolloweb.com)</w:t>
        </w:r>
      </w:hyperlink>
    </w:p>
    <w:sectPr w:rsidR="0079312B" w:rsidRPr="00FF2850" w:rsidSect="007D526A">
      <w:headerReference w:type="firs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5B0E8" w14:textId="77777777" w:rsidR="00413B22" w:rsidRDefault="00413B22" w:rsidP="00D05700">
      <w:pPr>
        <w:spacing w:after="0" w:line="240" w:lineRule="auto"/>
      </w:pPr>
      <w:r>
        <w:separator/>
      </w:r>
    </w:p>
  </w:endnote>
  <w:endnote w:type="continuationSeparator" w:id="0">
    <w:p w14:paraId="58005CC4" w14:textId="77777777" w:rsidR="00413B22" w:rsidRDefault="00413B22"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1971A704"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5F116BF1"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3A66EBD2"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21021F"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2934D" w14:textId="77777777" w:rsidR="00413B22" w:rsidRDefault="00413B22" w:rsidP="00D05700">
      <w:pPr>
        <w:spacing w:after="0" w:line="240" w:lineRule="auto"/>
      </w:pPr>
      <w:r>
        <w:separator/>
      </w:r>
    </w:p>
  </w:footnote>
  <w:footnote w:type="continuationSeparator" w:id="0">
    <w:p w14:paraId="6084211A" w14:textId="77777777" w:rsidR="00413B22" w:rsidRDefault="00413B22"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0"/>
      <w:gridCol w:w="4214"/>
    </w:tblGrid>
    <w:tr w:rsidR="00D05700" w14:paraId="46711814"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Content>
            <w:p w14:paraId="207CFDC4" w14:textId="0D527F97" w:rsidR="00D05700" w:rsidRDefault="002205BE">
              <w:pPr>
                <w:pStyle w:val="Encabezado"/>
                <w:rPr>
                  <w:caps/>
                  <w:color w:val="FFFFFF" w:themeColor="background1"/>
                  <w:sz w:val="18"/>
                  <w:szCs w:val="18"/>
                </w:rPr>
              </w:pPr>
              <w:r>
                <w:rPr>
                  <w:caps/>
                  <w:color w:val="FFFFFF" w:themeColor="background1"/>
                  <w:sz w:val="18"/>
                  <w:szCs w:val="18"/>
                </w:rPr>
                <w:t>Diseño de Interfaces 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2-12-05T00:00:00Z">
            <w:dateFormat w:val="d-M-yyyy"/>
            <w:lid w:val="es-ES"/>
            <w:storeMappedDataAs w:val="dateTime"/>
            <w:calendar w:val="gregorian"/>
          </w:date>
        </w:sdtPr>
        <w:sdtContent>
          <w:tc>
            <w:tcPr>
              <w:tcW w:w="4674" w:type="dxa"/>
              <w:shd w:val="clear" w:color="auto" w:fill="009DD9" w:themeFill="accent2"/>
              <w:vAlign w:val="center"/>
            </w:tcPr>
            <w:p w14:paraId="76200BC9" w14:textId="74C2C344" w:rsidR="00D05700" w:rsidRDefault="009D24CA">
              <w:pPr>
                <w:pStyle w:val="Encabezado"/>
                <w:jc w:val="right"/>
                <w:rPr>
                  <w:caps/>
                  <w:color w:val="FFFFFF" w:themeColor="background1"/>
                  <w:sz w:val="18"/>
                  <w:szCs w:val="18"/>
                </w:rPr>
              </w:pPr>
              <w:r>
                <w:rPr>
                  <w:caps/>
                  <w:color w:val="FFFFFF" w:themeColor="background1"/>
                  <w:sz w:val="18"/>
                  <w:szCs w:val="18"/>
                </w:rPr>
                <w:t>5-12-2022</w:t>
              </w:r>
            </w:p>
          </w:tc>
        </w:sdtContent>
      </w:sdt>
    </w:tr>
    <w:tr w:rsidR="00D05700" w14:paraId="0ACF13FB" w14:textId="77777777">
      <w:trPr>
        <w:trHeight w:hRule="exact" w:val="115"/>
        <w:jc w:val="center"/>
      </w:trPr>
      <w:tc>
        <w:tcPr>
          <w:tcW w:w="4686" w:type="dxa"/>
          <w:shd w:val="clear" w:color="auto" w:fill="0F6FC6" w:themeFill="accent1"/>
          <w:tcMar>
            <w:top w:w="0" w:type="dxa"/>
            <w:bottom w:w="0" w:type="dxa"/>
          </w:tcMar>
        </w:tcPr>
        <w:p w14:paraId="7BB58D0E"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7EF15176" w14:textId="77777777" w:rsidR="00D05700" w:rsidRDefault="00D05700">
          <w:pPr>
            <w:pStyle w:val="Encabezado"/>
            <w:rPr>
              <w:caps/>
              <w:color w:val="FFFFFF" w:themeColor="background1"/>
              <w:sz w:val="18"/>
              <w:szCs w:val="18"/>
            </w:rPr>
          </w:pPr>
        </w:p>
      </w:tc>
    </w:tr>
  </w:tbl>
  <w:p w14:paraId="453E3E41"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2DDE"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94993"/>
    <w:multiLevelType w:val="hybridMultilevel"/>
    <w:tmpl w:val="B212C8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7D5FEF"/>
    <w:multiLevelType w:val="hybridMultilevel"/>
    <w:tmpl w:val="3C808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D45374"/>
    <w:multiLevelType w:val="hybridMultilevel"/>
    <w:tmpl w:val="971C83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311F61"/>
    <w:multiLevelType w:val="hybridMultilevel"/>
    <w:tmpl w:val="189ED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425370"/>
    <w:multiLevelType w:val="hybridMultilevel"/>
    <w:tmpl w:val="74905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762178"/>
    <w:multiLevelType w:val="hybridMultilevel"/>
    <w:tmpl w:val="67083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BB0D07"/>
    <w:multiLevelType w:val="hybridMultilevel"/>
    <w:tmpl w:val="FE1879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223785"/>
    <w:multiLevelType w:val="hybridMultilevel"/>
    <w:tmpl w:val="3A2E4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79E4974"/>
    <w:multiLevelType w:val="hybridMultilevel"/>
    <w:tmpl w:val="44165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992F12"/>
    <w:multiLevelType w:val="hybridMultilevel"/>
    <w:tmpl w:val="1BA049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3593265">
    <w:abstractNumId w:val="2"/>
  </w:num>
  <w:num w:numId="2" w16cid:durableId="484668278">
    <w:abstractNumId w:val="6"/>
  </w:num>
  <w:num w:numId="3" w16cid:durableId="557932555">
    <w:abstractNumId w:val="8"/>
  </w:num>
  <w:num w:numId="4" w16cid:durableId="234782549">
    <w:abstractNumId w:val="4"/>
  </w:num>
  <w:num w:numId="5" w16cid:durableId="12192606">
    <w:abstractNumId w:val="7"/>
  </w:num>
  <w:num w:numId="6" w16cid:durableId="1556742283">
    <w:abstractNumId w:val="0"/>
  </w:num>
  <w:num w:numId="7" w16cid:durableId="78019575">
    <w:abstractNumId w:val="9"/>
  </w:num>
  <w:num w:numId="8" w16cid:durableId="1255169047">
    <w:abstractNumId w:val="3"/>
  </w:num>
  <w:num w:numId="9" w16cid:durableId="1812015193">
    <w:abstractNumId w:val="1"/>
  </w:num>
  <w:num w:numId="10" w16cid:durableId="2696328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A3"/>
    <w:rsid w:val="00043F09"/>
    <w:rsid w:val="00045F62"/>
    <w:rsid w:val="00046709"/>
    <w:rsid w:val="000A0C19"/>
    <w:rsid w:val="000B6646"/>
    <w:rsid w:val="00115460"/>
    <w:rsid w:val="0011757E"/>
    <w:rsid w:val="00143682"/>
    <w:rsid w:val="00150C8B"/>
    <w:rsid w:val="00163319"/>
    <w:rsid w:val="00170E7A"/>
    <w:rsid w:val="00181F83"/>
    <w:rsid w:val="00183A13"/>
    <w:rsid w:val="0018447F"/>
    <w:rsid w:val="001A220A"/>
    <w:rsid w:val="001B392C"/>
    <w:rsid w:val="001B4740"/>
    <w:rsid w:val="001C382F"/>
    <w:rsid w:val="001D0D2B"/>
    <w:rsid w:val="001E58F7"/>
    <w:rsid w:val="001F0974"/>
    <w:rsid w:val="002205BE"/>
    <w:rsid w:val="00220EFB"/>
    <w:rsid w:val="00224731"/>
    <w:rsid w:val="0022650B"/>
    <w:rsid w:val="00233C6A"/>
    <w:rsid w:val="00243517"/>
    <w:rsid w:val="00246045"/>
    <w:rsid w:val="0025256F"/>
    <w:rsid w:val="002B468D"/>
    <w:rsid w:val="002C652F"/>
    <w:rsid w:val="002D603C"/>
    <w:rsid w:val="002E0A91"/>
    <w:rsid w:val="002F2384"/>
    <w:rsid w:val="002F311A"/>
    <w:rsid w:val="002F5114"/>
    <w:rsid w:val="00306A08"/>
    <w:rsid w:val="0032038C"/>
    <w:rsid w:val="003302BB"/>
    <w:rsid w:val="00351CE3"/>
    <w:rsid w:val="00353D43"/>
    <w:rsid w:val="0037218E"/>
    <w:rsid w:val="003A34A5"/>
    <w:rsid w:val="003A6369"/>
    <w:rsid w:val="003C64E7"/>
    <w:rsid w:val="003E4090"/>
    <w:rsid w:val="00402BE9"/>
    <w:rsid w:val="00410396"/>
    <w:rsid w:val="00413B22"/>
    <w:rsid w:val="00434BF3"/>
    <w:rsid w:val="00437BC3"/>
    <w:rsid w:val="004401F8"/>
    <w:rsid w:val="00454732"/>
    <w:rsid w:val="00466AF7"/>
    <w:rsid w:val="00476EB3"/>
    <w:rsid w:val="00477462"/>
    <w:rsid w:val="004968ED"/>
    <w:rsid w:val="004A1751"/>
    <w:rsid w:val="004B0445"/>
    <w:rsid w:val="004B3172"/>
    <w:rsid w:val="004D1759"/>
    <w:rsid w:val="004D49E2"/>
    <w:rsid w:val="004E191F"/>
    <w:rsid w:val="004E1EA2"/>
    <w:rsid w:val="004E3BEA"/>
    <w:rsid w:val="005178F4"/>
    <w:rsid w:val="00553962"/>
    <w:rsid w:val="00557B85"/>
    <w:rsid w:val="0057633D"/>
    <w:rsid w:val="005824F2"/>
    <w:rsid w:val="00582968"/>
    <w:rsid w:val="0058723B"/>
    <w:rsid w:val="005A1840"/>
    <w:rsid w:val="005B4521"/>
    <w:rsid w:val="005B470F"/>
    <w:rsid w:val="005C0081"/>
    <w:rsid w:val="005D0114"/>
    <w:rsid w:val="005D1735"/>
    <w:rsid w:val="005D2069"/>
    <w:rsid w:val="005D5398"/>
    <w:rsid w:val="005F3757"/>
    <w:rsid w:val="00600C0B"/>
    <w:rsid w:val="00623AE7"/>
    <w:rsid w:val="00635F0D"/>
    <w:rsid w:val="00643202"/>
    <w:rsid w:val="00653BC0"/>
    <w:rsid w:val="0065791B"/>
    <w:rsid w:val="00683010"/>
    <w:rsid w:val="0068742D"/>
    <w:rsid w:val="0069095D"/>
    <w:rsid w:val="00695EC0"/>
    <w:rsid w:val="00696244"/>
    <w:rsid w:val="006978C3"/>
    <w:rsid w:val="006A3814"/>
    <w:rsid w:val="006D1A87"/>
    <w:rsid w:val="006D226B"/>
    <w:rsid w:val="006E0F6A"/>
    <w:rsid w:val="006E2D64"/>
    <w:rsid w:val="006F039A"/>
    <w:rsid w:val="006F0E41"/>
    <w:rsid w:val="00732203"/>
    <w:rsid w:val="00737E50"/>
    <w:rsid w:val="007543B3"/>
    <w:rsid w:val="007578FA"/>
    <w:rsid w:val="00782BD6"/>
    <w:rsid w:val="00787AF4"/>
    <w:rsid w:val="0079312B"/>
    <w:rsid w:val="007B2735"/>
    <w:rsid w:val="007D526A"/>
    <w:rsid w:val="007F7A1A"/>
    <w:rsid w:val="0080008E"/>
    <w:rsid w:val="00827D9B"/>
    <w:rsid w:val="00855117"/>
    <w:rsid w:val="00867508"/>
    <w:rsid w:val="00871B53"/>
    <w:rsid w:val="00877B07"/>
    <w:rsid w:val="00883E81"/>
    <w:rsid w:val="00883EE5"/>
    <w:rsid w:val="00884AA3"/>
    <w:rsid w:val="008951C8"/>
    <w:rsid w:val="008D22D4"/>
    <w:rsid w:val="008E5875"/>
    <w:rsid w:val="008F1BB2"/>
    <w:rsid w:val="008F6056"/>
    <w:rsid w:val="009064B5"/>
    <w:rsid w:val="00906D87"/>
    <w:rsid w:val="00914613"/>
    <w:rsid w:val="00917ED7"/>
    <w:rsid w:val="009261CB"/>
    <w:rsid w:val="009679EA"/>
    <w:rsid w:val="0098640B"/>
    <w:rsid w:val="009B0C1C"/>
    <w:rsid w:val="009B5554"/>
    <w:rsid w:val="009D24CA"/>
    <w:rsid w:val="009F3E3F"/>
    <w:rsid w:val="00A62369"/>
    <w:rsid w:val="00A70D17"/>
    <w:rsid w:val="00A71A02"/>
    <w:rsid w:val="00A90D40"/>
    <w:rsid w:val="00AA4DCD"/>
    <w:rsid w:val="00AC01E9"/>
    <w:rsid w:val="00AD2145"/>
    <w:rsid w:val="00AF24B6"/>
    <w:rsid w:val="00AF3072"/>
    <w:rsid w:val="00B260F1"/>
    <w:rsid w:val="00B46773"/>
    <w:rsid w:val="00B576F8"/>
    <w:rsid w:val="00B70039"/>
    <w:rsid w:val="00B90185"/>
    <w:rsid w:val="00BC3FCF"/>
    <w:rsid w:val="00BE08C3"/>
    <w:rsid w:val="00BE5553"/>
    <w:rsid w:val="00BF266A"/>
    <w:rsid w:val="00C1482C"/>
    <w:rsid w:val="00C6605C"/>
    <w:rsid w:val="00C870F8"/>
    <w:rsid w:val="00CA409A"/>
    <w:rsid w:val="00CF5C14"/>
    <w:rsid w:val="00D05700"/>
    <w:rsid w:val="00D101C6"/>
    <w:rsid w:val="00D172AC"/>
    <w:rsid w:val="00D36C95"/>
    <w:rsid w:val="00D36F16"/>
    <w:rsid w:val="00D547D8"/>
    <w:rsid w:val="00D5500D"/>
    <w:rsid w:val="00D57A18"/>
    <w:rsid w:val="00D57ED2"/>
    <w:rsid w:val="00D93D3F"/>
    <w:rsid w:val="00D95D9B"/>
    <w:rsid w:val="00DA07A4"/>
    <w:rsid w:val="00DB7306"/>
    <w:rsid w:val="00DD0F85"/>
    <w:rsid w:val="00DD2FCA"/>
    <w:rsid w:val="00DE64A3"/>
    <w:rsid w:val="00E25C91"/>
    <w:rsid w:val="00E26815"/>
    <w:rsid w:val="00E37E28"/>
    <w:rsid w:val="00E44E00"/>
    <w:rsid w:val="00E501AC"/>
    <w:rsid w:val="00E8097E"/>
    <w:rsid w:val="00E87859"/>
    <w:rsid w:val="00E958DF"/>
    <w:rsid w:val="00EA173D"/>
    <w:rsid w:val="00EA30B8"/>
    <w:rsid w:val="00EB7568"/>
    <w:rsid w:val="00EC06B5"/>
    <w:rsid w:val="00EF1716"/>
    <w:rsid w:val="00EF2D4B"/>
    <w:rsid w:val="00EF6D30"/>
    <w:rsid w:val="00F14208"/>
    <w:rsid w:val="00F215A8"/>
    <w:rsid w:val="00F50061"/>
    <w:rsid w:val="00F66B57"/>
    <w:rsid w:val="00F722B5"/>
    <w:rsid w:val="00F72F0C"/>
    <w:rsid w:val="00F7441C"/>
    <w:rsid w:val="00F80ED9"/>
    <w:rsid w:val="00F86422"/>
    <w:rsid w:val="00F93C44"/>
    <w:rsid w:val="00F977AF"/>
    <w:rsid w:val="00FA1FE8"/>
    <w:rsid w:val="00FB15C3"/>
    <w:rsid w:val="00FC4F21"/>
    <w:rsid w:val="00FF28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CB6F9A"/>
  <w15:chartTrackingRefBased/>
  <w15:docId w15:val="{88753531-AA82-4BDF-91CE-6B9742C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B53"/>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Prrafodelista">
    <w:name w:val="List Paragraph"/>
    <w:basedOn w:val="Normal"/>
    <w:uiPriority w:val="34"/>
    <w:qFormat/>
    <w:rsid w:val="002B468D"/>
    <w:pPr>
      <w:ind w:left="720"/>
      <w:contextualSpacing/>
    </w:pPr>
  </w:style>
  <w:style w:type="paragraph" w:styleId="Citadestacada">
    <w:name w:val="Intense Quote"/>
    <w:basedOn w:val="Normal"/>
    <w:next w:val="Normal"/>
    <w:link w:val="CitadestacadaCar"/>
    <w:uiPriority w:val="30"/>
    <w:qFormat/>
    <w:rsid w:val="00F86422"/>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F86422"/>
    <w:rPr>
      <w:i/>
      <w:iCs/>
      <w:color w:val="0F6FC6" w:themeColor="accent1"/>
    </w:rPr>
  </w:style>
  <w:style w:type="paragraph" w:styleId="NormalWeb">
    <w:name w:val="Normal (Web)"/>
    <w:basedOn w:val="Normal"/>
    <w:uiPriority w:val="99"/>
    <w:semiHidden/>
    <w:unhideWhenUsed/>
    <w:rsid w:val="00434BF3"/>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Hipervnculo">
    <w:name w:val="Hyperlink"/>
    <w:basedOn w:val="Fuentedeprrafopredeter"/>
    <w:uiPriority w:val="99"/>
    <w:unhideWhenUsed/>
    <w:rsid w:val="001D0D2B"/>
    <w:rPr>
      <w:color w:val="0000FF"/>
      <w:u w:val="single"/>
    </w:rPr>
  </w:style>
  <w:style w:type="character" w:styleId="Mencinsinresolver">
    <w:name w:val="Unresolved Mention"/>
    <w:basedOn w:val="Fuentedeprrafopredeter"/>
    <w:uiPriority w:val="99"/>
    <w:semiHidden/>
    <w:unhideWhenUsed/>
    <w:rsid w:val="00F50061"/>
    <w:rPr>
      <w:color w:val="605E5C"/>
      <w:shd w:val="clear" w:color="auto" w:fill="E1DFDD"/>
    </w:rPr>
  </w:style>
  <w:style w:type="paragraph" w:styleId="TDC1">
    <w:name w:val="toc 1"/>
    <w:basedOn w:val="Normal"/>
    <w:next w:val="Normal"/>
    <w:autoRedefine/>
    <w:uiPriority w:val="39"/>
    <w:unhideWhenUsed/>
    <w:rsid w:val="00D547D8"/>
    <w:pPr>
      <w:spacing w:after="100"/>
    </w:pPr>
  </w:style>
  <w:style w:type="paragraph" w:styleId="TDC2">
    <w:name w:val="toc 2"/>
    <w:basedOn w:val="Normal"/>
    <w:next w:val="Normal"/>
    <w:autoRedefine/>
    <w:uiPriority w:val="39"/>
    <w:unhideWhenUsed/>
    <w:rsid w:val="00D547D8"/>
    <w:pPr>
      <w:spacing w:after="100"/>
      <w:ind w:left="220"/>
    </w:pPr>
  </w:style>
  <w:style w:type="paragraph" w:styleId="Descripcin">
    <w:name w:val="caption"/>
    <w:basedOn w:val="Normal"/>
    <w:next w:val="Normal"/>
    <w:uiPriority w:val="35"/>
    <w:unhideWhenUsed/>
    <w:qFormat/>
    <w:rsid w:val="00D547D8"/>
    <w:pPr>
      <w:spacing w:after="200" w:line="240" w:lineRule="auto"/>
    </w:pPr>
    <w:rPr>
      <w:i/>
      <w:iCs/>
      <w:color w:val="17406D" w:themeColor="text2"/>
      <w:sz w:val="18"/>
      <w:szCs w:val="18"/>
    </w:rPr>
  </w:style>
  <w:style w:type="paragraph" w:styleId="Tabladeilustraciones">
    <w:name w:val="table of figures"/>
    <w:basedOn w:val="Normal"/>
    <w:next w:val="Normal"/>
    <w:uiPriority w:val="99"/>
    <w:unhideWhenUsed/>
    <w:rsid w:val="00914613"/>
    <w:pPr>
      <w:spacing w:after="0"/>
      <w:ind w:left="440" w:hanging="440"/>
      <w:jc w:val="left"/>
    </w:pPr>
    <w:rPr>
      <w:rFonts w:cstheme="minorHAnsi"/>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54860">
      <w:bodyDiv w:val="1"/>
      <w:marLeft w:val="0"/>
      <w:marRight w:val="0"/>
      <w:marTop w:val="0"/>
      <w:marBottom w:val="0"/>
      <w:divBdr>
        <w:top w:val="none" w:sz="0" w:space="0" w:color="auto"/>
        <w:left w:val="none" w:sz="0" w:space="0" w:color="auto"/>
        <w:bottom w:val="none" w:sz="0" w:space="0" w:color="auto"/>
        <w:right w:val="none" w:sz="0" w:space="0" w:color="auto"/>
      </w:divBdr>
      <w:divsChild>
        <w:div w:id="188418366">
          <w:marLeft w:val="0"/>
          <w:marRight w:val="0"/>
          <w:marTop w:val="0"/>
          <w:marBottom w:val="0"/>
          <w:divBdr>
            <w:top w:val="none" w:sz="0" w:space="0" w:color="auto"/>
            <w:left w:val="none" w:sz="0" w:space="0" w:color="auto"/>
            <w:bottom w:val="none" w:sz="0" w:space="0" w:color="auto"/>
            <w:right w:val="none" w:sz="0" w:space="0" w:color="auto"/>
          </w:divBdr>
          <w:divsChild>
            <w:div w:id="6283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880">
      <w:bodyDiv w:val="1"/>
      <w:marLeft w:val="0"/>
      <w:marRight w:val="0"/>
      <w:marTop w:val="0"/>
      <w:marBottom w:val="0"/>
      <w:divBdr>
        <w:top w:val="none" w:sz="0" w:space="0" w:color="auto"/>
        <w:left w:val="none" w:sz="0" w:space="0" w:color="auto"/>
        <w:bottom w:val="none" w:sz="0" w:space="0" w:color="auto"/>
        <w:right w:val="none" w:sz="0" w:space="0" w:color="auto"/>
      </w:divBdr>
      <w:divsChild>
        <w:div w:id="1624993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www.kodetop.com/incluir-fuentes-en-css-con-font-face/"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kodetop.com/incluir-fuentes-en-css-con-font-face/" TargetMode="External"/><Relationship Id="rId25" Type="http://schemas.openxmlformats.org/officeDocument/2006/relationships/hyperlink" Target="https://ead.murciaeduca.es/course/view.php?id=7847"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sarrolloweb.com/articulos/problema-float-maquetacion-css.htm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hyperlink" Target="https://flukeout.github.io/"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E7C8CB988741C08B4B2C439FC8F326"/>
        <w:category>
          <w:name w:val="General"/>
          <w:gallery w:val="placeholder"/>
        </w:category>
        <w:types>
          <w:type w:val="bbPlcHdr"/>
        </w:types>
        <w:behaviors>
          <w:behavior w:val="content"/>
        </w:behaviors>
        <w:guid w:val="{A4F5EB2F-766E-4C2C-9CD3-A57E31ADB509}"/>
      </w:docPartPr>
      <w:docPartBody>
        <w:p w:rsidR="00A13D9F" w:rsidRDefault="00A13D9F">
          <w:pPr>
            <w:pStyle w:val="4DE7C8CB988741C08B4B2C439FC8F326"/>
          </w:pPr>
          <w:r>
            <w:rPr>
              <w:rFonts w:asciiTheme="majorHAnsi" w:eastAsiaTheme="majorEastAsia" w:hAnsiTheme="majorHAnsi" w:cstheme="majorBidi"/>
              <w:caps/>
              <w:color w:val="4472C4" w:themeColor="accent1"/>
              <w:sz w:val="80"/>
              <w:szCs w:val="80"/>
            </w:rPr>
            <w:t>[Título del documento]</w:t>
          </w:r>
        </w:p>
      </w:docPartBody>
    </w:docPart>
    <w:docPart>
      <w:docPartPr>
        <w:name w:val="78BAE7EDDBB948C48C972CA249ACA981"/>
        <w:category>
          <w:name w:val="General"/>
          <w:gallery w:val="placeholder"/>
        </w:category>
        <w:types>
          <w:type w:val="bbPlcHdr"/>
        </w:types>
        <w:behaviors>
          <w:behavior w:val="content"/>
        </w:behaviors>
        <w:guid w:val="{E125DE01-C083-41EE-B36C-A7687ED56F9D}"/>
      </w:docPartPr>
      <w:docPartBody>
        <w:p w:rsidR="00A13D9F" w:rsidRDefault="00A13D9F">
          <w:pPr>
            <w:pStyle w:val="78BAE7EDDBB948C48C972CA249ACA98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D9F"/>
    <w:rsid w:val="001F73C0"/>
    <w:rsid w:val="0047111F"/>
    <w:rsid w:val="00A13D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DE7C8CB988741C08B4B2C439FC8F326">
    <w:name w:val="4DE7C8CB988741C08B4B2C439FC8F326"/>
  </w:style>
  <w:style w:type="paragraph" w:customStyle="1" w:styleId="78BAE7EDDBB948C48C972CA249ACA981">
    <w:name w:val="78BAE7EDDBB948C48C972CA249ACA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8888AE-19CD-41DB-8FA2-558DFF7469E7}">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360</TotalTime>
  <Pages>13</Pages>
  <Words>2800</Words>
  <Characters>14028</Characters>
  <Application>Microsoft Office Word</Application>
  <DocSecurity>0</DocSecurity>
  <Lines>311</Lines>
  <Paragraphs>207</Paragraphs>
  <ScaleCrop>false</ScaleCrop>
  <HeadingPairs>
    <vt:vector size="2" baseType="variant">
      <vt:variant>
        <vt:lpstr>Título</vt:lpstr>
      </vt:variant>
      <vt:variant>
        <vt:i4>1</vt:i4>
      </vt:variant>
    </vt:vector>
  </HeadingPairs>
  <TitlesOfParts>
    <vt:vector size="1" baseType="lpstr">
      <vt:lpstr>Tarea nº 4 – Hojas de estilo para crear una interfaz adaptable</vt:lpstr>
    </vt:vector>
  </TitlesOfParts>
  <Company>CIFP Carlos III - Cartagena</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nº 4 – Hojas de estilo para crear una interfaz adaptable</dc:title>
  <dc:subject>Diseño de Interfaces Web</dc:subject>
  <dc:creator>Santiago Francisco San Pablo Raposo</dc:creator>
  <cp:keywords/>
  <dc:description/>
  <cp:lastModifiedBy>SAN PABLO RAPOSO, SANTIAGO FRANCISCO</cp:lastModifiedBy>
  <cp:revision>168</cp:revision>
  <dcterms:created xsi:type="dcterms:W3CDTF">2022-12-08T10:17:00Z</dcterms:created>
  <dcterms:modified xsi:type="dcterms:W3CDTF">2022-12-09T18:42:00Z</dcterms:modified>
</cp:coreProperties>
</file>